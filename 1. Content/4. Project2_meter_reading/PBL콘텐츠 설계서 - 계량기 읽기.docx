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3494BA" w:themeColor="accent1"/>
        </w:rPr>
        <w:id w:val="-46065555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AE3F3AF" w14:textId="04943034" w:rsidR="00707807" w:rsidRDefault="00707807">
          <w:pPr>
            <w:pStyle w:val="a8"/>
            <w:spacing w:before="1540" w:after="240"/>
            <w:jc w:val="center"/>
            <w:rPr>
              <w:color w:val="3494BA" w:themeColor="accent1"/>
            </w:rPr>
          </w:pPr>
          <w:r>
            <w:rPr>
              <w:noProof/>
              <w:color w:val="3494BA" w:themeColor="accent1"/>
            </w:rPr>
            <w:drawing>
              <wp:inline distT="0" distB="0" distL="0" distR="0" wp14:anchorId="4A70BA9F" wp14:editId="61B43329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3494BA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13E599C6F46744A680D744907D3E660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085E76" w14:textId="741179AA" w:rsidR="00707807" w:rsidRDefault="00707807">
              <w:pPr>
                <w:pStyle w:val="a8"/>
                <w:pBdr>
                  <w:top w:val="single" w:sz="6" w:space="6" w:color="3494BA" w:themeColor="accent1"/>
                  <w:bottom w:val="single" w:sz="6" w:space="6" w:color="3494BA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3494BA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3494BA" w:themeColor="accent1"/>
                  <w:sz w:val="72"/>
                  <w:szCs w:val="72"/>
                </w:rPr>
                <w:t>PBL 콘텐츠 설계서</w:t>
              </w:r>
            </w:p>
          </w:sdtContent>
        </w:sdt>
        <w:sdt>
          <w:sdtPr>
            <w:rPr>
              <w:rFonts w:hint="eastAsia"/>
              <w:color w:val="3494BA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3AB7719C2F2A499D8736F21A79D4C8F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1C9F33" w14:textId="4DB729CE" w:rsidR="00707807" w:rsidRDefault="000D6B89">
              <w:pPr>
                <w:pStyle w:val="a8"/>
                <w:jc w:val="center"/>
                <w:rPr>
                  <w:color w:val="3494BA" w:themeColor="accent1"/>
                  <w:sz w:val="28"/>
                  <w:szCs w:val="28"/>
                </w:rPr>
              </w:pPr>
              <w:r>
                <w:rPr>
                  <w:rFonts w:hint="eastAsia"/>
                  <w:color w:val="3494BA" w:themeColor="accent1"/>
                  <w:sz w:val="28"/>
                  <w:szCs w:val="28"/>
                </w:rPr>
                <w:t xml:space="preserve">PROJECT </w:t>
              </w:r>
              <w:r w:rsidR="00395193">
                <w:rPr>
                  <w:color w:val="3494BA" w:themeColor="accent1"/>
                  <w:sz w:val="28"/>
                  <w:szCs w:val="28"/>
                </w:rPr>
                <w:t>2</w:t>
              </w:r>
              <w:r>
                <w:rPr>
                  <w:rFonts w:hint="eastAsia"/>
                  <w:color w:val="3494BA" w:themeColor="accent1"/>
                  <w:sz w:val="28"/>
                  <w:szCs w:val="28"/>
                </w:rPr>
                <w:t xml:space="preserve">: </w:t>
              </w:r>
              <w:r w:rsidR="00C218DF">
                <w:rPr>
                  <w:rFonts w:hint="eastAsia"/>
                  <w:color w:val="3494BA" w:themeColor="accent1"/>
                  <w:sz w:val="28"/>
                  <w:szCs w:val="28"/>
                </w:rPr>
                <w:t>계량기</w:t>
              </w:r>
              <w:r w:rsidR="00395193">
                <w:rPr>
                  <w:rFonts w:hint="eastAsia"/>
                  <w:color w:val="3494BA" w:themeColor="accent1"/>
                  <w:sz w:val="28"/>
                  <w:szCs w:val="28"/>
                </w:rPr>
                <w:t xml:space="preserve"> 읽기</w:t>
              </w:r>
            </w:p>
          </w:sdtContent>
        </w:sdt>
        <w:p w14:paraId="27142233" w14:textId="77777777" w:rsidR="00707807" w:rsidRDefault="00707807">
          <w:pPr>
            <w:pStyle w:val="a8"/>
            <w:spacing w:before="480"/>
            <w:jc w:val="center"/>
            <w:rPr>
              <w:color w:val="3494BA" w:themeColor="accent1"/>
            </w:rPr>
          </w:pPr>
          <w:r>
            <w:rPr>
              <w:noProof/>
              <w:color w:val="3494BA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1B9E16" wp14:editId="138C84F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494BA" w:themeColor="accent1"/>
                                    <w:sz w:val="28"/>
                                    <w:szCs w:val="28"/>
                                  </w:rPr>
                                  <w:alias w:val="날짜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3-30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FB192D6" w14:textId="68E4EDAF" w:rsidR="00A16175" w:rsidRDefault="00A16175">
                                    <w:pPr>
                                      <w:pStyle w:val="a8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3494BA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494BA" w:themeColor="accent1"/>
                                        <w:sz w:val="28"/>
                                        <w:szCs w:val="28"/>
                                      </w:rPr>
                                      <w:t>2021 March 30</w:t>
                                    </w:r>
                                  </w:p>
                                </w:sdtContent>
                              </w:sdt>
                              <w:p w14:paraId="4A5AE95E" w14:textId="4D3DE0F0" w:rsidR="00A16175" w:rsidRDefault="00A16175">
                                <w:pPr>
                                  <w:pStyle w:val="a8"/>
                                  <w:jc w:val="center"/>
                                  <w:rPr>
                                    <w:color w:val="3494BA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494BA" w:themeColor="accent1"/>
                                    </w:rPr>
                                    <w:alias w:val="회사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3494BA" w:themeColor="accent1"/>
                                      </w:rPr>
                                      <w:t>매직에코</w:t>
                                    </w:r>
                                  </w:sdtContent>
                                </w:sdt>
                              </w:p>
                              <w:p w14:paraId="1CB79BE2" w14:textId="6AF2A548" w:rsidR="00A16175" w:rsidRDefault="00A16175" w:rsidP="00707807">
                                <w:pPr>
                                  <w:pStyle w:val="a8"/>
                                  <w:rPr>
                                    <w:color w:val="3494BA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1B9E16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494BA" w:themeColor="accent1"/>
                              <w:sz w:val="28"/>
                              <w:szCs w:val="28"/>
                            </w:rPr>
                            <w:alias w:val="날짜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3-30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FB192D6" w14:textId="68E4EDAF" w:rsidR="00A16175" w:rsidRDefault="00A16175">
                              <w:pPr>
                                <w:pStyle w:val="a8"/>
                                <w:spacing w:after="40"/>
                                <w:jc w:val="center"/>
                                <w:rPr>
                                  <w:caps/>
                                  <w:color w:val="3494BA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494BA" w:themeColor="accent1"/>
                                  <w:sz w:val="28"/>
                                  <w:szCs w:val="28"/>
                                </w:rPr>
                                <w:t>2021 March 30</w:t>
                              </w:r>
                            </w:p>
                          </w:sdtContent>
                        </w:sdt>
                        <w:p w14:paraId="4A5AE95E" w14:textId="4D3DE0F0" w:rsidR="00A16175" w:rsidRDefault="00A16175">
                          <w:pPr>
                            <w:pStyle w:val="a8"/>
                            <w:jc w:val="center"/>
                            <w:rPr>
                              <w:color w:val="3494BA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3494BA" w:themeColor="accent1"/>
                              </w:rPr>
                              <w:alias w:val="회사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3494BA" w:themeColor="accent1"/>
                                </w:rPr>
                                <w:t>매직에코</w:t>
                              </w:r>
                            </w:sdtContent>
                          </w:sdt>
                        </w:p>
                        <w:p w14:paraId="1CB79BE2" w14:textId="6AF2A548" w:rsidR="00A16175" w:rsidRDefault="00A16175" w:rsidP="00707807">
                          <w:pPr>
                            <w:pStyle w:val="a8"/>
                            <w:rPr>
                              <w:color w:val="3494BA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3494BA" w:themeColor="accent1"/>
            </w:rPr>
            <w:drawing>
              <wp:inline distT="0" distB="0" distL="0" distR="0" wp14:anchorId="10D4C7F4" wp14:editId="4E078A2C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8409BB8" w14:textId="7C476B5F" w:rsidR="00707807" w:rsidRDefault="00D40A50" w:rsidP="00ED40F6">
          <w:pPr>
            <w:rPr>
              <w:rFonts w:hint="eastAsia"/>
            </w:rPr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25C30D1E" wp14:editId="35F60CF5">
                <wp:simplePos x="0" y="0"/>
                <wp:positionH relativeFrom="column">
                  <wp:posOffset>3745164</wp:posOffset>
                </wp:positionH>
                <wp:positionV relativeFrom="paragraph">
                  <wp:posOffset>3899724</wp:posOffset>
                </wp:positionV>
                <wp:extent cx="1991995" cy="575945"/>
                <wp:effectExtent l="0" t="0" r="8255" b="0"/>
                <wp:wrapTight wrapText="bothSides">
                  <wp:wrapPolygon edited="0">
                    <wp:start x="9296" y="714"/>
                    <wp:lineTo x="1653" y="6430"/>
                    <wp:lineTo x="207" y="7859"/>
                    <wp:lineTo x="207" y="15718"/>
                    <wp:lineTo x="4131" y="19290"/>
                    <wp:lineTo x="6404" y="20719"/>
                    <wp:lineTo x="8056" y="20719"/>
                    <wp:lineTo x="13427" y="19290"/>
                    <wp:lineTo x="21483" y="15718"/>
                    <wp:lineTo x="21483" y="5716"/>
                    <wp:lineTo x="18591" y="2858"/>
                    <wp:lineTo x="10122" y="714"/>
                    <wp:lineTo x="9296" y="714"/>
                  </wp:wrapPolygon>
                </wp:wrapTight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그림 2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1995" cy="575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hint="eastAsia"/>
              <w:noProof/>
            </w:rPr>
            <w:drawing>
              <wp:anchor distT="0" distB="0" distL="114300" distR="114300" simplePos="0" relativeHeight="251661312" behindDoc="0" locked="0" layoutInCell="1" allowOverlap="1" wp14:anchorId="7D1DFEC0" wp14:editId="03CE4E4C">
                <wp:simplePos x="0" y="0"/>
                <wp:positionH relativeFrom="column">
                  <wp:posOffset>889627</wp:posOffset>
                </wp:positionH>
                <wp:positionV relativeFrom="paragraph">
                  <wp:posOffset>3930056</wp:posOffset>
                </wp:positionV>
                <wp:extent cx="2088000" cy="576000"/>
                <wp:effectExtent l="0" t="0" r="7620" b="0"/>
                <wp:wrapSquare wrapText="bothSides"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그림 1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8000" cy="57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3494BA" w:themeColor="accent1"/>
            </w:rPr>
            <mc:AlternateContent>
              <mc:Choice Requires="wps">
                <w:drawing>
                  <wp:anchor distT="0" distB="0" distL="114300" distR="114300" simplePos="0" relativeHeight="251658239" behindDoc="0" locked="0" layoutInCell="1" allowOverlap="1" wp14:anchorId="383FCD67" wp14:editId="51C5D6D8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8122376</wp:posOffset>
                    </wp:positionV>
                    <wp:extent cx="6553200" cy="557784"/>
                    <wp:effectExtent l="0" t="0" r="2540" b="6350"/>
                    <wp:wrapNone/>
                    <wp:docPr id="4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639AD9" w14:textId="0313E153" w:rsidR="00A16175" w:rsidRPr="00D40A50" w:rsidRDefault="00A16175" w:rsidP="00D40A50">
                                <w:pPr>
                                  <w:pStyle w:val="a8"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</w:pPr>
                                <w:r w:rsidRPr="00D40A50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  <w:sz w:val="96"/>
                                    <w:szCs w:val="96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3FCD67" id="_x0000_s1027" type="#_x0000_t202" style="position:absolute;margin-left:0;margin-top:639.55pt;width:516pt;height:43.9pt;z-index:251658239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" filled="f" stroked="f" strokeweight=".5pt">
                    <v:textbox style="mso-fit-shape-to-text:t" inset="0,0,0,0">
                      <w:txbxContent>
                        <w:p w14:paraId="08639AD9" w14:textId="0313E153" w:rsidR="00A16175" w:rsidRPr="00D40A50" w:rsidRDefault="00A16175" w:rsidP="00D40A50">
                          <w:pPr>
                            <w:pStyle w:val="a8"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</w:pPr>
                          <w:r w:rsidRPr="00D40A50">
                            <w:rPr>
                              <w:b/>
                              <w:bCs/>
                              <w:caps/>
                              <w:color w:val="000000" w:themeColor="text1"/>
                              <w:sz w:val="96"/>
                              <w:szCs w:val="96"/>
                            </w:rPr>
                            <w:t>X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07807">
            <w:br w:type="page"/>
          </w:r>
        </w:p>
      </w:sdtContent>
    </w:sdt>
    <w:bookmarkStart w:id="0" w:name="_Toc69299971" w:displacedByCustomXml="next"/>
    <w:sdt>
      <w:sdtPr>
        <w:rPr>
          <w:spacing w:val="0"/>
          <w:lang w:val="ko-KR"/>
        </w:rPr>
        <w:id w:val="385068732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z w:val="20"/>
          <w:szCs w:val="20"/>
        </w:rPr>
      </w:sdtEndPr>
      <w:sdtContent>
        <w:p w14:paraId="694F2D54" w14:textId="2028F522" w:rsidR="00D84675" w:rsidRDefault="00D84675" w:rsidP="00ED40F6">
          <w:pPr>
            <w:pStyle w:val="1"/>
          </w:pPr>
          <w:r>
            <w:rPr>
              <w:rFonts w:hint="eastAsia"/>
              <w:lang w:val="ko-KR"/>
            </w:rPr>
            <w:t>목차</w:t>
          </w:r>
          <w:bookmarkEnd w:id="0"/>
        </w:p>
        <w:p w14:paraId="469186BD" w14:textId="4C52EA35" w:rsidR="007E1CCC" w:rsidRPr="007E1CCC" w:rsidRDefault="00D84675">
          <w:pPr>
            <w:pStyle w:val="10"/>
            <w:tabs>
              <w:tab w:val="right" w:leader="dot" w:pos="10456"/>
            </w:tabs>
            <w:rPr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299971" w:history="1">
            <w:r w:rsidR="007E1CCC" w:rsidRPr="007E1CCC">
              <w:rPr>
                <w:rStyle w:val="af2"/>
                <w:noProof/>
                <w:lang w:val="ko-KR"/>
              </w:rPr>
              <w:t>목차</w:t>
            </w:r>
            <w:r w:rsidR="007E1CCC" w:rsidRPr="007E1CCC">
              <w:rPr>
                <w:noProof/>
                <w:webHidden/>
              </w:rPr>
              <w:tab/>
            </w:r>
            <w:r w:rsidR="007E1CCC" w:rsidRPr="007E1CCC">
              <w:rPr>
                <w:noProof/>
                <w:webHidden/>
              </w:rPr>
              <w:fldChar w:fldCharType="begin"/>
            </w:r>
            <w:r w:rsidR="007E1CCC" w:rsidRPr="007E1CCC">
              <w:rPr>
                <w:noProof/>
                <w:webHidden/>
              </w:rPr>
              <w:instrText xml:space="preserve"> PAGEREF _Toc69299971 \h </w:instrText>
            </w:r>
            <w:r w:rsidR="007E1CCC" w:rsidRPr="007E1CCC">
              <w:rPr>
                <w:noProof/>
                <w:webHidden/>
              </w:rPr>
            </w:r>
            <w:r w:rsidR="007E1CCC"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1</w:t>
            </w:r>
            <w:r w:rsidR="007E1CCC" w:rsidRPr="007E1CCC">
              <w:rPr>
                <w:noProof/>
                <w:webHidden/>
              </w:rPr>
              <w:fldChar w:fldCharType="end"/>
            </w:r>
          </w:hyperlink>
        </w:p>
        <w:p w14:paraId="57EACEF6" w14:textId="421D3D92" w:rsidR="007E1CCC" w:rsidRPr="007E1CCC" w:rsidRDefault="007E1CCC">
          <w:pPr>
            <w:pStyle w:val="10"/>
            <w:tabs>
              <w:tab w:val="right" w:leader="dot" w:pos="10456"/>
            </w:tabs>
            <w:rPr>
              <w:noProof/>
              <w:kern w:val="2"/>
            </w:rPr>
          </w:pPr>
          <w:hyperlink w:anchor="_Toc69299972" w:history="1">
            <w:r w:rsidRPr="007E1CCC">
              <w:rPr>
                <w:rStyle w:val="af2"/>
                <w:noProof/>
              </w:rPr>
              <w:t>백그라운드 스토리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_Toc69299972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2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66128616" w14:textId="21491632" w:rsidR="007E1CCC" w:rsidRPr="007E1CCC" w:rsidRDefault="007E1CCC">
          <w:pPr>
            <w:pStyle w:val="10"/>
            <w:tabs>
              <w:tab w:val="right" w:leader="dot" w:pos="10456"/>
            </w:tabs>
            <w:rPr>
              <w:noProof/>
              <w:kern w:val="2"/>
            </w:rPr>
          </w:pPr>
          <w:hyperlink w:anchor="_Toc69299973" w:history="1">
            <w:r w:rsidRPr="007E1CCC">
              <w:rPr>
                <w:rStyle w:val="af2"/>
                <w:noProof/>
              </w:rPr>
              <w:t>학습해야 하는 키워드에 대한 설명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_Toc69299973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2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6FAEE836" w14:textId="754716E2" w:rsidR="007E1CCC" w:rsidRPr="007E1CCC" w:rsidRDefault="007E1CCC">
          <w:pPr>
            <w:pStyle w:val="20"/>
            <w:ind w:left="364"/>
            <w:rPr>
              <w:kern w:val="2"/>
              <w:sz w:val="20"/>
              <w:szCs w:val="20"/>
            </w:rPr>
          </w:pPr>
          <w:hyperlink w:anchor="_Toc69299974" w:history="1">
            <w:r w:rsidRPr="007E1CCC">
              <w:rPr>
                <w:rStyle w:val="af2"/>
                <w:sz w:val="20"/>
                <w:szCs w:val="20"/>
              </w:rPr>
              <w:t>자동화된 계량기 검사: Automatic Meter Reading (AMR)</w:t>
            </w:r>
            <w:r w:rsidRPr="007E1CCC">
              <w:rPr>
                <w:webHidden/>
                <w:sz w:val="20"/>
                <w:szCs w:val="20"/>
              </w:rPr>
              <w:tab/>
            </w:r>
            <w:r w:rsidRPr="007E1CCC">
              <w:rPr>
                <w:webHidden/>
                <w:sz w:val="20"/>
                <w:szCs w:val="20"/>
              </w:rPr>
              <w:fldChar w:fldCharType="begin"/>
            </w:r>
            <w:r w:rsidRPr="007E1CCC">
              <w:rPr>
                <w:webHidden/>
                <w:sz w:val="20"/>
                <w:szCs w:val="20"/>
              </w:rPr>
              <w:instrText xml:space="preserve"> PAGEREF _Toc69299974 \h </w:instrText>
            </w:r>
            <w:r w:rsidRPr="007E1CCC">
              <w:rPr>
                <w:webHidden/>
                <w:sz w:val="20"/>
                <w:szCs w:val="20"/>
              </w:rPr>
            </w:r>
            <w:r w:rsidRPr="007E1CCC">
              <w:rPr>
                <w:webHidden/>
                <w:sz w:val="20"/>
                <w:szCs w:val="20"/>
              </w:rPr>
              <w:fldChar w:fldCharType="separate"/>
            </w:r>
            <w:r w:rsidR="000F4CFB">
              <w:rPr>
                <w:webHidden/>
                <w:sz w:val="20"/>
                <w:szCs w:val="20"/>
              </w:rPr>
              <w:t>2</w:t>
            </w:r>
            <w:r w:rsidRPr="007E1CCC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40F40E0" w14:textId="65F41E31" w:rsidR="007E1CCC" w:rsidRPr="007E1CCC" w:rsidRDefault="007E1CCC">
          <w:pPr>
            <w:pStyle w:val="10"/>
            <w:tabs>
              <w:tab w:val="right" w:leader="dot" w:pos="10456"/>
            </w:tabs>
            <w:rPr>
              <w:noProof/>
              <w:kern w:val="2"/>
            </w:rPr>
          </w:pPr>
          <w:hyperlink w:anchor="_Toc69299975" w:history="1">
            <w:r w:rsidRPr="007E1CCC">
              <w:rPr>
                <w:rStyle w:val="af2"/>
                <w:noProof/>
              </w:rPr>
              <w:t>프로젝트의 목적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_Toc69299975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2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7838A285" w14:textId="1A535796" w:rsidR="007E1CCC" w:rsidRPr="007E1CCC" w:rsidRDefault="007E1CCC">
          <w:pPr>
            <w:pStyle w:val="20"/>
            <w:ind w:left="364"/>
            <w:rPr>
              <w:kern w:val="2"/>
              <w:sz w:val="20"/>
              <w:szCs w:val="20"/>
            </w:rPr>
          </w:pPr>
          <w:hyperlink w:anchor="_Toc69299976" w:history="1">
            <w:r w:rsidRPr="007E1CCC">
              <w:rPr>
                <w:rStyle w:val="af2"/>
                <w:sz w:val="20"/>
                <w:szCs w:val="20"/>
              </w:rPr>
              <w:t>이미지 분류 머신러닝의 데이터 취득으로부터 전체 사이클 경험</w:t>
            </w:r>
            <w:r w:rsidRPr="007E1CCC">
              <w:rPr>
                <w:webHidden/>
                <w:sz w:val="20"/>
                <w:szCs w:val="20"/>
              </w:rPr>
              <w:tab/>
            </w:r>
            <w:r w:rsidRPr="007E1CCC">
              <w:rPr>
                <w:webHidden/>
                <w:sz w:val="20"/>
                <w:szCs w:val="20"/>
              </w:rPr>
              <w:fldChar w:fldCharType="begin"/>
            </w:r>
            <w:r w:rsidRPr="007E1CCC">
              <w:rPr>
                <w:webHidden/>
                <w:sz w:val="20"/>
                <w:szCs w:val="20"/>
              </w:rPr>
              <w:instrText xml:space="preserve"> PAGEREF _Toc69299976 \h </w:instrText>
            </w:r>
            <w:r w:rsidRPr="007E1CCC">
              <w:rPr>
                <w:webHidden/>
                <w:sz w:val="20"/>
                <w:szCs w:val="20"/>
              </w:rPr>
            </w:r>
            <w:r w:rsidRPr="007E1CCC">
              <w:rPr>
                <w:webHidden/>
                <w:sz w:val="20"/>
                <w:szCs w:val="20"/>
              </w:rPr>
              <w:fldChar w:fldCharType="separate"/>
            </w:r>
            <w:r w:rsidR="000F4CFB">
              <w:rPr>
                <w:webHidden/>
                <w:sz w:val="20"/>
                <w:szCs w:val="20"/>
              </w:rPr>
              <w:t>2</w:t>
            </w:r>
            <w:r w:rsidRPr="007E1CCC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FBFBDA8" w14:textId="4FDDCF63" w:rsidR="007E1CCC" w:rsidRPr="007E1CCC" w:rsidRDefault="007E1CCC">
          <w:pPr>
            <w:pStyle w:val="10"/>
            <w:tabs>
              <w:tab w:val="right" w:leader="dot" w:pos="10456"/>
            </w:tabs>
            <w:rPr>
              <w:noProof/>
              <w:kern w:val="2"/>
            </w:rPr>
          </w:pPr>
          <w:hyperlink w:anchor="_Toc69299977" w:history="1">
            <w:r w:rsidRPr="007E1CCC">
              <w:rPr>
                <w:rStyle w:val="af2"/>
                <w:noProof/>
              </w:rPr>
              <w:t>수준 구분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_Toc69299977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3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69DB9AE3" w14:textId="7AF4CA90" w:rsidR="007E1CCC" w:rsidRPr="007E1CCC" w:rsidRDefault="007E1CCC">
          <w:pPr>
            <w:pStyle w:val="10"/>
            <w:tabs>
              <w:tab w:val="right" w:leader="dot" w:pos="10456"/>
            </w:tabs>
            <w:rPr>
              <w:noProof/>
              <w:kern w:val="2"/>
            </w:rPr>
          </w:pPr>
          <w:hyperlink w:anchor="_Toc69299978" w:history="1">
            <w:r w:rsidRPr="007E1CCC">
              <w:rPr>
                <w:rStyle w:val="af2"/>
                <w:noProof/>
              </w:rPr>
              <w:t>관련 기술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_Toc69299978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3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28D1F3E6" w14:textId="0EDAFBB6" w:rsidR="007E1CCC" w:rsidRPr="007E1CCC" w:rsidRDefault="007E1CCC">
          <w:pPr>
            <w:pStyle w:val="30"/>
            <w:tabs>
              <w:tab w:val="right" w:leader="dot" w:pos="10456"/>
            </w:tabs>
            <w:ind w:left="728"/>
            <w:rPr>
              <w:noProof/>
              <w:kern w:val="2"/>
            </w:rPr>
          </w:pPr>
          <w:hyperlink w:anchor="_Toc69299979" w:history="1">
            <w:r w:rsidRPr="007E1CCC">
              <w:rPr>
                <w:rStyle w:val="af2"/>
                <w:noProof/>
              </w:rPr>
              <w:t>Knowledge Skill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_Toc69299979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3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19867495" w14:textId="01A0C39C" w:rsidR="007E1CCC" w:rsidRPr="007E1CCC" w:rsidRDefault="007E1CCC">
          <w:pPr>
            <w:pStyle w:val="30"/>
            <w:tabs>
              <w:tab w:val="right" w:leader="dot" w:pos="10456"/>
            </w:tabs>
            <w:ind w:left="728"/>
            <w:rPr>
              <w:noProof/>
              <w:kern w:val="2"/>
            </w:rPr>
          </w:pPr>
          <w:hyperlink w:anchor="_Toc69299980" w:history="1">
            <w:r w:rsidRPr="007E1CCC">
              <w:rPr>
                <w:rStyle w:val="af2"/>
                <w:noProof/>
              </w:rPr>
              <w:t>Tech Skill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_Toc69299980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3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56332A2E" w14:textId="47BD494F" w:rsidR="007E1CCC" w:rsidRPr="007E1CCC" w:rsidRDefault="007E1CCC">
          <w:pPr>
            <w:pStyle w:val="30"/>
            <w:tabs>
              <w:tab w:val="right" w:leader="dot" w:pos="10456"/>
            </w:tabs>
            <w:ind w:left="728"/>
            <w:rPr>
              <w:noProof/>
              <w:kern w:val="2"/>
            </w:rPr>
          </w:pPr>
          <w:hyperlink w:anchor="_Toc69299981" w:history="1">
            <w:r w:rsidRPr="007E1CCC">
              <w:rPr>
                <w:rStyle w:val="af2"/>
                <w:noProof/>
              </w:rPr>
              <w:t>Soft Skill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_Toc69299981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3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03E60D71" w14:textId="25BC345E" w:rsidR="007E1CCC" w:rsidRPr="007E1CCC" w:rsidRDefault="007E1CCC">
          <w:pPr>
            <w:pStyle w:val="10"/>
            <w:tabs>
              <w:tab w:val="right" w:leader="dot" w:pos="10456"/>
            </w:tabs>
            <w:rPr>
              <w:noProof/>
              <w:kern w:val="2"/>
            </w:rPr>
          </w:pPr>
          <w:hyperlink w:anchor="_Toc69299982" w:history="1">
            <w:r w:rsidRPr="007E1CCC">
              <w:rPr>
                <w:rStyle w:val="af2"/>
                <w:noProof/>
              </w:rPr>
              <w:t>미션 별 목표 및 평가기준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_Toc69299982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4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2B9E5CA7" w14:textId="5070BBAC" w:rsidR="007E1CCC" w:rsidRPr="007E1CCC" w:rsidRDefault="007E1CCC">
          <w:pPr>
            <w:pStyle w:val="20"/>
            <w:ind w:left="364"/>
            <w:rPr>
              <w:kern w:val="2"/>
              <w:sz w:val="20"/>
              <w:szCs w:val="20"/>
            </w:rPr>
          </w:pPr>
          <w:hyperlink w:anchor="_Toc69299983" w:history="1">
            <w:r w:rsidRPr="007E1CCC">
              <w:rPr>
                <w:rStyle w:val="af2"/>
                <w:sz w:val="20"/>
                <w:szCs w:val="20"/>
              </w:rPr>
              <w:t>Mission 1: 실시간 미터 이미지 취득 시스템 구축</w:t>
            </w:r>
            <w:r w:rsidRPr="007E1CCC">
              <w:rPr>
                <w:webHidden/>
                <w:sz w:val="20"/>
                <w:szCs w:val="20"/>
              </w:rPr>
              <w:tab/>
            </w:r>
            <w:r w:rsidRPr="007E1CCC">
              <w:rPr>
                <w:webHidden/>
                <w:sz w:val="20"/>
                <w:szCs w:val="20"/>
              </w:rPr>
              <w:fldChar w:fldCharType="begin"/>
            </w:r>
            <w:r w:rsidRPr="007E1CCC">
              <w:rPr>
                <w:webHidden/>
                <w:sz w:val="20"/>
                <w:szCs w:val="20"/>
              </w:rPr>
              <w:instrText xml:space="preserve"> PAGEREF _Toc69299983 \h </w:instrText>
            </w:r>
            <w:r w:rsidRPr="007E1CCC">
              <w:rPr>
                <w:webHidden/>
                <w:sz w:val="20"/>
                <w:szCs w:val="20"/>
              </w:rPr>
            </w:r>
            <w:r w:rsidRPr="007E1CCC">
              <w:rPr>
                <w:webHidden/>
                <w:sz w:val="20"/>
                <w:szCs w:val="20"/>
              </w:rPr>
              <w:fldChar w:fldCharType="separate"/>
            </w:r>
            <w:r w:rsidR="000F4CFB">
              <w:rPr>
                <w:webHidden/>
                <w:sz w:val="20"/>
                <w:szCs w:val="20"/>
              </w:rPr>
              <w:t>4</w:t>
            </w:r>
            <w:r w:rsidRPr="007E1CCC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55539C6" w14:textId="1A764035" w:rsidR="007E1CCC" w:rsidRPr="007E1CCC" w:rsidRDefault="007E1CCC">
          <w:pPr>
            <w:pStyle w:val="20"/>
            <w:ind w:left="364"/>
            <w:rPr>
              <w:kern w:val="2"/>
              <w:sz w:val="20"/>
              <w:szCs w:val="20"/>
            </w:rPr>
          </w:pPr>
          <w:hyperlink w:anchor="_Toc69299984" w:history="1">
            <w:r w:rsidRPr="007E1CCC">
              <w:rPr>
                <w:rStyle w:val="af2"/>
                <w:sz w:val="20"/>
                <w:szCs w:val="20"/>
              </w:rPr>
              <w:t>Mission 2: 이미지로부터 인식대상 숫자부분을 추출</w:t>
            </w:r>
            <w:r w:rsidRPr="007E1CCC">
              <w:rPr>
                <w:webHidden/>
                <w:sz w:val="20"/>
                <w:szCs w:val="20"/>
              </w:rPr>
              <w:tab/>
            </w:r>
            <w:r w:rsidRPr="007E1CCC">
              <w:rPr>
                <w:webHidden/>
                <w:sz w:val="20"/>
                <w:szCs w:val="20"/>
              </w:rPr>
              <w:fldChar w:fldCharType="begin"/>
            </w:r>
            <w:r w:rsidRPr="007E1CCC">
              <w:rPr>
                <w:webHidden/>
                <w:sz w:val="20"/>
                <w:szCs w:val="20"/>
              </w:rPr>
              <w:instrText xml:space="preserve"> PAGEREF _Toc69299984 \h </w:instrText>
            </w:r>
            <w:r w:rsidRPr="007E1CCC">
              <w:rPr>
                <w:webHidden/>
                <w:sz w:val="20"/>
                <w:szCs w:val="20"/>
              </w:rPr>
            </w:r>
            <w:r w:rsidRPr="007E1CCC">
              <w:rPr>
                <w:webHidden/>
                <w:sz w:val="20"/>
                <w:szCs w:val="20"/>
              </w:rPr>
              <w:fldChar w:fldCharType="separate"/>
            </w:r>
            <w:r w:rsidR="000F4CFB">
              <w:rPr>
                <w:webHidden/>
                <w:sz w:val="20"/>
                <w:szCs w:val="20"/>
              </w:rPr>
              <w:t>4</w:t>
            </w:r>
            <w:r w:rsidRPr="007E1CCC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196493A" w14:textId="58A24E60" w:rsidR="007E1CCC" w:rsidRPr="007E1CCC" w:rsidRDefault="007E1CCC">
          <w:pPr>
            <w:pStyle w:val="20"/>
            <w:ind w:left="364"/>
            <w:rPr>
              <w:kern w:val="2"/>
              <w:sz w:val="20"/>
              <w:szCs w:val="20"/>
            </w:rPr>
          </w:pPr>
          <w:hyperlink w:anchor="_Toc69299985" w:history="1">
            <w:r w:rsidRPr="007E1CCC">
              <w:rPr>
                <w:rStyle w:val="af2"/>
                <w:sz w:val="20"/>
                <w:szCs w:val="20"/>
              </w:rPr>
              <w:t>Mission 3: 숫자 추출 프로그램 구성</w:t>
            </w:r>
            <w:r w:rsidRPr="007E1CCC">
              <w:rPr>
                <w:webHidden/>
                <w:sz w:val="20"/>
                <w:szCs w:val="20"/>
              </w:rPr>
              <w:tab/>
            </w:r>
            <w:r w:rsidRPr="007E1CCC">
              <w:rPr>
                <w:webHidden/>
                <w:sz w:val="20"/>
                <w:szCs w:val="20"/>
              </w:rPr>
              <w:fldChar w:fldCharType="begin"/>
            </w:r>
            <w:r w:rsidRPr="007E1CCC">
              <w:rPr>
                <w:webHidden/>
                <w:sz w:val="20"/>
                <w:szCs w:val="20"/>
              </w:rPr>
              <w:instrText xml:space="preserve"> PAGEREF _Toc69299985 \h </w:instrText>
            </w:r>
            <w:r w:rsidRPr="007E1CCC">
              <w:rPr>
                <w:webHidden/>
                <w:sz w:val="20"/>
                <w:szCs w:val="20"/>
              </w:rPr>
            </w:r>
            <w:r w:rsidRPr="007E1CCC">
              <w:rPr>
                <w:webHidden/>
                <w:sz w:val="20"/>
                <w:szCs w:val="20"/>
              </w:rPr>
              <w:fldChar w:fldCharType="separate"/>
            </w:r>
            <w:r w:rsidR="000F4CFB">
              <w:rPr>
                <w:webHidden/>
                <w:sz w:val="20"/>
                <w:szCs w:val="20"/>
              </w:rPr>
              <w:t>5</w:t>
            </w:r>
            <w:r w:rsidRPr="007E1CCC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D843047" w14:textId="20109914" w:rsidR="007E1CCC" w:rsidRPr="007E1CCC" w:rsidRDefault="007E1CCC">
          <w:pPr>
            <w:pStyle w:val="20"/>
            <w:ind w:left="364"/>
            <w:rPr>
              <w:kern w:val="2"/>
              <w:sz w:val="20"/>
              <w:szCs w:val="20"/>
            </w:rPr>
          </w:pPr>
          <w:hyperlink w:anchor="_Toc69299986" w:history="1">
            <w:r w:rsidRPr="007E1CCC">
              <w:rPr>
                <w:rStyle w:val="af2"/>
                <w:sz w:val="20"/>
                <w:szCs w:val="20"/>
              </w:rPr>
              <w:t>Mission4: Google tesseract를 호출하여 이미지에서 숫자 인식하기</w:t>
            </w:r>
            <w:r w:rsidRPr="007E1CCC">
              <w:rPr>
                <w:webHidden/>
                <w:sz w:val="20"/>
                <w:szCs w:val="20"/>
              </w:rPr>
              <w:tab/>
            </w:r>
            <w:r w:rsidRPr="007E1CCC">
              <w:rPr>
                <w:webHidden/>
                <w:sz w:val="20"/>
                <w:szCs w:val="20"/>
              </w:rPr>
              <w:fldChar w:fldCharType="begin"/>
            </w:r>
            <w:r w:rsidRPr="007E1CCC">
              <w:rPr>
                <w:webHidden/>
                <w:sz w:val="20"/>
                <w:szCs w:val="20"/>
              </w:rPr>
              <w:instrText xml:space="preserve"> PAGEREF _Toc69299986 \h </w:instrText>
            </w:r>
            <w:r w:rsidRPr="007E1CCC">
              <w:rPr>
                <w:webHidden/>
                <w:sz w:val="20"/>
                <w:szCs w:val="20"/>
              </w:rPr>
            </w:r>
            <w:r w:rsidRPr="007E1CCC">
              <w:rPr>
                <w:webHidden/>
                <w:sz w:val="20"/>
                <w:szCs w:val="20"/>
              </w:rPr>
              <w:fldChar w:fldCharType="separate"/>
            </w:r>
            <w:r w:rsidR="000F4CFB">
              <w:rPr>
                <w:webHidden/>
                <w:sz w:val="20"/>
                <w:szCs w:val="20"/>
              </w:rPr>
              <w:t>5</w:t>
            </w:r>
            <w:r w:rsidRPr="007E1CCC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33CF773" w14:textId="5E5F1AFB" w:rsidR="007E1CCC" w:rsidRPr="007E1CCC" w:rsidRDefault="007E1CCC">
          <w:pPr>
            <w:pStyle w:val="20"/>
            <w:ind w:left="364"/>
            <w:rPr>
              <w:kern w:val="2"/>
              <w:sz w:val="20"/>
              <w:szCs w:val="20"/>
            </w:rPr>
          </w:pPr>
          <w:hyperlink w:anchor="_Toc69299987" w:history="1">
            <w:r w:rsidRPr="007E1CCC">
              <w:rPr>
                <w:rStyle w:val="af2"/>
                <w:sz w:val="20"/>
                <w:szCs w:val="20"/>
              </w:rPr>
              <w:t>Mission 5: 라벨링을 만들고 파일에서 훈련 데이터 셋을 구축</w:t>
            </w:r>
            <w:r w:rsidRPr="007E1CCC">
              <w:rPr>
                <w:webHidden/>
                <w:sz w:val="20"/>
                <w:szCs w:val="20"/>
              </w:rPr>
              <w:tab/>
            </w:r>
            <w:r w:rsidRPr="007E1CCC">
              <w:rPr>
                <w:webHidden/>
                <w:sz w:val="20"/>
                <w:szCs w:val="20"/>
              </w:rPr>
              <w:fldChar w:fldCharType="begin"/>
            </w:r>
            <w:r w:rsidRPr="007E1CCC">
              <w:rPr>
                <w:webHidden/>
                <w:sz w:val="20"/>
                <w:szCs w:val="20"/>
              </w:rPr>
              <w:instrText xml:space="preserve"> PAGEREF _Toc69299987 \h </w:instrText>
            </w:r>
            <w:r w:rsidRPr="007E1CCC">
              <w:rPr>
                <w:webHidden/>
                <w:sz w:val="20"/>
                <w:szCs w:val="20"/>
              </w:rPr>
            </w:r>
            <w:r w:rsidRPr="007E1CCC">
              <w:rPr>
                <w:webHidden/>
                <w:sz w:val="20"/>
                <w:szCs w:val="20"/>
              </w:rPr>
              <w:fldChar w:fldCharType="separate"/>
            </w:r>
            <w:r w:rsidR="000F4CFB">
              <w:rPr>
                <w:webHidden/>
                <w:sz w:val="20"/>
                <w:szCs w:val="20"/>
              </w:rPr>
              <w:t>6</w:t>
            </w:r>
            <w:r w:rsidRPr="007E1CCC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44EDC095" w14:textId="302C4E5E" w:rsidR="007E1CCC" w:rsidRPr="007E1CCC" w:rsidRDefault="007E1CCC">
          <w:pPr>
            <w:pStyle w:val="20"/>
            <w:ind w:left="364"/>
            <w:rPr>
              <w:kern w:val="2"/>
              <w:sz w:val="20"/>
              <w:szCs w:val="20"/>
            </w:rPr>
          </w:pPr>
          <w:hyperlink w:anchor="_Toc69299988" w:history="1">
            <w:r w:rsidRPr="007E1CCC">
              <w:rPr>
                <w:rStyle w:val="af2"/>
                <w:sz w:val="20"/>
                <w:szCs w:val="20"/>
              </w:rPr>
              <w:t>Mission 6: MNIST에 데이터 세트 적용</w:t>
            </w:r>
            <w:r w:rsidRPr="007E1CCC">
              <w:rPr>
                <w:webHidden/>
                <w:sz w:val="20"/>
                <w:szCs w:val="20"/>
              </w:rPr>
              <w:tab/>
            </w:r>
            <w:r w:rsidRPr="007E1CCC">
              <w:rPr>
                <w:webHidden/>
                <w:sz w:val="20"/>
                <w:szCs w:val="20"/>
              </w:rPr>
              <w:fldChar w:fldCharType="begin"/>
            </w:r>
            <w:r w:rsidRPr="007E1CCC">
              <w:rPr>
                <w:webHidden/>
                <w:sz w:val="20"/>
                <w:szCs w:val="20"/>
              </w:rPr>
              <w:instrText xml:space="preserve"> PAGEREF _Toc69299988 \h </w:instrText>
            </w:r>
            <w:r w:rsidRPr="007E1CCC">
              <w:rPr>
                <w:webHidden/>
                <w:sz w:val="20"/>
                <w:szCs w:val="20"/>
              </w:rPr>
            </w:r>
            <w:r w:rsidRPr="007E1CCC">
              <w:rPr>
                <w:webHidden/>
                <w:sz w:val="20"/>
                <w:szCs w:val="20"/>
              </w:rPr>
              <w:fldChar w:fldCharType="separate"/>
            </w:r>
            <w:r w:rsidR="000F4CFB">
              <w:rPr>
                <w:webHidden/>
                <w:sz w:val="20"/>
                <w:szCs w:val="20"/>
              </w:rPr>
              <w:t>6</w:t>
            </w:r>
            <w:r w:rsidRPr="007E1CCC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001EABE" w14:textId="2D959AEE" w:rsidR="007E1CCC" w:rsidRPr="007E1CCC" w:rsidRDefault="007E1CCC">
          <w:pPr>
            <w:pStyle w:val="20"/>
            <w:ind w:left="364"/>
            <w:rPr>
              <w:kern w:val="2"/>
              <w:sz w:val="20"/>
              <w:szCs w:val="20"/>
            </w:rPr>
          </w:pPr>
          <w:hyperlink w:anchor="_Toc69299989" w:history="1">
            <w:r w:rsidRPr="007E1CCC">
              <w:rPr>
                <w:rStyle w:val="af2"/>
                <w:sz w:val="20"/>
                <w:szCs w:val="20"/>
              </w:rPr>
              <w:t>Mission 7: Digital Twin Meter구성</w:t>
            </w:r>
            <w:r w:rsidRPr="007E1CCC">
              <w:rPr>
                <w:webHidden/>
                <w:sz w:val="20"/>
                <w:szCs w:val="20"/>
              </w:rPr>
              <w:tab/>
            </w:r>
            <w:r w:rsidRPr="007E1CCC">
              <w:rPr>
                <w:webHidden/>
                <w:sz w:val="20"/>
                <w:szCs w:val="20"/>
              </w:rPr>
              <w:fldChar w:fldCharType="begin"/>
            </w:r>
            <w:r w:rsidRPr="007E1CCC">
              <w:rPr>
                <w:webHidden/>
                <w:sz w:val="20"/>
                <w:szCs w:val="20"/>
              </w:rPr>
              <w:instrText xml:space="preserve"> PAGEREF _Toc69299989 \h </w:instrText>
            </w:r>
            <w:r w:rsidRPr="007E1CCC">
              <w:rPr>
                <w:webHidden/>
                <w:sz w:val="20"/>
                <w:szCs w:val="20"/>
              </w:rPr>
            </w:r>
            <w:r w:rsidRPr="007E1CCC">
              <w:rPr>
                <w:webHidden/>
                <w:sz w:val="20"/>
                <w:szCs w:val="20"/>
              </w:rPr>
              <w:fldChar w:fldCharType="separate"/>
            </w:r>
            <w:r w:rsidR="000F4CFB">
              <w:rPr>
                <w:webHidden/>
                <w:sz w:val="20"/>
                <w:szCs w:val="20"/>
              </w:rPr>
              <w:t>7</w:t>
            </w:r>
            <w:r w:rsidRPr="007E1CCC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14977A54" w14:textId="50EFDB4C" w:rsidR="007E1CCC" w:rsidRPr="007E1CCC" w:rsidRDefault="007E1CCC">
          <w:pPr>
            <w:pStyle w:val="10"/>
            <w:tabs>
              <w:tab w:val="right" w:leader="dot" w:pos="10456"/>
            </w:tabs>
            <w:rPr>
              <w:noProof/>
              <w:kern w:val="2"/>
            </w:rPr>
          </w:pPr>
          <w:hyperlink w:anchor="_Toc69299990" w:history="1">
            <w:r w:rsidRPr="007E1CCC">
              <w:rPr>
                <w:rStyle w:val="af2"/>
                <w:noProof/>
              </w:rPr>
              <w:t>모범 답안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_Toc69299990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8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123CB35F" w14:textId="12D97F7F" w:rsidR="007E1CCC" w:rsidRPr="007E1CCC" w:rsidRDefault="007E1CCC">
          <w:pPr>
            <w:pStyle w:val="10"/>
            <w:tabs>
              <w:tab w:val="right" w:leader="dot" w:pos="10456"/>
            </w:tabs>
            <w:rPr>
              <w:noProof/>
              <w:kern w:val="2"/>
            </w:rPr>
          </w:pPr>
          <w:hyperlink w:anchor="_Toc69299991" w:history="1">
            <w:r w:rsidRPr="007E1CCC">
              <w:rPr>
                <w:rStyle w:val="af2"/>
                <w:noProof/>
              </w:rPr>
              <w:t>데이터 파일 설명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_Toc69299991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8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3DBA0899" w14:textId="4A543175" w:rsidR="007E1CCC" w:rsidRPr="007E1CCC" w:rsidRDefault="007E1CCC">
          <w:pPr>
            <w:pStyle w:val="10"/>
            <w:tabs>
              <w:tab w:val="right" w:leader="dot" w:pos="10456"/>
            </w:tabs>
            <w:rPr>
              <w:noProof/>
              <w:kern w:val="2"/>
            </w:rPr>
          </w:pPr>
          <w:hyperlink w:anchor="_Toc69299992" w:history="1">
            <w:r w:rsidRPr="007E1CCC">
              <w:rPr>
                <w:rStyle w:val="af2"/>
                <w:noProof/>
              </w:rPr>
              <w:t>학습 지원 정보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_Toc69299992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9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24E89B31" w14:textId="0E35CF45" w:rsidR="007E1CCC" w:rsidRPr="007E1CCC" w:rsidRDefault="007E1CCC">
          <w:pPr>
            <w:pStyle w:val="20"/>
            <w:ind w:left="364"/>
            <w:rPr>
              <w:kern w:val="2"/>
              <w:sz w:val="20"/>
              <w:szCs w:val="20"/>
            </w:rPr>
          </w:pPr>
          <w:hyperlink w:anchor="_Toc69299993" w:history="1">
            <w:r w:rsidRPr="007E1CCC">
              <w:rPr>
                <w:rStyle w:val="af2"/>
                <w:sz w:val="20"/>
                <w:szCs w:val="20"/>
              </w:rPr>
              <w:t>학습 리소스</w:t>
            </w:r>
            <w:r w:rsidRPr="007E1CCC">
              <w:rPr>
                <w:webHidden/>
                <w:sz w:val="20"/>
                <w:szCs w:val="20"/>
              </w:rPr>
              <w:tab/>
            </w:r>
            <w:r w:rsidRPr="007E1CCC">
              <w:rPr>
                <w:webHidden/>
                <w:sz w:val="20"/>
                <w:szCs w:val="20"/>
              </w:rPr>
              <w:fldChar w:fldCharType="begin"/>
            </w:r>
            <w:r w:rsidRPr="007E1CCC">
              <w:rPr>
                <w:webHidden/>
                <w:sz w:val="20"/>
                <w:szCs w:val="20"/>
              </w:rPr>
              <w:instrText xml:space="preserve"> PAGEREF _Toc69299993 \h </w:instrText>
            </w:r>
            <w:r w:rsidRPr="007E1CCC">
              <w:rPr>
                <w:webHidden/>
                <w:sz w:val="20"/>
                <w:szCs w:val="20"/>
              </w:rPr>
            </w:r>
            <w:r w:rsidRPr="007E1CCC">
              <w:rPr>
                <w:webHidden/>
                <w:sz w:val="20"/>
                <w:szCs w:val="20"/>
              </w:rPr>
              <w:fldChar w:fldCharType="separate"/>
            </w:r>
            <w:r w:rsidR="000F4CFB">
              <w:rPr>
                <w:webHidden/>
                <w:sz w:val="20"/>
                <w:szCs w:val="20"/>
              </w:rPr>
              <w:t>9</w:t>
            </w:r>
            <w:r w:rsidRPr="007E1CCC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0A9676D4" w14:textId="30BB72EB" w:rsidR="007E1CCC" w:rsidRPr="007E1CCC" w:rsidRDefault="007E1CCC">
          <w:pPr>
            <w:pStyle w:val="10"/>
            <w:tabs>
              <w:tab w:val="right" w:leader="dot" w:pos="10456"/>
            </w:tabs>
            <w:rPr>
              <w:noProof/>
              <w:kern w:val="2"/>
            </w:rPr>
          </w:pPr>
          <w:hyperlink w:anchor="_Toc69299994" w:history="1">
            <w:r w:rsidRPr="007E1CCC">
              <w:rPr>
                <w:rStyle w:val="af2"/>
                <w:noProof/>
              </w:rPr>
              <w:t>포럼</w:t>
            </w:r>
            <w:r w:rsidRPr="007E1CCC">
              <w:rPr>
                <w:noProof/>
                <w:webHidden/>
              </w:rPr>
              <w:tab/>
            </w:r>
            <w:r w:rsidRPr="007E1CCC">
              <w:rPr>
                <w:noProof/>
                <w:webHidden/>
              </w:rPr>
              <w:fldChar w:fldCharType="begin"/>
            </w:r>
            <w:r w:rsidRPr="007E1CCC">
              <w:rPr>
                <w:noProof/>
                <w:webHidden/>
              </w:rPr>
              <w:instrText xml:space="preserve"> PAGEREF _Toc69299994 \h </w:instrText>
            </w:r>
            <w:r w:rsidRPr="007E1CCC">
              <w:rPr>
                <w:noProof/>
                <w:webHidden/>
              </w:rPr>
            </w:r>
            <w:r w:rsidRPr="007E1CCC">
              <w:rPr>
                <w:noProof/>
                <w:webHidden/>
              </w:rPr>
              <w:fldChar w:fldCharType="separate"/>
            </w:r>
            <w:r w:rsidR="000F4CFB">
              <w:rPr>
                <w:noProof/>
                <w:webHidden/>
              </w:rPr>
              <w:t>9</w:t>
            </w:r>
            <w:r w:rsidRPr="007E1CCC">
              <w:rPr>
                <w:noProof/>
                <w:webHidden/>
              </w:rPr>
              <w:fldChar w:fldCharType="end"/>
            </w:r>
          </w:hyperlink>
        </w:p>
        <w:p w14:paraId="1D8AD86B" w14:textId="49595631" w:rsidR="00D84675" w:rsidRDefault="00D84675">
          <w:r>
            <w:rPr>
              <w:b/>
              <w:bCs/>
              <w:lang w:val="ko-KR"/>
            </w:rPr>
            <w:fldChar w:fldCharType="end"/>
          </w:r>
        </w:p>
      </w:sdtContent>
    </w:sdt>
    <w:p w14:paraId="38E780A6" w14:textId="243F4276" w:rsidR="00707807" w:rsidRDefault="00F41B45" w:rsidP="00707807">
      <w:r>
        <w:br w:type="page"/>
      </w:r>
    </w:p>
    <w:p w14:paraId="1DC234C7" w14:textId="34B6CBE0" w:rsidR="00707807" w:rsidRDefault="00707807" w:rsidP="00707807">
      <w:pPr>
        <w:pStyle w:val="1"/>
      </w:pPr>
      <w:bookmarkStart w:id="1" w:name="_Toc69299972"/>
      <w:r>
        <w:rPr>
          <w:rFonts w:hint="eastAsia"/>
        </w:rPr>
        <w:lastRenderedPageBreak/>
        <w:t>백그라운드</w:t>
      </w:r>
      <w:r>
        <w:t xml:space="preserve"> 스토리</w:t>
      </w:r>
      <w:bookmarkEnd w:id="1"/>
    </w:p>
    <w:p w14:paraId="63B82DE2" w14:textId="75FEEAC5" w:rsidR="00A74B7F" w:rsidRPr="00A74B7F" w:rsidRDefault="00A74B7F" w:rsidP="00A74B7F">
      <w:pPr>
        <w:pStyle w:val="2"/>
        <w:rPr>
          <w:rFonts w:hint="eastAsia"/>
        </w:rPr>
      </w:pPr>
      <w:r>
        <w:rPr>
          <w:rFonts w:hint="eastAsia"/>
        </w:rPr>
        <w:t>계량기 읽기</w:t>
      </w:r>
    </w:p>
    <w:p w14:paraId="64896EC9" w14:textId="4CD92405" w:rsidR="000D6B89" w:rsidRPr="000D6B89" w:rsidRDefault="00395193" w:rsidP="000D6B89">
      <w:r w:rsidRPr="00395193">
        <w:t xml:space="preserve">IoT 전문회사인 </w:t>
      </w:r>
      <w:proofErr w:type="spellStart"/>
      <w:r w:rsidRPr="00395193">
        <w:t>MeasureWare</w:t>
      </w:r>
      <w:proofErr w:type="spellEnd"/>
      <w:r w:rsidRPr="00395193">
        <w:t xml:space="preserve">사의 기반서비스는 현장에 설치되어 사용중인 </w:t>
      </w:r>
      <w:r w:rsidR="008A4DF8">
        <w:rPr>
          <w:rFonts w:hint="eastAsia"/>
        </w:rPr>
        <w:t>전통적인 방식의</w:t>
      </w:r>
      <w:r w:rsidRPr="00395193">
        <w:t xml:space="preserve"> 계량기(</w:t>
      </w:r>
      <w:r w:rsidR="008A4DF8">
        <w:rPr>
          <w:rFonts w:hint="eastAsia"/>
        </w:rPr>
        <w:t>통신기능이 탑재되지 않은 계량기</w:t>
      </w:r>
      <w:r w:rsidRPr="00395193">
        <w:t>)의 미터</w:t>
      </w:r>
      <w:r w:rsidR="008A4DF8">
        <w:rPr>
          <w:rFonts w:hint="eastAsia"/>
        </w:rPr>
        <w:t xml:space="preserve"> </w:t>
      </w:r>
      <w:r w:rsidRPr="00395193">
        <w:t xml:space="preserve">값을 실시간으로 읽어서 </w:t>
      </w:r>
      <w:r w:rsidR="008A4DF8">
        <w:rPr>
          <w:rFonts w:hint="eastAsia"/>
        </w:rPr>
        <w:t>디지털</w:t>
      </w:r>
      <w:r w:rsidR="008A4DF8" w:rsidRPr="00395193">
        <w:rPr>
          <w:rFonts w:hint="eastAsia"/>
        </w:rPr>
        <w:t>화하여</w:t>
      </w:r>
      <w:r w:rsidRPr="00395193">
        <w:t xml:space="preserve"> </w:t>
      </w:r>
      <w:r w:rsidR="008A4DF8">
        <w:t>digital-twin</w:t>
      </w:r>
      <w:r w:rsidRPr="00395193">
        <w:t xml:space="preserve"> 형태로 </w:t>
      </w:r>
      <w:r w:rsidR="008A4DF8" w:rsidRPr="00395193">
        <w:rPr>
          <w:rFonts w:hint="eastAsia"/>
        </w:rPr>
        <w:t>형상화</w:t>
      </w:r>
      <w:r w:rsidR="008A4DF8">
        <w:rPr>
          <w:rFonts w:hint="eastAsia"/>
        </w:rPr>
        <w:t>한다.</w:t>
      </w:r>
      <w:r w:rsidR="008A4DF8">
        <w:t xml:space="preserve"> </w:t>
      </w:r>
      <w:r w:rsidR="008A4DF8">
        <w:rPr>
          <w:rFonts w:hint="eastAsia"/>
        </w:rPr>
        <w:t xml:space="preserve">또한 이렇게 형상화된 </w:t>
      </w:r>
      <w:r w:rsidR="008A4DF8">
        <w:t>digital-twin</w:t>
      </w:r>
      <w:r w:rsidR="008A4DF8">
        <w:rPr>
          <w:rFonts w:hint="eastAsia"/>
        </w:rPr>
        <w:t>을</w:t>
      </w:r>
      <w:r w:rsidRPr="00395193">
        <w:t xml:space="preserve"> 기반으로 실시간 감시, 실시간 </w:t>
      </w:r>
      <w:r w:rsidR="008A4DF8">
        <w:rPr>
          <w:rFonts w:hint="eastAsia"/>
        </w:rPr>
        <w:t>작동</w:t>
      </w:r>
      <w:r w:rsidRPr="00395193">
        <w:t xml:space="preserve">, 리스크 관리 등 다양한 고객맞춤형 서비스를 제공하는 회사이다. 이 회사는 </w:t>
      </w:r>
      <w:r w:rsidR="008A4DF8">
        <w:rPr>
          <w:rFonts w:hint="eastAsia"/>
        </w:rPr>
        <w:t>자신들이 관리하는</w:t>
      </w:r>
      <w:r w:rsidRPr="00395193">
        <w:t xml:space="preserve"> </w:t>
      </w:r>
      <w:r w:rsidR="008A4DF8">
        <w:rPr>
          <w:rFonts w:hint="eastAsia"/>
        </w:rPr>
        <w:t>계량기</w:t>
      </w:r>
      <w:r w:rsidRPr="00395193">
        <w:t>에 카메라를 부착하여 HTTP를 통해 1시간 간격의 실시간 이미지를 가져오는 기능을 구현하였고 대상</w:t>
      </w:r>
      <w:r w:rsidR="00E3360C">
        <w:rPr>
          <w:rFonts w:hint="eastAsia"/>
        </w:rPr>
        <w:t xml:space="preserve"> </w:t>
      </w:r>
      <w:r w:rsidR="00A730C6">
        <w:rPr>
          <w:rFonts w:hint="eastAsia"/>
        </w:rPr>
        <w:t>계량기</w:t>
      </w:r>
      <w:r w:rsidR="00E3360C">
        <w:rPr>
          <w:rFonts w:hint="eastAsia"/>
        </w:rPr>
        <w:t>를</w:t>
      </w:r>
      <w:r w:rsidRPr="00395193">
        <w:t xml:space="preserve"> 확대하고 있다.</w:t>
      </w:r>
    </w:p>
    <w:p w14:paraId="0275DE74" w14:textId="2A03423E" w:rsidR="00707807" w:rsidRDefault="00707807" w:rsidP="00707807">
      <w:pPr>
        <w:pStyle w:val="1"/>
      </w:pPr>
      <w:bookmarkStart w:id="2" w:name="_Toc69299973"/>
      <w:r>
        <w:rPr>
          <w:rFonts w:hint="eastAsia"/>
        </w:rPr>
        <w:t>학습해야</w:t>
      </w:r>
      <w:r>
        <w:t xml:space="preserve"> 하는 키워드에 대한 설명</w:t>
      </w:r>
      <w:bookmarkEnd w:id="2"/>
    </w:p>
    <w:p w14:paraId="6E27E623" w14:textId="1E43F64D" w:rsidR="004D00DE" w:rsidRDefault="004D00DE" w:rsidP="00ED40F6">
      <w:pPr>
        <w:pStyle w:val="2"/>
      </w:pPr>
      <w:bookmarkStart w:id="3" w:name="_Toc69299974"/>
      <w:r>
        <w:rPr>
          <w:rFonts w:hint="eastAsia"/>
        </w:rPr>
        <w:t>자동화된 계량기 검사:</w:t>
      </w:r>
      <w:r>
        <w:t xml:space="preserve"> </w:t>
      </w:r>
      <w:r>
        <w:rPr>
          <w:rFonts w:hint="eastAsia"/>
        </w:rPr>
        <w:t>A</w:t>
      </w:r>
      <w:r>
        <w:t>utomatic Meter Reading (AMR)</w:t>
      </w:r>
      <w:bookmarkEnd w:id="3"/>
    </w:p>
    <w:p w14:paraId="610C1E94" w14:textId="5F72F10B" w:rsidR="008A4DF8" w:rsidRDefault="004D00DE" w:rsidP="0051426E">
      <w:pPr>
        <w:rPr>
          <w:rFonts w:hint="eastAsia"/>
        </w:rPr>
      </w:pPr>
      <w:r>
        <w:t>Automatic Meter Reading</w:t>
      </w:r>
      <w:r>
        <w:rPr>
          <w:rFonts w:hint="eastAsia"/>
        </w:rPr>
        <w:t>는 전기,</w:t>
      </w:r>
      <w:r>
        <w:t xml:space="preserve"> </w:t>
      </w:r>
      <w:r>
        <w:rPr>
          <w:rFonts w:hint="eastAsia"/>
        </w:rPr>
        <w:t>가스나 물 사용량을 모니터링이나 요금 청구를 위해 자동으로 기록하는 것을 말한다.</w:t>
      </w:r>
      <w:r>
        <w:t xml:space="preserve"> </w:t>
      </w:r>
      <w:r>
        <w:rPr>
          <w:rFonts w:hint="eastAsia"/>
        </w:rPr>
        <w:t xml:space="preserve">현재 </w:t>
      </w:r>
      <w:r>
        <w:t>Smart readers</w:t>
      </w:r>
      <w:r>
        <w:rPr>
          <w:rFonts w:hint="eastAsia"/>
        </w:rPr>
        <w:t>가 존재하지만</w:t>
      </w:r>
      <w:r>
        <w:t xml:space="preserve">, </w:t>
      </w:r>
      <w:r w:rsidRPr="0051426E">
        <w:rPr>
          <w:rFonts w:hint="eastAsia"/>
        </w:rPr>
        <w:t>많은</w:t>
      </w:r>
      <w:r w:rsidRPr="0051426E">
        <w:t xml:space="preserve"> 국가, 특히 저개발 국가에서 널리 퍼지지 않았</w:t>
      </w:r>
      <w:r>
        <w:rPr>
          <w:rFonts w:hint="eastAsia"/>
        </w:rPr>
        <w:t>다</w:t>
      </w:r>
      <w:r w:rsidRPr="0051426E">
        <w:t>.</w:t>
      </w:r>
      <w:r>
        <w:t xml:space="preserve"> </w:t>
      </w:r>
      <w:r>
        <w:rPr>
          <w:rFonts w:hint="eastAsia"/>
        </w:rPr>
        <w:t>따라서 현재</w:t>
      </w:r>
      <w:r>
        <w:t xml:space="preserve"> </w:t>
      </w:r>
      <w:r>
        <w:rPr>
          <w:rFonts w:hint="eastAsia"/>
        </w:rPr>
        <w:t>대부분의 계량기 검사</w:t>
      </w:r>
      <w:r w:rsidR="00C96B2B">
        <w:rPr>
          <w:rFonts w:hint="eastAsia"/>
        </w:rPr>
        <w:t>는</w:t>
      </w:r>
      <w:r>
        <w:rPr>
          <w:rFonts w:hint="eastAsia"/>
        </w:rPr>
        <w:t xml:space="preserve"> 작업자가 현장에 직접 가서 </w:t>
      </w:r>
      <w:r w:rsidR="0022463E">
        <w:rPr>
          <w:rFonts w:hint="eastAsia"/>
        </w:rPr>
        <w:t>계량기</w:t>
      </w:r>
      <w:r>
        <w:rPr>
          <w:rFonts w:hint="eastAsia"/>
        </w:rPr>
        <w:t>의 사진을 찍음으로써 진행된다. 이러한 과정에서 오류가 많이 발생하는 것이 오랜 시간동안 증명되었기에,</w:t>
      </w:r>
      <w:r>
        <w:t xml:space="preserve"> </w:t>
      </w:r>
      <w:r>
        <w:rPr>
          <w:rFonts w:hint="eastAsia"/>
        </w:rPr>
        <w:t xml:space="preserve">또 다른 작업자가 </w:t>
      </w:r>
      <w:r w:rsidR="0022463E">
        <w:rPr>
          <w:rFonts w:hint="eastAsia"/>
        </w:rPr>
        <w:t>계량</w:t>
      </w:r>
      <w:r>
        <w:rPr>
          <w:rFonts w:hint="eastAsia"/>
        </w:rPr>
        <w:t>기의 사진을 확인하는 작업을 거친다.</w:t>
      </w:r>
      <w:r>
        <w:t xml:space="preserve"> </w:t>
      </w:r>
      <w:r>
        <w:rPr>
          <w:rFonts w:hint="eastAsia"/>
        </w:rPr>
        <w:t>이러한 o</w:t>
      </w:r>
      <w:r>
        <w:t>ffline checking</w:t>
      </w:r>
      <w:r>
        <w:rPr>
          <w:rFonts w:hint="eastAsia"/>
        </w:rPr>
        <w:t>은 많은 사람의 노력과 시간을 필요로 하고</w:t>
      </w:r>
      <w:r>
        <w:t xml:space="preserve"> </w:t>
      </w:r>
      <w:r>
        <w:rPr>
          <w:rFonts w:hint="eastAsia"/>
        </w:rPr>
        <w:t>효율성이 낮다.</w:t>
      </w:r>
      <w:r>
        <w:t xml:space="preserve"> </w:t>
      </w:r>
      <w:r>
        <w:rPr>
          <w:rFonts w:hint="eastAsia"/>
        </w:rPr>
        <w:t>게다가 많은 양의 이미지가 검증되어야 하기에 이러한 조사 과정은 때때로 오류를 감지하지 못한다.</w:t>
      </w:r>
      <w:r>
        <w:t xml:space="preserve"> </w:t>
      </w:r>
    </w:p>
    <w:p w14:paraId="76AB5321" w14:textId="66E5EB5A" w:rsidR="004D00DE" w:rsidRDefault="00C96B2B" w:rsidP="0051426E">
      <w:r>
        <w:rPr>
          <w:rFonts w:hint="eastAsia"/>
        </w:rPr>
        <w:t>계량기 검사를 자동으로 수행하면 인간의 실수를 줄이고 인력을 아낄 수 있다.</w:t>
      </w:r>
      <w:r>
        <w:t xml:space="preserve"> </w:t>
      </w:r>
      <w:r w:rsidRPr="00C96B2B">
        <w:rPr>
          <w:rFonts w:hint="eastAsia"/>
        </w:rPr>
        <w:t>또한</w:t>
      </w:r>
      <w:r w:rsidRPr="00C96B2B">
        <w:t xml:space="preserve"> 미터 박스에 설치된 카메라를 사용하여 완전 자동으로 판독을 실행할 수도 있다.</w:t>
      </w:r>
      <w:r>
        <w:rPr>
          <w:rFonts w:hint="eastAsia"/>
        </w:rPr>
        <w:t xml:space="preserve"> </w:t>
      </w:r>
      <w:r w:rsidRPr="00C96B2B">
        <w:rPr>
          <w:rFonts w:hint="eastAsia"/>
        </w:rPr>
        <w:t>이미지</w:t>
      </w:r>
      <w:r w:rsidRPr="00C96B2B">
        <w:t xml:space="preserve"> 기반 AMR은 기존 계량기를 갱신하거나 교체할 필요가 없기 때문에 비용이 저렴하고 설치가 빠르다는 장점이 있다</w:t>
      </w:r>
      <w:r>
        <w:t>.</w:t>
      </w:r>
    </w:p>
    <w:p w14:paraId="1D82DC46" w14:textId="20802D0F" w:rsidR="00A16175" w:rsidRDefault="00A16175" w:rsidP="00A444F8">
      <w:pPr>
        <w:pStyle w:val="1"/>
      </w:pPr>
      <w:bookmarkStart w:id="4" w:name="_Toc69299975"/>
      <w:r>
        <w:rPr>
          <w:rFonts w:hint="eastAsia"/>
        </w:rPr>
        <w:t>프로젝트의 목적</w:t>
      </w:r>
      <w:bookmarkEnd w:id="4"/>
    </w:p>
    <w:p w14:paraId="704D4DDF" w14:textId="393CE513" w:rsidR="00A16175" w:rsidRPr="00A16175" w:rsidRDefault="00A16175" w:rsidP="00A444F8">
      <w:pPr>
        <w:pStyle w:val="2"/>
        <w:spacing w:after="240"/>
        <w:rPr>
          <w:rFonts w:hint="eastAsia"/>
        </w:rPr>
      </w:pPr>
      <w:bookmarkStart w:id="5" w:name="_Toc69299976"/>
      <w:r w:rsidRPr="00A16175">
        <w:rPr>
          <w:rFonts w:hint="eastAsia"/>
        </w:rPr>
        <w:t>이미지 분류 머신러닝의 데이터 취득으로부터 전체 사이클 경험</w:t>
      </w:r>
      <w:bookmarkEnd w:id="5"/>
    </w:p>
    <w:tbl>
      <w:tblPr>
        <w:tblStyle w:val="21"/>
        <w:tblW w:w="10456" w:type="dxa"/>
        <w:tblInd w:w="0" w:type="dxa"/>
        <w:tblLook w:val="04A0" w:firstRow="1" w:lastRow="0" w:firstColumn="1" w:lastColumn="0" w:noHBand="0" w:noVBand="1"/>
      </w:tblPr>
      <w:tblGrid>
        <w:gridCol w:w="560"/>
        <w:gridCol w:w="9896"/>
      </w:tblGrid>
      <w:tr w:rsidR="00A16175" w:rsidRPr="00A26BB4" w14:paraId="2BDCD02B" w14:textId="77777777" w:rsidTr="00A16175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4055E450" w14:textId="77777777" w:rsidR="00A16175" w:rsidRPr="00A26BB4" w:rsidRDefault="00A16175" w:rsidP="00A16175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0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3A24ABBA" w14:textId="77777777" w:rsidR="00A16175" w:rsidRPr="00A26BB4" w:rsidRDefault="00A16175" w:rsidP="00A16175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16175" w:rsidRPr="00A26BB4" w14:paraId="1A500759" w14:textId="77777777" w:rsidTr="00A16175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12AD40B" w14:textId="77777777" w:rsidR="00A16175" w:rsidRPr="00A16175" w:rsidRDefault="00A16175" w:rsidP="00A16175">
            <w:pPr>
              <w:jc w:val="center"/>
              <w:rPr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1</w:t>
            </w:r>
          </w:p>
        </w:tc>
        <w:tc>
          <w:tcPr>
            <w:tcW w:w="10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3157C57" w14:textId="77777777" w:rsidR="00A16175" w:rsidRPr="00A26BB4" w:rsidRDefault="00A16175" w:rsidP="00A16175">
            <w:r w:rsidRPr="00A16175">
              <w:rPr>
                <w:rFonts w:hint="eastAsia"/>
              </w:rPr>
              <w:t>현장에</w:t>
            </w:r>
            <w:r w:rsidRPr="00A16175">
              <w:t xml:space="preserve"> 설치된 계량기의 이미지 데이터 취득</w:t>
            </w:r>
          </w:p>
        </w:tc>
      </w:tr>
      <w:tr w:rsidR="00A16175" w:rsidRPr="00A26BB4" w14:paraId="7868BD4A" w14:textId="77777777" w:rsidTr="00A16175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36B0FC" w14:textId="77777777" w:rsidR="00A16175" w:rsidRPr="00A16175" w:rsidRDefault="00A16175" w:rsidP="00A16175">
            <w:pPr>
              <w:jc w:val="center"/>
              <w:rPr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2</w:t>
            </w:r>
          </w:p>
        </w:tc>
        <w:tc>
          <w:tcPr>
            <w:tcW w:w="10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C306A3E" w14:textId="77777777" w:rsidR="00A16175" w:rsidRPr="00A26BB4" w:rsidRDefault="00A16175" w:rsidP="00A16175">
            <w:r>
              <w:rPr>
                <w:rFonts w:hint="eastAsia"/>
              </w:rPr>
              <w:t>계량기 숫자 부분의 이미지 추출</w:t>
            </w:r>
          </w:p>
        </w:tc>
      </w:tr>
      <w:tr w:rsidR="00A16175" w:rsidRPr="00A26BB4" w14:paraId="5E100176" w14:textId="77777777" w:rsidTr="00A16175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32A7E2" w14:textId="77777777" w:rsidR="00A16175" w:rsidRPr="00A16175" w:rsidRDefault="00A16175" w:rsidP="00A16175">
            <w:pPr>
              <w:jc w:val="center"/>
              <w:rPr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3</w:t>
            </w:r>
          </w:p>
        </w:tc>
        <w:tc>
          <w:tcPr>
            <w:tcW w:w="10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5F676F" w14:textId="77777777" w:rsidR="00A16175" w:rsidRPr="00A26BB4" w:rsidRDefault="00A16175" w:rsidP="00A16175">
            <w:pPr>
              <w:rPr>
                <w:rFonts w:hint="eastAsia"/>
              </w:rPr>
            </w:pPr>
            <w:r>
              <w:rPr>
                <w:rFonts w:hint="eastAsia"/>
              </w:rPr>
              <w:t>클라우드 서비스를 이용한 문자 인식</w:t>
            </w:r>
          </w:p>
        </w:tc>
      </w:tr>
      <w:tr w:rsidR="00A16175" w14:paraId="1E558698" w14:textId="77777777" w:rsidTr="00A16175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14FA8A" w14:textId="77777777" w:rsidR="00A16175" w:rsidRPr="00A16175" w:rsidRDefault="00A16175" w:rsidP="00A16175">
            <w:pPr>
              <w:jc w:val="center"/>
              <w:rPr>
                <w:rFonts w:hint="eastAsia"/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4</w:t>
            </w:r>
          </w:p>
        </w:tc>
        <w:tc>
          <w:tcPr>
            <w:tcW w:w="10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DC3E79" w14:textId="77777777" w:rsidR="00A16175" w:rsidRDefault="00A16175" w:rsidP="00A16175">
            <w:pPr>
              <w:rPr>
                <w:rFonts w:hint="eastAsia"/>
              </w:rPr>
            </w:pPr>
            <w:r>
              <w:rPr>
                <w:rFonts w:hint="eastAsia"/>
              </w:rPr>
              <w:t>기반으로 사용할 머신러닝 알고리즘 탐색과 선택</w:t>
            </w:r>
          </w:p>
        </w:tc>
      </w:tr>
      <w:tr w:rsidR="00A16175" w14:paraId="07BE9B75" w14:textId="77777777" w:rsidTr="00A16175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193894" w14:textId="77777777" w:rsidR="00A16175" w:rsidRPr="00A16175" w:rsidRDefault="00A16175" w:rsidP="00A16175">
            <w:pPr>
              <w:jc w:val="center"/>
              <w:rPr>
                <w:rFonts w:hint="eastAsia"/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5</w:t>
            </w:r>
          </w:p>
        </w:tc>
        <w:tc>
          <w:tcPr>
            <w:tcW w:w="10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9C6AEC" w14:textId="16FF3DC5" w:rsidR="00A16175" w:rsidRDefault="00A16175" w:rsidP="00A16175">
            <w:pPr>
              <w:rPr>
                <w:rFonts w:hint="eastAsia"/>
              </w:rPr>
            </w:pPr>
            <w:r>
              <w:rPr>
                <w:rFonts w:hint="eastAsia"/>
              </w:rPr>
              <w:t>수천 장 이미지를 갖고 레이블링을 어떻게 할 지 기술적 궁리를 유도</w:t>
            </w:r>
          </w:p>
        </w:tc>
      </w:tr>
      <w:tr w:rsidR="00A16175" w14:paraId="2834C1F6" w14:textId="77777777" w:rsidTr="00A16175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5E8210" w14:textId="77777777" w:rsidR="00A16175" w:rsidRPr="00A16175" w:rsidRDefault="00A16175" w:rsidP="00A16175">
            <w:pPr>
              <w:jc w:val="center"/>
              <w:rPr>
                <w:rFonts w:hint="eastAsia"/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6</w:t>
            </w:r>
          </w:p>
        </w:tc>
        <w:tc>
          <w:tcPr>
            <w:tcW w:w="10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B0803E" w14:textId="37AC9F09" w:rsidR="00A16175" w:rsidRDefault="00A16175" w:rsidP="00A16175">
            <w:pPr>
              <w:rPr>
                <w:rFonts w:hint="eastAsia"/>
              </w:rPr>
            </w:pPr>
            <w:r w:rsidRPr="00A16175">
              <w:rPr>
                <w:rFonts w:hint="eastAsia"/>
              </w:rPr>
              <w:t>수천</w:t>
            </w:r>
            <w:r>
              <w:rPr>
                <w:rFonts w:hint="eastAsia"/>
              </w:rPr>
              <w:t xml:space="preserve"> </w:t>
            </w:r>
            <w:r w:rsidRPr="00A16175">
              <w:rPr>
                <w:rFonts w:hint="eastAsia"/>
              </w:rPr>
              <w:t>장</w:t>
            </w:r>
            <w:r w:rsidRPr="00A16175">
              <w:t xml:space="preserve"> 이미지를 적절한 파이썬 툴을 사용하여 하나의 데이</w:t>
            </w:r>
            <w:r>
              <w:rPr>
                <w:rFonts w:hint="eastAsia"/>
              </w:rPr>
              <w:t>터</w:t>
            </w:r>
            <w:r w:rsidRPr="00A16175">
              <w:t xml:space="preserve"> 화일로 구성</w:t>
            </w:r>
          </w:p>
        </w:tc>
      </w:tr>
      <w:tr w:rsidR="00A16175" w14:paraId="2B03D983" w14:textId="77777777" w:rsidTr="00A16175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01C260" w14:textId="77777777" w:rsidR="00A16175" w:rsidRPr="00A16175" w:rsidRDefault="00A16175" w:rsidP="00A16175">
            <w:pPr>
              <w:jc w:val="center"/>
              <w:rPr>
                <w:rFonts w:hint="eastAsia"/>
                <w:b/>
                <w:bCs/>
              </w:rPr>
            </w:pPr>
            <w:r w:rsidRPr="00A16175">
              <w:rPr>
                <w:rFonts w:hint="eastAsia"/>
                <w:b/>
                <w:bCs/>
              </w:rPr>
              <w:t>7</w:t>
            </w:r>
          </w:p>
        </w:tc>
        <w:tc>
          <w:tcPr>
            <w:tcW w:w="10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8AA5B4" w14:textId="455A120A" w:rsidR="00A16175" w:rsidRDefault="00A16175" w:rsidP="00A16175">
            <w:pPr>
              <w:rPr>
                <w:rFonts w:hint="eastAsia"/>
              </w:rPr>
            </w:pPr>
            <w:r w:rsidRPr="00A16175">
              <w:rPr>
                <w:rFonts w:hint="eastAsia"/>
              </w:rPr>
              <w:t>머신러닝</w:t>
            </w:r>
            <w:r w:rsidRPr="00A16175">
              <w:t xml:space="preserve"> Training의 양에 대한 판단기준</w:t>
            </w:r>
          </w:p>
        </w:tc>
      </w:tr>
      <w:tr w:rsidR="00A16175" w14:paraId="47C8DB3A" w14:textId="77777777" w:rsidTr="00A16175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2CE3D1" w14:textId="7F8F1988" w:rsidR="00A16175" w:rsidRPr="00A16175" w:rsidRDefault="00A16175" w:rsidP="00A16175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10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2CABD5" w14:textId="3E995E87" w:rsidR="00A16175" w:rsidRPr="00A16175" w:rsidRDefault="00A16175" w:rsidP="00A16175">
            <w:pPr>
              <w:rPr>
                <w:rFonts w:hint="eastAsia"/>
              </w:rPr>
            </w:pPr>
            <w:r w:rsidRPr="00A16175">
              <w:rPr>
                <w:rFonts w:hint="eastAsia"/>
              </w:rPr>
              <w:t>확률기반</w:t>
            </w:r>
            <w:r w:rsidRPr="00A16175">
              <w:t xml:space="preserve"> 최종 숫자 판단의 기준 등에 대한 판단기준</w:t>
            </w:r>
          </w:p>
        </w:tc>
      </w:tr>
    </w:tbl>
    <w:p w14:paraId="03E239BC" w14:textId="7388AF22" w:rsidR="002F48AA" w:rsidRDefault="002F48AA" w:rsidP="002F48AA">
      <w:pPr>
        <w:rPr>
          <w:rFonts w:hint="eastAsia"/>
        </w:rPr>
      </w:pPr>
      <w:r>
        <w:rPr>
          <w:rFonts w:eastAsiaTheme="minorHAnsi"/>
        </w:rPr>
        <w:t>(※</w:t>
      </w:r>
      <w:r>
        <w:t xml:space="preserve"> </w:t>
      </w:r>
      <w:r>
        <w:rPr>
          <w:rFonts w:hint="eastAsia"/>
        </w:rPr>
        <w:t>구분 숫자는 미션 별 목표 기준이 아님)</w:t>
      </w:r>
    </w:p>
    <w:p w14:paraId="1EDA63BF" w14:textId="77777777" w:rsidR="002F48AA" w:rsidRDefault="002F48AA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7F1CB237" w14:textId="18CD80FF" w:rsidR="005F6583" w:rsidRDefault="005F6583" w:rsidP="005F6583">
      <w:pPr>
        <w:pStyle w:val="1"/>
      </w:pPr>
      <w:bookmarkStart w:id="6" w:name="_Toc69299977"/>
      <w:r>
        <w:rPr>
          <w:rFonts w:hint="eastAsia"/>
        </w:rPr>
        <w:lastRenderedPageBreak/>
        <w:t>수준 구분</w:t>
      </w:r>
      <w:bookmarkEnd w:id="6"/>
    </w:p>
    <w:p w14:paraId="72071451" w14:textId="77777777" w:rsidR="005F6583" w:rsidRDefault="005F6583" w:rsidP="000D1AD1">
      <w:pPr>
        <w:pStyle w:val="af4"/>
        <w:numPr>
          <w:ilvl w:val="0"/>
          <w:numId w:val="2"/>
        </w:numPr>
        <w:ind w:leftChars="0"/>
      </w:pPr>
      <w:r w:rsidRPr="005F6583">
        <w:t>AI/Data분석/Edu4</w:t>
      </w:r>
    </w:p>
    <w:p w14:paraId="09EE10BA" w14:textId="77777777" w:rsidR="005F6583" w:rsidRDefault="005F6583" w:rsidP="000D1AD1">
      <w:pPr>
        <w:pStyle w:val="af4"/>
        <w:numPr>
          <w:ilvl w:val="0"/>
          <w:numId w:val="2"/>
        </w:numPr>
        <w:ind w:leftChars="0"/>
      </w:pPr>
      <w:r w:rsidRPr="005F6583">
        <w:t>AI/모델개발/Edu4</w:t>
      </w:r>
    </w:p>
    <w:p w14:paraId="3CBEEE17" w14:textId="4C3D07DC" w:rsidR="005F6583" w:rsidRDefault="005F6583" w:rsidP="000D1AD1">
      <w:pPr>
        <w:pStyle w:val="af4"/>
        <w:numPr>
          <w:ilvl w:val="0"/>
          <w:numId w:val="2"/>
        </w:numPr>
        <w:ind w:leftChars="0"/>
      </w:pPr>
      <w:r w:rsidRPr="005F6583">
        <w:t>AI/AIOps/Edu4</w:t>
      </w:r>
    </w:p>
    <w:p w14:paraId="5C635711" w14:textId="49578449" w:rsidR="00855816" w:rsidRDefault="00855816" w:rsidP="000D1AD1">
      <w:pPr>
        <w:pStyle w:val="af4"/>
        <w:numPr>
          <w:ilvl w:val="0"/>
          <w:numId w:val="2"/>
        </w:numPr>
        <w:ind w:leftChars="0"/>
      </w:pPr>
      <w:r w:rsidRPr="00855816">
        <w:t>Back-end</w:t>
      </w:r>
      <w:r>
        <w:t>/</w:t>
      </w:r>
      <w:r>
        <w:rPr>
          <w:rFonts w:hint="eastAsia"/>
        </w:rPr>
        <w:t>E</w:t>
      </w:r>
      <w:r>
        <w:t>du4</w:t>
      </w:r>
    </w:p>
    <w:p w14:paraId="7B9C191D" w14:textId="5002C761" w:rsidR="005F6583" w:rsidRDefault="00F7228A" w:rsidP="005F6583">
      <w:pPr>
        <w:pStyle w:val="1"/>
      </w:pPr>
      <w:bookmarkStart w:id="7" w:name="_Toc69299978"/>
      <w:r>
        <w:rPr>
          <w:rFonts w:hint="eastAsia"/>
        </w:rPr>
        <w:t>관련 기술</w:t>
      </w:r>
      <w:bookmarkEnd w:id="7"/>
    </w:p>
    <w:p w14:paraId="6B344334" w14:textId="3C7A3AE3" w:rsidR="00EB68B1" w:rsidRDefault="00B0616A" w:rsidP="00EB68B1">
      <w:pPr>
        <w:pStyle w:val="3"/>
      </w:pPr>
      <w:bookmarkStart w:id="8" w:name="_Toc69299979"/>
      <w:r>
        <w:rPr>
          <w:rFonts w:hint="eastAsia"/>
        </w:rPr>
        <w:t>K</w:t>
      </w:r>
      <w:r>
        <w:t>nowledge Skill</w:t>
      </w:r>
      <w:bookmarkEnd w:id="8"/>
    </w:p>
    <w:p w14:paraId="15424CB7" w14:textId="7EF8F47F" w:rsidR="00410AF6" w:rsidRDefault="00395193" w:rsidP="000D1AD1">
      <w:pPr>
        <w:pStyle w:val="af4"/>
        <w:numPr>
          <w:ilvl w:val="0"/>
          <w:numId w:val="7"/>
        </w:numPr>
        <w:spacing w:after="0"/>
        <w:ind w:leftChars="0"/>
      </w:pPr>
      <w:r>
        <w:t>Open CV</w:t>
      </w:r>
    </w:p>
    <w:p w14:paraId="078292B9" w14:textId="2151D728" w:rsidR="00410AF6" w:rsidRDefault="00395193" w:rsidP="000D1AD1">
      <w:pPr>
        <w:pStyle w:val="af4"/>
        <w:numPr>
          <w:ilvl w:val="0"/>
          <w:numId w:val="7"/>
        </w:numPr>
        <w:spacing w:after="0"/>
        <w:ind w:leftChars="0"/>
      </w:pPr>
      <w:r>
        <w:t>Flask</w:t>
      </w:r>
    </w:p>
    <w:p w14:paraId="1EFB4694" w14:textId="4832FB66" w:rsidR="00410AF6" w:rsidRDefault="00395193" w:rsidP="000D1AD1">
      <w:pPr>
        <w:pStyle w:val="af4"/>
        <w:numPr>
          <w:ilvl w:val="0"/>
          <w:numId w:val="7"/>
        </w:numPr>
        <w:spacing w:after="0"/>
        <w:ind w:leftChars="0"/>
      </w:pPr>
      <w:r>
        <w:t>Django Web Framework</w:t>
      </w:r>
    </w:p>
    <w:p w14:paraId="1734AAF0" w14:textId="4EC9E650" w:rsidR="00410AF6" w:rsidRDefault="00395193" w:rsidP="000D1AD1">
      <w:pPr>
        <w:pStyle w:val="af4"/>
        <w:numPr>
          <w:ilvl w:val="0"/>
          <w:numId w:val="7"/>
        </w:numPr>
        <w:spacing w:after="0"/>
        <w:ind w:leftChars="0"/>
      </w:pPr>
      <w:r>
        <w:t>NumPy array shape</w:t>
      </w:r>
    </w:p>
    <w:p w14:paraId="47CB3230" w14:textId="73FCECF3" w:rsidR="00410AF6" w:rsidRDefault="00395193" w:rsidP="000D1AD1">
      <w:pPr>
        <w:pStyle w:val="af4"/>
        <w:numPr>
          <w:ilvl w:val="0"/>
          <w:numId w:val="7"/>
        </w:numPr>
        <w:spacing w:after="0"/>
        <w:ind w:leftChars="0"/>
      </w:pPr>
      <w:r>
        <w:t xml:space="preserve">NumPy </w:t>
      </w:r>
      <w:proofErr w:type="spellStart"/>
      <w:r>
        <w:t>ndarray</w:t>
      </w:r>
      <w:proofErr w:type="spellEnd"/>
    </w:p>
    <w:p w14:paraId="586FC307" w14:textId="576DAB9F" w:rsidR="000A4106" w:rsidRDefault="00EB68B1" w:rsidP="00B3396F">
      <w:pPr>
        <w:pStyle w:val="3"/>
      </w:pPr>
      <w:bookmarkStart w:id="9" w:name="_Toc69299980"/>
      <w:r>
        <w:t>Tech Skill</w:t>
      </w:r>
      <w:bookmarkEnd w:id="9"/>
    </w:p>
    <w:tbl>
      <w:tblPr>
        <w:tblStyle w:val="40"/>
        <w:tblW w:w="10456" w:type="dxa"/>
        <w:tblLook w:val="04A0" w:firstRow="1" w:lastRow="0" w:firstColumn="1" w:lastColumn="0" w:noHBand="0" w:noVBand="1"/>
      </w:tblPr>
      <w:tblGrid>
        <w:gridCol w:w="4248"/>
        <w:gridCol w:w="5103"/>
        <w:gridCol w:w="1105"/>
      </w:tblGrid>
      <w:tr w:rsidR="00B3396F" w:rsidRPr="00B3396F" w14:paraId="57EC3EDE" w14:textId="77777777" w:rsidTr="00B3396F">
        <w:tc>
          <w:tcPr>
            <w:tcW w:w="4248" w:type="dxa"/>
            <w:shd w:val="clear" w:color="auto" w:fill="3494BA" w:themeFill="accent1"/>
          </w:tcPr>
          <w:p w14:paraId="236FCF22" w14:textId="77777777" w:rsidR="00B3396F" w:rsidRPr="00B3396F" w:rsidRDefault="00B3396F" w:rsidP="00B3396F">
            <w:pPr>
              <w:jc w:val="center"/>
            </w:pPr>
            <w:r w:rsidRPr="00B3396F">
              <w:rPr>
                <w:rFonts w:hint="eastAsia"/>
              </w:rPr>
              <w:t>분류</w:t>
            </w:r>
          </w:p>
        </w:tc>
        <w:tc>
          <w:tcPr>
            <w:tcW w:w="5103" w:type="dxa"/>
            <w:shd w:val="clear" w:color="auto" w:fill="3494BA" w:themeFill="accent1"/>
          </w:tcPr>
          <w:p w14:paraId="136A10F7" w14:textId="60C3D56F" w:rsidR="00B3396F" w:rsidRPr="00B3396F" w:rsidRDefault="00B3396F" w:rsidP="00B3396F">
            <w:pPr>
              <w:jc w:val="center"/>
            </w:pPr>
            <w:r>
              <w:rPr>
                <w:rFonts w:hint="eastAsia"/>
              </w:rPr>
              <w:t>경험</w:t>
            </w:r>
          </w:p>
        </w:tc>
        <w:tc>
          <w:tcPr>
            <w:tcW w:w="1105" w:type="dxa"/>
            <w:shd w:val="clear" w:color="auto" w:fill="3494BA" w:themeFill="accent1"/>
          </w:tcPr>
          <w:p w14:paraId="67197D63" w14:textId="6108137C" w:rsidR="00B3396F" w:rsidRPr="00B3396F" w:rsidRDefault="00B3396F" w:rsidP="00B3396F">
            <w:pPr>
              <w:jc w:val="center"/>
            </w:pPr>
            <w:r>
              <w:rPr>
                <w:rFonts w:hint="eastAsia"/>
              </w:rPr>
              <w:t>난이도</w:t>
            </w:r>
          </w:p>
        </w:tc>
      </w:tr>
      <w:tr w:rsidR="00B3396F" w:rsidRPr="00B3396F" w14:paraId="5DFAD053" w14:textId="77777777" w:rsidTr="00B3396F">
        <w:tc>
          <w:tcPr>
            <w:tcW w:w="4248" w:type="dxa"/>
            <w:shd w:val="clear" w:color="auto" w:fill="FFFFFF" w:themeFill="background1"/>
          </w:tcPr>
          <w:p w14:paraId="1D34A6D0" w14:textId="3CD52B49" w:rsidR="00B3396F" w:rsidRPr="00B3396F" w:rsidRDefault="00B3396F" w:rsidP="00B3396F">
            <w:r w:rsidRPr="00B3396F">
              <w:t>Data분석(데이터 흐름 관리 역량)</w:t>
            </w:r>
          </w:p>
        </w:tc>
        <w:tc>
          <w:tcPr>
            <w:tcW w:w="5103" w:type="dxa"/>
            <w:shd w:val="clear" w:color="auto" w:fill="FFFFFF" w:themeFill="background1"/>
          </w:tcPr>
          <w:p w14:paraId="07F03D14" w14:textId="7121200B" w:rsidR="00B3396F" w:rsidRPr="00B3396F" w:rsidRDefault="00B3396F" w:rsidP="00B3396F">
            <w:r w:rsidRPr="00B3396F">
              <w:rPr>
                <w:rFonts w:hint="eastAsia"/>
              </w:rPr>
              <w:t>센서를</w:t>
            </w:r>
            <w:r w:rsidRPr="00B3396F">
              <w:t xml:space="preserve"> 통해 들어오는 연속된 데이터를 처리할 수 있다.</w:t>
            </w:r>
          </w:p>
        </w:tc>
        <w:tc>
          <w:tcPr>
            <w:tcW w:w="1105" w:type="dxa"/>
            <w:shd w:val="clear" w:color="auto" w:fill="FFFFFF" w:themeFill="background1"/>
          </w:tcPr>
          <w:p w14:paraId="2663CEA1" w14:textId="0DE0719D" w:rsidR="00B3396F" w:rsidRPr="00B3396F" w:rsidRDefault="00B3396F" w:rsidP="00B3396F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B3396F" w:rsidRPr="00B3396F" w14:paraId="2F60F1A1" w14:textId="77777777" w:rsidTr="00B3396F">
        <w:tc>
          <w:tcPr>
            <w:tcW w:w="4248" w:type="dxa"/>
            <w:shd w:val="clear" w:color="auto" w:fill="FFFFFF" w:themeFill="background1"/>
          </w:tcPr>
          <w:p w14:paraId="65916A6A" w14:textId="5394C926" w:rsidR="00B3396F" w:rsidRPr="00B3396F" w:rsidRDefault="00B3396F" w:rsidP="00B3396F">
            <w:r w:rsidRPr="00B3396F">
              <w:t>Data분석(데이터 재가공 및 전산화 역량)</w:t>
            </w:r>
          </w:p>
        </w:tc>
        <w:tc>
          <w:tcPr>
            <w:tcW w:w="5103" w:type="dxa"/>
            <w:shd w:val="clear" w:color="auto" w:fill="FFFFFF" w:themeFill="background1"/>
          </w:tcPr>
          <w:p w14:paraId="16AC4C4A" w14:textId="45E06B6E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비정형데이터</w:t>
            </w:r>
            <w:r w:rsidRPr="00B3396F">
              <w:t>(이미지 등)에 메타데이터(레이블링)를 추가해 데이터셋을 구성할 수 있다.</w:t>
            </w:r>
          </w:p>
        </w:tc>
        <w:tc>
          <w:tcPr>
            <w:tcW w:w="1105" w:type="dxa"/>
            <w:shd w:val="clear" w:color="auto" w:fill="FFFFFF" w:themeFill="background1"/>
          </w:tcPr>
          <w:p w14:paraId="6AF76169" w14:textId="4D86255D" w:rsidR="00B3396F" w:rsidRDefault="00B3396F" w:rsidP="00B339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</w:tr>
      <w:tr w:rsidR="00B3396F" w:rsidRPr="00B3396F" w14:paraId="7A7F6032" w14:textId="77777777" w:rsidTr="00B3396F">
        <w:tc>
          <w:tcPr>
            <w:tcW w:w="4248" w:type="dxa"/>
            <w:shd w:val="clear" w:color="auto" w:fill="FFFFFF" w:themeFill="background1"/>
          </w:tcPr>
          <w:p w14:paraId="086EE13B" w14:textId="10895554" w:rsidR="00B3396F" w:rsidRPr="00B3396F" w:rsidRDefault="00B3396F" w:rsidP="00B3396F">
            <w:r w:rsidRPr="00B3396F">
              <w:t>Data분석(데이터 분류 및 취합 역량)</w:t>
            </w:r>
          </w:p>
        </w:tc>
        <w:tc>
          <w:tcPr>
            <w:tcW w:w="5103" w:type="dxa"/>
            <w:shd w:val="clear" w:color="auto" w:fill="FFFFFF" w:themeFill="background1"/>
          </w:tcPr>
          <w:p w14:paraId="20C35819" w14:textId="7C63987B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주어진</w:t>
            </w:r>
            <w:r w:rsidRPr="00B3396F">
              <w:t xml:space="preserve"> 문제를 해결하기 위해 적합한 데이터와 레이블링 방법을 수립한다.</w:t>
            </w:r>
          </w:p>
        </w:tc>
        <w:tc>
          <w:tcPr>
            <w:tcW w:w="1105" w:type="dxa"/>
            <w:shd w:val="clear" w:color="auto" w:fill="FFFFFF" w:themeFill="background1"/>
          </w:tcPr>
          <w:p w14:paraId="01176B63" w14:textId="13DDA1B8" w:rsidR="00B3396F" w:rsidRDefault="00B3396F" w:rsidP="00B339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</w:tr>
      <w:tr w:rsidR="00B3396F" w:rsidRPr="00B3396F" w14:paraId="55E68FBA" w14:textId="77777777" w:rsidTr="00B3396F">
        <w:tc>
          <w:tcPr>
            <w:tcW w:w="4248" w:type="dxa"/>
            <w:shd w:val="clear" w:color="auto" w:fill="FFFFFF" w:themeFill="background1"/>
          </w:tcPr>
          <w:p w14:paraId="413D3286" w14:textId="134980C5" w:rsidR="00B3396F" w:rsidRPr="00B3396F" w:rsidRDefault="00B3396F" w:rsidP="00B3396F">
            <w:r w:rsidRPr="00B3396F">
              <w:t>AI모델개발(이미지관련 지식 이해력)</w:t>
            </w:r>
          </w:p>
        </w:tc>
        <w:tc>
          <w:tcPr>
            <w:tcW w:w="5103" w:type="dxa"/>
            <w:shd w:val="clear" w:color="auto" w:fill="FFFFFF" w:themeFill="background1"/>
          </w:tcPr>
          <w:p w14:paraId="63C82122" w14:textId="6BEF0ED6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이미지</w:t>
            </w:r>
            <w:r w:rsidRPr="00B3396F">
              <w:t xml:space="preserve"> 데이터를 수치 데이터로 벡터화 할 수 있다.</w:t>
            </w:r>
          </w:p>
        </w:tc>
        <w:tc>
          <w:tcPr>
            <w:tcW w:w="1105" w:type="dxa"/>
            <w:shd w:val="clear" w:color="auto" w:fill="FFFFFF" w:themeFill="background1"/>
          </w:tcPr>
          <w:p w14:paraId="0FAC091E" w14:textId="4D1908A0" w:rsidR="00B3396F" w:rsidRDefault="00B3396F" w:rsidP="00B339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</w:tr>
      <w:tr w:rsidR="00B3396F" w:rsidRPr="00B3396F" w14:paraId="50AC4F64" w14:textId="77777777" w:rsidTr="00B3396F">
        <w:tc>
          <w:tcPr>
            <w:tcW w:w="4248" w:type="dxa"/>
            <w:shd w:val="clear" w:color="auto" w:fill="FFFFFF" w:themeFill="background1"/>
          </w:tcPr>
          <w:p w14:paraId="3621B65D" w14:textId="252B1E44" w:rsidR="00B3396F" w:rsidRPr="00B3396F" w:rsidRDefault="00B3396F" w:rsidP="00B3396F">
            <w:r w:rsidRPr="00B3396F">
              <w:t>AI모델개발(이미지관련 지식 이해력)</w:t>
            </w:r>
          </w:p>
        </w:tc>
        <w:tc>
          <w:tcPr>
            <w:tcW w:w="5103" w:type="dxa"/>
            <w:shd w:val="clear" w:color="auto" w:fill="FFFFFF" w:themeFill="background1"/>
          </w:tcPr>
          <w:p w14:paraId="465DD065" w14:textId="45216CDE" w:rsidR="00B3396F" w:rsidRPr="00B3396F" w:rsidRDefault="00B3396F" w:rsidP="00B3396F">
            <w:pPr>
              <w:rPr>
                <w:rFonts w:hint="eastAsia"/>
              </w:rPr>
            </w:pPr>
            <w:r w:rsidRPr="00B3396F">
              <w:t>"OpenCV 라이브러리만을 사용해서 이미지 뷰어(Crop, 흑백화, Zoom 등의 기능 포함)를 만들 수 있다.</w:t>
            </w:r>
          </w:p>
        </w:tc>
        <w:tc>
          <w:tcPr>
            <w:tcW w:w="1105" w:type="dxa"/>
            <w:shd w:val="clear" w:color="auto" w:fill="FFFFFF" w:themeFill="background1"/>
          </w:tcPr>
          <w:p w14:paraId="18109EE4" w14:textId="2E5A6A73" w:rsidR="00B3396F" w:rsidRDefault="00B3396F" w:rsidP="00B339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  <w:tr w:rsidR="00B3396F" w:rsidRPr="00B3396F" w14:paraId="31D6A9CB" w14:textId="77777777" w:rsidTr="00B3396F">
        <w:tc>
          <w:tcPr>
            <w:tcW w:w="4248" w:type="dxa"/>
            <w:shd w:val="clear" w:color="auto" w:fill="FFFFFF" w:themeFill="background1"/>
          </w:tcPr>
          <w:p w14:paraId="2232D6DD" w14:textId="5F9300A0" w:rsidR="00B3396F" w:rsidRPr="00B3396F" w:rsidRDefault="00B3396F" w:rsidP="00B3396F">
            <w:r w:rsidRPr="00B3396F">
              <w:t>AI모델개발(이미지 관련 단위 테스크 수행 역량)</w:t>
            </w:r>
          </w:p>
        </w:tc>
        <w:tc>
          <w:tcPr>
            <w:tcW w:w="5103" w:type="dxa"/>
            <w:shd w:val="clear" w:color="auto" w:fill="FFFFFF" w:themeFill="background1"/>
          </w:tcPr>
          <w:p w14:paraId="13699143" w14:textId="695C28ED" w:rsidR="00B3396F" w:rsidRPr="00B3396F" w:rsidRDefault="00B3396F" w:rsidP="00B3396F">
            <w:pPr>
              <w:rPr>
                <w:rFonts w:hint="eastAsia"/>
              </w:rPr>
            </w:pPr>
            <w:r w:rsidRPr="00B3396F">
              <w:t>Image Classification 모델을 개발한다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105" w:type="dxa"/>
            <w:shd w:val="clear" w:color="auto" w:fill="FFFFFF" w:themeFill="background1"/>
          </w:tcPr>
          <w:p w14:paraId="53F67AED" w14:textId="0F9AF321" w:rsidR="00B3396F" w:rsidRDefault="00B3396F" w:rsidP="00B339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</w:tr>
      <w:tr w:rsidR="00B3396F" w:rsidRPr="00B3396F" w14:paraId="3FCBAD06" w14:textId="77777777" w:rsidTr="00B3396F">
        <w:tc>
          <w:tcPr>
            <w:tcW w:w="4248" w:type="dxa"/>
            <w:shd w:val="clear" w:color="auto" w:fill="FFFFFF" w:themeFill="background1"/>
          </w:tcPr>
          <w:p w14:paraId="54003F39" w14:textId="2D5F5B25" w:rsidR="00B3396F" w:rsidRPr="00B3396F" w:rsidRDefault="00B3396F" w:rsidP="00B3396F">
            <w:r w:rsidRPr="00B3396F">
              <w:t>AI모델개발(ml/dl/기초 지식 이해력)</w:t>
            </w:r>
          </w:p>
        </w:tc>
        <w:tc>
          <w:tcPr>
            <w:tcW w:w="5103" w:type="dxa"/>
            <w:shd w:val="clear" w:color="auto" w:fill="FFFFFF" w:themeFill="background1"/>
          </w:tcPr>
          <w:p w14:paraId="288655C9" w14:textId="2E507B71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머신러닝과</w:t>
            </w:r>
            <w:r w:rsidRPr="00B3396F">
              <w:t xml:space="preserve"> 관련된 공개된 학습모델을 따라서 모델을 돌려볼 수 있다, 과적합에 대한 정의를 이해하고 설명할 수 있다.</w:t>
            </w:r>
          </w:p>
        </w:tc>
        <w:tc>
          <w:tcPr>
            <w:tcW w:w="1105" w:type="dxa"/>
            <w:shd w:val="clear" w:color="auto" w:fill="FFFFFF" w:themeFill="background1"/>
          </w:tcPr>
          <w:p w14:paraId="4495BEF6" w14:textId="609C7604" w:rsidR="00B3396F" w:rsidRDefault="00B3396F" w:rsidP="00B339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</w:tbl>
    <w:p w14:paraId="2BE31115" w14:textId="70BB644F" w:rsidR="00EB68B1" w:rsidRDefault="00EB68B1" w:rsidP="00EB68B1">
      <w:pPr>
        <w:pStyle w:val="3"/>
      </w:pPr>
      <w:bookmarkStart w:id="10" w:name="_Toc69299981"/>
      <w:r>
        <w:rPr>
          <w:rFonts w:hint="eastAsia"/>
        </w:rPr>
        <w:t>S</w:t>
      </w:r>
      <w:r>
        <w:t>oft Skill</w:t>
      </w:r>
      <w:bookmarkEnd w:id="10"/>
    </w:p>
    <w:tbl>
      <w:tblPr>
        <w:tblStyle w:val="41"/>
        <w:tblW w:w="10456" w:type="dxa"/>
        <w:tblLook w:val="04A0" w:firstRow="1" w:lastRow="0" w:firstColumn="1" w:lastColumn="0" w:noHBand="0" w:noVBand="1"/>
      </w:tblPr>
      <w:tblGrid>
        <w:gridCol w:w="2062"/>
        <w:gridCol w:w="1761"/>
        <w:gridCol w:w="6633"/>
      </w:tblGrid>
      <w:tr w:rsidR="00B3396F" w:rsidRPr="00B3396F" w14:paraId="2B059D14" w14:textId="77777777" w:rsidTr="00B3396F">
        <w:tc>
          <w:tcPr>
            <w:tcW w:w="2062" w:type="dxa"/>
            <w:shd w:val="clear" w:color="auto" w:fill="3494BA" w:themeFill="accent1"/>
          </w:tcPr>
          <w:p w14:paraId="53959BC4" w14:textId="7E33BAA8" w:rsidR="00B3396F" w:rsidRPr="00B3396F" w:rsidRDefault="00B3396F" w:rsidP="00B3396F">
            <w:pPr>
              <w:jc w:val="center"/>
            </w:pPr>
            <w:proofErr w:type="spellStart"/>
            <w:r>
              <w:rPr>
                <w:rFonts w:hint="eastAsia"/>
              </w:rPr>
              <w:t>역량명</w:t>
            </w:r>
            <w:proofErr w:type="spellEnd"/>
          </w:p>
        </w:tc>
        <w:tc>
          <w:tcPr>
            <w:tcW w:w="1761" w:type="dxa"/>
            <w:shd w:val="clear" w:color="auto" w:fill="3494BA" w:themeFill="accent1"/>
          </w:tcPr>
          <w:p w14:paraId="2D858D24" w14:textId="029CF08B" w:rsidR="00B3396F" w:rsidRPr="00B3396F" w:rsidRDefault="00B3396F" w:rsidP="00B3396F">
            <w:pPr>
              <w:jc w:val="center"/>
            </w:pPr>
            <w:r>
              <w:rPr>
                <w:rFonts w:hint="eastAsia"/>
              </w:rPr>
              <w:t>키워드</w:t>
            </w:r>
          </w:p>
        </w:tc>
        <w:tc>
          <w:tcPr>
            <w:tcW w:w="6633" w:type="dxa"/>
            <w:shd w:val="clear" w:color="auto" w:fill="3494BA" w:themeFill="accent1"/>
          </w:tcPr>
          <w:p w14:paraId="778456DF" w14:textId="4DA862BC" w:rsidR="00B3396F" w:rsidRPr="00B3396F" w:rsidRDefault="00B3396F" w:rsidP="00B3396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행동</w:t>
            </w:r>
          </w:p>
        </w:tc>
      </w:tr>
      <w:tr w:rsidR="00B3396F" w:rsidRPr="00B3396F" w14:paraId="275E7A19" w14:textId="77777777" w:rsidTr="00B3396F">
        <w:tc>
          <w:tcPr>
            <w:tcW w:w="2062" w:type="dxa"/>
            <w:shd w:val="clear" w:color="auto" w:fill="FFFFFF" w:themeFill="background1"/>
          </w:tcPr>
          <w:p w14:paraId="0A2A819A" w14:textId="718CDFD0" w:rsidR="00B3396F" w:rsidRPr="00B3396F" w:rsidRDefault="00B3396F" w:rsidP="00B3396F">
            <w:r w:rsidRPr="00B3396F">
              <w:rPr>
                <w:rFonts w:hint="eastAsia"/>
              </w:rPr>
              <w:t>비판적</w:t>
            </w:r>
            <w:r w:rsidRPr="00B3396F">
              <w:t xml:space="preserve"> 사고 Critical Thinking</w:t>
            </w:r>
          </w:p>
        </w:tc>
        <w:tc>
          <w:tcPr>
            <w:tcW w:w="1761" w:type="dxa"/>
            <w:shd w:val="clear" w:color="auto" w:fill="FFFFFF" w:themeFill="background1"/>
          </w:tcPr>
          <w:p w14:paraId="1BBAA83F" w14:textId="16AB76C2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핵심</w:t>
            </w:r>
            <w:r w:rsidRPr="00B3396F">
              <w:t xml:space="preserve"> 정보 파악</w:t>
            </w:r>
          </w:p>
        </w:tc>
        <w:tc>
          <w:tcPr>
            <w:tcW w:w="6633" w:type="dxa"/>
            <w:shd w:val="clear" w:color="auto" w:fill="FFFFFF" w:themeFill="background1"/>
          </w:tcPr>
          <w:p w14:paraId="62D52E4F" w14:textId="176FBD4D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비판적</w:t>
            </w:r>
            <w:r w:rsidRPr="00B3396F">
              <w:t xml:space="preserve"> 사고/핵심 정보 파악/다양한 정보나 아이디어를 무작정 수용하지 않고, 업무에 도움이 되는 것과 그렇지 않은 것을 구별할 수 있다.</w:t>
            </w:r>
          </w:p>
        </w:tc>
      </w:tr>
      <w:tr w:rsidR="00B3396F" w:rsidRPr="00B3396F" w14:paraId="07E8DE6A" w14:textId="77777777" w:rsidTr="00B3396F">
        <w:tc>
          <w:tcPr>
            <w:tcW w:w="2062" w:type="dxa"/>
            <w:shd w:val="clear" w:color="auto" w:fill="FFFFFF" w:themeFill="background1"/>
          </w:tcPr>
          <w:p w14:paraId="6E7ECC0C" w14:textId="6EFAAC31" w:rsidR="00B3396F" w:rsidRPr="00B3396F" w:rsidRDefault="00B3396F" w:rsidP="00B3396F">
            <w:r w:rsidRPr="00B3396F">
              <w:rPr>
                <w:rFonts w:hint="eastAsia"/>
              </w:rPr>
              <w:t>비판적</w:t>
            </w:r>
            <w:r w:rsidRPr="00B3396F">
              <w:t xml:space="preserve"> 사고 Critical Thinking</w:t>
            </w:r>
          </w:p>
        </w:tc>
        <w:tc>
          <w:tcPr>
            <w:tcW w:w="1761" w:type="dxa"/>
            <w:shd w:val="clear" w:color="auto" w:fill="FFFFFF" w:themeFill="background1"/>
          </w:tcPr>
          <w:p w14:paraId="1166E6B1" w14:textId="1621EEE7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근본</w:t>
            </w:r>
            <w:r w:rsidRPr="00B3396F">
              <w:t xml:space="preserve"> 원인 규명</w:t>
            </w:r>
          </w:p>
        </w:tc>
        <w:tc>
          <w:tcPr>
            <w:tcW w:w="6633" w:type="dxa"/>
            <w:shd w:val="clear" w:color="auto" w:fill="FFFFFF" w:themeFill="background1"/>
          </w:tcPr>
          <w:p w14:paraId="33ACD15E" w14:textId="065A9893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비판적</w:t>
            </w:r>
            <w:r w:rsidRPr="00B3396F">
              <w:t xml:space="preserve"> 사고/근본 원인 규명/문제 발생 시, 문제 해결을 위해 근본 원인을 해결할 수 있다.</w:t>
            </w:r>
          </w:p>
        </w:tc>
      </w:tr>
      <w:tr w:rsidR="00B3396F" w:rsidRPr="00B3396F" w14:paraId="1A6A8056" w14:textId="77777777" w:rsidTr="00B3396F">
        <w:tc>
          <w:tcPr>
            <w:tcW w:w="2062" w:type="dxa"/>
            <w:shd w:val="clear" w:color="auto" w:fill="FFFFFF" w:themeFill="background1"/>
          </w:tcPr>
          <w:p w14:paraId="0BA94521" w14:textId="576440DD" w:rsidR="00B3396F" w:rsidRPr="00B3396F" w:rsidRDefault="00B3396F" w:rsidP="00B3396F">
            <w:r w:rsidRPr="00B3396F">
              <w:rPr>
                <w:rFonts w:hint="eastAsia"/>
              </w:rPr>
              <w:t>창의</w:t>
            </w:r>
            <w:r w:rsidRPr="00B3396F">
              <w:t xml:space="preserve"> Creativity</w:t>
            </w:r>
          </w:p>
        </w:tc>
        <w:tc>
          <w:tcPr>
            <w:tcW w:w="1761" w:type="dxa"/>
            <w:shd w:val="clear" w:color="auto" w:fill="FFFFFF" w:themeFill="background1"/>
          </w:tcPr>
          <w:p w14:paraId="77CDB470" w14:textId="2FA6C549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아이템</w:t>
            </w:r>
            <w:r w:rsidRPr="00B3396F">
              <w:t xml:space="preserve"> 개발</w:t>
            </w:r>
          </w:p>
        </w:tc>
        <w:tc>
          <w:tcPr>
            <w:tcW w:w="6633" w:type="dxa"/>
            <w:shd w:val="clear" w:color="auto" w:fill="FFFFFF" w:themeFill="background1"/>
          </w:tcPr>
          <w:p w14:paraId="29902865" w14:textId="3288A203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창의적</w:t>
            </w:r>
            <w:r w:rsidRPr="00B3396F">
              <w:t xml:space="preserve"> 아이디어를 비즈니스 상황으로 </w:t>
            </w:r>
            <w:proofErr w:type="spellStart"/>
            <w:r w:rsidRPr="00B3396F">
              <w:t>전이시켜</w:t>
            </w:r>
            <w:proofErr w:type="spellEnd"/>
            <w:r w:rsidRPr="00B3396F">
              <w:t xml:space="preserve"> 새로운 서비스/상품을 개발할 수 있다.</w:t>
            </w:r>
          </w:p>
        </w:tc>
      </w:tr>
      <w:tr w:rsidR="00B3396F" w:rsidRPr="00B3396F" w14:paraId="2E6E3412" w14:textId="77777777" w:rsidTr="00B3396F">
        <w:tc>
          <w:tcPr>
            <w:tcW w:w="2062" w:type="dxa"/>
            <w:shd w:val="clear" w:color="auto" w:fill="FFFFFF" w:themeFill="background1"/>
          </w:tcPr>
          <w:p w14:paraId="02CA2E53" w14:textId="14839CDE" w:rsidR="00B3396F" w:rsidRPr="00B3396F" w:rsidRDefault="00B3396F" w:rsidP="00B3396F">
            <w:r w:rsidRPr="00B3396F">
              <w:rPr>
                <w:rFonts w:hint="eastAsia"/>
              </w:rPr>
              <w:t>도전정신</w:t>
            </w:r>
            <w:r w:rsidRPr="00B3396F">
              <w:t xml:space="preserve"> Challenge</w:t>
            </w:r>
          </w:p>
        </w:tc>
        <w:tc>
          <w:tcPr>
            <w:tcW w:w="1761" w:type="dxa"/>
            <w:shd w:val="clear" w:color="auto" w:fill="FFFFFF" w:themeFill="background1"/>
          </w:tcPr>
          <w:p w14:paraId="215FD9C8" w14:textId="0B202810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새로운</w:t>
            </w:r>
            <w:r w:rsidRPr="00B3396F">
              <w:t xml:space="preserve"> 지식 적용</w:t>
            </w:r>
          </w:p>
        </w:tc>
        <w:tc>
          <w:tcPr>
            <w:tcW w:w="6633" w:type="dxa"/>
            <w:shd w:val="clear" w:color="auto" w:fill="FFFFFF" w:themeFill="background1"/>
          </w:tcPr>
          <w:p w14:paraId="753286E7" w14:textId="4CF105CB" w:rsidR="00B3396F" w:rsidRPr="00B3396F" w:rsidRDefault="00B3396F" w:rsidP="00B3396F">
            <w:pPr>
              <w:rPr>
                <w:rFonts w:hint="eastAsia"/>
              </w:rPr>
            </w:pPr>
            <w:r w:rsidRPr="00B3396F">
              <w:rPr>
                <w:rFonts w:hint="eastAsia"/>
              </w:rPr>
              <w:t>불확실하고</w:t>
            </w:r>
            <w:r w:rsidRPr="00B3396F">
              <w:t xml:space="preserve"> 다소 위험성이 있어도 필요하다면 새롭게 습득한 지식과 방법론을 적용하는 것을 주저하지 않는다.</w:t>
            </w:r>
          </w:p>
        </w:tc>
      </w:tr>
    </w:tbl>
    <w:p w14:paraId="687A9D6A" w14:textId="62597985" w:rsidR="005F6583" w:rsidRPr="00EB68B1" w:rsidRDefault="00932DCD" w:rsidP="00877829">
      <w:r>
        <w:br w:type="page"/>
      </w:r>
    </w:p>
    <w:p w14:paraId="761EFC2D" w14:textId="28F6A21A" w:rsidR="000D6B89" w:rsidRDefault="00707807" w:rsidP="000D6B89">
      <w:pPr>
        <w:pStyle w:val="1"/>
      </w:pPr>
      <w:bookmarkStart w:id="11" w:name="_Toc69299982"/>
      <w:r>
        <w:rPr>
          <w:rFonts w:hint="eastAsia"/>
        </w:rPr>
        <w:lastRenderedPageBreak/>
        <w:t>미션</w:t>
      </w:r>
      <w:r w:rsidR="000D6B89">
        <w:rPr>
          <w:rFonts w:hint="eastAsia"/>
        </w:rPr>
        <w:t xml:space="preserve"> </w:t>
      </w:r>
      <w:r>
        <w:rPr>
          <w:rFonts w:hint="eastAsia"/>
        </w:rPr>
        <w:t>별</w:t>
      </w:r>
      <w:r>
        <w:t xml:space="preserve"> </w:t>
      </w:r>
      <w:r w:rsidR="00103354">
        <w:rPr>
          <w:rFonts w:hint="eastAsia"/>
        </w:rPr>
        <w:t>목표 및 평가기준</w:t>
      </w:r>
      <w:bookmarkEnd w:id="11"/>
    </w:p>
    <w:p w14:paraId="3275521D" w14:textId="6DDE2431" w:rsidR="00A26BB4" w:rsidRDefault="00505008" w:rsidP="006A0964">
      <w:pPr>
        <w:pStyle w:val="2"/>
      </w:pPr>
      <w:bookmarkStart w:id="12" w:name="_Toc69299983"/>
      <w:r>
        <w:t>Mission 1</w:t>
      </w:r>
      <w:r w:rsidR="00395193">
        <w:t xml:space="preserve">: </w:t>
      </w:r>
      <w:r w:rsidR="008E1695" w:rsidRPr="008E1695">
        <w:rPr>
          <w:rFonts w:hint="eastAsia"/>
        </w:rPr>
        <w:t>실시간</w:t>
      </w:r>
      <w:r w:rsidR="008E1695" w:rsidRPr="008E1695">
        <w:t xml:space="preserve"> 미터 이미지 취득 시스템 구축</w:t>
      </w:r>
      <w:bookmarkEnd w:id="12"/>
    </w:p>
    <w:p w14:paraId="4D844EBF" w14:textId="183DBADC" w:rsidR="00A26BB4" w:rsidRDefault="00A26BB4" w:rsidP="00A26BB4">
      <w:pPr>
        <w:rPr>
          <w:b/>
          <w:bCs/>
        </w:rPr>
      </w:pPr>
      <w:r>
        <w:rPr>
          <w:rFonts w:hint="eastAsia"/>
          <w:b/>
          <w:bCs/>
        </w:rPr>
        <w:t>목표</w:t>
      </w:r>
    </w:p>
    <w:p w14:paraId="0FC35F57" w14:textId="25E52C4D" w:rsidR="00395193" w:rsidRDefault="00274ABB" w:rsidP="0039519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1847FF" wp14:editId="63E153AC">
                <wp:simplePos x="0" y="0"/>
                <wp:positionH relativeFrom="margin">
                  <wp:align>right</wp:align>
                </wp:positionH>
                <wp:positionV relativeFrom="paragraph">
                  <wp:posOffset>346075</wp:posOffset>
                </wp:positionV>
                <wp:extent cx="6635750" cy="1404620"/>
                <wp:effectExtent l="0" t="0" r="12700" b="2730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5750" cy="1404620"/>
                        </a:xfrm>
                        <a:prstGeom prst="rect">
                          <a:avLst/>
                        </a:prstGeom>
                        <a:ln>
                          <a:prstDash val="sysDash"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08FF4" w14:textId="1B5FAFED" w:rsidR="00274ABB" w:rsidRPr="00274ABB" w:rsidRDefault="00274ABB" w:rsidP="00274AB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74ABB">
                              <w:rPr>
                                <w:rFonts w:hint="eastAsia"/>
                                <w:b/>
                                <w:bCs/>
                              </w:rPr>
                              <w:t>미션</w:t>
                            </w:r>
                            <w:r w:rsidRPr="00274AB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534FF2">
                              <w:rPr>
                                <w:rFonts w:hint="eastAsia"/>
                                <w:b/>
                                <w:bCs/>
                              </w:rPr>
                              <w:t>환경 설정</w:t>
                            </w:r>
                            <w:r w:rsidRPr="00274ABB">
                              <w:rPr>
                                <w:b/>
                                <w:bCs/>
                              </w:rPr>
                              <w:t xml:space="preserve"> (</w:t>
                            </w:r>
                            <w:proofErr w:type="spellStart"/>
                            <w:r w:rsidR="00535F70">
                              <w:rPr>
                                <w:rFonts w:hint="eastAsia"/>
                                <w:b/>
                                <w:bCs/>
                              </w:rPr>
                              <w:t>멘토용</w:t>
                            </w:r>
                            <w:proofErr w:type="spellEnd"/>
                            <w:r w:rsidRPr="00274ABB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  <w:p w14:paraId="4D5F608D" w14:textId="2373946B" w:rsidR="00274ABB" w:rsidRDefault="00274ABB" w:rsidP="00274ABB">
                            <w:proofErr w:type="spellStart"/>
                            <w:r>
                              <w:rPr>
                                <w:rFonts w:hint="eastAsia"/>
                              </w:rPr>
                              <w:t>라즈베리파이를</w:t>
                            </w:r>
                            <w:proofErr w:type="spellEnd"/>
                            <w:r>
                              <w:t xml:space="preserve"> 수도계량기 바로</w:t>
                            </w:r>
                            <w:r w:rsidR="005747E0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옆에 설치하고 카메라를 부착하여 Edge Computing 과 같은 구성으로 시스템을 구성하는 방법, 또는 카메라로 취득된 이미지를 클라우드 서버로 보내거나, 클라우드 서버에서 카메라 이미지를 원격에서 취득하게 할 수 있는 방법 등 중에서 고려한다.</w:t>
                            </w:r>
                          </w:p>
                          <w:p w14:paraId="08BAF788" w14:textId="24331120" w:rsidR="00274ABB" w:rsidRPr="00274ABB" w:rsidRDefault="00274ABB" w:rsidP="009B7372">
                            <w:pPr>
                              <w:spacing w:after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빛이</w:t>
                            </w:r>
                            <w:r>
                              <w:t xml:space="preserve"> 없는 지하실에 설치된 수도</w:t>
                            </w:r>
                            <w:r w:rsidR="00166F36">
                              <w:rPr>
                                <w:rFonts w:hint="eastAsia"/>
                              </w:rPr>
                              <w:t xml:space="preserve"> 계량기</w:t>
                            </w:r>
                            <w:r>
                              <w:t>를 읽어야 하는 상황들이 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1847FF" id="텍스트 상자 2" o:spid="_x0000_s1028" type="#_x0000_t202" style="position:absolute;margin-left:471.3pt;margin-top:27.25pt;width:522.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" fillcolor="white [3201]" strokecolor="#3494ba [3204]" strokeweight="1pt">
                <v:stroke dashstyle="3 1"/>
                <v:textbox style="mso-fit-shape-to-text:t">
                  <w:txbxContent>
                    <w:p w14:paraId="43C08FF4" w14:textId="1B5FAFED" w:rsidR="00274ABB" w:rsidRPr="00274ABB" w:rsidRDefault="00274ABB" w:rsidP="00274ABB">
                      <w:pPr>
                        <w:rPr>
                          <w:b/>
                          <w:bCs/>
                        </w:rPr>
                      </w:pPr>
                      <w:r w:rsidRPr="00274ABB">
                        <w:rPr>
                          <w:rFonts w:hint="eastAsia"/>
                          <w:b/>
                          <w:bCs/>
                        </w:rPr>
                        <w:t>미션</w:t>
                      </w:r>
                      <w:r w:rsidRPr="00274ABB">
                        <w:rPr>
                          <w:b/>
                          <w:bCs/>
                        </w:rPr>
                        <w:t xml:space="preserve"> </w:t>
                      </w:r>
                      <w:r w:rsidR="00534FF2">
                        <w:rPr>
                          <w:rFonts w:hint="eastAsia"/>
                          <w:b/>
                          <w:bCs/>
                        </w:rPr>
                        <w:t>환경 설정</w:t>
                      </w:r>
                      <w:r w:rsidRPr="00274ABB">
                        <w:rPr>
                          <w:b/>
                          <w:bCs/>
                        </w:rPr>
                        <w:t xml:space="preserve"> (</w:t>
                      </w:r>
                      <w:proofErr w:type="spellStart"/>
                      <w:r w:rsidR="00535F70">
                        <w:rPr>
                          <w:rFonts w:hint="eastAsia"/>
                          <w:b/>
                          <w:bCs/>
                        </w:rPr>
                        <w:t>멘토용</w:t>
                      </w:r>
                      <w:proofErr w:type="spellEnd"/>
                      <w:r w:rsidRPr="00274ABB">
                        <w:rPr>
                          <w:b/>
                          <w:bCs/>
                        </w:rPr>
                        <w:t>)</w:t>
                      </w:r>
                    </w:p>
                    <w:p w14:paraId="4D5F608D" w14:textId="2373946B" w:rsidR="00274ABB" w:rsidRDefault="00274ABB" w:rsidP="00274ABB">
                      <w:proofErr w:type="spellStart"/>
                      <w:r>
                        <w:rPr>
                          <w:rFonts w:hint="eastAsia"/>
                        </w:rPr>
                        <w:t>라즈베리파이를</w:t>
                      </w:r>
                      <w:proofErr w:type="spellEnd"/>
                      <w:r>
                        <w:t xml:space="preserve"> 수도계량기 바로</w:t>
                      </w:r>
                      <w:r w:rsidR="005747E0">
                        <w:rPr>
                          <w:rFonts w:hint="eastAsia"/>
                        </w:rPr>
                        <w:t xml:space="preserve"> </w:t>
                      </w:r>
                      <w:r>
                        <w:t>옆에 설치하고 카메라를 부착하여 Edge Computing 과 같은 구성으로 시스템을 구성하는 방법, 또는 카메라로 취득된 이미지를 클라우드 서버로 보내거나, 클라우드 서버에서 카메라 이미지를 원격에서 취득하게 할 수 있는 방법 등 중에서 고려한다.</w:t>
                      </w:r>
                    </w:p>
                    <w:p w14:paraId="08BAF788" w14:textId="24331120" w:rsidR="00274ABB" w:rsidRPr="00274ABB" w:rsidRDefault="00274ABB" w:rsidP="009B7372">
                      <w:pPr>
                        <w:spacing w:after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빛이</w:t>
                      </w:r>
                      <w:r>
                        <w:t xml:space="preserve"> 없는 지하실에 설치된 수도</w:t>
                      </w:r>
                      <w:r w:rsidR="00166F36">
                        <w:rPr>
                          <w:rFonts w:hint="eastAsia"/>
                        </w:rPr>
                        <w:t xml:space="preserve"> 계량기</w:t>
                      </w:r>
                      <w:r>
                        <w:t>를 읽어야 하는 상황들이 있다.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916AE">
        <w:rPr>
          <w:rFonts w:hint="eastAsia"/>
        </w:rPr>
        <w:t>실시간으로 올라오는 이미지를 취득하는 시스템을 구축하라</w:t>
      </w:r>
    </w:p>
    <w:p w14:paraId="42EE8478" w14:textId="7113F684" w:rsidR="00274ABB" w:rsidRDefault="00274ABB" w:rsidP="00395193">
      <w:pPr>
        <w:rPr>
          <w:rFonts w:hint="eastAsia"/>
        </w:rPr>
      </w:pPr>
    </w:p>
    <w:p w14:paraId="05B47AEE" w14:textId="5AADD2BF" w:rsidR="006A0964" w:rsidRPr="006A0964" w:rsidRDefault="00A26BB4" w:rsidP="006A0964">
      <w:pPr>
        <w:pStyle w:val="2"/>
      </w:pPr>
      <w:bookmarkStart w:id="13" w:name="_Toc69299984"/>
      <w:r>
        <w:t xml:space="preserve">Mission 2: </w:t>
      </w:r>
      <w:r w:rsidR="008E1695" w:rsidRPr="008E1695">
        <w:rPr>
          <w:rFonts w:hint="eastAsia"/>
        </w:rPr>
        <w:t>이미지로부터</w:t>
      </w:r>
      <w:r w:rsidR="008E1695" w:rsidRPr="008E1695">
        <w:t xml:space="preserve"> 인식대상 숫자부분을 추출</w:t>
      </w:r>
      <w:bookmarkEnd w:id="13"/>
    </w:p>
    <w:p w14:paraId="236FA40B" w14:textId="5163682E" w:rsidR="00A26BB4" w:rsidRDefault="00A26BB4" w:rsidP="00A26BB4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6DA099F4" w14:textId="2BF4EBFD" w:rsidR="00A26BB4" w:rsidRPr="00A26BB4" w:rsidRDefault="00A26BB4" w:rsidP="00A26BB4">
      <w:r>
        <w:rPr>
          <w:rFonts w:hint="eastAsia"/>
        </w:rPr>
        <w:t>O</w:t>
      </w:r>
      <w:r>
        <w:t>pen CV</w:t>
      </w:r>
    </w:p>
    <w:p w14:paraId="31068DD8" w14:textId="77777777" w:rsidR="00A26BB4" w:rsidRDefault="00A26BB4" w:rsidP="00A26BB4">
      <w:pPr>
        <w:rPr>
          <w:b/>
          <w:bCs/>
        </w:rPr>
      </w:pPr>
      <w:r>
        <w:rPr>
          <w:rFonts w:hint="eastAsia"/>
          <w:b/>
          <w:bCs/>
        </w:rPr>
        <w:t>목표</w:t>
      </w:r>
    </w:p>
    <w:p w14:paraId="4DB3A082" w14:textId="069178DD" w:rsidR="00A26BB4" w:rsidRDefault="00A26BB4" w:rsidP="00A26BB4">
      <w:r>
        <w:rPr>
          <w:rFonts w:hint="eastAsia"/>
        </w:rPr>
        <w:t>수도계량기 이미지로부터 인식 대상 숫자부분을 추출해낸다.</w:t>
      </w:r>
    </w:p>
    <w:p w14:paraId="15D65918" w14:textId="0AA14030" w:rsidR="0005533B" w:rsidRDefault="0005533B" w:rsidP="00A26BB4">
      <w:r w:rsidRPr="0005533B">
        <w:rPr>
          <w:rFonts w:hint="eastAsia"/>
        </w:rPr>
        <w:t>숫자가</w:t>
      </w:r>
      <w:r w:rsidRPr="0005533B">
        <w:t xml:space="preserve"> 표시되는 계량기의 숫자표시부의 image로부터 </w:t>
      </w:r>
      <w:r w:rsidR="00A96E60" w:rsidRPr="0005533B">
        <w:rPr>
          <w:rFonts w:hint="eastAsia"/>
        </w:rPr>
        <w:t>인식하고자 하는</w:t>
      </w:r>
      <w:r w:rsidRPr="0005533B">
        <w:t xml:space="preserve"> 숫자부분의 이미지를 추출한다.</w:t>
      </w:r>
    </w:p>
    <w:tbl>
      <w:tblPr>
        <w:tblStyle w:val="31"/>
        <w:tblW w:w="0" w:type="auto"/>
        <w:tblInd w:w="0" w:type="dxa"/>
        <w:tblLook w:val="04A0" w:firstRow="1" w:lastRow="0" w:firstColumn="1" w:lastColumn="0" w:noHBand="0" w:noVBand="1"/>
      </w:tblPr>
      <w:tblGrid>
        <w:gridCol w:w="10456"/>
      </w:tblGrid>
      <w:tr w:rsidR="008714DC" w:rsidRPr="00953787" w14:paraId="4D2F16F0" w14:textId="77777777" w:rsidTr="00F22DD1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C0DB" w:themeFill="accent1" w:themeFillTint="99"/>
            <w:hideMark/>
          </w:tcPr>
          <w:p w14:paraId="6693BFB9" w14:textId="77777777" w:rsidR="008714DC" w:rsidRPr="00953787" w:rsidRDefault="008714DC" w:rsidP="00F22DD1">
            <w:pPr>
              <w:jc w:val="center"/>
            </w:pPr>
            <w:r w:rsidRPr="00953787">
              <w:rPr>
                <w:rFonts w:hint="eastAsia"/>
              </w:rPr>
              <w:t>세부 목표</w:t>
            </w:r>
          </w:p>
        </w:tc>
      </w:tr>
      <w:tr w:rsidR="008714DC" w:rsidRPr="00953787" w14:paraId="050E2E4D" w14:textId="77777777" w:rsidTr="00F22DD1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FE342" w14:textId="660EB40C" w:rsidR="008714DC" w:rsidRPr="00953787" w:rsidRDefault="008714DC" w:rsidP="00F22DD1">
            <w:pPr>
              <w:rPr>
                <w:rFonts w:hint="eastAsia"/>
              </w:rPr>
            </w:pPr>
            <w:r>
              <w:t>Mission1</w:t>
            </w:r>
            <w:r>
              <w:rPr>
                <w:rFonts w:hint="eastAsia"/>
              </w:rPr>
              <w:t>에서 구축한 시스템에서 이미지를 가져온다.</w:t>
            </w:r>
          </w:p>
        </w:tc>
      </w:tr>
      <w:tr w:rsidR="008714DC" w:rsidRPr="00953787" w14:paraId="1B4DBA4B" w14:textId="77777777" w:rsidTr="00F22DD1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14FC3" w14:textId="0C9FA82D" w:rsidR="008714DC" w:rsidRDefault="008714DC" w:rsidP="00F22DD1">
            <w:pPr>
              <w:rPr>
                <w:rFonts w:hint="eastAsia"/>
              </w:rPr>
            </w:pPr>
            <w:r>
              <w:rPr>
                <w:rFonts w:hint="eastAsia"/>
              </w:rPr>
              <w:t>숫자 부분을 추출하기 위해 이미지를 변형한다.</w:t>
            </w:r>
          </w:p>
        </w:tc>
      </w:tr>
      <w:tr w:rsidR="008714DC" w:rsidRPr="00953787" w14:paraId="29A94AC9" w14:textId="77777777" w:rsidTr="00F22DD1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16B96" w14:textId="0670614A" w:rsidR="008714DC" w:rsidRDefault="008714DC" w:rsidP="00F22DD1">
            <w:pPr>
              <w:rPr>
                <w:rFonts w:hint="eastAsia"/>
              </w:rPr>
            </w:pPr>
            <w:r>
              <w:rPr>
                <w:rFonts w:hint="eastAsia"/>
              </w:rPr>
              <w:t>변형한 이미지에서 숫자 부분을 추출한다.</w:t>
            </w:r>
          </w:p>
        </w:tc>
      </w:tr>
    </w:tbl>
    <w:p w14:paraId="672838D8" w14:textId="2F907315" w:rsidR="008714DC" w:rsidRPr="000B402B" w:rsidRDefault="000B402B" w:rsidP="00A26BB4">
      <w:pPr>
        <w:rPr>
          <w:b/>
          <w:bCs/>
        </w:rPr>
      </w:pPr>
      <w:r>
        <w:rPr>
          <w:rFonts w:hint="eastAsia"/>
          <w:b/>
          <w:bCs/>
        </w:rPr>
        <w:t>결과</w:t>
      </w:r>
    </w:p>
    <w:p w14:paraId="179940DA" w14:textId="79C77FC3" w:rsidR="006A0964" w:rsidRPr="00A26BB4" w:rsidRDefault="006A0964" w:rsidP="00A26BB4">
      <w:r>
        <w:rPr>
          <w:rFonts w:ascii="Segoe UI" w:hAnsi="Segoe UI" w:cs="Segoe UI"/>
          <w:noProof/>
          <w:color w:val="0000FF"/>
          <w:shd w:val="clear" w:color="auto" w:fill="0D1117"/>
        </w:rPr>
        <w:drawing>
          <wp:inline distT="0" distB="0" distL="0" distR="0" wp14:anchorId="757D5E10" wp14:editId="1528222F">
            <wp:extent cx="3486150" cy="874851"/>
            <wp:effectExtent l="0" t="0" r="0" b="1905"/>
            <wp:docPr id="8" name="그림 8" descr="계량기값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계량기값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07" cy="87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8805" w14:textId="77777777" w:rsidR="00A26BB4" w:rsidRPr="00A26BB4" w:rsidRDefault="00A26BB4" w:rsidP="00A26BB4">
      <w:pPr>
        <w:rPr>
          <w:rFonts w:ascii="나눔스퀘어_ac Bold" w:eastAsia="나눔스퀘어_ac Bold" w:hAnsi="나눔스퀘어_ac Bold" w:cs="Times New Roman"/>
          <w:b/>
          <w:bCs/>
        </w:rPr>
      </w:pPr>
      <w:r w:rsidRPr="00A26BB4">
        <w:rPr>
          <w:rFonts w:ascii="나눔스퀘어_ac Bold" w:eastAsia="나눔스퀘어_ac Bold" w:hAnsi="나눔스퀘어_ac Bold" w:cs="Times New Roman" w:hint="eastAsia"/>
          <w:b/>
          <w:bCs/>
        </w:rPr>
        <w:t>확인 질문</w:t>
      </w:r>
    </w:p>
    <w:tbl>
      <w:tblPr>
        <w:tblStyle w:val="21"/>
        <w:tblW w:w="10456" w:type="dxa"/>
        <w:tblInd w:w="0" w:type="dxa"/>
        <w:tblLook w:val="04A0" w:firstRow="1" w:lastRow="0" w:firstColumn="1" w:lastColumn="0" w:noHBand="0" w:noVBand="1"/>
      </w:tblPr>
      <w:tblGrid>
        <w:gridCol w:w="4531"/>
        <w:gridCol w:w="5925"/>
      </w:tblGrid>
      <w:tr w:rsidR="00A26BB4" w:rsidRPr="00A26BB4" w14:paraId="1E99FAD4" w14:textId="77777777" w:rsidTr="00A26BB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02CCAAA3" w14:textId="1B9E76FF" w:rsidR="00A26BB4" w:rsidRPr="00A26BB4" w:rsidRDefault="00A26BB4" w:rsidP="00A26BB4">
            <w:pPr>
              <w:jc w:val="center"/>
            </w:pPr>
            <w:r w:rsidRPr="00A26BB4">
              <w:rPr>
                <w:rFonts w:hint="eastAsia"/>
              </w:rPr>
              <w:t>문제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00BAF01B" w14:textId="77777777" w:rsidR="00A26BB4" w:rsidRPr="00A26BB4" w:rsidRDefault="00A26BB4" w:rsidP="00A26BB4">
            <w:pPr>
              <w:jc w:val="center"/>
            </w:pPr>
            <w:r w:rsidRPr="00A26BB4">
              <w:rPr>
                <w:rFonts w:hint="eastAsia"/>
              </w:rPr>
              <w:t>정답</w:t>
            </w:r>
          </w:p>
        </w:tc>
      </w:tr>
      <w:tr w:rsidR="00A26BB4" w:rsidRPr="00A26BB4" w14:paraId="46124E40" w14:textId="77777777" w:rsidTr="00A26BB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9F4424" w14:textId="08F76E14" w:rsidR="00A26BB4" w:rsidRPr="00A26BB4" w:rsidRDefault="00A26BB4" w:rsidP="00A26BB4">
            <w:r w:rsidRPr="00A26BB4">
              <w:t>OpenCV에서 이미지의 XY 좌표체계와 수학시간에 사용하는 X-Y 좌표를 비교해서 설명해라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905FEF2" w14:textId="6859FC3E" w:rsidR="00A26BB4" w:rsidRPr="00A26BB4" w:rsidRDefault="00A26BB4" w:rsidP="00A26BB4">
            <w:r w:rsidRPr="00A26BB4">
              <w:t>Y방향이 아래쪽으로 향한다</w:t>
            </w:r>
            <w:r>
              <w:rPr>
                <w:rFonts w:hint="eastAsia"/>
              </w:rPr>
              <w:t>.</w:t>
            </w:r>
          </w:p>
        </w:tc>
      </w:tr>
      <w:tr w:rsidR="00A26BB4" w:rsidRPr="00A26BB4" w14:paraId="3DC8F370" w14:textId="77777777" w:rsidTr="00A26BB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F8A5C9" w14:textId="37F7942C" w:rsidR="00A26BB4" w:rsidRPr="00A26BB4" w:rsidRDefault="00A26BB4" w:rsidP="00A26BB4">
            <w:r w:rsidRPr="00A26BB4">
              <w:rPr>
                <w:rFonts w:hint="eastAsia"/>
              </w:rPr>
              <w:t>이미지의</w:t>
            </w:r>
            <w:r w:rsidRPr="00A26BB4">
              <w:t xml:space="preserve"> crop을 위한 좌표는 어떻게 찾아내는가?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3FD0C2E" w14:textId="69BE91F2" w:rsidR="00A26BB4" w:rsidRPr="00A26BB4" w:rsidRDefault="00A26BB4" w:rsidP="00A26BB4">
            <w:r w:rsidRPr="00A26BB4">
              <w:t xml:space="preserve">OpenCV </w:t>
            </w:r>
            <w:proofErr w:type="spellStart"/>
            <w:r w:rsidRPr="00A26BB4">
              <w:t>imshow</w:t>
            </w:r>
            <w:proofErr w:type="spellEnd"/>
            <w:r w:rsidRPr="00A26BB4">
              <w:t xml:space="preserve">에서 click </w:t>
            </w:r>
            <w:proofErr w:type="spellStart"/>
            <w:r w:rsidRPr="00A26BB4">
              <w:t>마우스콜백이벤트의</w:t>
            </w:r>
            <w:proofErr w:type="spellEnd"/>
            <w:r w:rsidRPr="00A26BB4">
              <w:t xml:space="preserve"> 파라미터로 주어지는 </w:t>
            </w:r>
            <w:proofErr w:type="spellStart"/>
            <w:proofErr w:type="gramStart"/>
            <w:r w:rsidRPr="00A26BB4">
              <w:t>x,y</w:t>
            </w:r>
            <w:proofErr w:type="spellEnd"/>
            <w:proofErr w:type="gramEnd"/>
            <w:r w:rsidRPr="00A26BB4">
              <w:t xml:space="preserve"> 좌표를 프린트하는 프로그램을 간단히 만들 수 있다</w:t>
            </w:r>
            <w:r>
              <w:rPr>
                <w:rFonts w:hint="eastAsia"/>
              </w:rPr>
              <w:t>.</w:t>
            </w:r>
          </w:p>
        </w:tc>
      </w:tr>
      <w:tr w:rsidR="00A26BB4" w:rsidRPr="00A26BB4" w14:paraId="475A9032" w14:textId="77777777" w:rsidTr="00A26BB4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F393A9" w14:textId="7091DB36" w:rsidR="00A26BB4" w:rsidRPr="00A26BB4" w:rsidRDefault="00A26BB4" w:rsidP="00A26BB4">
            <w:r w:rsidRPr="00A26BB4">
              <w:rPr>
                <w:rFonts w:hint="eastAsia"/>
              </w:rPr>
              <w:t>이미지</w:t>
            </w:r>
            <w:r w:rsidRPr="00A26BB4">
              <w:t xml:space="preserve"> edge detection을 </w:t>
            </w:r>
            <w:proofErr w:type="spellStart"/>
            <w:r w:rsidRPr="00A26BB4">
              <w:t>높이기위한</w:t>
            </w:r>
            <w:proofErr w:type="spellEnd"/>
            <w:r w:rsidRPr="00A26BB4">
              <w:t xml:space="preserve"> 이미지 처리방법들이 각각 어떤 특징이 있는가?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745E82" w14:textId="47C4B8B1" w:rsidR="00A26BB4" w:rsidRPr="00A26BB4" w:rsidRDefault="00A26BB4" w:rsidP="00A26BB4">
            <w:proofErr w:type="spellStart"/>
            <w:r w:rsidRPr="00A26BB4">
              <w:rPr>
                <w:rFonts w:hint="eastAsia"/>
              </w:rPr>
              <w:t>블러링의</w:t>
            </w:r>
            <w:proofErr w:type="spellEnd"/>
            <w:r w:rsidRPr="00A26BB4">
              <w:t xml:space="preserve"> 여러가지 방법</w:t>
            </w:r>
          </w:p>
        </w:tc>
      </w:tr>
    </w:tbl>
    <w:p w14:paraId="72F5E3F5" w14:textId="29137B14" w:rsidR="006A0964" w:rsidRDefault="006A0964" w:rsidP="006A0964">
      <w:pPr>
        <w:pStyle w:val="2"/>
      </w:pPr>
      <w:bookmarkStart w:id="14" w:name="_Toc69299985"/>
      <w:r>
        <w:rPr>
          <w:rFonts w:hint="eastAsia"/>
        </w:rPr>
        <w:lastRenderedPageBreak/>
        <w:t>M</w:t>
      </w:r>
      <w:r>
        <w:t xml:space="preserve">ission 3: </w:t>
      </w:r>
      <w:r w:rsidR="008E1695" w:rsidRPr="008E1695">
        <w:rPr>
          <w:rFonts w:hint="eastAsia"/>
        </w:rPr>
        <w:t>숫자</w:t>
      </w:r>
      <w:r w:rsidR="008E1695" w:rsidRPr="008E1695">
        <w:t xml:space="preserve"> 추출 프로그램</w:t>
      </w:r>
      <w:r w:rsidR="008E1695">
        <w:rPr>
          <w:rFonts w:hint="eastAsia"/>
        </w:rPr>
        <w:t xml:space="preserve"> 구성</w:t>
      </w:r>
      <w:bookmarkEnd w:id="14"/>
    </w:p>
    <w:p w14:paraId="5133FC22" w14:textId="224FEA3E" w:rsidR="00953787" w:rsidRDefault="00953787" w:rsidP="00953787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6EDA0577" w14:textId="67B9A624" w:rsidR="00953787" w:rsidRDefault="00953787" w:rsidP="00953787">
      <w:r>
        <w:t>Open CV</w:t>
      </w:r>
      <w:r w:rsidRPr="00953787">
        <w:t>, edge detection, blur algorithm</w:t>
      </w:r>
    </w:p>
    <w:p w14:paraId="5827A964" w14:textId="6539020C" w:rsidR="00953787" w:rsidRDefault="00953787" w:rsidP="00953787">
      <w:pPr>
        <w:rPr>
          <w:b/>
          <w:bCs/>
        </w:rPr>
      </w:pPr>
      <w:r>
        <w:rPr>
          <w:rFonts w:hint="eastAsia"/>
          <w:b/>
          <w:bCs/>
        </w:rPr>
        <w:t>목표</w:t>
      </w:r>
    </w:p>
    <w:p w14:paraId="607A2B92" w14:textId="5350AA90" w:rsidR="00953787" w:rsidRDefault="00953787" w:rsidP="00953787">
      <w:r w:rsidRPr="00953787">
        <w:rPr>
          <w:rFonts w:hint="eastAsia"/>
        </w:rPr>
        <w:t>숫자부분</w:t>
      </w:r>
      <w:r w:rsidRPr="00953787">
        <w:t xml:space="preserve"> 전체 혹은 숫자 낱자를 추출해내는 프로그램 구성</w:t>
      </w:r>
      <w:r>
        <w:rPr>
          <w:rFonts w:hint="eastAsia"/>
        </w:rPr>
        <w:t>한다.</w:t>
      </w:r>
      <w:r>
        <w:t xml:space="preserve"> </w:t>
      </w:r>
    </w:p>
    <w:tbl>
      <w:tblPr>
        <w:tblStyle w:val="31"/>
        <w:tblW w:w="0" w:type="auto"/>
        <w:tblInd w:w="0" w:type="dxa"/>
        <w:tblLook w:val="04A0" w:firstRow="1" w:lastRow="0" w:firstColumn="1" w:lastColumn="0" w:noHBand="0" w:noVBand="1"/>
      </w:tblPr>
      <w:tblGrid>
        <w:gridCol w:w="10456"/>
      </w:tblGrid>
      <w:tr w:rsidR="001C0D2D" w:rsidRPr="00953787" w14:paraId="464FB46C" w14:textId="77777777" w:rsidTr="00F22DD1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C0DB" w:themeFill="accent1" w:themeFillTint="99"/>
            <w:hideMark/>
          </w:tcPr>
          <w:p w14:paraId="7BFD7A74" w14:textId="77777777" w:rsidR="001C0D2D" w:rsidRPr="00953787" w:rsidRDefault="001C0D2D" w:rsidP="00F22DD1">
            <w:pPr>
              <w:jc w:val="center"/>
            </w:pPr>
            <w:r w:rsidRPr="00953787">
              <w:rPr>
                <w:rFonts w:hint="eastAsia"/>
              </w:rPr>
              <w:t>세부 목표</w:t>
            </w:r>
          </w:p>
        </w:tc>
      </w:tr>
      <w:tr w:rsidR="001C0D2D" w:rsidRPr="00953787" w14:paraId="19F1E007" w14:textId="77777777" w:rsidTr="00F22DD1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95C96" w14:textId="044808A5" w:rsidR="001C0D2D" w:rsidRPr="00953787" w:rsidRDefault="00593710" w:rsidP="00F22DD1">
            <w:pPr>
              <w:rPr>
                <w:rFonts w:hint="eastAsia"/>
              </w:rPr>
            </w:pPr>
            <w:r w:rsidRPr="00593710">
              <w:t>5자리 전체, 혹은 개별 낱자를 추출해서 머신러닝 API를 사용할 수 있도록 전단계의 작업을 진행한다.</w:t>
            </w:r>
          </w:p>
        </w:tc>
      </w:tr>
      <w:tr w:rsidR="00593710" w:rsidRPr="00953787" w14:paraId="447D565D" w14:textId="77777777" w:rsidTr="00F22DD1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F44C1" w14:textId="66C8C8FE" w:rsidR="00593710" w:rsidRDefault="00593710" w:rsidP="00F22DD1">
            <w:pPr>
              <w:rPr>
                <w:rFonts w:hint="eastAsia"/>
              </w:rPr>
            </w:pPr>
            <w:r w:rsidRPr="00593710">
              <w:rPr>
                <w:rFonts w:hint="eastAsia"/>
              </w:rPr>
              <w:t>추출한</w:t>
            </w:r>
            <w:r w:rsidRPr="00593710">
              <w:t xml:space="preserve"> 이미지의 blur를 제거한다.</w:t>
            </w:r>
          </w:p>
        </w:tc>
      </w:tr>
    </w:tbl>
    <w:p w14:paraId="7E08BA56" w14:textId="45664431" w:rsidR="00953787" w:rsidRPr="00593710" w:rsidRDefault="001C0D2D" w:rsidP="00593710">
      <w:pPr>
        <w:rPr>
          <w:rFonts w:hint="eastAsia"/>
          <w:b/>
          <w:bCs/>
        </w:rPr>
      </w:pPr>
      <w:r w:rsidRPr="001C0D2D">
        <w:rPr>
          <w:rFonts w:hint="eastAsia"/>
          <w:b/>
          <w:bCs/>
        </w:rPr>
        <w:t>결과</w:t>
      </w:r>
      <w:r w:rsidR="00593710" w:rsidRPr="00593710">
        <w:rPr>
          <w:rFonts w:ascii="Helvetica" w:eastAsia="굴림" w:hAnsi="Helvetica" w:cs="굴림"/>
          <w:color w:val="000000"/>
          <w:sz w:val="21"/>
          <w:szCs w:val="21"/>
        </w:rPr>
        <w:br/>
      </w:r>
      <w:r w:rsidR="00BE5725" w:rsidRPr="00593710">
        <w:rPr>
          <w:noProof/>
        </w:rPr>
        <w:drawing>
          <wp:inline distT="0" distB="0" distL="0" distR="0" wp14:anchorId="7F52D2E8" wp14:editId="2772020C">
            <wp:extent cx="2597150" cy="7263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62" cy="73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710">
        <w:rPr>
          <w:rFonts w:hint="eastAsia"/>
          <w:b/>
          <w:bCs/>
        </w:rPr>
        <w:t xml:space="preserve"> </w:t>
      </w:r>
      <w:r w:rsidR="00593710" w:rsidRPr="00593710">
        <w:rPr>
          <w:b/>
          <w:bCs/>
        </w:rPr>
        <w:sym w:font="Wingdings" w:char="F0E0"/>
      </w:r>
      <w:r w:rsidR="00593710">
        <w:rPr>
          <w:b/>
          <w:bCs/>
        </w:rPr>
        <w:t xml:space="preserve"> </w:t>
      </w:r>
      <w:r w:rsidR="00BE5725" w:rsidRPr="00593710">
        <w:rPr>
          <w:noProof/>
        </w:rPr>
        <w:drawing>
          <wp:inline distT="0" distB="0" distL="0" distR="0" wp14:anchorId="335B6CF2" wp14:editId="556F52EF">
            <wp:extent cx="2317750" cy="71828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6" cy="72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3451" w14:textId="77777777" w:rsidR="00953787" w:rsidRPr="00A26BB4" w:rsidRDefault="00953787" w:rsidP="00953787">
      <w:pPr>
        <w:rPr>
          <w:rFonts w:ascii="나눔스퀘어_ac Bold" w:eastAsia="나눔스퀘어_ac Bold" w:hAnsi="나눔스퀘어_ac Bold" w:cs="Times New Roman"/>
          <w:b/>
          <w:bCs/>
        </w:rPr>
      </w:pPr>
      <w:r w:rsidRPr="00A26BB4">
        <w:rPr>
          <w:rFonts w:ascii="나눔스퀘어_ac Bold" w:eastAsia="나눔스퀘어_ac Bold" w:hAnsi="나눔스퀘어_ac Bold" w:cs="Times New Roman" w:hint="eastAsia"/>
          <w:b/>
          <w:bCs/>
        </w:rPr>
        <w:t>확인 질문</w:t>
      </w:r>
    </w:p>
    <w:tbl>
      <w:tblPr>
        <w:tblStyle w:val="21"/>
        <w:tblW w:w="10456" w:type="dxa"/>
        <w:tblInd w:w="0" w:type="dxa"/>
        <w:tblLook w:val="04A0" w:firstRow="1" w:lastRow="0" w:firstColumn="1" w:lastColumn="0" w:noHBand="0" w:noVBand="1"/>
      </w:tblPr>
      <w:tblGrid>
        <w:gridCol w:w="4531"/>
        <w:gridCol w:w="5925"/>
      </w:tblGrid>
      <w:tr w:rsidR="00953787" w:rsidRPr="00A26BB4" w14:paraId="3A1753B5" w14:textId="77777777" w:rsidTr="00A1617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0053C9AB" w14:textId="77777777" w:rsidR="00953787" w:rsidRPr="00A26BB4" w:rsidRDefault="00953787" w:rsidP="00A16175">
            <w:pPr>
              <w:jc w:val="center"/>
            </w:pPr>
            <w:r w:rsidRPr="00A26BB4">
              <w:rPr>
                <w:rFonts w:hint="eastAsia"/>
              </w:rPr>
              <w:t>문제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296C481D" w14:textId="77777777" w:rsidR="00953787" w:rsidRPr="00A26BB4" w:rsidRDefault="00953787" w:rsidP="00A16175">
            <w:pPr>
              <w:jc w:val="center"/>
            </w:pPr>
            <w:r w:rsidRPr="00A26BB4">
              <w:rPr>
                <w:rFonts w:hint="eastAsia"/>
              </w:rPr>
              <w:t>정답</w:t>
            </w:r>
          </w:p>
        </w:tc>
      </w:tr>
      <w:tr w:rsidR="00953787" w:rsidRPr="00A26BB4" w14:paraId="43A48870" w14:textId="77777777" w:rsidTr="00A1617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BF32072" w14:textId="088CE0ED" w:rsidR="00953787" w:rsidRPr="00A26BB4" w:rsidRDefault="00953787" w:rsidP="00A16175">
            <w:r w:rsidRPr="00953787">
              <w:t xml:space="preserve">blur, </w:t>
            </w:r>
            <w:proofErr w:type="spellStart"/>
            <w:r w:rsidRPr="00953787">
              <w:t>medianBlur</w:t>
            </w:r>
            <w:proofErr w:type="spellEnd"/>
            <w:r w:rsidRPr="00953787">
              <w:t xml:space="preserve">, </w:t>
            </w:r>
            <w:proofErr w:type="spellStart"/>
            <w:r w:rsidRPr="00953787">
              <w:t>bilateralFilter</w:t>
            </w:r>
            <w:proofErr w:type="spellEnd"/>
            <w:r w:rsidRPr="00953787">
              <w:t xml:space="preserve">, </w:t>
            </w:r>
            <w:proofErr w:type="spellStart"/>
            <w:r w:rsidRPr="00953787">
              <w:t>GaussianBlur</w:t>
            </w:r>
            <w:proofErr w:type="spellEnd"/>
            <w:r w:rsidRPr="00953787">
              <w:t xml:space="preserve"> 들이 각기 어떤 이미지에 대해 효과를 보는지 실험해본 결과는 </w:t>
            </w:r>
            <w:proofErr w:type="spellStart"/>
            <w:r w:rsidRPr="00953787">
              <w:t>어떠한가</w:t>
            </w:r>
            <w:proofErr w:type="spellEnd"/>
            <w:r w:rsidRPr="00953787">
              <w:t>?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9307927" w14:textId="37BC06F1" w:rsidR="00953787" w:rsidRPr="00A26BB4" w:rsidRDefault="00953787" w:rsidP="00A16175">
            <w:r w:rsidRPr="00953787">
              <w:rPr>
                <w:rFonts w:hint="eastAsia"/>
              </w:rPr>
              <w:t>어떤</w:t>
            </w:r>
            <w:r w:rsidRPr="00953787">
              <w:t xml:space="preserve"> 노하우를 획득했는지</w:t>
            </w:r>
            <w:r w:rsidR="001C0D2D">
              <w:rPr>
                <w:rFonts w:hint="eastAsia"/>
              </w:rPr>
              <w:t>를 평가한다.</w:t>
            </w:r>
          </w:p>
        </w:tc>
      </w:tr>
    </w:tbl>
    <w:p w14:paraId="6363C3D2" w14:textId="77777777" w:rsidR="00D7427F" w:rsidRDefault="00D7427F" w:rsidP="00D7427F"/>
    <w:p w14:paraId="7D99F0C5" w14:textId="1223123B" w:rsidR="00953787" w:rsidRPr="00953787" w:rsidRDefault="00953787" w:rsidP="00953787">
      <w:pPr>
        <w:pStyle w:val="2"/>
        <w:rPr>
          <w:rFonts w:hint="eastAsia"/>
        </w:rPr>
      </w:pPr>
      <w:bookmarkStart w:id="15" w:name="_Toc69299986"/>
      <w:r>
        <w:rPr>
          <w:rFonts w:hint="eastAsia"/>
        </w:rPr>
        <w:t>M</w:t>
      </w:r>
      <w:r>
        <w:t>ission</w:t>
      </w:r>
      <w:r w:rsidR="00CD2BE0">
        <w:t>4</w:t>
      </w:r>
      <w:r>
        <w:t xml:space="preserve">: </w:t>
      </w:r>
      <w:r w:rsidR="008E1695" w:rsidRPr="008E1695">
        <w:t xml:space="preserve">Google tesseract를 호출하여 </w:t>
      </w:r>
      <w:r w:rsidR="008E1695">
        <w:rPr>
          <w:rFonts w:hint="eastAsia"/>
        </w:rPr>
        <w:t>이미지에서 숫자</w:t>
      </w:r>
      <w:r w:rsidR="008E1695" w:rsidRPr="008E1695">
        <w:t xml:space="preserve"> </w:t>
      </w:r>
      <w:r w:rsidR="008E1695">
        <w:rPr>
          <w:rFonts w:hint="eastAsia"/>
        </w:rPr>
        <w:t>인식하기</w:t>
      </w:r>
      <w:bookmarkEnd w:id="15"/>
    </w:p>
    <w:p w14:paraId="208835C8" w14:textId="77777777" w:rsidR="00953787" w:rsidRDefault="00953787" w:rsidP="00953787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2483F4C7" w14:textId="4C1235A2" w:rsidR="00953787" w:rsidRDefault="00953787" w:rsidP="00953787">
      <w:r>
        <w:t>Google tesseract</w:t>
      </w:r>
    </w:p>
    <w:p w14:paraId="755235D4" w14:textId="77777777" w:rsidR="00953787" w:rsidRDefault="00953787" w:rsidP="00953787">
      <w:pPr>
        <w:rPr>
          <w:b/>
          <w:bCs/>
        </w:rPr>
      </w:pPr>
      <w:r>
        <w:rPr>
          <w:rFonts w:hint="eastAsia"/>
          <w:b/>
          <w:bCs/>
        </w:rPr>
        <w:t>목표</w:t>
      </w:r>
    </w:p>
    <w:p w14:paraId="4C7F8E16" w14:textId="142EBB69" w:rsidR="00953787" w:rsidRDefault="00953787" w:rsidP="00953787">
      <w:r>
        <w:rPr>
          <w:rFonts w:hint="eastAsia"/>
        </w:rPr>
        <w:t>G</w:t>
      </w:r>
      <w:r>
        <w:t>oogle tesseract</w:t>
      </w:r>
      <w:r>
        <w:rPr>
          <w:rFonts w:hint="eastAsia"/>
        </w:rPr>
        <w:t>를 활용하여 각각의 숫자를 식별한다.</w:t>
      </w:r>
    </w:p>
    <w:p w14:paraId="4B4090AA" w14:textId="1BB010C1" w:rsidR="00953787" w:rsidRPr="00A26BB4" w:rsidRDefault="00953787" w:rsidP="00953787">
      <w:pPr>
        <w:rPr>
          <w:rFonts w:ascii="나눔스퀘어_ac Bold" w:eastAsia="나눔스퀘어_ac Bold" w:hAnsi="나눔스퀘어_ac Bold" w:cs="Times New Roman"/>
          <w:b/>
          <w:bCs/>
        </w:rPr>
      </w:pPr>
      <w:r w:rsidRPr="00A26BB4">
        <w:rPr>
          <w:rFonts w:ascii="나눔스퀘어_ac Bold" w:eastAsia="나눔스퀘어_ac Bold" w:hAnsi="나눔스퀘어_ac Bold" w:cs="Times New Roman" w:hint="eastAsia"/>
          <w:b/>
          <w:bCs/>
        </w:rPr>
        <w:t>확인 질문</w:t>
      </w:r>
    </w:p>
    <w:tbl>
      <w:tblPr>
        <w:tblStyle w:val="21"/>
        <w:tblW w:w="10456" w:type="dxa"/>
        <w:tblInd w:w="0" w:type="dxa"/>
        <w:tblLook w:val="04A0" w:firstRow="1" w:lastRow="0" w:firstColumn="1" w:lastColumn="0" w:noHBand="0" w:noVBand="1"/>
      </w:tblPr>
      <w:tblGrid>
        <w:gridCol w:w="4531"/>
        <w:gridCol w:w="5925"/>
      </w:tblGrid>
      <w:tr w:rsidR="00953787" w:rsidRPr="00A26BB4" w14:paraId="1EC0B881" w14:textId="77777777" w:rsidTr="00A1617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06FAA134" w14:textId="77777777" w:rsidR="00953787" w:rsidRPr="00A26BB4" w:rsidRDefault="00953787" w:rsidP="00A16175">
            <w:pPr>
              <w:jc w:val="center"/>
            </w:pPr>
            <w:r w:rsidRPr="00A26BB4">
              <w:rPr>
                <w:rFonts w:hint="eastAsia"/>
              </w:rPr>
              <w:t>문제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5806FA64" w14:textId="77777777" w:rsidR="00953787" w:rsidRPr="00A26BB4" w:rsidRDefault="00953787" w:rsidP="00A16175">
            <w:pPr>
              <w:jc w:val="center"/>
            </w:pPr>
            <w:r w:rsidRPr="00A26BB4">
              <w:rPr>
                <w:rFonts w:hint="eastAsia"/>
              </w:rPr>
              <w:t>정답</w:t>
            </w:r>
          </w:p>
        </w:tc>
      </w:tr>
      <w:tr w:rsidR="00953787" w:rsidRPr="00A26BB4" w14:paraId="61BF68A4" w14:textId="77777777" w:rsidTr="00A1617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72EF19" w14:textId="2938320C" w:rsidR="00953787" w:rsidRPr="00A26BB4" w:rsidRDefault="00953787" w:rsidP="00A16175">
            <w:r w:rsidRPr="00953787">
              <w:t>MS Azure와 Google Cloud 문자인식 서비스에 어떤 차이가 있는가?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E4B81CC" w14:textId="679CDD2E" w:rsidR="00953787" w:rsidRPr="00A26BB4" w:rsidRDefault="00953787" w:rsidP="00953787">
            <w:r>
              <w:rPr>
                <w:rFonts w:hint="eastAsia"/>
              </w:rPr>
              <w:t>프로그래밍</w:t>
            </w:r>
            <w:r>
              <w:t xml:space="preserve"> 편의성 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인식의</w:t>
            </w:r>
            <w:r>
              <w:t xml:space="preserve"> 정확도 면</w:t>
            </w:r>
          </w:p>
        </w:tc>
      </w:tr>
      <w:tr w:rsidR="00953787" w:rsidRPr="00A26BB4" w14:paraId="31315418" w14:textId="77777777" w:rsidTr="00A1617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8071365" w14:textId="44AFF73B" w:rsidR="00953787" w:rsidRPr="00953787" w:rsidRDefault="00953787" w:rsidP="00A16175">
            <w:r w:rsidRPr="00953787">
              <w:rPr>
                <w:rFonts w:hint="eastAsia"/>
              </w:rPr>
              <w:t>글자</w:t>
            </w:r>
            <w:r w:rsidRPr="00953787">
              <w:t xml:space="preserve"> 낱자로 인식하는 것과 몇개 글자를 붙여서 인식하는 것이 어떤 차이가 있는가?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7FF044" w14:textId="154ADFE5" w:rsidR="00953787" w:rsidRDefault="00953787" w:rsidP="00953787">
            <w:r w:rsidRPr="00953787">
              <w:rPr>
                <w:rFonts w:hint="eastAsia"/>
              </w:rPr>
              <w:t>인식의</w:t>
            </w:r>
            <w:r w:rsidRPr="00953787">
              <w:t xml:space="preserve"> 정확도 면</w:t>
            </w:r>
          </w:p>
        </w:tc>
      </w:tr>
    </w:tbl>
    <w:p w14:paraId="406E1170" w14:textId="5B5A1449" w:rsidR="00D7427F" w:rsidRDefault="00D7427F" w:rsidP="00D7427F"/>
    <w:p w14:paraId="393257AB" w14:textId="2218E702" w:rsidR="00D7427F" w:rsidRDefault="00D7427F" w:rsidP="00D7427F">
      <w:r>
        <w:br w:type="page"/>
      </w:r>
    </w:p>
    <w:p w14:paraId="3973B2F2" w14:textId="5EAA4896" w:rsidR="00CD2BE0" w:rsidRPr="00953787" w:rsidRDefault="00CD2BE0" w:rsidP="008E1695">
      <w:pPr>
        <w:pStyle w:val="2"/>
      </w:pPr>
      <w:bookmarkStart w:id="16" w:name="_Toc69299987"/>
      <w:r>
        <w:rPr>
          <w:rFonts w:hint="eastAsia"/>
        </w:rPr>
        <w:lastRenderedPageBreak/>
        <w:t>M</w:t>
      </w:r>
      <w:r>
        <w:t xml:space="preserve">ission 5: </w:t>
      </w:r>
      <w:r w:rsidR="008E1695">
        <w:rPr>
          <w:rFonts w:hint="eastAsia"/>
        </w:rPr>
        <w:t>라벨링을</w:t>
      </w:r>
      <w:r w:rsidR="008E1695">
        <w:t xml:space="preserve"> 만들고 파일에서 훈련 데이터 셋을 구축</w:t>
      </w:r>
      <w:bookmarkEnd w:id="16"/>
    </w:p>
    <w:p w14:paraId="26A4BE2A" w14:textId="77777777" w:rsidR="00CD2BE0" w:rsidRDefault="00CD2BE0" w:rsidP="00CD2BE0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19201957" w14:textId="6591E8D9" w:rsidR="00CD2BE0" w:rsidRPr="00CD2BE0" w:rsidRDefault="00CD2BE0" w:rsidP="00CD2BE0">
      <w:r w:rsidRPr="00CD2BE0">
        <w:t>MNIST</w:t>
      </w:r>
    </w:p>
    <w:p w14:paraId="7F78EE67" w14:textId="77777777" w:rsidR="00CD2BE0" w:rsidRDefault="00CD2BE0" w:rsidP="00CD2BE0">
      <w:pPr>
        <w:rPr>
          <w:b/>
          <w:bCs/>
        </w:rPr>
      </w:pPr>
      <w:r>
        <w:rPr>
          <w:rFonts w:hint="eastAsia"/>
          <w:b/>
          <w:bCs/>
        </w:rPr>
        <w:t>목표</w:t>
      </w:r>
    </w:p>
    <w:p w14:paraId="5D5ED06A" w14:textId="132EF886" w:rsidR="00CD2BE0" w:rsidRDefault="00CD2BE0" w:rsidP="00CD2BE0">
      <w:r>
        <w:rPr>
          <w:rFonts w:hint="eastAsia"/>
        </w:rPr>
        <w:t>미터 사진 이미지를</w:t>
      </w:r>
      <w:r>
        <w:t xml:space="preserve"> </w:t>
      </w:r>
      <w:r>
        <w:rPr>
          <w:rFonts w:hint="eastAsia"/>
        </w:rPr>
        <w:t>다운받아</w:t>
      </w:r>
      <w:r>
        <w:t xml:space="preserve"> MNIST</w:t>
      </w:r>
      <w:r>
        <w:rPr>
          <w:rFonts w:hint="eastAsia"/>
        </w:rPr>
        <w:t xml:space="preserve">를 활용하여 </w:t>
      </w:r>
      <w:r w:rsidR="00266864">
        <w:rPr>
          <w:rFonts w:hint="eastAsia"/>
        </w:rPr>
        <w:t>훈련 데이터 셋을 구축</w:t>
      </w:r>
    </w:p>
    <w:tbl>
      <w:tblPr>
        <w:tblStyle w:val="31"/>
        <w:tblW w:w="0" w:type="auto"/>
        <w:tblInd w:w="0" w:type="dxa"/>
        <w:tblLook w:val="04A0" w:firstRow="1" w:lastRow="0" w:firstColumn="1" w:lastColumn="0" w:noHBand="0" w:noVBand="1"/>
      </w:tblPr>
      <w:tblGrid>
        <w:gridCol w:w="10456"/>
      </w:tblGrid>
      <w:tr w:rsidR="00CD2BE0" w:rsidRPr="00953787" w14:paraId="4CB4F16D" w14:textId="77777777" w:rsidTr="00A16175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C0DB" w:themeFill="accent1" w:themeFillTint="99"/>
            <w:hideMark/>
          </w:tcPr>
          <w:p w14:paraId="1AD08617" w14:textId="77777777" w:rsidR="00CD2BE0" w:rsidRPr="00953787" w:rsidRDefault="00CD2BE0" w:rsidP="00A16175">
            <w:pPr>
              <w:jc w:val="center"/>
            </w:pPr>
            <w:r w:rsidRPr="00953787">
              <w:rPr>
                <w:rFonts w:hint="eastAsia"/>
              </w:rPr>
              <w:t>세부 목표</w:t>
            </w:r>
          </w:p>
        </w:tc>
      </w:tr>
      <w:tr w:rsidR="00CD2BE0" w:rsidRPr="00953787" w14:paraId="6BC382EC" w14:textId="77777777" w:rsidTr="00A16175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ED0F7" w14:textId="3DF9E1F4" w:rsidR="00CD2BE0" w:rsidRPr="00953787" w:rsidRDefault="008E1695" w:rsidP="00CD2BE0">
            <w:pPr>
              <w:rPr>
                <w:rFonts w:hint="eastAsia"/>
              </w:rPr>
            </w:pPr>
            <w:r w:rsidRPr="008E1695">
              <w:t xml:space="preserve">Google </w:t>
            </w:r>
            <w:r w:rsidR="00266864" w:rsidRPr="008E1695">
              <w:t>TensorFlow</w:t>
            </w:r>
            <w:r w:rsidRPr="008E1695">
              <w:t xml:space="preserve"> Tutorial의 Fashion MNIST를 기반으로 사용</w:t>
            </w:r>
          </w:p>
        </w:tc>
      </w:tr>
      <w:tr w:rsidR="00CD2BE0" w:rsidRPr="00953787" w14:paraId="4DA7B133" w14:textId="77777777" w:rsidTr="00A16175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21CCD" w14:textId="2B2E980F" w:rsidR="00CD2BE0" w:rsidRPr="00953787" w:rsidRDefault="008E1695" w:rsidP="00A16175">
            <w:pPr>
              <w:rPr>
                <w:rFonts w:hint="eastAsia"/>
              </w:rPr>
            </w:pPr>
            <w:r w:rsidRPr="008E1695">
              <w:t xml:space="preserve">Fashion MNIST 데이터 셋의 형태를 </w:t>
            </w:r>
            <w:r w:rsidR="00266864">
              <w:rPr>
                <w:rFonts w:hint="eastAsia"/>
              </w:rPr>
              <w:t>학습</w:t>
            </w:r>
          </w:p>
        </w:tc>
      </w:tr>
      <w:tr w:rsidR="00CD2BE0" w:rsidRPr="00953787" w14:paraId="0836431B" w14:textId="77777777" w:rsidTr="00A16175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22871" w14:textId="505745AC" w:rsidR="00CD2BE0" w:rsidRPr="00CD2BE0" w:rsidRDefault="008E1695" w:rsidP="00A16175">
            <w:pPr>
              <w:rPr>
                <w:rFonts w:hint="eastAsia"/>
              </w:rPr>
            </w:pPr>
            <w:r w:rsidRPr="008E1695">
              <w:rPr>
                <w:rFonts w:hint="eastAsia"/>
              </w:rPr>
              <w:t>주어진</w:t>
            </w:r>
            <w:r w:rsidRPr="008E1695">
              <w:t xml:space="preserve"> 데이터 파일에서 한 자릿수를 추출하고 레이블을 </w:t>
            </w:r>
            <w:r w:rsidR="00266864">
              <w:rPr>
                <w:rFonts w:hint="eastAsia"/>
              </w:rPr>
              <w:t>생성</w:t>
            </w:r>
          </w:p>
        </w:tc>
      </w:tr>
      <w:tr w:rsidR="00CD2BE0" w:rsidRPr="00953787" w14:paraId="18FBA1BB" w14:textId="77777777" w:rsidTr="00A16175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E831" w14:textId="3766862B" w:rsidR="00CD2BE0" w:rsidRPr="00953787" w:rsidRDefault="008E1695" w:rsidP="00A16175">
            <w:r w:rsidRPr="008E1695">
              <w:rPr>
                <w:rFonts w:hint="eastAsia"/>
              </w:rPr>
              <w:t>단일</w:t>
            </w:r>
            <w:r w:rsidRPr="008E1695">
              <w:t xml:space="preserve"> 데이터 세트 구축</w:t>
            </w:r>
          </w:p>
        </w:tc>
      </w:tr>
    </w:tbl>
    <w:p w14:paraId="2327FC55" w14:textId="44E4C030" w:rsidR="00CD2BE0" w:rsidRPr="00633C50" w:rsidRDefault="00CD2BE0" w:rsidP="00CD2BE0">
      <w:pPr>
        <w:rPr>
          <w:rFonts w:hint="eastAsia"/>
          <w:b/>
          <w:bCs/>
        </w:rPr>
      </w:pPr>
    </w:p>
    <w:p w14:paraId="196E5B09" w14:textId="77777777" w:rsidR="00CD2BE0" w:rsidRPr="00A26BB4" w:rsidRDefault="00CD2BE0" w:rsidP="00CD2BE0">
      <w:pPr>
        <w:rPr>
          <w:rFonts w:ascii="나눔스퀘어_ac Bold" w:eastAsia="나눔스퀘어_ac Bold" w:hAnsi="나눔스퀘어_ac Bold" w:cs="Times New Roman"/>
          <w:b/>
          <w:bCs/>
        </w:rPr>
      </w:pPr>
      <w:r w:rsidRPr="00A26BB4">
        <w:rPr>
          <w:rFonts w:ascii="나눔스퀘어_ac Bold" w:eastAsia="나눔스퀘어_ac Bold" w:hAnsi="나눔스퀘어_ac Bold" w:cs="Times New Roman" w:hint="eastAsia"/>
          <w:b/>
          <w:bCs/>
        </w:rPr>
        <w:t>확인 질문</w:t>
      </w:r>
    </w:p>
    <w:tbl>
      <w:tblPr>
        <w:tblStyle w:val="21"/>
        <w:tblW w:w="10456" w:type="dxa"/>
        <w:tblInd w:w="0" w:type="dxa"/>
        <w:tblLook w:val="04A0" w:firstRow="1" w:lastRow="0" w:firstColumn="1" w:lastColumn="0" w:noHBand="0" w:noVBand="1"/>
      </w:tblPr>
      <w:tblGrid>
        <w:gridCol w:w="4531"/>
        <w:gridCol w:w="5925"/>
      </w:tblGrid>
      <w:tr w:rsidR="00CD2BE0" w:rsidRPr="00A26BB4" w14:paraId="20C2A915" w14:textId="77777777" w:rsidTr="00A1617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39A72AA8" w14:textId="77777777" w:rsidR="00CD2BE0" w:rsidRPr="00A26BB4" w:rsidRDefault="00CD2BE0" w:rsidP="00A16175">
            <w:pPr>
              <w:jc w:val="center"/>
            </w:pPr>
            <w:r w:rsidRPr="00A26BB4">
              <w:rPr>
                <w:rFonts w:hint="eastAsia"/>
              </w:rPr>
              <w:t>문제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494BA" w:themeFill="accent1"/>
            <w:hideMark/>
          </w:tcPr>
          <w:p w14:paraId="5D1C4652" w14:textId="77777777" w:rsidR="00CD2BE0" w:rsidRPr="00A26BB4" w:rsidRDefault="00CD2BE0" w:rsidP="00A16175">
            <w:pPr>
              <w:jc w:val="center"/>
            </w:pPr>
            <w:r w:rsidRPr="00A26BB4">
              <w:rPr>
                <w:rFonts w:hint="eastAsia"/>
              </w:rPr>
              <w:t>정답</w:t>
            </w:r>
          </w:p>
        </w:tc>
      </w:tr>
      <w:tr w:rsidR="00CD2BE0" w:rsidRPr="00A26BB4" w14:paraId="17C0EB37" w14:textId="77777777" w:rsidTr="00A1617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DD56AE" w14:textId="77777777" w:rsidR="00CD2BE0" w:rsidRPr="00A26BB4" w:rsidRDefault="00CD2BE0" w:rsidP="00A16175">
            <w:r w:rsidRPr="00953787">
              <w:t>MS Azure와 Google Cloud 문자인식 서비스에 어떤 차이가 있는가?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533910" w14:textId="77777777" w:rsidR="00CD2BE0" w:rsidRPr="00A26BB4" w:rsidRDefault="00CD2BE0" w:rsidP="00A16175">
            <w:r>
              <w:rPr>
                <w:rFonts w:hint="eastAsia"/>
              </w:rPr>
              <w:t>프로그래밍</w:t>
            </w:r>
            <w:r>
              <w:t xml:space="preserve"> 편의성 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인식의</w:t>
            </w:r>
            <w:r>
              <w:t xml:space="preserve"> 정확도 면</w:t>
            </w:r>
          </w:p>
        </w:tc>
      </w:tr>
      <w:tr w:rsidR="00CD2BE0" w:rsidRPr="00A26BB4" w14:paraId="662A0150" w14:textId="77777777" w:rsidTr="00A1617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0C4CA2" w14:textId="77777777" w:rsidR="00CD2BE0" w:rsidRPr="00953787" w:rsidRDefault="00CD2BE0" w:rsidP="00A16175">
            <w:r w:rsidRPr="00953787">
              <w:rPr>
                <w:rFonts w:hint="eastAsia"/>
              </w:rPr>
              <w:t>글자</w:t>
            </w:r>
            <w:r w:rsidRPr="00953787">
              <w:t xml:space="preserve"> 낱자로 인식하는 것과 몇개 글자를 붙여서 인식하는 것이 어떤 차이가 있는가?</w:t>
            </w:r>
          </w:p>
        </w:tc>
        <w:tc>
          <w:tcPr>
            <w:tcW w:w="5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E4D0C5" w14:textId="77777777" w:rsidR="00CD2BE0" w:rsidRDefault="00CD2BE0" w:rsidP="00A16175">
            <w:r w:rsidRPr="00953787">
              <w:rPr>
                <w:rFonts w:hint="eastAsia"/>
              </w:rPr>
              <w:t>인식의</w:t>
            </w:r>
            <w:r w:rsidRPr="00953787">
              <w:t xml:space="preserve"> 정확도 면</w:t>
            </w:r>
          </w:p>
        </w:tc>
      </w:tr>
    </w:tbl>
    <w:p w14:paraId="639897D3" w14:textId="77777777" w:rsidR="00D7427F" w:rsidRDefault="00D7427F" w:rsidP="00D7427F"/>
    <w:p w14:paraId="792FD29F" w14:textId="78F76527" w:rsidR="00CD2BE0" w:rsidRPr="00953787" w:rsidRDefault="00CD2BE0" w:rsidP="00AB5A13">
      <w:pPr>
        <w:pStyle w:val="2"/>
      </w:pPr>
      <w:bookmarkStart w:id="17" w:name="_Toc69299988"/>
      <w:r>
        <w:rPr>
          <w:rFonts w:hint="eastAsia"/>
        </w:rPr>
        <w:t>M</w:t>
      </w:r>
      <w:r>
        <w:t xml:space="preserve">ission 6: </w:t>
      </w:r>
      <w:r w:rsidR="00AB5A13">
        <w:t>MNIST에 데이터 세트 적용</w:t>
      </w:r>
      <w:bookmarkEnd w:id="17"/>
    </w:p>
    <w:p w14:paraId="3AB00AEC" w14:textId="77777777" w:rsidR="00CD2BE0" w:rsidRDefault="00CD2BE0" w:rsidP="00CD2BE0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0E9FE351" w14:textId="77777777" w:rsidR="00CD2BE0" w:rsidRPr="00CD2BE0" w:rsidRDefault="00CD2BE0" w:rsidP="00CD2BE0">
      <w:r w:rsidRPr="00CD2BE0">
        <w:t>MNIST</w:t>
      </w:r>
    </w:p>
    <w:p w14:paraId="26E05D44" w14:textId="77777777" w:rsidR="00CD2BE0" w:rsidRDefault="00CD2BE0" w:rsidP="00CD2BE0">
      <w:pPr>
        <w:rPr>
          <w:b/>
          <w:bCs/>
        </w:rPr>
      </w:pPr>
      <w:r>
        <w:rPr>
          <w:rFonts w:hint="eastAsia"/>
          <w:b/>
          <w:bCs/>
        </w:rPr>
        <w:t>목표</w:t>
      </w:r>
    </w:p>
    <w:p w14:paraId="0866AE15" w14:textId="078FF4FA" w:rsidR="00CD2BE0" w:rsidRDefault="00C27BF9" w:rsidP="00CD2BE0">
      <w:r>
        <w:rPr>
          <w:rFonts w:hint="eastAsia"/>
        </w:rPr>
        <w:t xml:space="preserve">만들어 둔 </w:t>
      </w:r>
      <w:r>
        <w:t>Data set</w:t>
      </w:r>
      <w:r>
        <w:rPr>
          <w:rFonts w:hint="eastAsia"/>
        </w:rPr>
        <w:t xml:space="preserve">을 </w:t>
      </w:r>
      <w:r>
        <w:t>MNIST</w:t>
      </w:r>
      <w:r>
        <w:rPr>
          <w:rFonts w:hint="eastAsia"/>
        </w:rPr>
        <w:t>에 적용</w:t>
      </w:r>
      <w:r w:rsidR="007537A2">
        <w:rPr>
          <w:rFonts w:hint="eastAsia"/>
        </w:rPr>
        <w:t>하라</w:t>
      </w:r>
    </w:p>
    <w:p w14:paraId="19E1DD9C" w14:textId="30AA12A8" w:rsidR="00D7427F" w:rsidRDefault="00633C50" w:rsidP="00D7427F">
      <w:pPr>
        <w:rPr>
          <w:b/>
          <w:bCs/>
        </w:rPr>
      </w:pPr>
      <w:r>
        <w:rPr>
          <w:rFonts w:hint="eastAsia"/>
          <w:b/>
          <w:bCs/>
        </w:rPr>
        <w:t>결과</w:t>
      </w:r>
    </w:p>
    <w:p w14:paraId="6166D336" w14:textId="2D7DACE6" w:rsidR="00B30E81" w:rsidRDefault="00633C50" w:rsidP="00D7427F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4775807" wp14:editId="2F0E409D">
            <wp:extent cx="1927365" cy="19240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740" cy="193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0078" w14:textId="23EEAC62" w:rsidR="00D7427F" w:rsidRPr="00633C50" w:rsidRDefault="00B30E81" w:rsidP="00D7427F">
      <w:pPr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27461327" w14:textId="29D851A9" w:rsidR="00C27BF9" w:rsidRPr="00953787" w:rsidRDefault="00C27BF9" w:rsidP="00C27BF9">
      <w:pPr>
        <w:pStyle w:val="2"/>
      </w:pPr>
      <w:bookmarkStart w:id="18" w:name="_Toc69299989"/>
      <w:r>
        <w:rPr>
          <w:rFonts w:hint="eastAsia"/>
        </w:rPr>
        <w:lastRenderedPageBreak/>
        <w:t>M</w:t>
      </w:r>
      <w:r>
        <w:t xml:space="preserve">ission 7: </w:t>
      </w:r>
      <w:r w:rsidR="00AB5A13">
        <w:rPr>
          <w:rFonts w:hint="eastAsia"/>
        </w:rPr>
        <w:t>D</w:t>
      </w:r>
      <w:r>
        <w:t xml:space="preserve">igital </w:t>
      </w:r>
      <w:r w:rsidR="00AB5A13">
        <w:t>T</w:t>
      </w:r>
      <w:r>
        <w:t xml:space="preserve">win </w:t>
      </w:r>
      <w:r w:rsidR="00AB5A13">
        <w:t>M</w:t>
      </w:r>
      <w:r>
        <w:t>eter</w:t>
      </w:r>
      <w:r>
        <w:rPr>
          <w:rFonts w:hint="eastAsia"/>
        </w:rPr>
        <w:t>구성</w:t>
      </w:r>
      <w:bookmarkEnd w:id="18"/>
    </w:p>
    <w:p w14:paraId="465988E6" w14:textId="77777777" w:rsidR="00C27BF9" w:rsidRDefault="00C27BF9" w:rsidP="00C27BF9">
      <w:pPr>
        <w:rPr>
          <w:b/>
          <w:bCs/>
        </w:rPr>
      </w:pPr>
      <w:r>
        <w:rPr>
          <w:rFonts w:hint="eastAsia"/>
          <w:b/>
          <w:bCs/>
        </w:rPr>
        <w:t>키워드</w:t>
      </w:r>
    </w:p>
    <w:p w14:paraId="73E5AF33" w14:textId="47D6A49D" w:rsidR="00C27BF9" w:rsidRPr="00CD2BE0" w:rsidRDefault="00C27BF9" w:rsidP="00C27BF9">
      <w:r>
        <w:t>Digital twin</w:t>
      </w:r>
    </w:p>
    <w:p w14:paraId="4D7F3AF3" w14:textId="77777777" w:rsidR="00C27BF9" w:rsidRDefault="00C27BF9" w:rsidP="00C27BF9">
      <w:pPr>
        <w:rPr>
          <w:b/>
          <w:bCs/>
        </w:rPr>
      </w:pPr>
      <w:r>
        <w:rPr>
          <w:rFonts w:hint="eastAsia"/>
          <w:b/>
          <w:bCs/>
        </w:rPr>
        <w:t>목표</w:t>
      </w:r>
    </w:p>
    <w:p w14:paraId="0967F4F9" w14:textId="14C455CD" w:rsidR="00C27BF9" w:rsidRDefault="00C27BF9" w:rsidP="00C27BF9">
      <w:pPr>
        <w:rPr>
          <w:rFonts w:hint="eastAsia"/>
        </w:rPr>
      </w:pPr>
      <w:r>
        <w:rPr>
          <w:rFonts w:hint="eastAsia"/>
        </w:rPr>
        <w:t>머신러닝으로</w:t>
      </w:r>
      <w:r>
        <w:t xml:space="preserve"> 인식한 숫자를 웹상에서 다시 digital image로 표출하여 digital twin meter를 구성한다.</w:t>
      </w:r>
    </w:p>
    <w:tbl>
      <w:tblPr>
        <w:tblStyle w:val="31"/>
        <w:tblW w:w="0" w:type="auto"/>
        <w:tblInd w:w="0" w:type="dxa"/>
        <w:tblLook w:val="04A0" w:firstRow="1" w:lastRow="0" w:firstColumn="1" w:lastColumn="0" w:noHBand="0" w:noVBand="1"/>
      </w:tblPr>
      <w:tblGrid>
        <w:gridCol w:w="10456"/>
      </w:tblGrid>
      <w:tr w:rsidR="00C27BF9" w:rsidRPr="00953787" w14:paraId="5AB2B6C0" w14:textId="77777777" w:rsidTr="00A16175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C0DB" w:themeFill="accent1" w:themeFillTint="99"/>
            <w:hideMark/>
          </w:tcPr>
          <w:p w14:paraId="5C3AE6BD" w14:textId="77777777" w:rsidR="00C27BF9" w:rsidRPr="00953787" w:rsidRDefault="00C27BF9" w:rsidP="00A16175">
            <w:pPr>
              <w:jc w:val="center"/>
            </w:pPr>
            <w:r w:rsidRPr="00953787">
              <w:rPr>
                <w:rFonts w:hint="eastAsia"/>
              </w:rPr>
              <w:t>세부 목표</w:t>
            </w:r>
          </w:p>
        </w:tc>
      </w:tr>
      <w:tr w:rsidR="00C27BF9" w:rsidRPr="00C27BF9" w14:paraId="1B98CCD8" w14:textId="77777777" w:rsidTr="00A16175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9D8A4" w14:textId="25EDA2BD" w:rsidR="00C27BF9" w:rsidRPr="00953787" w:rsidRDefault="00C27BF9" w:rsidP="00C27BF9">
            <w:pPr>
              <w:tabs>
                <w:tab w:val="left" w:pos="4335"/>
              </w:tabs>
            </w:pPr>
            <w:r w:rsidRPr="00C27BF9">
              <w:rPr>
                <w:rFonts w:hint="eastAsia"/>
              </w:rPr>
              <w:t>마지막으로</w:t>
            </w:r>
            <w:r w:rsidRPr="00C27BF9">
              <w:t xml:space="preserve"> 저장된 값을 미터(</w:t>
            </w:r>
            <w:r w:rsidR="00C51E3A">
              <w:rPr>
                <w:rFonts w:hint="eastAsia"/>
              </w:rPr>
              <w:t>d</w:t>
            </w:r>
            <w:r w:rsidR="00C51E3A">
              <w:t>igital twin</w:t>
            </w:r>
            <w:r w:rsidRPr="00C27BF9">
              <w:t>)에 표시</w:t>
            </w:r>
          </w:p>
        </w:tc>
      </w:tr>
      <w:tr w:rsidR="00C27BF9" w:rsidRPr="00C27BF9" w14:paraId="0E3DA17A" w14:textId="77777777" w:rsidTr="00A16175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6F6FB" w14:textId="77A59865" w:rsidR="00C27BF9" w:rsidRPr="00C27BF9" w:rsidRDefault="00C27BF9" w:rsidP="00C27BF9">
            <w:pPr>
              <w:tabs>
                <w:tab w:val="left" w:pos="4335"/>
              </w:tabs>
            </w:pPr>
            <w:r w:rsidRPr="00C27BF9">
              <w:rPr>
                <w:rFonts w:hint="eastAsia"/>
              </w:rPr>
              <w:t>새</w:t>
            </w:r>
            <w:r w:rsidRPr="00C27BF9">
              <w:t xml:space="preserve"> 값을 저장하고 미터(</w:t>
            </w:r>
            <w:r w:rsidR="00C51E3A">
              <w:t>digital twin</w:t>
            </w:r>
            <w:r w:rsidRPr="00C27BF9">
              <w:t>)에 표시</w:t>
            </w:r>
          </w:p>
        </w:tc>
      </w:tr>
      <w:tr w:rsidR="00C27BF9" w:rsidRPr="00C27BF9" w14:paraId="2E6F0A84" w14:textId="77777777" w:rsidTr="00A16175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65B09" w14:textId="5697B2AA" w:rsidR="00C27BF9" w:rsidRPr="00C27BF9" w:rsidRDefault="00C27BF9" w:rsidP="00C27BF9">
            <w:pPr>
              <w:tabs>
                <w:tab w:val="left" w:pos="4335"/>
              </w:tabs>
            </w:pPr>
            <w:r w:rsidRPr="00C27BF9">
              <w:rPr>
                <w:rFonts w:hint="eastAsia"/>
              </w:rPr>
              <w:t>눈으로는</w:t>
            </w:r>
            <w:r w:rsidRPr="00C27BF9">
              <w:t xml:space="preserve"> </w:t>
            </w:r>
            <w:r w:rsidR="00C51E3A">
              <w:rPr>
                <w:rFonts w:hint="eastAsia"/>
              </w:rPr>
              <w:t>d</w:t>
            </w:r>
            <w:r w:rsidR="00C51E3A">
              <w:t>igital</w:t>
            </w:r>
            <w:r w:rsidRPr="00C27BF9">
              <w:t>로 표현된 미터 이미지를 볼 수 있고, 인식된 숫자로는 필요한 액션을 할 수 있다. slack의 web hook</w:t>
            </w:r>
            <w:r w:rsidR="00C916AE">
              <w:t>-</w:t>
            </w:r>
            <w:r w:rsidRPr="00C27BF9">
              <w:t>up으로 meter값의 증가</w:t>
            </w:r>
            <w:r w:rsidR="00C916AE">
              <w:rPr>
                <w:rFonts w:hint="eastAsia"/>
              </w:rPr>
              <w:t xml:space="preserve"> </w:t>
            </w:r>
            <w:r w:rsidRPr="00C27BF9">
              <w:t>이벤트시 메시지를 푸시 한다.</w:t>
            </w:r>
          </w:p>
        </w:tc>
      </w:tr>
    </w:tbl>
    <w:p w14:paraId="64D66E51" w14:textId="2A8E6491" w:rsidR="00623F74" w:rsidRPr="00623F74" w:rsidRDefault="00623F74" w:rsidP="00CD2BE0">
      <w:pPr>
        <w:rPr>
          <w:rFonts w:hint="eastAsia"/>
          <w:b/>
          <w:bCs/>
        </w:rPr>
      </w:pPr>
      <w:r>
        <w:rPr>
          <w:rFonts w:hint="eastAsia"/>
          <w:b/>
          <w:bCs/>
        </w:rPr>
        <w:t>결과</w:t>
      </w:r>
    </w:p>
    <w:p w14:paraId="26BDE88F" w14:textId="0718FE0A" w:rsidR="00E55698" w:rsidRDefault="00623F74" w:rsidP="00CD2BE0">
      <w:r>
        <w:rPr>
          <w:rFonts w:hint="eastAsia"/>
          <w:noProof/>
        </w:rPr>
        <w:drawing>
          <wp:inline distT="0" distB="0" distL="0" distR="0" wp14:anchorId="28FA2DE7" wp14:editId="20BFC96B">
            <wp:extent cx="3505200" cy="1978580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189" cy="198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7FC8BE09" wp14:editId="532F6CCF">
            <wp:extent cx="2019300" cy="200709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200" cy="201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BF9">
        <w:br w:type="page"/>
      </w:r>
    </w:p>
    <w:p w14:paraId="76CD484D" w14:textId="371C6755" w:rsidR="00707807" w:rsidRDefault="00707807" w:rsidP="00707807">
      <w:pPr>
        <w:pStyle w:val="1"/>
      </w:pPr>
      <w:bookmarkStart w:id="19" w:name="_Toc69299990"/>
      <w:r>
        <w:rPr>
          <w:rFonts w:hint="eastAsia"/>
        </w:rPr>
        <w:lastRenderedPageBreak/>
        <w:t>모범</w:t>
      </w:r>
      <w:r>
        <w:t xml:space="preserve"> 답안</w:t>
      </w:r>
      <w:bookmarkEnd w:id="19"/>
    </w:p>
    <w:p w14:paraId="462E9C74" w14:textId="6AB06EB5" w:rsidR="00193100" w:rsidRDefault="00A16175" w:rsidP="00D45FC6">
      <w:hyperlink r:id="rId20" w:history="1">
        <w:r w:rsidR="00402CA6" w:rsidRPr="003838D6">
          <w:rPr>
            <w:rStyle w:val="af2"/>
          </w:rPr>
          <w:t>https://github.com/edu10make/Project-X_/blob/main/Project1-Medical%20Analysis/002_Head%20CT-Hemorrhage/002_Head%20CT-Hemorrhage.ipynb</w:t>
        </w:r>
      </w:hyperlink>
    </w:p>
    <w:p w14:paraId="0A65490F" w14:textId="27FD324A" w:rsidR="00402CA6" w:rsidRPr="00402CA6" w:rsidRDefault="00402CA6" w:rsidP="00D45FC6"/>
    <w:p w14:paraId="21CFBC8D" w14:textId="77777777" w:rsidR="00707807" w:rsidRDefault="00707807" w:rsidP="00707807">
      <w:pPr>
        <w:pStyle w:val="1"/>
      </w:pPr>
      <w:bookmarkStart w:id="20" w:name="_Toc69299991"/>
      <w:r>
        <w:rPr>
          <w:rFonts w:hint="eastAsia"/>
        </w:rPr>
        <w:t>데이터</w:t>
      </w:r>
      <w:r>
        <w:t xml:space="preserve"> 파일 설명</w:t>
      </w:r>
      <w:bookmarkEnd w:id="20"/>
    </w:p>
    <w:p w14:paraId="44478B40" w14:textId="703272EF" w:rsidR="00402CA6" w:rsidRDefault="00F26DF5" w:rsidP="00F26DF5">
      <w:pPr>
        <w:rPr>
          <w:rFonts w:hint="eastAsia"/>
        </w:rPr>
      </w:pPr>
      <w:r w:rsidRPr="00F26DF5">
        <w:rPr>
          <w:b/>
          <w:bCs/>
        </w:rPr>
        <w:t>meter_image.zip</w:t>
      </w:r>
      <w:r w:rsidR="00813DEF">
        <w:rPr>
          <w:rFonts w:hint="eastAsia"/>
          <w:b/>
          <w:bCs/>
        </w:rPr>
        <w:t>:</w:t>
      </w:r>
      <w:r w:rsidR="00813DEF">
        <w:rPr>
          <w:b/>
          <w:bCs/>
        </w:rPr>
        <w:t xml:space="preserve"> </w:t>
      </w:r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 xml:space="preserve">월 </w:t>
      </w:r>
      <w:r>
        <w:t>25</w:t>
      </w:r>
      <w:r>
        <w:rPr>
          <w:rFonts w:hint="eastAsia"/>
        </w:rPr>
        <w:t xml:space="preserve">일 </w:t>
      </w:r>
      <w:r>
        <w:t>~ 202</w:t>
      </w:r>
      <w:r>
        <w:rPr>
          <w:rFonts w:hint="eastAsia"/>
        </w:rPr>
        <w:t xml:space="preserve">0년 </w:t>
      </w:r>
      <w:r>
        <w:t>12</w:t>
      </w:r>
      <w:r>
        <w:rPr>
          <w:rFonts w:hint="eastAsia"/>
        </w:rPr>
        <w:t xml:space="preserve">월 </w:t>
      </w:r>
      <w:r>
        <w:t>31</w:t>
      </w:r>
      <w:r>
        <w:rPr>
          <w:rFonts w:hint="eastAsia"/>
        </w:rPr>
        <w:t xml:space="preserve">일까지 </w:t>
      </w:r>
      <w:r>
        <w:t>1</w:t>
      </w:r>
      <w:r>
        <w:rPr>
          <w:rFonts w:hint="eastAsia"/>
        </w:rPr>
        <w:t xml:space="preserve">시간 단위로 촬영된 계량기 이미지 </w:t>
      </w:r>
      <w:r>
        <w:t>6142</w:t>
      </w:r>
      <w:r>
        <w:rPr>
          <w:rFonts w:hint="eastAsia"/>
        </w:rPr>
        <w:t>장</w:t>
      </w:r>
    </w:p>
    <w:p w14:paraId="270C3453" w14:textId="2E4C5BC6" w:rsidR="00F26DF5" w:rsidRPr="00F26DF5" w:rsidRDefault="00F26DF5" w:rsidP="00F26DF5">
      <w:pPr>
        <w:rPr>
          <w:rFonts w:hint="eastAsia"/>
        </w:rPr>
      </w:pPr>
      <w:r w:rsidRPr="00F26DF5">
        <w:rPr>
          <w:rFonts w:hint="eastAsia"/>
          <w:b/>
          <w:bCs/>
        </w:rPr>
        <w:t>l</w:t>
      </w:r>
      <w:r w:rsidRPr="00F26DF5">
        <w:rPr>
          <w:b/>
          <w:bCs/>
        </w:rPr>
        <w:t>avel.csv</w:t>
      </w:r>
      <w:r>
        <w:t>: meter_image.zip</w:t>
      </w:r>
      <w:r>
        <w:rPr>
          <w:rFonts w:hint="eastAsia"/>
        </w:rPr>
        <w:t>에 있는 이미지들의 이름과 l</w:t>
      </w:r>
      <w:r>
        <w:t>abel</w:t>
      </w:r>
      <w:r>
        <w:rPr>
          <w:rFonts w:hint="eastAsia"/>
        </w:rPr>
        <w:t>로 붙여진 데이터 셋</w:t>
      </w:r>
    </w:p>
    <w:p w14:paraId="03AA48FF" w14:textId="36BF1436" w:rsidR="00730EAE" w:rsidRPr="00730EAE" w:rsidRDefault="00A446D4" w:rsidP="00FD123C">
      <w:pPr>
        <w:rPr>
          <w:rFonts w:hint="eastAsia"/>
        </w:rPr>
      </w:pPr>
      <w:r>
        <w:br w:type="page"/>
      </w:r>
    </w:p>
    <w:p w14:paraId="2DAA3858" w14:textId="77777777" w:rsidR="00707807" w:rsidRDefault="00707807" w:rsidP="00707807">
      <w:pPr>
        <w:pStyle w:val="1"/>
      </w:pPr>
      <w:bookmarkStart w:id="21" w:name="_Toc69299992"/>
      <w:r>
        <w:rPr>
          <w:rFonts w:hint="eastAsia"/>
        </w:rPr>
        <w:lastRenderedPageBreak/>
        <w:t>학습</w:t>
      </w:r>
      <w:r>
        <w:t xml:space="preserve"> 지원 정보</w:t>
      </w:r>
      <w:bookmarkEnd w:id="21"/>
    </w:p>
    <w:p w14:paraId="2048957A" w14:textId="222C6B77" w:rsidR="00707807" w:rsidRDefault="000D6B89" w:rsidP="00E729A7">
      <w:pPr>
        <w:pStyle w:val="2"/>
      </w:pPr>
      <w:bookmarkStart w:id="22" w:name="_Toc69299993"/>
      <w:r w:rsidRPr="007E5B59">
        <w:rPr>
          <w:rFonts w:hint="eastAsia"/>
        </w:rPr>
        <w:t>학습 리소스</w:t>
      </w:r>
      <w:bookmarkEnd w:id="22"/>
    </w:p>
    <w:p w14:paraId="5F66CC4A" w14:textId="77777777" w:rsidR="00A446D4" w:rsidRDefault="00F26DF5" w:rsidP="00A446D4">
      <w:pPr>
        <w:pStyle w:val="af4"/>
        <w:numPr>
          <w:ilvl w:val="0"/>
          <w:numId w:val="19"/>
        </w:numPr>
        <w:ind w:leftChars="0"/>
      </w:pPr>
      <w:r w:rsidRPr="00F26DF5">
        <w:t>ESP32 cam</w:t>
      </w:r>
    </w:p>
    <w:p w14:paraId="1D2375DF" w14:textId="0C34C499" w:rsidR="00F26DF5" w:rsidRPr="00F26DF5" w:rsidRDefault="00F26DF5" w:rsidP="00A446D4">
      <w:pPr>
        <w:pStyle w:val="af4"/>
        <w:numPr>
          <w:ilvl w:val="0"/>
          <w:numId w:val="19"/>
        </w:numPr>
        <w:ind w:leftChars="0"/>
        <w:rPr>
          <w:rFonts w:hint="eastAsia"/>
        </w:rPr>
      </w:pPr>
      <w:r w:rsidRPr="00F26DF5">
        <w:t xml:space="preserve">web cam night vision </w:t>
      </w:r>
    </w:p>
    <w:p w14:paraId="56053756" w14:textId="198B0A44" w:rsidR="00BD5A05" w:rsidRDefault="00BD5A05" w:rsidP="000D1AD1">
      <w:pPr>
        <w:pStyle w:val="af4"/>
        <w:numPr>
          <w:ilvl w:val="0"/>
          <w:numId w:val="11"/>
        </w:numPr>
        <w:ind w:leftChars="0"/>
      </w:pPr>
      <w:r>
        <w:t>[Machine Learning Yearning](</w:t>
      </w:r>
      <w:hyperlink r:id="rId21" w:history="1">
        <w:r w:rsidRPr="00BD5A05">
          <w:rPr>
            <w:rStyle w:val="af2"/>
          </w:rPr>
          <w:t>https://www.deeplearning.ai/machine-learning-yearning/</w:t>
        </w:r>
      </w:hyperlink>
      <w:r>
        <w:t xml:space="preserve">) : </w:t>
      </w:r>
      <w:proofErr w:type="spellStart"/>
      <w:r>
        <w:t>앤드유</w:t>
      </w:r>
      <w:proofErr w:type="spellEnd"/>
      <w:r>
        <w:t xml:space="preserve"> </w:t>
      </w:r>
      <w:proofErr w:type="spellStart"/>
      <w:r>
        <w:t>응</w:t>
      </w:r>
      <w:r>
        <w:rPr>
          <w:rFonts w:hint="eastAsia"/>
        </w:rPr>
        <w:t>교수의</w:t>
      </w:r>
      <w:proofErr w:type="spellEnd"/>
      <w:r>
        <w:t xml:space="preserve"> ML 프로젝트를 진행할 때 고려해야 할 우선순위, 성능에 대한 고려 사항 (딥러닝 기술 자체를 다룬</w:t>
      </w:r>
      <w:r>
        <w:rPr>
          <w:rFonts w:hint="eastAsia"/>
        </w:rPr>
        <w:t xml:space="preserve"> 책은</w:t>
      </w:r>
      <w:r>
        <w:t xml:space="preserve"> 아니라 필독). PDF 버전을 인터넷에서 쉽게 구할 수 있음</w:t>
      </w:r>
    </w:p>
    <w:p w14:paraId="6D427188" w14:textId="5D7C3DE7" w:rsidR="00BD5A05" w:rsidRDefault="00BD5A05" w:rsidP="000D1AD1">
      <w:pPr>
        <w:pStyle w:val="af4"/>
        <w:numPr>
          <w:ilvl w:val="0"/>
          <w:numId w:val="11"/>
        </w:numPr>
        <w:ind w:leftChars="0"/>
      </w:pPr>
      <w:r>
        <w:t>[모두를 위한 딥러닝](</w:t>
      </w:r>
      <w:hyperlink r:id="rId22" w:history="1">
        <w:r w:rsidRPr="00BD5A05">
          <w:rPr>
            <w:rStyle w:val="af2"/>
          </w:rPr>
          <w:t>https://www.inflearn.com/course/기본적인-머신러닝-딥러닝-강좌#</w:t>
        </w:r>
      </w:hyperlink>
      <w:proofErr w:type="gramStart"/>
      <w:r>
        <w:t>) :</w:t>
      </w:r>
      <w:proofErr w:type="gramEnd"/>
      <w:r>
        <w:t xml:space="preserve"> 머신 러닝과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딥러닝에</w:t>
      </w:r>
      <w:proofErr w:type="spellEnd"/>
      <w:r>
        <w:t xml:space="preserve"> 대해 더 이해하고 본인들의 문제를 </w:t>
      </w:r>
      <w:proofErr w:type="spellStart"/>
      <w:r>
        <w:t>Tensorflow</w:t>
      </w:r>
      <w:proofErr w:type="spellEnd"/>
      <w:r>
        <w:t>를 이용하여 풀 수 있게 도와주는 동영상 강의. 이</w:t>
      </w:r>
      <w:r>
        <w:rPr>
          <w:rFonts w:hint="eastAsia"/>
        </w:rPr>
        <w:t xml:space="preserve"> 강좌는</w:t>
      </w:r>
      <w:r>
        <w:t xml:space="preserve"> 수학이나 컴퓨터 공학적인 지식이 없어도 어렵지 않게 볼 수 있음.</w:t>
      </w:r>
    </w:p>
    <w:p w14:paraId="06DE529B" w14:textId="3A7DE981" w:rsidR="00A446D4" w:rsidRDefault="00A446D4" w:rsidP="00A446D4">
      <w:pPr>
        <w:pStyle w:val="af4"/>
        <w:numPr>
          <w:ilvl w:val="0"/>
          <w:numId w:val="11"/>
        </w:numPr>
        <w:ind w:leftChars="0"/>
      </w:pPr>
      <w:r>
        <w:t>MNIST</w:t>
      </w:r>
      <w:r>
        <w:br/>
        <w:t xml:space="preserve">: </w:t>
      </w:r>
      <w:hyperlink r:id="rId23" w:history="1">
        <w:r w:rsidRPr="008A6A82">
          <w:rPr>
            <w:rStyle w:val="af2"/>
          </w:rPr>
          <w:t>https://tensorflowkorea.gitbooks.io/tensorflow-kr/content/g3doc/tutorials/mnist/beginners/</w:t>
        </w:r>
      </w:hyperlink>
    </w:p>
    <w:p w14:paraId="521942C8" w14:textId="6D1BD8CD" w:rsidR="00A446D4" w:rsidRDefault="00A446D4" w:rsidP="00A446D4">
      <w:pPr>
        <w:pStyle w:val="af4"/>
        <w:numPr>
          <w:ilvl w:val="0"/>
          <w:numId w:val="11"/>
        </w:numPr>
        <w:ind w:leftChars="0"/>
        <w:rPr>
          <w:rFonts w:hint="eastAsia"/>
        </w:rPr>
      </w:pPr>
      <w:r>
        <w:t>Fashion MNIST</w:t>
      </w:r>
      <w:r>
        <w:br/>
        <w:t xml:space="preserve">: </w:t>
      </w:r>
      <w:hyperlink r:id="rId24" w:history="1">
        <w:r w:rsidRPr="00A446D4">
          <w:rPr>
            <w:rStyle w:val="af2"/>
          </w:rPr>
          <w:t>https://www.tensorflow.org/tutorials/keras/classification?hl=ko</w:t>
        </w:r>
      </w:hyperlink>
    </w:p>
    <w:p w14:paraId="4BC9DF7E" w14:textId="70285809" w:rsidR="00A446D4" w:rsidRDefault="00A446D4" w:rsidP="00A446D4">
      <w:pPr>
        <w:pStyle w:val="af4"/>
        <w:numPr>
          <w:ilvl w:val="0"/>
          <w:numId w:val="11"/>
        </w:numPr>
        <w:ind w:leftChars="0"/>
      </w:pPr>
      <w:r>
        <w:rPr>
          <w:rFonts w:hint="eastAsia"/>
        </w:rPr>
        <w:t>S</w:t>
      </w:r>
      <w:r>
        <w:t xml:space="preserve">lack Chat Bot – </w:t>
      </w:r>
      <w:proofErr w:type="spellStart"/>
      <w:r>
        <w:t>slack_web_hookup</w:t>
      </w:r>
      <w:proofErr w:type="spellEnd"/>
      <w:r>
        <w:br/>
        <w:t xml:space="preserve">: </w:t>
      </w:r>
      <w:hyperlink r:id="rId25" w:history="1">
        <w:r w:rsidRPr="008A6A82">
          <w:rPr>
            <w:rStyle w:val="af2"/>
          </w:rPr>
          <w:t>https://api.slack.com/bot-users</w:t>
        </w:r>
      </w:hyperlink>
    </w:p>
    <w:p w14:paraId="4C414225" w14:textId="134F0BF0" w:rsidR="00A446D4" w:rsidRDefault="00A446D4" w:rsidP="00A446D4">
      <w:pPr>
        <w:pStyle w:val="af4"/>
        <w:numPr>
          <w:ilvl w:val="0"/>
          <w:numId w:val="11"/>
        </w:numPr>
        <w:ind w:leftChars="0"/>
      </w:pPr>
      <w:r>
        <w:t>Flask</w:t>
      </w:r>
      <w:r>
        <w:br/>
        <w:t xml:space="preserve">: </w:t>
      </w:r>
      <w:hyperlink r:id="rId26" w:history="1">
        <w:r w:rsidRPr="008A6A82">
          <w:rPr>
            <w:rStyle w:val="af2"/>
          </w:rPr>
          <w:t>https://flask.palletsprojects.com/en/1.1.x/</w:t>
        </w:r>
      </w:hyperlink>
    </w:p>
    <w:p w14:paraId="45908038" w14:textId="6DC1C083" w:rsidR="00A446D4" w:rsidRDefault="00A446D4" w:rsidP="00A446D4">
      <w:pPr>
        <w:pStyle w:val="af4"/>
        <w:numPr>
          <w:ilvl w:val="0"/>
          <w:numId w:val="11"/>
        </w:numPr>
        <w:ind w:leftChars="0"/>
      </w:pPr>
      <w:r>
        <w:rPr>
          <w:rFonts w:hint="eastAsia"/>
        </w:rPr>
        <w:t>N</w:t>
      </w:r>
      <w:r>
        <w:t>umPy - GitHub</w:t>
      </w:r>
      <w:r>
        <w:br/>
        <w:t xml:space="preserve">: </w:t>
      </w:r>
      <w:hyperlink r:id="rId27" w:history="1">
        <w:r w:rsidRPr="008A6A82">
          <w:rPr>
            <w:rStyle w:val="af2"/>
          </w:rPr>
          <w:t>https://github.com/numpy</w:t>
        </w:r>
      </w:hyperlink>
    </w:p>
    <w:p w14:paraId="445C35D7" w14:textId="0FA7B1B4" w:rsidR="00A446D4" w:rsidRPr="0046375B" w:rsidRDefault="00A446D4" w:rsidP="00A446D4">
      <w:pPr>
        <w:pStyle w:val="af4"/>
        <w:numPr>
          <w:ilvl w:val="0"/>
          <w:numId w:val="11"/>
        </w:numPr>
        <w:ind w:leftChars="0"/>
        <w:rPr>
          <w:rFonts w:hint="eastAsia"/>
        </w:rPr>
      </w:pPr>
      <w:r>
        <w:t>NumPy</w:t>
      </w:r>
      <w:r>
        <w:br/>
        <w:t xml:space="preserve">: </w:t>
      </w:r>
      <w:hyperlink r:id="rId28" w:history="1">
        <w:r w:rsidRPr="008A6A82">
          <w:rPr>
            <w:rStyle w:val="af2"/>
          </w:rPr>
          <w:t>https://numpy.org/</w:t>
        </w:r>
      </w:hyperlink>
    </w:p>
    <w:p w14:paraId="0B0CD1F8" w14:textId="77777777" w:rsidR="000942E7" w:rsidRPr="007E5B59" w:rsidRDefault="000942E7" w:rsidP="006D7D64">
      <w:pPr>
        <w:rPr>
          <w:rFonts w:hint="eastAsia"/>
        </w:rPr>
      </w:pPr>
    </w:p>
    <w:p w14:paraId="1B9B3380" w14:textId="77777777" w:rsidR="00707807" w:rsidRDefault="00707807" w:rsidP="00A51CA4">
      <w:pPr>
        <w:pStyle w:val="1"/>
      </w:pPr>
      <w:bookmarkStart w:id="23" w:name="_Toc69299994"/>
      <w:r>
        <w:rPr>
          <w:rFonts w:hint="eastAsia"/>
        </w:rPr>
        <w:t>포럼</w:t>
      </w:r>
      <w:bookmarkEnd w:id="23"/>
    </w:p>
    <w:p w14:paraId="677AF45F" w14:textId="091EF7A1" w:rsidR="007E1CCC" w:rsidRDefault="0046375B" w:rsidP="00EE3503">
      <w:pPr>
        <w:pStyle w:val="af4"/>
        <w:numPr>
          <w:ilvl w:val="0"/>
          <w:numId w:val="10"/>
        </w:numPr>
        <w:ind w:leftChars="0"/>
      </w:pPr>
      <w:r w:rsidRPr="007E1CCC">
        <w:rPr>
          <w:rFonts w:ascii="나눔스퀘어_ac Bold" w:eastAsia="나눔스퀘어_ac Bold" w:hAnsi="나눔스퀘어_ac Bold" w:cs="나눔스퀘어_ac Bold" w:hint="eastAsia"/>
        </w:rPr>
        <w:t>학습</w:t>
      </w:r>
      <w:r>
        <w:t xml:space="preserve"> 리소스: </w:t>
      </w:r>
      <w:hyperlink r:id="rId29" w:history="1">
        <w:r w:rsidR="007E1CCC" w:rsidRPr="003A0AAC">
          <w:rPr>
            <w:rStyle w:val="af2"/>
          </w:rPr>
          <w:t>https://github.com/edu10make/Project-X_</w:t>
        </w:r>
      </w:hyperlink>
    </w:p>
    <w:p w14:paraId="7054B806" w14:textId="4E106EE4" w:rsidR="0046375B" w:rsidRDefault="0046375B" w:rsidP="00EE3503">
      <w:pPr>
        <w:pStyle w:val="af4"/>
        <w:numPr>
          <w:ilvl w:val="0"/>
          <w:numId w:val="10"/>
        </w:numPr>
        <w:ind w:leftChars="0"/>
      </w:pPr>
      <w:r w:rsidRPr="007E1CCC">
        <w:rPr>
          <w:rFonts w:ascii="나눔스퀘어_ac Bold" w:eastAsia="나눔스퀘어_ac Bold" w:hAnsi="나눔스퀘어_ac Bold" w:cs="나눔스퀘어_ac Bold" w:hint="eastAsia"/>
        </w:rPr>
        <w:t>토론과</w:t>
      </w:r>
      <w:r>
        <w:t xml:space="preserve"> Q&amp;A: </w:t>
      </w:r>
      <w:r w:rsidR="007E1CCC" w:rsidRPr="007E1CCC">
        <w:t>https://prj.innoaca.kr/forum/project/2/</w:t>
      </w:r>
      <w:r>
        <w:t>forum</w:t>
      </w:r>
    </w:p>
    <w:p w14:paraId="7D24A80D" w14:textId="65F93D4B" w:rsidR="0046375B" w:rsidRDefault="0046375B" w:rsidP="000D1AD1">
      <w:pPr>
        <w:pStyle w:val="af4"/>
        <w:numPr>
          <w:ilvl w:val="0"/>
          <w:numId w:val="10"/>
        </w:numPr>
        <w:ind w:leftChars="0"/>
      </w:pPr>
      <w:r w:rsidRPr="0046375B">
        <w:rPr>
          <w:rFonts w:ascii="나눔스퀘어_ac Bold" w:eastAsia="나눔스퀘어_ac Bold" w:hAnsi="나눔스퀘어_ac Bold" w:cs="나눔스퀘어_ac Bold" w:hint="eastAsia"/>
        </w:rPr>
        <w:t>코드리뷰</w:t>
      </w:r>
      <w:r>
        <w:t xml:space="preserve">: </w:t>
      </w:r>
      <w:r w:rsidR="007E1CCC" w:rsidRPr="007E1CCC">
        <w:t>https://prj.innoaca.kr/forum/project/2/</w:t>
      </w:r>
      <w:r>
        <w:t>codereview</w:t>
      </w:r>
    </w:p>
    <w:p w14:paraId="024FEDE4" w14:textId="53F6836E" w:rsidR="0046375B" w:rsidRDefault="0046375B" w:rsidP="000D1AD1">
      <w:pPr>
        <w:pStyle w:val="af4"/>
        <w:numPr>
          <w:ilvl w:val="0"/>
          <w:numId w:val="10"/>
        </w:numPr>
        <w:ind w:leftChars="0"/>
      </w:pPr>
      <w:r w:rsidRPr="0046375B">
        <w:rPr>
          <w:rFonts w:ascii="나눔스퀘어_ac Bold" w:eastAsia="나눔스퀘어_ac Bold" w:hAnsi="나눔스퀘어_ac Bold" w:cs="나눔스퀘어_ac Bold" w:hint="eastAsia"/>
        </w:rPr>
        <w:t>동료평가</w:t>
      </w:r>
      <w:r>
        <w:t>: https://prj.innoaca.kr/forum/</w:t>
      </w:r>
      <w:r w:rsidR="007E1CCC">
        <w:t>project</w:t>
      </w:r>
      <w:r>
        <w:t>/2/evaluation</w:t>
      </w:r>
    </w:p>
    <w:p w14:paraId="4F65FE59" w14:textId="4A8091F3" w:rsidR="0046375B" w:rsidRDefault="0046375B" w:rsidP="000D1AD1">
      <w:pPr>
        <w:pStyle w:val="af4"/>
        <w:numPr>
          <w:ilvl w:val="0"/>
          <w:numId w:val="10"/>
        </w:numPr>
        <w:ind w:leftChars="0"/>
      </w:pPr>
      <w:r w:rsidRPr="0046375B">
        <w:rPr>
          <w:rFonts w:ascii="나눔스퀘어_ac Bold" w:eastAsia="나눔스퀘어_ac Bold" w:hAnsi="나눔스퀘어_ac Bold" w:cs="나눔스퀘어_ac Bold" w:hint="eastAsia"/>
        </w:rPr>
        <w:t>멘토</w:t>
      </w:r>
      <w:r>
        <w:t xml:space="preserve">: </w:t>
      </w:r>
      <w:r w:rsidR="007E1CCC" w:rsidRPr="007E1CCC">
        <w:t>https://prj.innoaca.kr/forum/project/2/</w:t>
      </w:r>
      <w:r>
        <w:t>mentor</w:t>
      </w:r>
    </w:p>
    <w:p w14:paraId="4F9F5CA2" w14:textId="59618DA6" w:rsidR="00865B99" w:rsidRPr="00D1051F" w:rsidRDefault="0046375B" w:rsidP="000D1AD1">
      <w:pPr>
        <w:pStyle w:val="af4"/>
        <w:numPr>
          <w:ilvl w:val="0"/>
          <w:numId w:val="10"/>
        </w:numPr>
        <w:ind w:leftChars="0"/>
      </w:pPr>
      <w:r w:rsidRPr="0046375B">
        <w:rPr>
          <w:rFonts w:ascii="나눔스퀘어_ac Bold" w:eastAsia="나눔스퀘어_ac Bold" w:hAnsi="나눔스퀘어_ac Bold" w:cs="나눔스퀘어_ac Bold" w:hint="eastAsia"/>
        </w:rPr>
        <w:t>동료목록</w:t>
      </w:r>
      <w:r>
        <w:t xml:space="preserve">: </w:t>
      </w:r>
      <w:r w:rsidR="007E1CCC" w:rsidRPr="007E1CCC">
        <w:t>https://prj.innoaca.kr/forum/project/2/</w:t>
      </w:r>
      <w:r>
        <w:t>pee</w:t>
      </w:r>
      <w:r w:rsidR="007E1CCC">
        <w:t>r</w:t>
      </w:r>
    </w:p>
    <w:sectPr w:rsidR="00865B99" w:rsidRPr="00D1051F" w:rsidSect="006F23C6">
      <w:footerReference w:type="default" r:id="rId30"/>
      <w:pgSz w:w="11906" w:h="16838"/>
      <w:pgMar w:top="720" w:right="720" w:bottom="720" w:left="720" w:header="0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3C7A19" w14:textId="77777777" w:rsidR="00FC4273" w:rsidRDefault="00FC4273" w:rsidP="00AC37E4">
      <w:pPr>
        <w:spacing w:after="0" w:line="240" w:lineRule="auto"/>
      </w:pPr>
      <w:r>
        <w:separator/>
      </w:r>
    </w:p>
  </w:endnote>
  <w:endnote w:type="continuationSeparator" w:id="0">
    <w:p w14:paraId="3A978572" w14:textId="77777777" w:rsidR="00FC4273" w:rsidRDefault="00FC4273" w:rsidP="00AC3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FAEB6EDD-0703-4195-A4F4-C4ED5386376B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2" w:fontKey="{8E8922A2-F241-49B4-9D94-4D4E4464945F}"/>
    <w:embedBold r:id="rId3" w:fontKey="{B4454B6E-6EB9-4EA5-934E-B6C624E07419}"/>
    <w:embedItalic r:id="rId4" w:fontKey="{3D11E77C-EC55-4F19-8EF9-4C52638BEB69}"/>
    <w:embedBoldItalic r:id="rId5" w:fontKey="{C79E29D2-EF65-4664-A899-C8A0D57FDE28}"/>
  </w:font>
  <w:font w:name="나눔스퀘어_ac Bold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6" w:subsetted="1" w:fontKey="{468B575A-3061-461E-BF81-8D00350F59AA}"/>
    <w:embedBold r:id="rId7" w:subsetted="1" w:fontKey="{A8696FE1-B84E-4B64-A6FE-426AF1D715ED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34B989AA-80A0-41F8-B3EA-E602B6214BD1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fontKey="{9D2D2541-28F6-4775-8D8D-5E11CD1F78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078095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CF8404F" w14:textId="77777777" w:rsidR="00A16175" w:rsidRDefault="00A16175" w:rsidP="00AC37E4">
            <w:pPr>
              <w:pStyle w:val="af1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19D9E6" w14:textId="77777777" w:rsidR="00FC4273" w:rsidRDefault="00FC4273" w:rsidP="00AC37E4">
      <w:pPr>
        <w:spacing w:after="0" w:line="240" w:lineRule="auto"/>
      </w:pPr>
      <w:r>
        <w:separator/>
      </w:r>
    </w:p>
  </w:footnote>
  <w:footnote w:type="continuationSeparator" w:id="0">
    <w:p w14:paraId="6435DA0B" w14:textId="77777777" w:rsidR="00FC4273" w:rsidRDefault="00FC4273" w:rsidP="00AC37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803E0"/>
    <w:multiLevelType w:val="hybridMultilevel"/>
    <w:tmpl w:val="AE3CD9B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B4797B"/>
    <w:multiLevelType w:val="hybridMultilevel"/>
    <w:tmpl w:val="7BAA87EE"/>
    <w:lvl w:ilvl="0" w:tplc="04090001">
      <w:start w:val="1"/>
      <w:numFmt w:val="bullet"/>
      <w:lvlText w:val=""/>
      <w:lvlJc w:val="left"/>
      <w:pPr>
        <w:ind w:left="6921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7721" w:hanging="400"/>
      </w:pPr>
    </w:lvl>
    <w:lvl w:ilvl="2" w:tplc="0409001B" w:tentative="1">
      <w:start w:val="1"/>
      <w:numFmt w:val="lowerRoman"/>
      <w:lvlText w:val="%3."/>
      <w:lvlJc w:val="right"/>
      <w:pPr>
        <w:ind w:left="8121" w:hanging="400"/>
      </w:pPr>
    </w:lvl>
    <w:lvl w:ilvl="3" w:tplc="0409000F" w:tentative="1">
      <w:start w:val="1"/>
      <w:numFmt w:val="decimal"/>
      <w:lvlText w:val="%4."/>
      <w:lvlJc w:val="left"/>
      <w:pPr>
        <w:ind w:left="8521" w:hanging="400"/>
      </w:pPr>
    </w:lvl>
    <w:lvl w:ilvl="4" w:tplc="04090019" w:tentative="1">
      <w:start w:val="1"/>
      <w:numFmt w:val="upperLetter"/>
      <w:lvlText w:val="%5."/>
      <w:lvlJc w:val="left"/>
      <w:pPr>
        <w:ind w:left="8921" w:hanging="400"/>
      </w:pPr>
    </w:lvl>
    <w:lvl w:ilvl="5" w:tplc="0409001B" w:tentative="1">
      <w:start w:val="1"/>
      <w:numFmt w:val="lowerRoman"/>
      <w:lvlText w:val="%6."/>
      <w:lvlJc w:val="right"/>
      <w:pPr>
        <w:ind w:left="9321" w:hanging="400"/>
      </w:pPr>
    </w:lvl>
    <w:lvl w:ilvl="6" w:tplc="0409000F" w:tentative="1">
      <w:start w:val="1"/>
      <w:numFmt w:val="decimal"/>
      <w:lvlText w:val="%7."/>
      <w:lvlJc w:val="left"/>
      <w:pPr>
        <w:ind w:left="9721" w:hanging="400"/>
      </w:pPr>
    </w:lvl>
    <w:lvl w:ilvl="7" w:tplc="04090019" w:tentative="1">
      <w:start w:val="1"/>
      <w:numFmt w:val="upperLetter"/>
      <w:lvlText w:val="%8."/>
      <w:lvlJc w:val="left"/>
      <w:pPr>
        <w:ind w:left="10121" w:hanging="400"/>
      </w:pPr>
    </w:lvl>
    <w:lvl w:ilvl="8" w:tplc="0409001B" w:tentative="1">
      <w:start w:val="1"/>
      <w:numFmt w:val="lowerRoman"/>
      <w:lvlText w:val="%9."/>
      <w:lvlJc w:val="right"/>
      <w:pPr>
        <w:ind w:left="10521" w:hanging="400"/>
      </w:pPr>
    </w:lvl>
  </w:abstractNum>
  <w:abstractNum w:abstractNumId="2" w15:restartNumberingAfterBreak="0">
    <w:nsid w:val="0D047BFB"/>
    <w:multiLevelType w:val="hybridMultilevel"/>
    <w:tmpl w:val="49189BF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060505"/>
    <w:multiLevelType w:val="hybridMultilevel"/>
    <w:tmpl w:val="638A3C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8693470"/>
    <w:multiLevelType w:val="hybridMultilevel"/>
    <w:tmpl w:val="B58E8AC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F3F7945"/>
    <w:multiLevelType w:val="hybridMultilevel"/>
    <w:tmpl w:val="1EEA3B6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124721"/>
    <w:multiLevelType w:val="hybridMultilevel"/>
    <w:tmpl w:val="064AB2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DB242A8"/>
    <w:multiLevelType w:val="hybridMultilevel"/>
    <w:tmpl w:val="B004389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F8D7998"/>
    <w:multiLevelType w:val="hybridMultilevel"/>
    <w:tmpl w:val="F8DA503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23B4C56"/>
    <w:multiLevelType w:val="hybridMultilevel"/>
    <w:tmpl w:val="5FDCDBC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F1B2EF6"/>
    <w:multiLevelType w:val="hybridMultilevel"/>
    <w:tmpl w:val="ACD4EEC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1523201"/>
    <w:multiLevelType w:val="hybridMultilevel"/>
    <w:tmpl w:val="0F72F3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8301B9F"/>
    <w:multiLevelType w:val="hybridMultilevel"/>
    <w:tmpl w:val="ABD6E40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999468D"/>
    <w:multiLevelType w:val="hybridMultilevel"/>
    <w:tmpl w:val="9D02D8E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5CC0367"/>
    <w:multiLevelType w:val="hybridMultilevel"/>
    <w:tmpl w:val="8448247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1D66ACE"/>
    <w:multiLevelType w:val="hybridMultilevel"/>
    <w:tmpl w:val="70D0511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35301B2"/>
    <w:multiLevelType w:val="hybridMultilevel"/>
    <w:tmpl w:val="7C36ABC6"/>
    <w:lvl w:ilvl="0" w:tplc="BCE2AF50">
      <w:start w:val="1"/>
      <w:numFmt w:val="decimal"/>
      <w:lvlText w:val="%1."/>
      <w:lvlJc w:val="left"/>
      <w:pPr>
        <w:ind w:left="4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A2F29AA"/>
    <w:multiLevelType w:val="hybridMultilevel"/>
    <w:tmpl w:val="600C47D2"/>
    <w:lvl w:ilvl="0" w:tplc="BCE2AF50">
      <w:start w:val="1"/>
      <w:numFmt w:val="decimal"/>
      <w:lvlText w:val="%1."/>
      <w:lvlJc w:val="left"/>
      <w:pPr>
        <w:ind w:left="400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B8A3188"/>
    <w:multiLevelType w:val="hybridMultilevel"/>
    <w:tmpl w:val="E6AAC56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1"/>
  </w:num>
  <w:num w:numId="5">
    <w:abstractNumId w:val="15"/>
  </w:num>
  <w:num w:numId="6">
    <w:abstractNumId w:val="14"/>
  </w:num>
  <w:num w:numId="7">
    <w:abstractNumId w:val="4"/>
  </w:num>
  <w:num w:numId="8">
    <w:abstractNumId w:val="3"/>
  </w:num>
  <w:num w:numId="9">
    <w:abstractNumId w:val="6"/>
  </w:num>
  <w:num w:numId="10">
    <w:abstractNumId w:val="13"/>
  </w:num>
  <w:num w:numId="11">
    <w:abstractNumId w:val="10"/>
  </w:num>
  <w:num w:numId="12">
    <w:abstractNumId w:val="8"/>
  </w:num>
  <w:num w:numId="13">
    <w:abstractNumId w:val="1"/>
  </w:num>
  <w:num w:numId="14">
    <w:abstractNumId w:val="18"/>
  </w:num>
  <w:num w:numId="15">
    <w:abstractNumId w:val="17"/>
  </w:num>
  <w:num w:numId="16">
    <w:abstractNumId w:val="5"/>
  </w:num>
  <w:num w:numId="17">
    <w:abstractNumId w:val="16"/>
  </w:num>
  <w:num w:numId="18">
    <w:abstractNumId w:val="12"/>
  </w:num>
  <w:num w:numId="19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embedSystemFonts/>
  <w:bordersDoNotSurroundHeader/>
  <w:bordersDoNotSurroundFooter/>
  <w:proofState w:spelling="clean" w:grammar="clean"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3C6"/>
    <w:rsid w:val="00005357"/>
    <w:rsid w:val="00010725"/>
    <w:rsid w:val="0001173B"/>
    <w:rsid w:val="000132CE"/>
    <w:rsid w:val="000146AF"/>
    <w:rsid w:val="00014E20"/>
    <w:rsid w:val="0002042B"/>
    <w:rsid w:val="000249CD"/>
    <w:rsid w:val="00034978"/>
    <w:rsid w:val="0004406B"/>
    <w:rsid w:val="0005378A"/>
    <w:rsid w:val="0005533B"/>
    <w:rsid w:val="00056005"/>
    <w:rsid w:val="00060CDB"/>
    <w:rsid w:val="00065B7B"/>
    <w:rsid w:val="000660C4"/>
    <w:rsid w:val="00067AC3"/>
    <w:rsid w:val="000721EA"/>
    <w:rsid w:val="0007709E"/>
    <w:rsid w:val="00080FF7"/>
    <w:rsid w:val="00082F73"/>
    <w:rsid w:val="000918AE"/>
    <w:rsid w:val="00092B51"/>
    <w:rsid w:val="000942E7"/>
    <w:rsid w:val="000A27AB"/>
    <w:rsid w:val="000A3C0F"/>
    <w:rsid w:val="000A4106"/>
    <w:rsid w:val="000B402B"/>
    <w:rsid w:val="000B60DD"/>
    <w:rsid w:val="000C6007"/>
    <w:rsid w:val="000C625F"/>
    <w:rsid w:val="000D1AD1"/>
    <w:rsid w:val="000D37F6"/>
    <w:rsid w:val="000D3863"/>
    <w:rsid w:val="000D6B89"/>
    <w:rsid w:val="000D7014"/>
    <w:rsid w:val="000E37C6"/>
    <w:rsid w:val="000E59BD"/>
    <w:rsid w:val="000F3F63"/>
    <w:rsid w:val="000F43A5"/>
    <w:rsid w:val="000F4CFB"/>
    <w:rsid w:val="000F7E7F"/>
    <w:rsid w:val="00101009"/>
    <w:rsid w:val="00103354"/>
    <w:rsid w:val="00104DB7"/>
    <w:rsid w:val="0010671A"/>
    <w:rsid w:val="001129C9"/>
    <w:rsid w:val="00112C87"/>
    <w:rsid w:val="001143D0"/>
    <w:rsid w:val="001175C5"/>
    <w:rsid w:val="00124A43"/>
    <w:rsid w:val="00124F95"/>
    <w:rsid w:val="00132C3B"/>
    <w:rsid w:val="001608C4"/>
    <w:rsid w:val="00163C0F"/>
    <w:rsid w:val="00164BA2"/>
    <w:rsid w:val="00166F36"/>
    <w:rsid w:val="00175807"/>
    <w:rsid w:val="001770D1"/>
    <w:rsid w:val="00181F62"/>
    <w:rsid w:val="00186FDC"/>
    <w:rsid w:val="0019064A"/>
    <w:rsid w:val="00193100"/>
    <w:rsid w:val="001965F1"/>
    <w:rsid w:val="00197F56"/>
    <w:rsid w:val="001A3F05"/>
    <w:rsid w:val="001A4EAD"/>
    <w:rsid w:val="001A6DBE"/>
    <w:rsid w:val="001B0D10"/>
    <w:rsid w:val="001B246B"/>
    <w:rsid w:val="001B29B7"/>
    <w:rsid w:val="001B61EF"/>
    <w:rsid w:val="001B651B"/>
    <w:rsid w:val="001C03B0"/>
    <w:rsid w:val="001C0D2D"/>
    <w:rsid w:val="001C1462"/>
    <w:rsid w:val="001C4A25"/>
    <w:rsid w:val="001D56D0"/>
    <w:rsid w:val="001E6972"/>
    <w:rsid w:val="001E6CCF"/>
    <w:rsid w:val="001F382C"/>
    <w:rsid w:val="001F5753"/>
    <w:rsid w:val="001F5DF3"/>
    <w:rsid w:val="002116DD"/>
    <w:rsid w:val="00212F76"/>
    <w:rsid w:val="00215288"/>
    <w:rsid w:val="0022463E"/>
    <w:rsid w:val="002269E0"/>
    <w:rsid w:val="0023218B"/>
    <w:rsid w:val="00241C9E"/>
    <w:rsid w:val="00243DAA"/>
    <w:rsid w:val="00257753"/>
    <w:rsid w:val="00266864"/>
    <w:rsid w:val="00266890"/>
    <w:rsid w:val="0027246F"/>
    <w:rsid w:val="00274ABB"/>
    <w:rsid w:val="00274DA3"/>
    <w:rsid w:val="00274DCF"/>
    <w:rsid w:val="00275E21"/>
    <w:rsid w:val="00276863"/>
    <w:rsid w:val="00276911"/>
    <w:rsid w:val="00283FD2"/>
    <w:rsid w:val="002841EA"/>
    <w:rsid w:val="00291AA1"/>
    <w:rsid w:val="00293458"/>
    <w:rsid w:val="00293980"/>
    <w:rsid w:val="00296D2C"/>
    <w:rsid w:val="002A1498"/>
    <w:rsid w:val="002A2086"/>
    <w:rsid w:val="002A357E"/>
    <w:rsid w:val="002A5FCA"/>
    <w:rsid w:val="002B252B"/>
    <w:rsid w:val="002B456C"/>
    <w:rsid w:val="002B6A7A"/>
    <w:rsid w:val="002C24E1"/>
    <w:rsid w:val="002C5B7D"/>
    <w:rsid w:val="002C651C"/>
    <w:rsid w:val="002D34E0"/>
    <w:rsid w:val="002D629F"/>
    <w:rsid w:val="002D633B"/>
    <w:rsid w:val="002E772E"/>
    <w:rsid w:val="002F2BDF"/>
    <w:rsid w:val="002F3C2B"/>
    <w:rsid w:val="002F48AA"/>
    <w:rsid w:val="003000A5"/>
    <w:rsid w:val="0030083B"/>
    <w:rsid w:val="003009DA"/>
    <w:rsid w:val="00305E74"/>
    <w:rsid w:val="00305FF6"/>
    <w:rsid w:val="00313753"/>
    <w:rsid w:val="00321713"/>
    <w:rsid w:val="00321FF5"/>
    <w:rsid w:val="00330CA2"/>
    <w:rsid w:val="003324C5"/>
    <w:rsid w:val="00334415"/>
    <w:rsid w:val="003401BD"/>
    <w:rsid w:val="003420C9"/>
    <w:rsid w:val="00361E50"/>
    <w:rsid w:val="00362CDE"/>
    <w:rsid w:val="0037043F"/>
    <w:rsid w:val="003727FC"/>
    <w:rsid w:val="00373525"/>
    <w:rsid w:val="0038081B"/>
    <w:rsid w:val="00390D25"/>
    <w:rsid w:val="00395193"/>
    <w:rsid w:val="00395413"/>
    <w:rsid w:val="003A35A6"/>
    <w:rsid w:val="003A3C89"/>
    <w:rsid w:val="003B1A6B"/>
    <w:rsid w:val="003B6F91"/>
    <w:rsid w:val="003C40EB"/>
    <w:rsid w:val="003C55DD"/>
    <w:rsid w:val="003C7927"/>
    <w:rsid w:val="003D3502"/>
    <w:rsid w:val="003E04CA"/>
    <w:rsid w:val="003F6337"/>
    <w:rsid w:val="00400C16"/>
    <w:rsid w:val="00402CA6"/>
    <w:rsid w:val="00410AF6"/>
    <w:rsid w:val="00417809"/>
    <w:rsid w:val="004233EB"/>
    <w:rsid w:val="0042659A"/>
    <w:rsid w:val="004314F4"/>
    <w:rsid w:val="004318CA"/>
    <w:rsid w:val="00432380"/>
    <w:rsid w:val="00445E73"/>
    <w:rsid w:val="004538AA"/>
    <w:rsid w:val="004549A7"/>
    <w:rsid w:val="00457FE7"/>
    <w:rsid w:val="0046375B"/>
    <w:rsid w:val="00474F41"/>
    <w:rsid w:val="00475689"/>
    <w:rsid w:val="0047642F"/>
    <w:rsid w:val="00476F09"/>
    <w:rsid w:val="00485D76"/>
    <w:rsid w:val="00490EEF"/>
    <w:rsid w:val="00492130"/>
    <w:rsid w:val="00492D5D"/>
    <w:rsid w:val="00496C1C"/>
    <w:rsid w:val="004B1F18"/>
    <w:rsid w:val="004B2105"/>
    <w:rsid w:val="004B3800"/>
    <w:rsid w:val="004B4639"/>
    <w:rsid w:val="004C07A7"/>
    <w:rsid w:val="004C3EBD"/>
    <w:rsid w:val="004C5FCB"/>
    <w:rsid w:val="004C6AC1"/>
    <w:rsid w:val="004C7ECB"/>
    <w:rsid w:val="004D00DE"/>
    <w:rsid w:val="004D1C0F"/>
    <w:rsid w:val="004D2222"/>
    <w:rsid w:val="004D38E2"/>
    <w:rsid w:val="004E7CB0"/>
    <w:rsid w:val="004F46CD"/>
    <w:rsid w:val="004F5631"/>
    <w:rsid w:val="004F60D9"/>
    <w:rsid w:val="00500809"/>
    <w:rsid w:val="005015AB"/>
    <w:rsid w:val="00505008"/>
    <w:rsid w:val="00505C33"/>
    <w:rsid w:val="00512369"/>
    <w:rsid w:val="0051426E"/>
    <w:rsid w:val="00514F5B"/>
    <w:rsid w:val="005221EA"/>
    <w:rsid w:val="00526F4E"/>
    <w:rsid w:val="00534FF2"/>
    <w:rsid w:val="00535F70"/>
    <w:rsid w:val="005467F4"/>
    <w:rsid w:val="00563568"/>
    <w:rsid w:val="00564360"/>
    <w:rsid w:val="005645A2"/>
    <w:rsid w:val="0057468D"/>
    <w:rsid w:val="005747E0"/>
    <w:rsid w:val="005762EE"/>
    <w:rsid w:val="00580C09"/>
    <w:rsid w:val="0058270C"/>
    <w:rsid w:val="005830A9"/>
    <w:rsid w:val="00584453"/>
    <w:rsid w:val="005909C7"/>
    <w:rsid w:val="00593710"/>
    <w:rsid w:val="005A0814"/>
    <w:rsid w:val="005A3920"/>
    <w:rsid w:val="005A5012"/>
    <w:rsid w:val="005B1015"/>
    <w:rsid w:val="005B4678"/>
    <w:rsid w:val="005B4BB9"/>
    <w:rsid w:val="005C24BD"/>
    <w:rsid w:val="005C4DD6"/>
    <w:rsid w:val="005C7C96"/>
    <w:rsid w:val="005E04BE"/>
    <w:rsid w:val="005E280C"/>
    <w:rsid w:val="005E6F12"/>
    <w:rsid w:val="005E749A"/>
    <w:rsid w:val="005F07D1"/>
    <w:rsid w:val="005F6502"/>
    <w:rsid w:val="005F6583"/>
    <w:rsid w:val="005F68C4"/>
    <w:rsid w:val="006017D9"/>
    <w:rsid w:val="00605934"/>
    <w:rsid w:val="0061003B"/>
    <w:rsid w:val="006127E4"/>
    <w:rsid w:val="00613E40"/>
    <w:rsid w:val="00613FB5"/>
    <w:rsid w:val="006215CE"/>
    <w:rsid w:val="006228FC"/>
    <w:rsid w:val="00623F74"/>
    <w:rsid w:val="0062464F"/>
    <w:rsid w:val="00626053"/>
    <w:rsid w:val="00630BEB"/>
    <w:rsid w:val="00633566"/>
    <w:rsid w:val="00633C50"/>
    <w:rsid w:val="00635A1F"/>
    <w:rsid w:val="006376E9"/>
    <w:rsid w:val="006408D0"/>
    <w:rsid w:val="006425ED"/>
    <w:rsid w:val="006503E1"/>
    <w:rsid w:val="00651332"/>
    <w:rsid w:val="006517EB"/>
    <w:rsid w:val="006521E0"/>
    <w:rsid w:val="00652789"/>
    <w:rsid w:val="00657856"/>
    <w:rsid w:val="00661F11"/>
    <w:rsid w:val="00664538"/>
    <w:rsid w:val="006647BA"/>
    <w:rsid w:val="00667A15"/>
    <w:rsid w:val="00671FDA"/>
    <w:rsid w:val="00672570"/>
    <w:rsid w:val="006810E8"/>
    <w:rsid w:val="00681545"/>
    <w:rsid w:val="00686DF5"/>
    <w:rsid w:val="00692EAF"/>
    <w:rsid w:val="006939C3"/>
    <w:rsid w:val="006940AC"/>
    <w:rsid w:val="006A0964"/>
    <w:rsid w:val="006A3239"/>
    <w:rsid w:val="006B32C1"/>
    <w:rsid w:val="006B5393"/>
    <w:rsid w:val="006B61D6"/>
    <w:rsid w:val="006C0083"/>
    <w:rsid w:val="006C04A9"/>
    <w:rsid w:val="006C07EF"/>
    <w:rsid w:val="006D237E"/>
    <w:rsid w:val="006D4308"/>
    <w:rsid w:val="006D7517"/>
    <w:rsid w:val="006D7D64"/>
    <w:rsid w:val="006E1D40"/>
    <w:rsid w:val="006E32CC"/>
    <w:rsid w:val="006E7662"/>
    <w:rsid w:val="006F15DC"/>
    <w:rsid w:val="006F23C6"/>
    <w:rsid w:val="006F4743"/>
    <w:rsid w:val="0070464A"/>
    <w:rsid w:val="007075D8"/>
    <w:rsid w:val="00707807"/>
    <w:rsid w:val="007150D9"/>
    <w:rsid w:val="00715570"/>
    <w:rsid w:val="00727F82"/>
    <w:rsid w:val="00730EAE"/>
    <w:rsid w:val="007314A1"/>
    <w:rsid w:val="00737A74"/>
    <w:rsid w:val="007413E4"/>
    <w:rsid w:val="00745605"/>
    <w:rsid w:val="0075124A"/>
    <w:rsid w:val="007537A2"/>
    <w:rsid w:val="0076460D"/>
    <w:rsid w:val="0076570C"/>
    <w:rsid w:val="00770872"/>
    <w:rsid w:val="0077161E"/>
    <w:rsid w:val="00777972"/>
    <w:rsid w:val="00780FA9"/>
    <w:rsid w:val="00784AD5"/>
    <w:rsid w:val="007857F5"/>
    <w:rsid w:val="00790241"/>
    <w:rsid w:val="00794085"/>
    <w:rsid w:val="007A347D"/>
    <w:rsid w:val="007A6D5E"/>
    <w:rsid w:val="007B644F"/>
    <w:rsid w:val="007B6C7B"/>
    <w:rsid w:val="007C6A01"/>
    <w:rsid w:val="007C787C"/>
    <w:rsid w:val="007D601B"/>
    <w:rsid w:val="007D6EBA"/>
    <w:rsid w:val="007E1CCC"/>
    <w:rsid w:val="007E5B59"/>
    <w:rsid w:val="007F127D"/>
    <w:rsid w:val="007F1D74"/>
    <w:rsid w:val="007F4A6D"/>
    <w:rsid w:val="00802349"/>
    <w:rsid w:val="008027BD"/>
    <w:rsid w:val="00805F76"/>
    <w:rsid w:val="00810F2C"/>
    <w:rsid w:val="0081172D"/>
    <w:rsid w:val="00813DEF"/>
    <w:rsid w:val="00815F7E"/>
    <w:rsid w:val="008240F4"/>
    <w:rsid w:val="00824BBB"/>
    <w:rsid w:val="0083389A"/>
    <w:rsid w:val="0083476B"/>
    <w:rsid w:val="00834C71"/>
    <w:rsid w:val="00834F1F"/>
    <w:rsid w:val="0084389E"/>
    <w:rsid w:val="00846575"/>
    <w:rsid w:val="0084732E"/>
    <w:rsid w:val="00850C5D"/>
    <w:rsid w:val="00855816"/>
    <w:rsid w:val="0086070F"/>
    <w:rsid w:val="0086094A"/>
    <w:rsid w:val="00865B99"/>
    <w:rsid w:val="0087078B"/>
    <w:rsid w:val="008714DC"/>
    <w:rsid w:val="008722EF"/>
    <w:rsid w:val="008726D8"/>
    <w:rsid w:val="00872E8E"/>
    <w:rsid w:val="00876DD0"/>
    <w:rsid w:val="00877829"/>
    <w:rsid w:val="0088780C"/>
    <w:rsid w:val="00891666"/>
    <w:rsid w:val="00891DF7"/>
    <w:rsid w:val="00896C93"/>
    <w:rsid w:val="008976ED"/>
    <w:rsid w:val="008A4DF8"/>
    <w:rsid w:val="008A53F9"/>
    <w:rsid w:val="008A5D9C"/>
    <w:rsid w:val="008B07E8"/>
    <w:rsid w:val="008E0DEB"/>
    <w:rsid w:val="008E1695"/>
    <w:rsid w:val="008E17A7"/>
    <w:rsid w:val="008F28DA"/>
    <w:rsid w:val="008F2E4E"/>
    <w:rsid w:val="00900CBF"/>
    <w:rsid w:val="009117AF"/>
    <w:rsid w:val="00915029"/>
    <w:rsid w:val="00916A95"/>
    <w:rsid w:val="009232D0"/>
    <w:rsid w:val="00924B22"/>
    <w:rsid w:val="0092535F"/>
    <w:rsid w:val="0092657B"/>
    <w:rsid w:val="0092691B"/>
    <w:rsid w:val="00932DCD"/>
    <w:rsid w:val="00937B44"/>
    <w:rsid w:val="00937F61"/>
    <w:rsid w:val="009458FB"/>
    <w:rsid w:val="00953787"/>
    <w:rsid w:val="00962DB5"/>
    <w:rsid w:val="009817F1"/>
    <w:rsid w:val="00983AC8"/>
    <w:rsid w:val="00983C55"/>
    <w:rsid w:val="0098700C"/>
    <w:rsid w:val="00987DE4"/>
    <w:rsid w:val="00992BE1"/>
    <w:rsid w:val="009A157C"/>
    <w:rsid w:val="009A34EE"/>
    <w:rsid w:val="009A3F2D"/>
    <w:rsid w:val="009A545B"/>
    <w:rsid w:val="009A7252"/>
    <w:rsid w:val="009B139A"/>
    <w:rsid w:val="009B7372"/>
    <w:rsid w:val="009B79F9"/>
    <w:rsid w:val="009C2CBF"/>
    <w:rsid w:val="009C74E9"/>
    <w:rsid w:val="009D30A0"/>
    <w:rsid w:val="009D5CE2"/>
    <w:rsid w:val="009D7A0B"/>
    <w:rsid w:val="009E03E5"/>
    <w:rsid w:val="009E10FD"/>
    <w:rsid w:val="009E1770"/>
    <w:rsid w:val="009E2DE2"/>
    <w:rsid w:val="009E4C3E"/>
    <w:rsid w:val="009E6D37"/>
    <w:rsid w:val="009F3887"/>
    <w:rsid w:val="009F4414"/>
    <w:rsid w:val="009F6D9E"/>
    <w:rsid w:val="009F7863"/>
    <w:rsid w:val="00A0181F"/>
    <w:rsid w:val="00A039F0"/>
    <w:rsid w:val="00A04808"/>
    <w:rsid w:val="00A053C7"/>
    <w:rsid w:val="00A07ADA"/>
    <w:rsid w:val="00A10B1B"/>
    <w:rsid w:val="00A16175"/>
    <w:rsid w:val="00A16B10"/>
    <w:rsid w:val="00A22861"/>
    <w:rsid w:val="00A23A1E"/>
    <w:rsid w:val="00A25743"/>
    <w:rsid w:val="00A26056"/>
    <w:rsid w:val="00A26BB4"/>
    <w:rsid w:val="00A308A7"/>
    <w:rsid w:val="00A32B19"/>
    <w:rsid w:val="00A36AB7"/>
    <w:rsid w:val="00A36C10"/>
    <w:rsid w:val="00A438D4"/>
    <w:rsid w:val="00A444F8"/>
    <w:rsid w:val="00A446D4"/>
    <w:rsid w:val="00A51CA4"/>
    <w:rsid w:val="00A53AAF"/>
    <w:rsid w:val="00A542F6"/>
    <w:rsid w:val="00A56C2E"/>
    <w:rsid w:val="00A730C6"/>
    <w:rsid w:val="00A74B7F"/>
    <w:rsid w:val="00A75634"/>
    <w:rsid w:val="00A80A61"/>
    <w:rsid w:val="00A91734"/>
    <w:rsid w:val="00A96E06"/>
    <w:rsid w:val="00A96E60"/>
    <w:rsid w:val="00AA31F7"/>
    <w:rsid w:val="00AA4924"/>
    <w:rsid w:val="00AB1709"/>
    <w:rsid w:val="00AB5A13"/>
    <w:rsid w:val="00AB663F"/>
    <w:rsid w:val="00AB72F4"/>
    <w:rsid w:val="00AC37E4"/>
    <w:rsid w:val="00AC64DD"/>
    <w:rsid w:val="00AE6B92"/>
    <w:rsid w:val="00AF249E"/>
    <w:rsid w:val="00AF368A"/>
    <w:rsid w:val="00B04063"/>
    <w:rsid w:val="00B060AB"/>
    <w:rsid w:val="00B06114"/>
    <w:rsid w:val="00B0616A"/>
    <w:rsid w:val="00B075B5"/>
    <w:rsid w:val="00B21473"/>
    <w:rsid w:val="00B24AC4"/>
    <w:rsid w:val="00B258F7"/>
    <w:rsid w:val="00B30E81"/>
    <w:rsid w:val="00B31371"/>
    <w:rsid w:val="00B3142E"/>
    <w:rsid w:val="00B3396F"/>
    <w:rsid w:val="00B34B96"/>
    <w:rsid w:val="00B3620B"/>
    <w:rsid w:val="00B36A99"/>
    <w:rsid w:val="00B36B87"/>
    <w:rsid w:val="00B415F6"/>
    <w:rsid w:val="00B4488E"/>
    <w:rsid w:val="00B607CC"/>
    <w:rsid w:val="00B617CB"/>
    <w:rsid w:val="00B82226"/>
    <w:rsid w:val="00B92582"/>
    <w:rsid w:val="00B948AA"/>
    <w:rsid w:val="00BA0159"/>
    <w:rsid w:val="00BA3AEC"/>
    <w:rsid w:val="00BA3F20"/>
    <w:rsid w:val="00BA5B68"/>
    <w:rsid w:val="00BB0373"/>
    <w:rsid w:val="00BB0CD9"/>
    <w:rsid w:val="00BB224C"/>
    <w:rsid w:val="00BB3520"/>
    <w:rsid w:val="00BC1A47"/>
    <w:rsid w:val="00BC2A8A"/>
    <w:rsid w:val="00BD19B0"/>
    <w:rsid w:val="00BD3872"/>
    <w:rsid w:val="00BD5A05"/>
    <w:rsid w:val="00BE0B04"/>
    <w:rsid w:val="00BE3E78"/>
    <w:rsid w:val="00BE4C3A"/>
    <w:rsid w:val="00BE5725"/>
    <w:rsid w:val="00BF64CE"/>
    <w:rsid w:val="00C02246"/>
    <w:rsid w:val="00C04809"/>
    <w:rsid w:val="00C10EE1"/>
    <w:rsid w:val="00C138BD"/>
    <w:rsid w:val="00C152BA"/>
    <w:rsid w:val="00C15A4B"/>
    <w:rsid w:val="00C218DF"/>
    <w:rsid w:val="00C21F0F"/>
    <w:rsid w:val="00C22570"/>
    <w:rsid w:val="00C25836"/>
    <w:rsid w:val="00C269D2"/>
    <w:rsid w:val="00C26CE5"/>
    <w:rsid w:val="00C27BF9"/>
    <w:rsid w:val="00C322C3"/>
    <w:rsid w:val="00C322EC"/>
    <w:rsid w:val="00C32D5D"/>
    <w:rsid w:val="00C34097"/>
    <w:rsid w:val="00C420A6"/>
    <w:rsid w:val="00C43F29"/>
    <w:rsid w:val="00C47CE4"/>
    <w:rsid w:val="00C51DEE"/>
    <w:rsid w:val="00C51E3A"/>
    <w:rsid w:val="00C62F10"/>
    <w:rsid w:val="00C6637A"/>
    <w:rsid w:val="00C668C4"/>
    <w:rsid w:val="00C70C88"/>
    <w:rsid w:val="00C70E40"/>
    <w:rsid w:val="00C71D32"/>
    <w:rsid w:val="00C721BF"/>
    <w:rsid w:val="00C731E5"/>
    <w:rsid w:val="00C755F5"/>
    <w:rsid w:val="00C75634"/>
    <w:rsid w:val="00C75D08"/>
    <w:rsid w:val="00C842F2"/>
    <w:rsid w:val="00C87BBC"/>
    <w:rsid w:val="00C916AE"/>
    <w:rsid w:val="00C96B2B"/>
    <w:rsid w:val="00C96BCD"/>
    <w:rsid w:val="00CA0812"/>
    <w:rsid w:val="00CA3752"/>
    <w:rsid w:val="00CA6B73"/>
    <w:rsid w:val="00CB0E75"/>
    <w:rsid w:val="00CB1322"/>
    <w:rsid w:val="00CB3C38"/>
    <w:rsid w:val="00CB40A5"/>
    <w:rsid w:val="00CB77CC"/>
    <w:rsid w:val="00CC1F2B"/>
    <w:rsid w:val="00CC4CAE"/>
    <w:rsid w:val="00CC571F"/>
    <w:rsid w:val="00CC5889"/>
    <w:rsid w:val="00CD2BE0"/>
    <w:rsid w:val="00CD623F"/>
    <w:rsid w:val="00CD7CEC"/>
    <w:rsid w:val="00CE48AB"/>
    <w:rsid w:val="00CE59F6"/>
    <w:rsid w:val="00CF2F6B"/>
    <w:rsid w:val="00CF3E07"/>
    <w:rsid w:val="00CF7886"/>
    <w:rsid w:val="00D1051F"/>
    <w:rsid w:val="00D125BF"/>
    <w:rsid w:val="00D233F5"/>
    <w:rsid w:val="00D2450E"/>
    <w:rsid w:val="00D24A17"/>
    <w:rsid w:val="00D27DD6"/>
    <w:rsid w:val="00D3195D"/>
    <w:rsid w:val="00D331C0"/>
    <w:rsid w:val="00D40A50"/>
    <w:rsid w:val="00D42B20"/>
    <w:rsid w:val="00D45550"/>
    <w:rsid w:val="00D45FC6"/>
    <w:rsid w:val="00D465C8"/>
    <w:rsid w:val="00D4695E"/>
    <w:rsid w:val="00D47304"/>
    <w:rsid w:val="00D47751"/>
    <w:rsid w:val="00D52D8A"/>
    <w:rsid w:val="00D55FBA"/>
    <w:rsid w:val="00D56226"/>
    <w:rsid w:val="00D5650B"/>
    <w:rsid w:val="00D57BA1"/>
    <w:rsid w:val="00D6387C"/>
    <w:rsid w:val="00D7089F"/>
    <w:rsid w:val="00D711D6"/>
    <w:rsid w:val="00D7427F"/>
    <w:rsid w:val="00D8127C"/>
    <w:rsid w:val="00D83AAC"/>
    <w:rsid w:val="00D84653"/>
    <w:rsid w:val="00D84675"/>
    <w:rsid w:val="00D86621"/>
    <w:rsid w:val="00D946F9"/>
    <w:rsid w:val="00D94FF9"/>
    <w:rsid w:val="00DC3CD7"/>
    <w:rsid w:val="00DC4058"/>
    <w:rsid w:val="00DC67CC"/>
    <w:rsid w:val="00DD17C0"/>
    <w:rsid w:val="00DD1AEE"/>
    <w:rsid w:val="00DD56FA"/>
    <w:rsid w:val="00DD7807"/>
    <w:rsid w:val="00DD7BC9"/>
    <w:rsid w:val="00DE45D8"/>
    <w:rsid w:val="00DF02C3"/>
    <w:rsid w:val="00DF3DCE"/>
    <w:rsid w:val="00DF777D"/>
    <w:rsid w:val="00E00684"/>
    <w:rsid w:val="00E10F47"/>
    <w:rsid w:val="00E11412"/>
    <w:rsid w:val="00E17BE7"/>
    <w:rsid w:val="00E21402"/>
    <w:rsid w:val="00E32448"/>
    <w:rsid w:val="00E3360C"/>
    <w:rsid w:val="00E33942"/>
    <w:rsid w:val="00E363DE"/>
    <w:rsid w:val="00E427D9"/>
    <w:rsid w:val="00E428E5"/>
    <w:rsid w:val="00E50F29"/>
    <w:rsid w:val="00E51A71"/>
    <w:rsid w:val="00E55698"/>
    <w:rsid w:val="00E55D7C"/>
    <w:rsid w:val="00E560EB"/>
    <w:rsid w:val="00E62CE8"/>
    <w:rsid w:val="00E6469B"/>
    <w:rsid w:val="00E65D63"/>
    <w:rsid w:val="00E729A7"/>
    <w:rsid w:val="00E74518"/>
    <w:rsid w:val="00E86CAE"/>
    <w:rsid w:val="00E95DA3"/>
    <w:rsid w:val="00EA46E8"/>
    <w:rsid w:val="00EB0C16"/>
    <w:rsid w:val="00EB0F48"/>
    <w:rsid w:val="00EB2B5A"/>
    <w:rsid w:val="00EB68B1"/>
    <w:rsid w:val="00EC22EB"/>
    <w:rsid w:val="00EC2475"/>
    <w:rsid w:val="00EC6C5B"/>
    <w:rsid w:val="00ED163C"/>
    <w:rsid w:val="00ED1A91"/>
    <w:rsid w:val="00ED40F6"/>
    <w:rsid w:val="00ED452F"/>
    <w:rsid w:val="00ED48F6"/>
    <w:rsid w:val="00ED5A63"/>
    <w:rsid w:val="00ED5AAF"/>
    <w:rsid w:val="00ED6A05"/>
    <w:rsid w:val="00ED7773"/>
    <w:rsid w:val="00ED7F0C"/>
    <w:rsid w:val="00EE1625"/>
    <w:rsid w:val="00EE672B"/>
    <w:rsid w:val="00F032E4"/>
    <w:rsid w:val="00F051CD"/>
    <w:rsid w:val="00F12EAB"/>
    <w:rsid w:val="00F132D0"/>
    <w:rsid w:val="00F1500F"/>
    <w:rsid w:val="00F16B8D"/>
    <w:rsid w:val="00F24438"/>
    <w:rsid w:val="00F26DF5"/>
    <w:rsid w:val="00F3023C"/>
    <w:rsid w:val="00F31656"/>
    <w:rsid w:val="00F41B45"/>
    <w:rsid w:val="00F449A3"/>
    <w:rsid w:val="00F45D36"/>
    <w:rsid w:val="00F47BC4"/>
    <w:rsid w:val="00F5024C"/>
    <w:rsid w:val="00F518C0"/>
    <w:rsid w:val="00F5221F"/>
    <w:rsid w:val="00F52248"/>
    <w:rsid w:val="00F54162"/>
    <w:rsid w:val="00F54FC3"/>
    <w:rsid w:val="00F55614"/>
    <w:rsid w:val="00F564F6"/>
    <w:rsid w:val="00F6027E"/>
    <w:rsid w:val="00F62C42"/>
    <w:rsid w:val="00F65321"/>
    <w:rsid w:val="00F66ED5"/>
    <w:rsid w:val="00F67ECC"/>
    <w:rsid w:val="00F72052"/>
    <w:rsid w:val="00F7228A"/>
    <w:rsid w:val="00F732B2"/>
    <w:rsid w:val="00F73346"/>
    <w:rsid w:val="00F77D0C"/>
    <w:rsid w:val="00F81103"/>
    <w:rsid w:val="00F91508"/>
    <w:rsid w:val="00F92AC2"/>
    <w:rsid w:val="00F93E6E"/>
    <w:rsid w:val="00F96022"/>
    <w:rsid w:val="00F96828"/>
    <w:rsid w:val="00FB228B"/>
    <w:rsid w:val="00FB4CD3"/>
    <w:rsid w:val="00FB7150"/>
    <w:rsid w:val="00FC4273"/>
    <w:rsid w:val="00FC4963"/>
    <w:rsid w:val="00FC5CF7"/>
    <w:rsid w:val="00FC7AE6"/>
    <w:rsid w:val="00FD0327"/>
    <w:rsid w:val="00FD09D7"/>
    <w:rsid w:val="00FD123C"/>
    <w:rsid w:val="00FD1E3E"/>
    <w:rsid w:val="00FD280F"/>
    <w:rsid w:val="00FD7FC0"/>
    <w:rsid w:val="00FE0A0E"/>
    <w:rsid w:val="00FE0B44"/>
    <w:rsid w:val="00FE45A6"/>
    <w:rsid w:val="00FE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D2560"/>
  <w15:chartTrackingRefBased/>
  <w15:docId w15:val="{DE718594-4BBE-4932-9D29-718C7EE88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BF9"/>
  </w:style>
  <w:style w:type="paragraph" w:styleId="1">
    <w:name w:val="heading 1"/>
    <w:basedOn w:val="a"/>
    <w:next w:val="a"/>
    <w:link w:val="1Char"/>
    <w:uiPriority w:val="9"/>
    <w:qFormat/>
    <w:rsid w:val="000D6B89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5FC6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5FC6"/>
    <w:pPr>
      <w:pBdr>
        <w:top w:val="single" w:sz="6" w:space="2" w:color="3494BA" w:themeColor="accent1"/>
      </w:pBdr>
      <w:spacing w:before="300" w:after="0"/>
      <w:outlineLvl w:val="2"/>
    </w:pPr>
    <w:rPr>
      <w:color w:val="1A495C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0D6B89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D6B89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D6B89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D6B89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D6B8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D6B8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D6B89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2Char">
    <w:name w:val="제목 2 Char"/>
    <w:basedOn w:val="a0"/>
    <w:link w:val="2"/>
    <w:uiPriority w:val="9"/>
    <w:rsid w:val="00D45FC6"/>
    <w:rPr>
      <w:spacing w:val="15"/>
      <w:shd w:val="clear" w:color="auto" w:fill="D4EA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D45FC6"/>
    <w:rPr>
      <w:color w:val="1A495C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rsid w:val="000D6B89"/>
    <w:rPr>
      <w:caps/>
      <w:color w:val="276E8B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0D6B89"/>
    <w:rPr>
      <w:caps/>
      <w:color w:val="276E8B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0D6B89"/>
    <w:rPr>
      <w:caps/>
      <w:color w:val="276E8B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0D6B89"/>
    <w:rPr>
      <w:caps/>
      <w:color w:val="276E8B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0D6B8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0D6B89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D6B89"/>
    <w:rPr>
      <w:b/>
      <w:bCs/>
      <w:color w:val="276E8B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0D6B89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D6B89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0D6B8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0D6B89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0D6B89"/>
    <w:rPr>
      <w:b/>
      <w:bCs/>
    </w:rPr>
  </w:style>
  <w:style w:type="character" w:styleId="a7">
    <w:name w:val="Emphasis"/>
    <w:uiPriority w:val="20"/>
    <w:qFormat/>
    <w:rsid w:val="000D6B89"/>
    <w:rPr>
      <w:caps/>
      <w:color w:val="1A495C" w:themeColor="accent1" w:themeShade="7F"/>
      <w:spacing w:val="5"/>
    </w:rPr>
  </w:style>
  <w:style w:type="paragraph" w:styleId="a8">
    <w:name w:val="No Spacing"/>
    <w:link w:val="Char1"/>
    <w:uiPriority w:val="1"/>
    <w:qFormat/>
    <w:rsid w:val="000D6B89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0D6B89"/>
    <w:rPr>
      <w:i/>
      <w:iCs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0D6B89"/>
    <w:rPr>
      <w:i/>
      <w:iCs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0D6B89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Char3">
    <w:name w:val="강한 인용 Char"/>
    <w:basedOn w:val="a0"/>
    <w:link w:val="aa"/>
    <w:uiPriority w:val="30"/>
    <w:rsid w:val="000D6B89"/>
    <w:rPr>
      <w:color w:val="3494BA" w:themeColor="accent1"/>
      <w:sz w:val="24"/>
      <w:szCs w:val="24"/>
    </w:rPr>
  </w:style>
  <w:style w:type="character" w:styleId="ab">
    <w:name w:val="Subtle Emphasis"/>
    <w:uiPriority w:val="19"/>
    <w:qFormat/>
    <w:rsid w:val="000D6B89"/>
    <w:rPr>
      <w:i/>
      <w:iCs/>
      <w:color w:val="1A495C" w:themeColor="accent1" w:themeShade="7F"/>
    </w:rPr>
  </w:style>
  <w:style w:type="character" w:styleId="ac">
    <w:name w:val="Intense Emphasis"/>
    <w:uiPriority w:val="21"/>
    <w:qFormat/>
    <w:rsid w:val="000D6B89"/>
    <w:rPr>
      <w:b/>
      <w:bCs/>
      <w:caps/>
      <w:color w:val="1A495C" w:themeColor="accent1" w:themeShade="7F"/>
      <w:spacing w:val="10"/>
    </w:rPr>
  </w:style>
  <w:style w:type="character" w:styleId="ad">
    <w:name w:val="Subtle Reference"/>
    <w:uiPriority w:val="31"/>
    <w:qFormat/>
    <w:rsid w:val="000D6B89"/>
    <w:rPr>
      <w:b/>
      <w:bCs/>
      <w:color w:val="3494BA" w:themeColor="accent1"/>
    </w:rPr>
  </w:style>
  <w:style w:type="character" w:styleId="ae">
    <w:name w:val="Intense Reference"/>
    <w:uiPriority w:val="32"/>
    <w:qFormat/>
    <w:rsid w:val="000D6B89"/>
    <w:rPr>
      <w:b/>
      <w:bCs/>
      <w:i/>
      <w:iCs/>
      <w:caps/>
      <w:color w:val="3494BA" w:themeColor="accent1"/>
    </w:rPr>
  </w:style>
  <w:style w:type="character" w:styleId="af">
    <w:name w:val="Book Title"/>
    <w:uiPriority w:val="33"/>
    <w:qFormat/>
    <w:rsid w:val="000D6B8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0D6B89"/>
    <w:pPr>
      <w:outlineLvl w:val="9"/>
    </w:pPr>
  </w:style>
  <w:style w:type="paragraph" w:styleId="af0">
    <w:name w:val="header"/>
    <w:basedOn w:val="a"/>
    <w:link w:val="Char4"/>
    <w:uiPriority w:val="99"/>
    <w:unhideWhenUsed/>
    <w:rsid w:val="00AC37E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0"/>
    <w:uiPriority w:val="99"/>
    <w:rsid w:val="00AC37E4"/>
  </w:style>
  <w:style w:type="paragraph" w:styleId="af1">
    <w:name w:val="footer"/>
    <w:basedOn w:val="a"/>
    <w:link w:val="Char5"/>
    <w:uiPriority w:val="99"/>
    <w:unhideWhenUsed/>
    <w:rsid w:val="00AC37E4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1"/>
    <w:uiPriority w:val="99"/>
    <w:rsid w:val="00AC37E4"/>
  </w:style>
  <w:style w:type="character" w:customStyle="1" w:styleId="Char1">
    <w:name w:val="간격 없음 Char"/>
    <w:basedOn w:val="a0"/>
    <w:link w:val="a8"/>
    <w:uiPriority w:val="1"/>
    <w:rsid w:val="006F23C6"/>
  </w:style>
  <w:style w:type="paragraph" w:styleId="10">
    <w:name w:val="toc 1"/>
    <w:basedOn w:val="a"/>
    <w:next w:val="a"/>
    <w:autoRedefine/>
    <w:uiPriority w:val="39"/>
    <w:unhideWhenUsed/>
    <w:rsid w:val="001A4EAD"/>
  </w:style>
  <w:style w:type="paragraph" w:styleId="20">
    <w:name w:val="toc 2"/>
    <w:basedOn w:val="a"/>
    <w:next w:val="a"/>
    <w:autoRedefine/>
    <w:uiPriority w:val="39"/>
    <w:unhideWhenUsed/>
    <w:rsid w:val="00FB228B"/>
    <w:pPr>
      <w:tabs>
        <w:tab w:val="right" w:leader="dot" w:pos="10456"/>
      </w:tabs>
      <w:ind w:leftChars="200" w:left="392"/>
    </w:pPr>
    <w:rPr>
      <w:noProof/>
      <w:sz w:val="14"/>
      <w:szCs w:val="14"/>
    </w:rPr>
  </w:style>
  <w:style w:type="paragraph" w:styleId="30">
    <w:name w:val="toc 3"/>
    <w:basedOn w:val="a"/>
    <w:next w:val="a"/>
    <w:autoRedefine/>
    <w:uiPriority w:val="39"/>
    <w:unhideWhenUsed/>
    <w:rsid w:val="001A4EAD"/>
    <w:pPr>
      <w:ind w:leftChars="400" w:left="850"/>
    </w:pPr>
  </w:style>
  <w:style w:type="character" w:styleId="af2">
    <w:name w:val="Hyperlink"/>
    <w:basedOn w:val="a0"/>
    <w:uiPriority w:val="99"/>
    <w:unhideWhenUsed/>
    <w:rsid w:val="001A4EAD"/>
    <w:rPr>
      <w:color w:val="6B9F25" w:themeColor="hyperlink"/>
      <w:u w:val="single"/>
    </w:rPr>
  </w:style>
  <w:style w:type="paragraph" w:styleId="af3">
    <w:name w:val="Normal (Web)"/>
    <w:basedOn w:val="a"/>
    <w:uiPriority w:val="99"/>
    <w:semiHidden/>
    <w:unhideWhenUsed/>
    <w:rsid w:val="006517EB"/>
    <w:pPr>
      <w:spacing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f4">
    <w:name w:val="List Paragraph"/>
    <w:basedOn w:val="a"/>
    <w:uiPriority w:val="34"/>
    <w:qFormat/>
    <w:rsid w:val="00671FDA"/>
    <w:pPr>
      <w:ind w:leftChars="400" w:left="800"/>
    </w:pPr>
  </w:style>
  <w:style w:type="table" w:styleId="af5">
    <w:name w:val="Table Grid"/>
    <w:basedOn w:val="a1"/>
    <w:uiPriority w:val="39"/>
    <w:rsid w:val="00226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2">
    <w:name w:val="List Table 3 Accent 2"/>
    <w:basedOn w:val="a1"/>
    <w:uiPriority w:val="48"/>
    <w:rsid w:val="002269E0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3-1">
    <w:name w:val="List Table 3 Accent 1"/>
    <w:basedOn w:val="a1"/>
    <w:uiPriority w:val="48"/>
    <w:rsid w:val="002269E0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5-1">
    <w:name w:val="Grid Table 5 Dark Accent 1"/>
    <w:basedOn w:val="a1"/>
    <w:uiPriority w:val="50"/>
    <w:rsid w:val="00490EE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1-1">
    <w:name w:val="Grid Table 1 Light Accent 1"/>
    <w:basedOn w:val="a1"/>
    <w:uiPriority w:val="46"/>
    <w:rsid w:val="00FD09D7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5E749A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character" w:styleId="af6">
    <w:name w:val="FollowedHyperlink"/>
    <w:basedOn w:val="a0"/>
    <w:uiPriority w:val="99"/>
    <w:semiHidden/>
    <w:unhideWhenUsed/>
    <w:rsid w:val="00C02246"/>
    <w:rPr>
      <w:color w:val="9F6715" w:themeColor="followedHyperlink"/>
      <w:u w:val="single"/>
    </w:rPr>
  </w:style>
  <w:style w:type="paragraph" w:customStyle="1" w:styleId="af7">
    <w:name w:val="바탕글"/>
    <w:basedOn w:val="a"/>
    <w:rsid w:val="00395413"/>
    <w:pPr>
      <w:widowControl w:val="0"/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한양신명조" w:eastAsia="굴림" w:hAnsi="굴림" w:cs="굴림"/>
      <w:color w:val="000000"/>
    </w:rPr>
  </w:style>
  <w:style w:type="character" w:styleId="af8">
    <w:name w:val="Unresolved Mention"/>
    <w:basedOn w:val="a0"/>
    <w:uiPriority w:val="99"/>
    <w:semiHidden/>
    <w:unhideWhenUsed/>
    <w:rsid w:val="000249CD"/>
    <w:rPr>
      <w:color w:val="605E5C"/>
      <w:shd w:val="clear" w:color="auto" w:fill="E1DFDD"/>
    </w:rPr>
  </w:style>
  <w:style w:type="character" w:styleId="af9">
    <w:name w:val="Placeholder Text"/>
    <w:basedOn w:val="a0"/>
    <w:uiPriority w:val="99"/>
    <w:semiHidden/>
    <w:rsid w:val="008B07E8"/>
    <w:rPr>
      <w:color w:val="808080"/>
    </w:rPr>
  </w:style>
  <w:style w:type="character" w:styleId="afa">
    <w:name w:val="annotation reference"/>
    <w:basedOn w:val="a0"/>
    <w:uiPriority w:val="99"/>
    <w:semiHidden/>
    <w:unhideWhenUsed/>
    <w:rsid w:val="00D57BA1"/>
    <w:rPr>
      <w:sz w:val="18"/>
      <w:szCs w:val="18"/>
    </w:rPr>
  </w:style>
  <w:style w:type="paragraph" w:styleId="afb">
    <w:name w:val="annotation text"/>
    <w:basedOn w:val="a"/>
    <w:link w:val="Char6"/>
    <w:uiPriority w:val="99"/>
    <w:semiHidden/>
    <w:unhideWhenUsed/>
    <w:rsid w:val="00D57BA1"/>
  </w:style>
  <w:style w:type="character" w:customStyle="1" w:styleId="Char6">
    <w:name w:val="메모 텍스트 Char"/>
    <w:basedOn w:val="a0"/>
    <w:link w:val="afb"/>
    <w:uiPriority w:val="99"/>
    <w:semiHidden/>
    <w:rsid w:val="00D57BA1"/>
  </w:style>
  <w:style w:type="paragraph" w:styleId="afc">
    <w:name w:val="annotation subject"/>
    <w:basedOn w:val="afb"/>
    <w:next w:val="afb"/>
    <w:link w:val="Char7"/>
    <w:uiPriority w:val="99"/>
    <w:semiHidden/>
    <w:unhideWhenUsed/>
    <w:rsid w:val="00D57BA1"/>
    <w:rPr>
      <w:b/>
      <w:bCs/>
    </w:rPr>
  </w:style>
  <w:style w:type="character" w:customStyle="1" w:styleId="Char7">
    <w:name w:val="메모 주제 Char"/>
    <w:basedOn w:val="Char6"/>
    <w:link w:val="afc"/>
    <w:uiPriority w:val="99"/>
    <w:semiHidden/>
    <w:rsid w:val="00D57BA1"/>
    <w:rPr>
      <w:b/>
      <w:bCs/>
    </w:rPr>
  </w:style>
  <w:style w:type="character" w:customStyle="1" w:styleId="blob-code-inner">
    <w:name w:val="blob-code-inner"/>
    <w:basedOn w:val="a0"/>
    <w:rsid w:val="00692EAF"/>
  </w:style>
  <w:style w:type="character" w:customStyle="1" w:styleId="pl-v">
    <w:name w:val="pl-v"/>
    <w:basedOn w:val="a0"/>
    <w:rsid w:val="00692EAF"/>
  </w:style>
  <w:style w:type="table" w:customStyle="1" w:styleId="11">
    <w:name w:val="표 구분선1"/>
    <w:basedOn w:val="a1"/>
    <w:next w:val="af5"/>
    <w:uiPriority w:val="39"/>
    <w:rsid w:val="00A26BB4"/>
    <w:pPr>
      <w:spacing w:after="0" w:line="240" w:lineRule="auto"/>
    </w:pPr>
    <w:rPr>
      <w:rFonts w:ascii="나눔스퀘어_ac Bold" w:eastAsia="나눔스퀘어_ac Bold" w:hAnsi="나눔스퀘어_ac Bold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f5"/>
    <w:uiPriority w:val="39"/>
    <w:rsid w:val="00A26BB4"/>
    <w:pPr>
      <w:spacing w:after="0" w:line="240" w:lineRule="auto"/>
    </w:pPr>
    <w:rPr>
      <w:rFonts w:ascii="나눔스퀘어_ac Bold" w:eastAsia="나눔스퀘어_ac Bold" w:hAnsi="나눔스퀘어_ac Bold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표 구분선3"/>
    <w:basedOn w:val="a1"/>
    <w:next w:val="af5"/>
    <w:uiPriority w:val="39"/>
    <w:rsid w:val="00953787"/>
    <w:pPr>
      <w:spacing w:after="0" w:line="240" w:lineRule="auto"/>
    </w:pPr>
    <w:rPr>
      <w:rFonts w:ascii="나눔스퀘어_ac Bold" w:eastAsia="나눔스퀘어_ac Bold" w:hAnsi="나눔스퀘어_ac Bold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ED4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D40F6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D40F6"/>
    <w:rPr>
      <w:rFonts w:ascii="굴림체" w:eastAsia="굴림체" w:hAnsi="굴림체" w:cs="굴림체"/>
      <w:sz w:val="24"/>
      <w:szCs w:val="24"/>
    </w:rPr>
  </w:style>
  <w:style w:type="table" w:customStyle="1" w:styleId="40">
    <w:name w:val="표 구분선4"/>
    <w:basedOn w:val="a1"/>
    <w:next w:val="af5"/>
    <w:uiPriority w:val="39"/>
    <w:rsid w:val="00B33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표 구분선41"/>
    <w:basedOn w:val="a1"/>
    <w:next w:val="af5"/>
    <w:uiPriority w:val="39"/>
    <w:rsid w:val="00B33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915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44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9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9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53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1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6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16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9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ekyuho/Project-X/blob/main/Levels/003_meter_reading/01_crop_image/meter_value.jpg" TargetMode="External"/><Relationship Id="rId18" Type="http://schemas.openxmlformats.org/officeDocument/2006/relationships/image" Target="media/image9.jpeg"/><Relationship Id="rId26" Type="http://schemas.openxmlformats.org/officeDocument/2006/relationships/hyperlink" Target="https://flask.palletsprojects.com/en/1.1.x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deeplearning.ai/machine-learning-yearning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api.slack.com/bot-users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github.com/edu10make/Project-X_/blob/main/Project1-Medical%20Analysis/002_Head%20CT-Hemorrhage/002_Head%20CT-Hemorrhage.ipynb" TargetMode="External"/><Relationship Id="rId29" Type="http://schemas.openxmlformats.org/officeDocument/2006/relationships/hyperlink" Target="https://github.com/edu10make/Project-X_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tensorflow.org/tutorials/keras/classification?hl=ko" TargetMode="External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tensorflowkorea.gitbooks.io/tensorflow-kr/content/g3doc/tutorials/mnist/beginners/" TargetMode="External"/><Relationship Id="rId28" Type="http://schemas.openxmlformats.org/officeDocument/2006/relationships/hyperlink" Target="https://numpy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hyperlink" Target="https://www.inflearn.com/course/&#44592;&#48376;&#51201;&#51064;-&#47672;&#49888;&#47084;&#45789;-&#46373;&#47084;&#45789;-&#44053;&#51340;%23" TargetMode="External"/><Relationship Id="rId27" Type="http://schemas.openxmlformats.org/officeDocument/2006/relationships/hyperlink" Target="https://github.com/numpy" TargetMode="External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ublic.JONGHOONJUNG-MA\Documents\&#49324;&#50857;&#51088;%20&#51648;&#51221;%20Office%20&#49436;&#49885;%20&#54028;&#51068;\default_word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3E599C6F46744A680D744907D3E660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35E8BDE-37E6-4A0C-B698-D7BE424029C9}"/>
      </w:docPartPr>
      <w:docPartBody>
        <w:p w:rsidR="00B70723" w:rsidRDefault="001318AE" w:rsidP="001318AE">
          <w:pPr>
            <w:pStyle w:val="13E599C6F46744A680D744907D3E660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3AB7719C2F2A499D8736F21A79D4C8F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8BE7D1A-F15E-491C-A38F-E8C37C630DEE}"/>
      </w:docPartPr>
      <w:docPartBody>
        <w:p w:rsidR="00B70723" w:rsidRDefault="001318AE" w:rsidP="001318AE">
          <w:pPr>
            <w:pStyle w:val="3AB7719C2F2A499D8736F21A79D4C8F3"/>
          </w:pPr>
          <w:r>
            <w:rPr>
              <w:color w:val="4472C4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스퀘어_ac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8AE"/>
    <w:rsid w:val="001318AE"/>
    <w:rsid w:val="00225DB8"/>
    <w:rsid w:val="003906E0"/>
    <w:rsid w:val="007543F1"/>
    <w:rsid w:val="00892912"/>
    <w:rsid w:val="00B674F1"/>
    <w:rsid w:val="00B70723"/>
    <w:rsid w:val="00B7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E599C6F46744A680D744907D3E6600">
    <w:name w:val="13E599C6F46744A680D744907D3E6600"/>
    <w:rsid w:val="001318AE"/>
    <w:pPr>
      <w:widowControl w:val="0"/>
      <w:wordWrap w:val="0"/>
      <w:autoSpaceDE w:val="0"/>
      <w:autoSpaceDN w:val="0"/>
    </w:pPr>
  </w:style>
  <w:style w:type="paragraph" w:customStyle="1" w:styleId="3AB7719C2F2A499D8736F21A79D4C8F3">
    <w:name w:val="3AB7719C2F2A499D8736F21A79D4C8F3"/>
    <w:rsid w:val="001318AE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청록색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나눔스퀘어_ac Bold">
      <a:majorFont>
        <a:latin typeface="나눔스퀘어_ac Bold"/>
        <a:ea typeface="나눔스퀘어_ac Bold"/>
        <a:cs typeface=""/>
      </a:majorFont>
      <a:minorFont>
        <a:latin typeface="나눔스퀘어_ac Bold"/>
        <a:ea typeface="나눔스퀘어_ac Bold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E7003D-018B-4F13-B882-9FDF1D9F6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default_word_template.dotx</Template>
  <TotalTime>1470</TotalTime>
  <Pages>1</Pages>
  <Words>1245</Words>
  <Characters>7101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PBL 콘텐츠 설계서</vt:lpstr>
    </vt:vector>
  </TitlesOfParts>
  <Company>매직에코</Company>
  <LinksUpToDate>false</LinksUpToDate>
  <CharactersWithSpaces>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PBL 콘텐츠 설계서</dc:title>
  <dc:subject>PROJECT 2: 계량기 읽기</dc:subject>
  <dc:creator>매직에코</dc:creator>
  <cp:keywords/>
  <dc:description/>
  <cp:lastModifiedBy>준석</cp:lastModifiedBy>
  <cp:revision>283</cp:revision>
  <cp:lastPrinted>2021-04-14T05:02:00Z</cp:lastPrinted>
  <dcterms:created xsi:type="dcterms:W3CDTF">2021-04-06T08:13:00Z</dcterms:created>
  <dcterms:modified xsi:type="dcterms:W3CDTF">2021-04-14T05:03:00Z</dcterms:modified>
</cp:coreProperties>
</file>