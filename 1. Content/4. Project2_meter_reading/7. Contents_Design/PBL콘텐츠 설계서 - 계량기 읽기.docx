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color w:val="3494BA" w:themeColor="accent1"/>
        </w:rPr>
        <w:id w:val="-460655552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4AE3F3AF" w14:textId="04943034" w:rsidR="00707807" w:rsidRDefault="00707807">
          <w:pPr>
            <w:pStyle w:val="a8"/>
            <w:spacing w:before="1540" w:after="240"/>
            <w:jc w:val="center"/>
            <w:rPr>
              <w:color w:val="3494BA" w:themeColor="accent1"/>
            </w:rPr>
          </w:pPr>
          <w:r>
            <w:rPr>
              <w:noProof/>
              <w:color w:val="3494BA" w:themeColor="accent1"/>
            </w:rPr>
            <w:drawing>
              <wp:inline distT="0" distB="0" distL="0" distR="0" wp14:anchorId="4A70BA9F" wp14:editId="61B43329">
                <wp:extent cx="1417320" cy="750898"/>
                <wp:effectExtent l="0" t="0" r="0" b="0"/>
                <wp:docPr id="143" name="그림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 w:hint="eastAsia"/>
              <w:caps/>
              <w:color w:val="3494BA" w:themeColor="accent1"/>
              <w:sz w:val="72"/>
              <w:szCs w:val="72"/>
            </w:rPr>
            <w:alias w:val="제목"/>
            <w:tag w:val=""/>
            <w:id w:val="1735040861"/>
            <w:placeholder>
              <w:docPart w:val="13E599C6F46744A680D744907D3E6600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26085E76" w14:textId="741179AA" w:rsidR="00707807" w:rsidRDefault="00707807">
              <w:pPr>
                <w:pStyle w:val="a8"/>
                <w:pBdr>
                  <w:top w:val="single" w:sz="6" w:space="6" w:color="3494BA" w:themeColor="accent1"/>
                  <w:bottom w:val="single" w:sz="6" w:space="6" w:color="3494BA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3494BA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 w:hint="eastAsia"/>
                  <w:caps/>
                  <w:color w:val="3494BA" w:themeColor="accent1"/>
                  <w:sz w:val="72"/>
                  <w:szCs w:val="72"/>
                </w:rPr>
                <w:t>PBL 콘텐츠 설계서</w:t>
              </w:r>
            </w:p>
          </w:sdtContent>
        </w:sdt>
        <w:sdt>
          <w:sdtPr>
            <w:rPr>
              <w:rFonts w:hint="eastAsia"/>
              <w:color w:val="3494BA" w:themeColor="accent1"/>
              <w:sz w:val="28"/>
              <w:szCs w:val="28"/>
            </w:rPr>
            <w:alias w:val="부제"/>
            <w:tag w:val=""/>
            <w:id w:val="328029620"/>
            <w:placeholder>
              <w:docPart w:val="3AB7719C2F2A499D8736F21A79D4C8F3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14:paraId="2A1C9F33" w14:textId="4DB729CE" w:rsidR="00707807" w:rsidRDefault="000D6B89">
              <w:pPr>
                <w:pStyle w:val="a8"/>
                <w:jc w:val="center"/>
                <w:rPr>
                  <w:color w:val="3494BA" w:themeColor="accent1"/>
                  <w:sz w:val="28"/>
                  <w:szCs w:val="28"/>
                </w:rPr>
              </w:pPr>
              <w:r>
                <w:rPr>
                  <w:rFonts w:hint="eastAsia"/>
                  <w:color w:val="3494BA" w:themeColor="accent1"/>
                  <w:sz w:val="28"/>
                  <w:szCs w:val="28"/>
                </w:rPr>
                <w:t xml:space="preserve">PROJECT </w:t>
              </w:r>
              <w:r w:rsidR="00395193">
                <w:rPr>
                  <w:color w:val="3494BA" w:themeColor="accent1"/>
                  <w:sz w:val="28"/>
                  <w:szCs w:val="28"/>
                </w:rPr>
                <w:t>2</w:t>
              </w:r>
              <w:r>
                <w:rPr>
                  <w:rFonts w:hint="eastAsia"/>
                  <w:color w:val="3494BA" w:themeColor="accent1"/>
                  <w:sz w:val="28"/>
                  <w:szCs w:val="28"/>
                </w:rPr>
                <w:t xml:space="preserve">: </w:t>
              </w:r>
              <w:r w:rsidR="00C218DF">
                <w:rPr>
                  <w:rFonts w:hint="eastAsia"/>
                  <w:color w:val="3494BA" w:themeColor="accent1"/>
                  <w:sz w:val="28"/>
                  <w:szCs w:val="28"/>
                </w:rPr>
                <w:t>계량기</w:t>
              </w:r>
              <w:r w:rsidR="00395193">
                <w:rPr>
                  <w:rFonts w:hint="eastAsia"/>
                  <w:color w:val="3494BA" w:themeColor="accent1"/>
                  <w:sz w:val="28"/>
                  <w:szCs w:val="28"/>
                </w:rPr>
                <w:t xml:space="preserve"> 읽기</w:t>
              </w:r>
            </w:p>
          </w:sdtContent>
        </w:sdt>
        <w:p w14:paraId="27142233" w14:textId="77777777" w:rsidR="00707807" w:rsidRDefault="00707807">
          <w:pPr>
            <w:pStyle w:val="a8"/>
            <w:spacing w:before="480"/>
            <w:jc w:val="center"/>
            <w:rPr>
              <w:color w:val="3494BA" w:themeColor="accent1"/>
            </w:rPr>
          </w:pPr>
          <w:r>
            <w:rPr>
              <w:noProof/>
              <w:color w:val="3494BA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591B9E16" wp14:editId="138C84F1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텍스트 상자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3494BA" w:themeColor="accent1"/>
                                    <w:sz w:val="28"/>
                                    <w:szCs w:val="28"/>
                                  </w:rPr>
                                  <w:alias w:val="날짜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1-03-30T00:00:00Z">
                                    <w:dateFormat w:val="yyyy MMMM d"/>
                                    <w:lid w:val="ko-KR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2FB192D6" w14:textId="68E4EDAF" w:rsidR="00A16175" w:rsidRDefault="00A16175">
                                    <w:pPr>
                                      <w:pStyle w:val="a8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3494BA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aps/>
                                        <w:color w:val="3494BA" w:themeColor="accent1"/>
                                        <w:sz w:val="28"/>
                                        <w:szCs w:val="28"/>
                                      </w:rPr>
                                      <w:t>2021 March 30</w:t>
                                    </w:r>
                                  </w:p>
                                </w:sdtContent>
                              </w:sdt>
                              <w:p w14:paraId="4A5AE95E" w14:textId="4D3DE0F0" w:rsidR="00A16175" w:rsidRDefault="009C0F0C">
                                <w:pPr>
                                  <w:pStyle w:val="a8"/>
                                  <w:jc w:val="center"/>
                                  <w:rPr>
                                    <w:color w:val="3494BA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3494BA" w:themeColor="accent1"/>
                                    </w:rPr>
                                    <w:alias w:val="회사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A16175">
                                      <w:rPr>
                                        <w:rFonts w:hint="eastAsia"/>
                                        <w:caps/>
                                        <w:color w:val="3494BA" w:themeColor="accent1"/>
                                      </w:rPr>
                                      <w:t>매직에코</w:t>
                                    </w:r>
                                  </w:sdtContent>
                                </w:sdt>
                              </w:p>
                              <w:p w14:paraId="1CB79BE2" w14:textId="6AF2A548" w:rsidR="00A16175" w:rsidRDefault="00A16175" w:rsidP="00707807">
                                <w:pPr>
                                  <w:pStyle w:val="a8"/>
                                  <w:rPr>
                                    <w:color w:val="3494BA" w:themeColor="accent1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91B9E16" id="_x0000_t202" coordsize="21600,21600" o:spt="202" path="m,l,21600r21600,l21600,xe">
                    <v:stroke joinstyle="miter"/>
                    <v:path gradientshapeok="t" o:connecttype="rect"/>
                  </v:shapetype>
                  <v:shape id="텍스트 상자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3494BA" w:themeColor="accent1"/>
                              <w:sz w:val="28"/>
                              <w:szCs w:val="28"/>
                            </w:rPr>
                            <w:alias w:val="날짜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1-03-30T00:00:00Z">
                              <w:dateFormat w:val="yyyy MMMM d"/>
                              <w:lid w:val="ko-KR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2FB192D6" w14:textId="68E4EDAF" w:rsidR="00A16175" w:rsidRDefault="00A16175">
                              <w:pPr>
                                <w:pStyle w:val="a8"/>
                                <w:spacing w:after="40"/>
                                <w:jc w:val="center"/>
                                <w:rPr>
                                  <w:caps/>
                                  <w:color w:val="3494BA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hint="eastAsia"/>
                                  <w:caps/>
                                  <w:color w:val="3494BA" w:themeColor="accent1"/>
                                  <w:sz w:val="28"/>
                                  <w:szCs w:val="28"/>
                                </w:rPr>
                                <w:t>2021 March 30</w:t>
                              </w:r>
                            </w:p>
                          </w:sdtContent>
                        </w:sdt>
                        <w:p w14:paraId="4A5AE95E" w14:textId="4D3DE0F0" w:rsidR="00A16175" w:rsidRDefault="009C0F0C">
                          <w:pPr>
                            <w:pStyle w:val="a8"/>
                            <w:jc w:val="center"/>
                            <w:rPr>
                              <w:color w:val="3494BA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3494BA" w:themeColor="accent1"/>
                              </w:rPr>
                              <w:alias w:val="회사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A16175">
                                <w:rPr>
                                  <w:rFonts w:hint="eastAsia"/>
                                  <w:caps/>
                                  <w:color w:val="3494BA" w:themeColor="accent1"/>
                                </w:rPr>
                                <w:t>매직에코</w:t>
                              </w:r>
                            </w:sdtContent>
                          </w:sdt>
                        </w:p>
                        <w:p w14:paraId="1CB79BE2" w14:textId="6AF2A548" w:rsidR="00A16175" w:rsidRDefault="00A16175" w:rsidP="00707807">
                          <w:pPr>
                            <w:pStyle w:val="a8"/>
                            <w:rPr>
                              <w:color w:val="3494BA" w:themeColor="accent1"/>
                            </w:rPr>
                          </w:pP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3494BA" w:themeColor="accent1"/>
            </w:rPr>
            <w:drawing>
              <wp:inline distT="0" distB="0" distL="0" distR="0" wp14:anchorId="10D4C7F4" wp14:editId="4E078A2C">
                <wp:extent cx="758952" cy="478932"/>
                <wp:effectExtent l="0" t="0" r="3175" b="0"/>
                <wp:docPr id="144" name="그림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0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48409BB8" w14:textId="7C476B5F" w:rsidR="00707807" w:rsidRDefault="00D40A50" w:rsidP="00ED40F6">
          <w:r>
            <w:rPr>
              <w:noProof/>
            </w:rPr>
            <w:drawing>
              <wp:anchor distT="0" distB="0" distL="114300" distR="114300" simplePos="0" relativeHeight="251662336" behindDoc="1" locked="0" layoutInCell="1" allowOverlap="1" wp14:anchorId="25C30D1E" wp14:editId="35F60CF5">
                <wp:simplePos x="0" y="0"/>
                <wp:positionH relativeFrom="column">
                  <wp:posOffset>3745164</wp:posOffset>
                </wp:positionH>
                <wp:positionV relativeFrom="paragraph">
                  <wp:posOffset>3899724</wp:posOffset>
                </wp:positionV>
                <wp:extent cx="1991995" cy="575945"/>
                <wp:effectExtent l="0" t="0" r="8255" b="0"/>
                <wp:wrapTight wrapText="bothSides">
                  <wp:wrapPolygon edited="0">
                    <wp:start x="9296" y="714"/>
                    <wp:lineTo x="1653" y="6430"/>
                    <wp:lineTo x="207" y="7859"/>
                    <wp:lineTo x="207" y="15718"/>
                    <wp:lineTo x="4131" y="19290"/>
                    <wp:lineTo x="6404" y="20719"/>
                    <wp:lineTo x="8056" y="20719"/>
                    <wp:lineTo x="13427" y="19290"/>
                    <wp:lineTo x="21483" y="15718"/>
                    <wp:lineTo x="21483" y="5716"/>
                    <wp:lineTo x="18591" y="2858"/>
                    <wp:lineTo x="10122" y="714"/>
                    <wp:lineTo x="9296" y="714"/>
                  </wp:wrapPolygon>
                </wp:wrapTight>
                <wp:docPr id="2" name="그림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그림 2"/>
                        <pic:cNvPicPr/>
                      </pic:nvPicPr>
                      <pic:blipFill>
                        <a:blip r:embed="rId1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91995" cy="5759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rFonts w:hint="eastAsia"/>
              <w:noProof/>
            </w:rPr>
            <w:drawing>
              <wp:anchor distT="0" distB="0" distL="114300" distR="114300" simplePos="0" relativeHeight="251661312" behindDoc="0" locked="0" layoutInCell="1" allowOverlap="1" wp14:anchorId="7D1DFEC0" wp14:editId="03CE4E4C">
                <wp:simplePos x="0" y="0"/>
                <wp:positionH relativeFrom="column">
                  <wp:posOffset>889627</wp:posOffset>
                </wp:positionH>
                <wp:positionV relativeFrom="paragraph">
                  <wp:posOffset>3930056</wp:posOffset>
                </wp:positionV>
                <wp:extent cx="2088000" cy="576000"/>
                <wp:effectExtent l="0" t="0" r="7620" b="0"/>
                <wp:wrapSquare wrapText="bothSides"/>
                <wp:docPr id="1" name="그림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그림 1"/>
                        <pic:cNvPicPr/>
                      </pic:nvPicPr>
                      <pic:blipFill>
                        <a:blip r:embed="rId1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88000" cy="576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  <w:color w:val="3494BA" w:themeColor="accent1"/>
            </w:rPr>
            <mc:AlternateContent>
              <mc:Choice Requires="wps">
                <w:drawing>
                  <wp:anchor distT="0" distB="0" distL="114300" distR="114300" simplePos="0" relativeHeight="251658239" behindDoc="0" locked="0" layoutInCell="1" allowOverlap="1" wp14:anchorId="383FCD67" wp14:editId="51C5D6D8">
                    <wp:simplePos x="0" y="0"/>
                    <wp:positionH relativeFrom="margin">
                      <wp:align>left</wp:align>
                    </wp:positionH>
                    <wp:positionV relativeFrom="page">
                      <wp:posOffset>8122376</wp:posOffset>
                    </wp:positionV>
                    <wp:extent cx="6553200" cy="557784"/>
                    <wp:effectExtent l="0" t="0" r="2540" b="6350"/>
                    <wp:wrapNone/>
                    <wp:docPr id="4" name="텍스트 상자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8639AD9" w14:textId="0313E153" w:rsidR="00A16175" w:rsidRPr="00D40A50" w:rsidRDefault="00A16175" w:rsidP="00D40A50">
                                <w:pPr>
                                  <w:pStyle w:val="a8"/>
                                  <w:jc w:val="center"/>
                                  <w:rPr>
                                    <w:b/>
                                    <w:bCs/>
                                    <w:color w:val="000000" w:themeColor="text1"/>
                                    <w:sz w:val="52"/>
                                    <w:szCs w:val="52"/>
                                  </w:rPr>
                                </w:pPr>
                                <w:r w:rsidRPr="00D40A50">
                                  <w:rPr>
                                    <w:b/>
                                    <w:bCs/>
                                    <w:caps/>
                                    <w:color w:val="000000" w:themeColor="text1"/>
                                    <w:sz w:val="96"/>
                                    <w:szCs w:val="96"/>
                                  </w:rPr>
                                  <w:t>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83FCD67" id="_x0000_s1027" type="#_x0000_t202" style="position:absolute;margin-left:0;margin-top:639.55pt;width:516pt;height:43.9pt;z-index:251658239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absolute;mso-position-vertical-relative:page;mso-width-percent:100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" filled="f" stroked="f" strokeweight=".5pt">
                    <v:textbox style="mso-fit-shape-to-text:t" inset="0,0,0,0">
                      <w:txbxContent>
                        <w:p w14:paraId="08639AD9" w14:textId="0313E153" w:rsidR="00A16175" w:rsidRPr="00D40A50" w:rsidRDefault="00A16175" w:rsidP="00D40A50">
                          <w:pPr>
                            <w:pStyle w:val="a8"/>
                            <w:jc w:val="center"/>
                            <w:rPr>
                              <w:b/>
                              <w:bCs/>
                              <w:color w:val="000000" w:themeColor="text1"/>
                              <w:sz w:val="52"/>
                              <w:szCs w:val="52"/>
                            </w:rPr>
                          </w:pPr>
                          <w:r w:rsidRPr="00D40A50">
                            <w:rPr>
                              <w:b/>
                              <w:bCs/>
                              <w:caps/>
                              <w:color w:val="000000" w:themeColor="text1"/>
                              <w:sz w:val="96"/>
                              <w:szCs w:val="96"/>
                            </w:rPr>
                            <w:t>X</w:t>
                          </w: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="00707807">
            <w:br w:type="page"/>
          </w:r>
        </w:p>
      </w:sdtContent>
    </w:sdt>
    <w:bookmarkStart w:id="0" w:name="_Toc71627087" w:displacedByCustomXml="next"/>
    <w:sdt>
      <w:sdtPr>
        <w:rPr>
          <w:caps w:val="0"/>
          <w:color w:val="auto"/>
          <w:spacing w:val="0"/>
          <w:sz w:val="20"/>
          <w:szCs w:val="20"/>
          <w:lang w:val="ko-KR"/>
        </w:rPr>
        <w:id w:val="38506873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94F2D54" w14:textId="2028F522" w:rsidR="00D84675" w:rsidRDefault="00D84675" w:rsidP="00ED40F6">
          <w:pPr>
            <w:pStyle w:val="1"/>
          </w:pPr>
          <w:r>
            <w:rPr>
              <w:rFonts w:hint="eastAsia"/>
              <w:lang w:val="ko-KR"/>
            </w:rPr>
            <w:t>목차</w:t>
          </w:r>
          <w:bookmarkEnd w:id="0"/>
        </w:p>
        <w:p w14:paraId="117CF8C4" w14:textId="49D9B7C2" w:rsidR="007D228C" w:rsidRDefault="00D84675">
          <w:pPr>
            <w:pStyle w:val="10"/>
            <w:tabs>
              <w:tab w:val="right" w:leader="dot" w:pos="10456"/>
            </w:tabs>
            <w:rPr>
              <w:noProof/>
              <w:kern w:val="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1627087" w:history="1">
            <w:r w:rsidR="007D228C" w:rsidRPr="00215DBF">
              <w:rPr>
                <w:rStyle w:val="af2"/>
                <w:noProof/>
                <w:lang w:val="ko-KR"/>
              </w:rPr>
              <w:t>목차</w:t>
            </w:r>
            <w:r w:rsidR="007D228C">
              <w:rPr>
                <w:noProof/>
                <w:webHidden/>
              </w:rPr>
              <w:tab/>
            </w:r>
            <w:r w:rsidR="007D228C">
              <w:rPr>
                <w:noProof/>
                <w:webHidden/>
              </w:rPr>
              <w:fldChar w:fldCharType="begin"/>
            </w:r>
            <w:r w:rsidR="007D228C">
              <w:rPr>
                <w:noProof/>
                <w:webHidden/>
              </w:rPr>
              <w:instrText xml:space="preserve"> PAGEREF _Toc71627087 \h </w:instrText>
            </w:r>
            <w:r w:rsidR="007D228C">
              <w:rPr>
                <w:noProof/>
                <w:webHidden/>
              </w:rPr>
            </w:r>
            <w:r w:rsidR="007D228C">
              <w:rPr>
                <w:noProof/>
                <w:webHidden/>
              </w:rPr>
              <w:fldChar w:fldCharType="separate"/>
            </w:r>
            <w:r w:rsidR="007D228C">
              <w:rPr>
                <w:noProof/>
                <w:webHidden/>
              </w:rPr>
              <w:t>1</w:t>
            </w:r>
            <w:r w:rsidR="007D228C">
              <w:rPr>
                <w:noProof/>
                <w:webHidden/>
              </w:rPr>
              <w:fldChar w:fldCharType="end"/>
            </w:r>
          </w:hyperlink>
        </w:p>
        <w:p w14:paraId="02602C55" w14:textId="209697DA" w:rsidR="007D228C" w:rsidRDefault="007D228C">
          <w:pPr>
            <w:pStyle w:val="10"/>
            <w:tabs>
              <w:tab w:val="right" w:leader="dot" w:pos="10456"/>
            </w:tabs>
            <w:rPr>
              <w:noProof/>
              <w:kern w:val="2"/>
              <w:szCs w:val="22"/>
            </w:rPr>
          </w:pPr>
          <w:hyperlink w:anchor="_Toc71627088" w:history="1">
            <w:r w:rsidRPr="00215DBF">
              <w:rPr>
                <w:rStyle w:val="af2"/>
                <w:noProof/>
              </w:rPr>
              <w:t>백그라운드 스토리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_Toc71627088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91640A" w14:textId="745E4419" w:rsidR="007D228C" w:rsidRDefault="007D228C">
          <w:pPr>
            <w:pStyle w:val="10"/>
            <w:tabs>
              <w:tab w:val="right" w:leader="dot" w:pos="10456"/>
            </w:tabs>
            <w:rPr>
              <w:noProof/>
              <w:kern w:val="2"/>
              <w:szCs w:val="22"/>
            </w:rPr>
          </w:pPr>
          <w:hyperlink w:anchor="_Toc71627089" w:history="1">
            <w:r w:rsidRPr="00215DBF">
              <w:rPr>
                <w:rStyle w:val="af2"/>
                <w:noProof/>
              </w:rPr>
              <w:t>학습해야 하는 키워드에 대한 설명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_Toc71627089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B79F16" w14:textId="500D9DCE" w:rsidR="007D228C" w:rsidRPr="007D228C" w:rsidRDefault="007D228C">
          <w:pPr>
            <w:pStyle w:val="20"/>
            <w:ind w:left="364"/>
            <w:rPr>
              <w:rStyle w:val="af2"/>
              <w:szCs w:val="20"/>
            </w:rPr>
          </w:pPr>
          <w:hyperlink w:anchor="_Toc71627090" w:history="1">
            <w:r w:rsidRPr="007D228C">
              <w:rPr>
                <w:rStyle w:val="af2"/>
                <w:sz w:val="20"/>
                <w:szCs w:val="20"/>
              </w:rPr>
              <w:t>자동화된 계량기 검사: Automatic Meter Reading (AMR)</w:t>
            </w:r>
            <w:r w:rsidRPr="007D228C">
              <w:rPr>
                <w:rStyle w:val="af2"/>
                <w:webHidden/>
                <w:sz w:val="20"/>
                <w:szCs w:val="20"/>
              </w:rPr>
              <w:tab/>
            </w:r>
            <w:r w:rsidRPr="007D228C">
              <w:rPr>
                <w:rStyle w:val="af2"/>
                <w:webHidden/>
                <w:sz w:val="20"/>
                <w:szCs w:val="20"/>
              </w:rPr>
              <w:fldChar w:fldCharType="begin"/>
            </w:r>
            <w:r w:rsidRPr="007D228C">
              <w:rPr>
                <w:rStyle w:val="af2"/>
                <w:webHidden/>
                <w:sz w:val="20"/>
                <w:szCs w:val="20"/>
              </w:rPr>
              <w:instrText xml:space="preserve"> PAGEREF _Toc71627090 \h </w:instrText>
            </w:r>
            <w:r w:rsidRPr="007D228C">
              <w:rPr>
                <w:rStyle w:val="af2"/>
                <w:webHidden/>
                <w:sz w:val="20"/>
                <w:szCs w:val="20"/>
              </w:rPr>
            </w:r>
            <w:r w:rsidRPr="007D228C">
              <w:rPr>
                <w:rStyle w:val="af2"/>
                <w:webHidden/>
                <w:sz w:val="20"/>
                <w:szCs w:val="20"/>
              </w:rPr>
              <w:fldChar w:fldCharType="separate"/>
            </w:r>
            <w:r w:rsidRPr="007D228C">
              <w:rPr>
                <w:rStyle w:val="af2"/>
                <w:webHidden/>
                <w:sz w:val="20"/>
                <w:szCs w:val="20"/>
              </w:rPr>
              <w:t>2</w:t>
            </w:r>
            <w:r w:rsidRPr="007D228C">
              <w:rPr>
                <w:rStyle w:val="af2"/>
                <w:webHidden/>
                <w:sz w:val="20"/>
                <w:szCs w:val="20"/>
              </w:rPr>
              <w:fldChar w:fldCharType="end"/>
            </w:r>
          </w:hyperlink>
        </w:p>
        <w:p w14:paraId="215EFC77" w14:textId="3C644EAA" w:rsidR="007D228C" w:rsidRPr="007D228C" w:rsidRDefault="007D228C">
          <w:pPr>
            <w:pStyle w:val="10"/>
            <w:tabs>
              <w:tab w:val="right" w:leader="dot" w:pos="10456"/>
            </w:tabs>
            <w:rPr>
              <w:rStyle w:val="af2"/>
            </w:rPr>
          </w:pPr>
          <w:hyperlink w:anchor="_Toc71627091" w:history="1">
            <w:r w:rsidRPr="00215DBF">
              <w:rPr>
                <w:rStyle w:val="af2"/>
                <w:noProof/>
              </w:rPr>
              <w:t>프로젝트의 목적</w:t>
            </w:r>
            <w:r w:rsidRPr="007D228C">
              <w:rPr>
                <w:rStyle w:val="af2"/>
                <w:webHidden/>
              </w:rPr>
              <w:tab/>
            </w:r>
            <w:r w:rsidRPr="007D228C">
              <w:rPr>
                <w:rStyle w:val="af2"/>
                <w:webHidden/>
              </w:rPr>
              <w:fldChar w:fldCharType="begin"/>
            </w:r>
            <w:r w:rsidRPr="007D228C">
              <w:rPr>
                <w:rStyle w:val="af2"/>
                <w:webHidden/>
              </w:rPr>
              <w:instrText xml:space="preserve"> PAGEREF _Toc71627091 \h </w:instrText>
            </w:r>
            <w:r w:rsidRPr="007D228C">
              <w:rPr>
                <w:rStyle w:val="af2"/>
                <w:webHidden/>
              </w:rPr>
            </w:r>
            <w:r w:rsidRPr="007D228C">
              <w:rPr>
                <w:rStyle w:val="af2"/>
                <w:webHidden/>
              </w:rPr>
              <w:fldChar w:fldCharType="separate"/>
            </w:r>
            <w:r w:rsidRPr="007D228C">
              <w:rPr>
                <w:rStyle w:val="af2"/>
                <w:webHidden/>
              </w:rPr>
              <w:t>2</w:t>
            </w:r>
            <w:r w:rsidRPr="007D228C">
              <w:rPr>
                <w:rStyle w:val="af2"/>
                <w:webHidden/>
              </w:rPr>
              <w:fldChar w:fldCharType="end"/>
            </w:r>
          </w:hyperlink>
        </w:p>
        <w:p w14:paraId="5408232B" w14:textId="5D90BC95" w:rsidR="007D228C" w:rsidRPr="007D228C" w:rsidRDefault="007D228C">
          <w:pPr>
            <w:pStyle w:val="20"/>
            <w:ind w:left="364"/>
            <w:rPr>
              <w:rStyle w:val="af2"/>
              <w:szCs w:val="20"/>
            </w:rPr>
          </w:pPr>
          <w:hyperlink w:anchor="_Toc71627092" w:history="1">
            <w:r w:rsidRPr="007D228C">
              <w:rPr>
                <w:rStyle w:val="af2"/>
                <w:sz w:val="20"/>
                <w:szCs w:val="20"/>
              </w:rPr>
              <w:t>수도 계량기의 숫자를 읽어서 웹서버에 보여주는 digital twin기능을 구현하라(실시간 분석 및 actuation확장기능 개발)</w:t>
            </w:r>
            <w:r w:rsidRPr="007D228C">
              <w:rPr>
                <w:rStyle w:val="af2"/>
                <w:webHidden/>
                <w:sz w:val="20"/>
                <w:szCs w:val="20"/>
              </w:rPr>
              <w:tab/>
            </w:r>
            <w:r w:rsidRPr="007D228C">
              <w:rPr>
                <w:rStyle w:val="af2"/>
                <w:webHidden/>
                <w:sz w:val="20"/>
                <w:szCs w:val="20"/>
              </w:rPr>
              <w:fldChar w:fldCharType="begin"/>
            </w:r>
            <w:r w:rsidRPr="007D228C">
              <w:rPr>
                <w:rStyle w:val="af2"/>
                <w:webHidden/>
                <w:sz w:val="20"/>
                <w:szCs w:val="20"/>
              </w:rPr>
              <w:instrText xml:space="preserve"> PAGEREF _Toc71627092 \h </w:instrText>
            </w:r>
            <w:r w:rsidRPr="007D228C">
              <w:rPr>
                <w:rStyle w:val="af2"/>
                <w:webHidden/>
                <w:sz w:val="20"/>
                <w:szCs w:val="20"/>
              </w:rPr>
            </w:r>
            <w:r w:rsidRPr="007D228C">
              <w:rPr>
                <w:rStyle w:val="af2"/>
                <w:webHidden/>
                <w:sz w:val="20"/>
                <w:szCs w:val="20"/>
              </w:rPr>
              <w:fldChar w:fldCharType="separate"/>
            </w:r>
            <w:r w:rsidRPr="007D228C">
              <w:rPr>
                <w:rStyle w:val="af2"/>
                <w:webHidden/>
                <w:sz w:val="20"/>
                <w:szCs w:val="20"/>
              </w:rPr>
              <w:t>2</w:t>
            </w:r>
            <w:r w:rsidRPr="007D228C">
              <w:rPr>
                <w:rStyle w:val="af2"/>
                <w:webHidden/>
                <w:sz w:val="20"/>
                <w:szCs w:val="20"/>
              </w:rPr>
              <w:fldChar w:fldCharType="end"/>
            </w:r>
          </w:hyperlink>
        </w:p>
        <w:p w14:paraId="5739FC77" w14:textId="2F7C3046" w:rsidR="007D228C" w:rsidRPr="007D228C" w:rsidRDefault="007D228C">
          <w:pPr>
            <w:pStyle w:val="10"/>
            <w:tabs>
              <w:tab w:val="right" w:leader="dot" w:pos="10456"/>
            </w:tabs>
            <w:rPr>
              <w:rStyle w:val="af2"/>
            </w:rPr>
          </w:pPr>
          <w:hyperlink w:anchor="_Toc71627093" w:history="1">
            <w:r w:rsidRPr="00215DBF">
              <w:rPr>
                <w:rStyle w:val="af2"/>
                <w:noProof/>
              </w:rPr>
              <w:t>수준 구분</w:t>
            </w:r>
            <w:r w:rsidRPr="007D228C">
              <w:rPr>
                <w:rStyle w:val="af2"/>
                <w:webHidden/>
              </w:rPr>
              <w:tab/>
            </w:r>
            <w:r w:rsidRPr="007D228C">
              <w:rPr>
                <w:rStyle w:val="af2"/>
                <w:webHidden/>
              </w:rPr>
              <w:fldChar w:fldCharType="begin"/>
            </w:r>
            <w:r w:rsidRPr="007D228C">
              <w:rPr>
                <w:rStyle w:val="af2"/>
                <w:webHidden/>
              </w:rPr>
              <w:instrText xml:space="preserve"> PAGEREF _Toc71627093 \h </w:instrText>
            </w:r>
            <w:r w:rsidRPr="007D228C">
              <w:rPr>
                <w:rStyle w:val="af2"/>
                <w:webHidden/>
              </w:rPr>
            </w:r>
            <w:r w:rsidRPr="007D228C">
              <w:rPr>
                <w:rStyle w:val="af2"/>
                <w:webHidden/>
              </w:rPr>
              <w:fldChar w:fldCharType="separate"/>
            </w:r>
            <w:r w:rsidRPr="007D228C">
              <w:rPr>
                <w:rStyle w:val="af2"/>
                <w:webHidden/>
              </w:rPr>
              <w:t>3</w:t>
            </w:r>
            <w:r w:rsidRPr="007D228C">
              <w:rPr>
                <w:rStyle w:val="af2"/>
                <w:webHidden/>
              </w:rPr>
              <w:fldChar w:fldCharType="end"/>
            </w:r>
          </w:hyperlink>
        </w:p>
        <w:p w14:paraId="669744E2" w14:textId="4BA38832" w:rsidR="007D228C" w:rsidRPr="007D228C" w:rsidRDefault="007D228C">
          <w:pPr>
            <w:pStyle w:val="10"/>
            <w:tabs>
              <w:tab w:val="right" w:leader="dot" w:pos="10456"/>
            </w:tabs>
            <w:rPr>
              <w:rStyle w:val="af2"/>
            </w:rPr>
          </w:pPr>
          <w:hyperlink w:anchor="_Toc71627094" w:history="1">
            <w:r w:rsidRPr="00215DBF">
              <w:rPr>
                <w:rStyle w:val="af2"/>
                <w:noProof/>
              </w:rPr>
              <w:t>관련 기술</w:t>
            </w:r>
            <w:r w:rsidRPr="007D228C">
              <w:rPr>
                <w:rStyle w:val="af2"/>
                <w:webHidden/>
              </w:rPr>
              <w:tab/>
            </w:r>
            <w:r w:rsidRPr="007D228C">
              <w:rPr>
                <w:rStyle w:val="af2"/>
                <w:webHidden/>
              </w:rPr>
              <w:fldChar w:fldCharType="begin"/>
            </w:r>
            <w:r w:rsidRPr="007D228C">
              <w:rPr>
                <w:rStyle w:val="af2"/>
                <w:webHidden/>
              </w:rPr>
              <w:instrText xml:space="preserve"> PAGEREF _Toc71627094 \h </w:instrText>
            </w:r>
            <w:r w:rsidRPr="007D228C">
              <w:rPr>
                <w:rStyle w:val="af2"/>
                <w:webHidden/>
              </w:rPr>
            </w:r>
            <w:r w:rsidRPr="007D228C">
              <w:rPr>
                <w:rStyle w:val="af2"/>
                <w:webHidden/>
              </w:rPr>
              <w:fldChar w:fldCharType="separate"/>
            </w:r>
            <w:r w:rsidRPr="007D228C">
              <w:rPr>
                <w:rStyle w:val="af2"/>
                <w:webHidden/>
              </w:rPr>
              <w:t>3</w:t>
            </w:r>
            <w:r w:rsidRPr="007D228C">
              <w:rPr>
                <w:rStyle w:val="af2"/>
                <w:webHidden/>
              </w:rPr>
              <w:fldChar w:fldCharType="end"/>
            </w:r>
          </w:hyperlink>
        </w:p>
        <w:p w14:paraId="543A8245" w14:textId="2690C806" w:rsidR="007D228C" w:rsidRPr="007D228C" w:rsidRDefault="007D228C">
          <w:pPr>
            <w:pStyle w:val="30"/>
            <w:tabs>
              <w:tab w:val="right" w:leader="dot" w:pos="10456"/>
            </w:tabs>
            <w:ind w:left="728"/>
            <w:rPr>
              <w:rStyle w:val="af2"/>
            </w:rPr>
          </w:pPr>
          <w:hyperlink w:anchor="_Toc71627095" w:history="1">
            <w:r w:rsidRPr="00215DBF">
              <w:rPr>
                <w:rStyle w:val="af2"/>
                <w:noProof/>
              </w:rPr>
              <w:t>Require Skill</w:t>
            </w:r>
            <w:r w:rsidRPr="007D228C">
              <w:rPr>
                <w:rStyle w:val="af2"/>
                <w:webHidden/>
              </w:rPr>
              <w:tab/>
            </w:r>
            <w:r w:rsidRPr="007D228C">
              <w:rPr>
                <w:rStyle w:val="af2"/>
                <w:webHidden/>
              </w:rPr>
              <w:fldChar w:fldCharType="begin"/>
            </w:r>
            <w:r w:rsidRPr="007D228C">
              <w:rPr>
                <w:rStyle w:val="af2"/>
                <w:webHidden/>
              </w:rPr>
              <w:instrText xml:space="preserve"> PAGEREF _Toc71627095 \h </w:instrText>
            </w:r>
            <w:r w:rsidRPr="007D228C">
              <w:rPr>
                <w:rStyle w:val="af2"/>
                <w:webHidden/>
              </w:rPr>
            </w:r>
            <w:r w:rsidRPr="007D228C">
              <w:rPr>
                <w:rStyle w:val="af2"/>
                <w:webHidden/>
              </w:rPr>
              <w:fldChar w:fldCharType="separate"/>
            </w:r>
            <w:r w:rsidRPr="007D228C">
              <w:rPr>
                <w:rStyle w:val="af2"/>
                <w:webHidden/>
              </w:rPr>
              <w:t>3</w:t>
            </w:r>
            <w:r w:rsidRPr="007D228C">
              <w:rPr>
                <w:rStyle w:val="af2"/>
                <w:webHidden/>
              </w:rPr>
              <w:fldChar w:fldCharType="end"/>
            </w:r>
          </w:hyperlink>
        </w:p>
        <w:p w14:paraId="63A467AF" w14:textId="08A3662B" w:rsidR="007D228C" w:rsidRPr="007D228C" w:rsidRDefault="007D228C">
          <w:pPr>
            <w:pStyle w:val="30"/>
            <w:tabs>
              <w:tab w:val="right" w:leader="dot" w:pos="10456"/>
            </w:tabs>
            <w:ind w:left="728"/>
            <w:rPr>
              <w:rStyle w:val="af2"/>
            </w:rPr>
          </w:pPr>
          <w:hyperlink w:anchor="_Toc71627096" w:history="1">
            <w:r w:rsidRPr="00215DBF">
              <w:rPr>
                <w:rStyle w:val="af2"/>
                <w:noProof/>
              </w:rPr>
              <w:t>Acquire Skill</w:t>
            </w:r>
            <w:r w:rsidRPr="007D228C">
              <w:rPr>
                <w:rStyle w:val="af2"/>
                <w:webHidden/>
              </w:rPr>
              <w:tab/>
            </w:r>
            <w:r w:rsidRPr="007D228C">
              <w:rPr>
                <w:rStyle w:val="af2"/>
                <w:webHidden/>
              </w:rPr>
              <w:fldChar w:fldCharType="begin"/>
            </w:r>
            <w:r w:rsidRPr="007D228C">
              <w:rPr>
                <w:rStyle w:val="af2"/>
                <w:webHidden/>
              </w:rPr>
              <w:instrText xml:space="preserve"> PAGEREF _Toc71627096 \h </w:instrText>
            </w:r>
            <w:r w:rsidRPr="007D228C">
              <w:rPr>
                <w:rStyle w:val="af2"/>
                <w:webHidden/>
              </w:rPr>
            </w:r>
            <w:r w:rsidRPr="007D228C">
              <w:rPr>
                <w:rStyle w:val="af2"/>
                <w:webHidden/>
              </w:rPr>
              <w:fldChar w:fldCharType="separate"/>
            </w:r>
            <w:r w:rsidRPr="007D228C">
              <w:rPr>
                <w:rStyle w:val="af2"/>
                <w:webHidden/>
              </w:rPr>
              <w:t>3</w:t>
            </w:r>
            <w:r w:rsidRPr="007D228C">
              <w:rPr>
                <w:rStyle w:val="af2"/>
                <w:webHidden/>
              </w:rPr>
              <w:fldChar w:fldCharType="end"/>
            </w:r>
          </w:hyperlink>
        </w:p>
        <w:p w14:paraId="352A7D84" w14:textId="655C6294" w:rsidR="007D228C" w:rsidRPr="007D228C" w:rsidRDefault="007D228C">
          <w:pPr>
            <w:pStyle w:val="10"/>
            <w:tabs>
              <w:tab w:val="right" w:leader="dot" w:pos="10456"/>
            </w:tabs>
            <w:rPr>
              <w:rStyle w:val="af2"/>
            </w:rPr>
          </w:pPr>
          <w:hyperlink w:anchor="_Toc71627097" w:history="1">
            <w:r w:rsidRPr="00215DBF">
              <w:rPr>
                <w:rStyle w:val="af2"/>
                <w:noProof/>
              </w:rPr>
              <w:t>미션 별 목표 및 평가기준</w:t>
            </w:r>
            <w:r w:rsidRPr="007D228C">
              <w:rPr>
                <w:rStyle w:val="af2"/>
                <w:webHidden/>
              </w:rPr>
              <w:tab/>
            </w:r>
            <w:r w:rsidRPr="007D228C">
              <w:rPr>
                <w:rStyle w:val="af2"/>
                <w:webHidden/>
              </w:rPr>
              <w:fldChar w:fldCharType="begin"/>
            </w:r>
            <w:r w:rsidRPr="007D228C">
              <w:rPr>
                <w:rStyle w:val="af2"/>
                <w:webHidden/>
              </w:rPr>
              <w:instrText xml:space="preserve"> PAGEREF _Toc71627097 \h </w:instrText>
            </w:r>
            <w:r w:rsidRPr="007D228C">
              <w:rPr>
                <w:rStyle w:val="af2"/>
                <w:webHidden/>
              </w:rPr>
            </w:r>
            <w:r w:rsidRPr="007D228C">
              <w:rPr>
                <w:rStyle w:val="af2"/>
                <w:webHidden/>
              </w:rPr>
              <w:fldChar w:fldCharType="separate"/>
            </w:r>
            <w:r w:rsidRPr="007D228C">
              <w:rPr>
                <w:rStyle w:val="af2"/>
                <w:webHidden/>
              </w:rPr>
              <w:t>4</w:t>
            </w:r>
            <w:r w:rsidRPr="007D228C">
              <w:rPr>
                <w:rStyle w:val="af2"/>
                <w:webHidden/>
              </w:rPr>
              <w:fldChar w:fldCharType="end"/>
            </w:r>
          </w:hyperlink>
        </w:p>
        <w:p w14:paraId="3A1DFBBB" w14:textId="3B3A6422" w:rsidR="007D228C" w:rsidRPr="007D228C" w:rsidRDefault="007D228C">
          <w:pPr>
            <w:pStyle w:val="20"/>
            <w:ind w:left="364"/>
            <w:rPr>
              <w:rStyle w:val="af2"/>
              <w:szCs w:val="20"/>
            </w:rPr>
          </w:pPr>
          <w:hyperlink w:anchor="_Toc71627098" w:history="1">
            <w:r w:rsidRPr="007D228C">
              <w:rPr>
                <w:rStyle w:val="af2"/>
                <w:sz w:val="20"/>
                <w:szCs w:val="20"/>
              </w:rPr>
              <w:t>Mission 1: 실시간 미터 이미지 취득 시스템 구축</w:t>
            </w:r>
            <w:r w:rsidRPr="007D228C">
              <w:rPr>
                <w:rStyle w:val="af2"/>
                <w:webHidden/>
                <w:sz w:val="20"/>
                <w:szCs w:val="20"/>
              </w:rPr>
              <w:tab/>
            </w:r>
            <w:r w:rsidRPr="007D228C">
              <w:rPr>
                <w:rStyle w:val="af2"/>
                <w:webHidden/>
                <w:sz w:val="20"/>
                <w:szCs w:val="20"/>
              </w:rPr>
              <w:fldChar w:fldCharType="begin"/>
            </w:r>
            <w:r w:rsidRPr="007D228C">
              <w:rPr>
                <w:rStyle w:val="af2"/>
                <w:webHidden/>
                <w:sz w:val="20"/>
                <w:szCs w:val="20"/>
              </w:rPr>
              <w:instrText xml:space="preserve"> PAGEREF _Toc71627098 \h </w:instrText>
            </w:r>
            <w:r w:rsidRPr="007D228C">
              <w:rPr>
                <w:rStyle w:val="af2"/>
                <w:webHidden/>
                <w:sz w:val="20"/>
                <w:szCs w:val="20"/>
              </w:rPr>
            </w:r>
            <w:r w:rsidRPr="007D228C">
              <w:rPr>
                <w:rStyle w:val="af2"/>
                <w:webHidden/>
                <w:sz w:val="20"/>
                <w:szCs w:val="20"/>
              </w:rPr>
              <w:fldChar w:fldCharType="separate"/>
            </w:r>
            <w:r w:rsidRPr="007D228C">
              <w:rPr>
                <w:rStyle w:val="af2"/>
                <w:webHidden/>
                <w:sz w:val="20"/>
                <w:szCs w:val="20"/>
              </w:rPr>
              <w:t>4</w:t>
            </w:r>
            <w:r w:rsidRPr="007D228C">
              <w:rPr>
                <w:rStyle w:val="af2"/>
                <w:webHidden/>
                <w:sz w:val="20"/>
                <w:szCs w:val="20"/>
              </w:rPr>
              <w:fldChar w:fldCharType="end"/>
            </w:r>
          </w:hyperlink>
        </w:p>
        <w:p w14:paraId="2B4F196A" w14:textId="7538B1AB" w:rsidR="007D228C" w:rsidRPr="007D228C" w:rsidRDefault="007D228C">
          <w:pPr>
            <w:pStyle w:val="20"/>
            <w:ind w:left="364"/>
            <w:rPr>
              <w:rStyle w:val="af2"/>
              <w:szCs w:val="20"/>
            </w:rPr>
          </w:pPr>
          <w:hyperlink w:anchor="_Toc71627099" w:history="1">
            <w:r w:rsidRPr="007D228C">
              <w:rPr>
                <w:rStyle w:val="af2"/>
                <w:sz w:val="20"/>
                <w:szCs w:val="20"/>
              </w:rPr>
              <w:t>Mission 2: 숫자 추출하기1</w:t>
            </w:r>
            <w:r w:rsidRPr="007D228C">
              <w:rPr>
                <w:rStyle w:val="af2"/>
                <w:webHidden/>
                <w:sz w:val="20"/>
                <w:szCs w:val="20"/>
              </w:rPr>
              <w:tab/>
            </w:r>
            <w:r w:rsidRPr="007D228C">
              <w:rPr>
                <w:rStyle w:val="af2"/>
                <w:webHidden/>
                <w:sz w:val="20"/>
                <w:szCs w:val="20"/>
              </w:rPr>
              <w:fldChar w:fldCharType="begin"/>
            </w:r>
            <w:r w:rsidRPr="007D228C">
              <w:rPr>
                <w:rStyle w:val="af2"/>
                <w:webHidden/>
                <w:sz w:val="20"/>
                <w:szCs w:val="20"/>
              </w:rPr>
              <w:instrText xml:space="preserve"> PAGEREF _Toc71627099 \h </w:instrText>
            </w:r>
            <w:r w:rsidRPr="007D228C">
              <w:rPr>
                <w:rStyle w:val="af2"/>
                <w:webHidden/>
                <w:sz w:val="20"/>
                <w:szCs w:val="20"/>
              </w:rPr>
            </w:r>
            <w:r w:rsidRPr="007D228C">
              <w:rPr>
                <w:rStyle w:val="af2"/>
                <w:webHidden/>
                <w:sz w:val="20"/>
                <w:szCs w:val="20"/>
              </w:rPr>
              <w:fldChar w:fldCharType="separate"/>
            </w:r>
            <w:r w:rsidRPr="007D228C">
              <w:rPr>
                <w:rStyle w:val="af2"/>
                <w:webHidden/>
                <w:sz w:val="20"/>
                <w:szCs w:val="20"/>
              </w:rPr>
              <w:t>5</w:t>
            </w:r>
            <w:r w:rsidRPr="007D228C">
              <w:rPr>
                <w:rStyle w:val="af2"/>
                <w:webHidden/>
                <w:sz w:val="20"/>
                <w:szCs w:val="20"/>
              </w:rPr>
              <w:fldChar w:fldCharType="end"/>
            </w:r>
          </w:hyperlink>
        </w:p>
        <w:p w14:paraId="148EC13D" w14:textId="5106887B" w:rsidR="007D228C" w:rsidRPr="007D228C" w:rsidRDefault="007D228C">
          <w:pPr>
            <w:pStyle w:val="20"/>
            <w:ind w:left="364"/>
            <w:rPr>
              <w:rStyle w:val="af2"/>
              <w:szCs w:val="20"/>
            </w:rPr>
          </w:pPr>
          <w:hyperlink w:anchor="_Toc71627100" w:history="1">
            <w:r w:rsidRPr="007D228C">
              <w:rPr>
                <w:rStyle w:val="af2"/>
                <w:sz w:val="20"/>
                <w:szCs w:val="20"/>
              </w:rPr>
              <w:t>Mission 3: 숫자 추출하기2</w:t>
            </w:r>
            <w:r w:rsidRPr="007D228C">
              <w:rPr>
                <w:rStyle w:val="af2"/>
                <w:webHidden/>
                <w:sz w:val="20"/>
                <w:szCs w:val="20"/>
              </w:rPr>
              <w:tab/>
            </w:r>
            <w:r w:rsidRPr="007D228C">
              <w:rPr>
                <w:rStyle w:val="af2"/>
                <w:webHidden/>
                <w:sz w:val="20"/>
                <w:szCs w:val="20"/>
              </w:rPr>
              <w:fldChar w:fldCharType="begin"/>
            </w:r>
            <w:r w:rsidRPr="007D228C">
              <w:rPr>
                <w:rStyle w:val="af2"/>
                <w:webHidden/>
                <w:sz w:val="20"/>
                <w:szCs w:val="20"/>
              </w:rPr>
              <w:instrText xml:space="preserve"> PAGEREF _Toc71627100 \h </w:instrText>
            </w:r>
            <w:r w:rsidRPr="007D228C">
              <w:rPr>
                <w:rStyle w:val="af2"/>
                <w:webHidden/>
                <w:sz w:val="20"/>
                <w:szCs w:val="20"/>
              </w:rPr>
            </w:r>
            <w:r w:rsidRPr="007D228C">
              <w:rPr>
                <w:rStyle w:val="af2"/>
                <w:webHidden/>
                <w:sz w:val="20"/>
                <w:szCs w:val="20"/>
              </w:rPr>
              <w:fldChar w:fldCharType="separate"/>
            </w:r>
            <w:r w:rsidRPr="007D228C">
              <w:rPr>
                <w:rStyle w:val="af2"/>
                <w:webHidden/>
                <w:sz w:val="20"/>
                <w:szCs w:val="20"/>
              </w:rPr>
              <w:t>6</w:t>
            </w:r>
            <w:r w:rsidRPr="007D228C">
              <w:rPr>
                <w:rStyle w:val="af2"/>
                <w:webHidden/>
                <w:sz w:val="20"/>
                <w:szCs w:val="20"/>
              </w:rPr>
              <w:fldChar w:fldCharType="end"/>
            </w:r>
          </w:hyperlink>
        </w:p>
        <w:p w14:paraId="439810CF" w14:textId="7C29019A" w:rsidR="007D228C" w:rsidRPr="007D228C" w:rsidRDefault="007D228C">
          <w:pPr>
            <w:pStyle w:val="20"/>
            <w:ind w:left="364"/>
            <w:rPr>
              <w:rStyle w:val="af2"/>
              <w:szCs w:val="20"/>
            </w:rPr>
          </w:pPr>
          <w:hyperlink w:anchor="_Toc71627101" w:history="1">
            <w:r w:rsidRPr="007D228C">
              <w:rPr>
                <w:rStyle w:val="af2"/>
                <w:sz w:val="20"/>
                <w:szCs w:val="20"/>
              </w:rPr>
              <w:t>Mission4: Google tesseract를 통해 숫자 인식하기</w:t>
            </w:r>
            <w:r w:rsidRPr="007D228C">
              <w:rPr>
                <w:rStyle w:val="af2"/>
                <w:webHidden/>
                <w:sz w:val="20"/>
                <w:szCs w:val="20"/>
              </w:rPr>
              <w:tab/>
            </w:r>
            <w:r w:rsidRPr="007D228C">
              <w:rPr>
                <w:rStyle w:val="af2"/>
                <w:webHidden/>
                <w:sz w:val="20"/>
                <w:szCs w:val="20"/>
              </w:rPr>
              <w:fldChar w:fldCharType="begin"/>
            </w:r>
            <w:r w:rsidRPr="007D228C">
              <w:rPr>
                <w:rStyle w:val="af2"/>
                <w:webHidden/>
                <w:sz w:val="20"/>
                <w:szCs w:val="20"/>
              </w:rPr>
              <w:instrText xml:space="preserve"> PAGEREF _Toc71627101 \h </w:instrText>
            </w:r>
            <w:r w:rsidRPr="007D228C">
              <w:rPr>
                <w:rStyle w:val="af2"/>
                <w:webHidden/>
                <w:sz w:val="20"/>
                <w:szCs w:val="20"/>
              </w:rPr>
            </w:r>
            <w:r w:rsidRPr="007D228C">
              <w:rPr>
                <w:rStyle w:val="af2"/>
                <w:webHidden/>
                <w:sz w:val="20"/>
                <w:szCs w:val="20"/>
              </w:rPr>
              <w:fldChar w:fldCharType="separate"/>
            </w:r>
            <w:r w:rsidRPr="007D228C">
              <w:rPr>
                <w:rStyle w:val="af2"/>
                <w:webHidden/>
                <w:sz w:val="20"/>
                <w:szCs w:val="20"/>
              </w:rPr>
              <w:t>8</w:t>
            </w:r>
            <w:r w:rsidRPr="007D228C">
              <w:rPr>
                <w:rStyle w:val="af2"/>
                <w:webHidden/>
                <w:sz w:val="20"/>
                <w:szCs w:val="20"/>
              </w:rPr>
              <w:fldChar w:fldCharType="end"/>
            </w:r>
          </w:hyperlink>
        </w:p>
        <w:p w14:paraId="3BC9B243" w14:textId="116E1018" w:rsidR="007D228C" w:rsidRPr="007D228C" w:rsidRDefault="007D228C">
          <w:pPr>
            <w:pStyle w:val="20"/>
            <w:ind w:left="364"/>
            <w:rPr>
              <w:rStyle w:val="af2"/>
              <w:szCs w:val="20"/>
            </w:rPr>
          </w:pPr>
          <w:hyperlink w:anchor="_Toc71627102" w:history="1">
            <w:r w:rsidRPr="007D228C">
              <w:rPr>
                <w:rStyle w:val="af2"/>
                <w:sz w:val="20"/>
                <w:szCs w:val="20"/>
              </w:rPr>
              <w:t>Mission 5: 수도계량기 숫자인식 머신러닝을 위한 데이터 분류</w:t>
            </w:r>
            <w:r w:rsidRPr="007D228C">
              <w:rPr>
                <w:rStyle w:val="af2"/>
                <w:webHidden/>
                <w:sz w:val="20"/>
                <w:szCs w:val="20"/>
              </w:rPr>
              <w:tab/>
            </w:r>
            <w:r w:rsidRPr="007D228C">
              <w:rPr>
                <w:rStyle w:val="af2"/>
                <w:webHidden/>
                <w:sz w:val="20"/>
                <w:szCs w:val="20"/>
              </w:rPr>
              <w:fldChar w:fldCharType="begin"/>
            </w:r>
            <w:r w:rsidRPr="007D228C">
              <w:rPr>
                <w:rStyle w:val="af2"/>
                <w:webHidden/>
                <w:sz w:val="20"/>
                <w:szCs w:val="20"/>
              </w:rPr>
              <w:instrText xml:space="preserve"> PAGEREF _Toc71627102 \h </w:instrText>
            </w:r>
            <w:r w:rsidRPr="007D228C">
              <w:rPr>
                <w:rStyle w:val="af2"/>
                <w:webHidden/>
                <w:sz w:val="20"/>
                <w:szCs w:val="20"/>
              </w:rPr>
            </w:r>
            <w:r w:rsidRPr="007D228C">
              <w:rPr>
                <w:rStyle w:val="af2"/>
                <w:webHidden/>
                <w:sz w:val="20"/>
                <w:szCs w:val="20"/>
              </w:rPr>
              <w:fldChar w:fldCharType="separate"/>
            </w:r>
            <w:r w:rsidRPr="007D228C">
              <w:rPr>
                <w:rStyle w:val="af2"/>
                <w:webHidden/>
                <w:sz w:val="20"/>
                <w:szCs w:val="20"/>
              </w:rPr>
              <w:t>9</w:t>
            </w:r>
            <w:r w:rsidRPr="007D228C">
              <w:rPr>
                <w:rStyle w:val="af2"/>
                <w:webHidden/>
                <w:sz w:val="20"/>
                <w:szCs w:val="20"/>
              </w:rPr>
              <w:fldChar w:fldCharType="end"/>
            </w:r>
          </w:hyperlink>
        </w:p>
        <w:p w14:paraId="43C87EBE" w14:textId="49FB38D5" w:rsidR="007D228C" w:rsidRPr="007D228C" w:rsidRDefault="007D228C">
          <w:pPr>
            <w:pStyle w:val="20"/>
            <w:ind w:left="364"/>
            <w:rPr>
              <w:rStyle w:val="af2"/>
              <w:szCs w:val="20"/>
            </w:rPr>
          </w:pPr>
          <w:hyperlink w:anchor="_Toc71627103" w:history="1">
            <w:r w:rsidRPr="007D228C">
              <w:rPr>
                <w:rStyle w:val="af2"/>
                <w:sz w:val="20"/>
                <w:szCs w:val="20"/>
              </w:rPr>
              <w:t>Mission 6: 숫자 예측모델 개발하기</w:t>
            </w:r>
            <w:r w:rsidRPr="007D228C">
              <w:rPr>
                <w:rStyle w:val="af2"/>
                <w:webHidden/>
                <w:sz w:val="20"/>
                <w:szCs w:val="20"/>
              </w:rPr>
              <w:tab/>
            </w:r>
            <w:r w:rsidRPr="007D228C">
              <w:rPr>
                <w:rStyle w:val="af2"/>
                <w:webHidden/>
                <w:sz w:val="20"/>
                <w:szCs w:val="20"/>
              </w:rPr>
              <w:fldChar w:fldCharType="begin"/>
            </w:r>
            <w:r w:rsidRPr="007D228C">
              <w:rPr>
                <w:rStyle w:val="af2"/>
                <w:webHidden/>
                <w:sz w:val="20"/>
                <w:szCs w:val="20"/>
              </w:rPr>
              <w:instrText xml:space="preserve"> PAGEREF _Toc71627103 \h </w:instrText>
            </w:r>
            <w:r w:rsidRPr="007D228C">
              <w:rPr>
                <w:rStyle w:val="af2"/>
                <w:webHidden/>
                <w:sz w:val="20"/>
                <w:szCs w:val="20"/>
              </w:rPr>
            </w:r>
            <w:r w:rsidRPr="007D228C">
              <w:rPr>
                <w:rStyle w:val="af2"/>
                <w:webHidden/>
                <w:sz w:val="20"/>
                <w:szCs w:val="20"/>
              </w:rPr>
              <w:fldChar w:fldCharType="separate"/>
            </w:r>
            <w:r w:rsidRPr="007D228C">
              <w:rPr>
                <w:rStyle w:val="af2"/>
                <w:webHidden/>
                <w:sz w:val="20"/>
                <w:szCs w:val="20"/>
              </w:rPr>
              <w:t>10</w:t>
            </w:r>
            <w:r w:rsidRPr="007D228C">
              <w:rPr>
                <w:rStyle w:val="af2"/>
                <w:webHidden/>
                <w:sz w:val="20"/>
                <w:szCs w:val="20"/>
              </w:rPr>
              <w:fldChar w:fldCharType="end"/>
            </w:r>
          </w:hyperlink>
        </w:p>
        <w:p w14:paraId="7DB32705" w14:textId="4CC134CC" w:rsidR="007D228C" w:rsidRPr="007D228C" w:rsidRDefault="007D228C">
          <w:pPr>
            <w:pStyle w:val="20"/>
            <w:ind w:left="364"/>
            <w:rPr>
              <w:rStyle w:val="af2"/>
              <w:szCs w:val="20"/>
            </w:rPr>
          </w:pPr>
          <w:hyperlink w:anchor="_Toc71627104" w:history="1">
            <w:r w:rsidRPr="007D228C">
              <w:rPr>
                <w:rStyle w:val="af2"/>
                <w:sz w:val="20"/>
                <w:szCs w:val="20"/>
              </w:rPr>
              <w:t>Mission 7: Digital Twin Meter구성</w:t>
            </w:r>
            <w:r w:rsidRPr="007D228C">
              <w:rPr>
                <w:rStyle w:val="af2"/>
                <w:webHidden/>
                <w:sz w:val="20"/>
                <w:szCs w:val="20"/>
              </w:rPr>
              <w:tab/>
            </w:r>
            <w:r w:rsidRPr="007D228C">
              <w:rPr>
                <w:rStyle w:val="af2"/>
                <w:webHidden/>
                <w:sz w:val="20"/>
                <w:szCs w:val="20"/>
              </w:rPr>
              <w:fldChar w:fldCharType="begin"/>
            </w:r>
            <w:r w:rsidRPr="007D228C">
              <w:rPr>
                <w:rStyle w:val="af2"/>
                <w:webHidden/>
                <w:sz w:val="20"/>
                <w:szCs w:val="20"/>
              </w:rPr>
              <w:instrText xml:space="preserve"> PAGEREF _Toc71627104 \h </w:instrText>
            </w:r>
            <w:r w:rsidRPr="007D228C">
              <w:rPr>
                <w:rStyle w:val="af2"/>
                <w:webHidden/>
                <w:sz w:val="20"/>
                <w:szCs w:val="20"/>
              </w:rPr>
            </w:r>
            <w:r w:rsidRPr="007D228C">
              <w:rPr>
                <w:rStyle w:val="af2"/>
                <w:webHidden/>
                <w:sz w:val="20"/>
                <w:szCs w:val="20"/>
              </w:rPr>
              <w:fldChar w:fldCharType="separate"/>
            </w:r>
            <w:r w:rsidRPr="007D228C">
              <w:rPr>
                <w:rStyle w:val="af2"/>
                <w:webHidden/>
                <w:sz w:val="20"/>
                <w:szCs w:val="20"/>
              </w:rPr>
              <w:t>11</w:t>
            </w:r>
            <w:r w:rsidRPr="007D228C">
              <w:rPr>
                <w:rStyle w:val="af2"/>
                <w:webHidden/>
                <w:sz w:val="20"/>
                <w:szCs w:val="20"/>
              </w:rPr>
              <w:fldChar w:fldCharType="end"/>
            </w:r>
          </w:hyperlink>
        </w:p>
        <w:p w14:paraId="5CECEF83" w14:textId="29B0AF14" w:rsidR="007D228C" w:rsidRPr="007D228C" w:rsidRDefault="007D228C">
          <w:pPr>
            <w:pStyle w:val="10"/>
            <w:tabs>
              <w:tab w:val="right" w:leader="dot" w:pos="10456"/>
            </w:tabs>
            <w:rPr>
              <w:rStyle w:val="af2"/>
            </w:rPr>
          </w:pPr>
          <w:hyperlink w:anchor="_Toc71627105" w:history="1">
            <w:r w:rsidRPr="00215DBF">
              <w:rPr>
                <w:rStyle w:val="af2"/>
                <w:noProof/>
              </w:rPr>
              <w:t>모범 답안</w:t>
            </w:r>
            <w:r w:rsidRPr="007D228C">
              <w:rPr>
                <w:rStyle w:val="af2"/>
                <w:webHidden/>
              </w:rPr>
              <w:tab/>
            </w:r>
            <w:r w:rsidRPr="007D228C">
              <w:rPr>
                <w:rStyle w:val="af2"/>
                <w:webHidden/>
              </w:rPr>
              <w:fldChar w:fldCharType="begin"/>
            </w:r>
            <w:r w:rsidRPr="007D228C">
              <w:rPr>
                <w:rStyle w:val="af2"/>
                <w:webHidden/>
              </w:rPr>
              <w:instrText xml:space="preserve"> PAGEREF _Toc71627105 \h </w:instrText>
            </w:r>
            <w:r w:rsidRPr="007D228C">
              <w:rPr>
                <w:rStyle w:val="af2"/>
                <w:webHidden/>
              </w:rPr>
            </w:r>
            <w:r w:rsidRPr="007D228C">
              <w:rPr>
                <w:rStyle w:val="af2"/>
                <w:webHidden/>
              </w:rPr>
              <w:fldChar w:fldCharType="separate"/>
            </w:r>
            <w:r w:rsidRPr="007D228C">
              <w:rPr>
                <w:rStyle w:val="af2"/>
                <w:webHidden/>
              </w:rPr>
              <w:t>12</w:t>
            </w:r>
            <w:r w:rsidRPr="007D228C">
              <w:rPr>
                <w:rStyle w:val="af2"/>
                <w:webHidden/>
              </w:rPr>
              <w:fldChar w:fldCharType="end"/>
            </w:r>
          </w:hyperlink>
        </w:p>
        <w:p w14:paraId="08AD68CF" w14:textId="253A4017" w:rsidR="007D228C" w:rsidRPr="007D228C" w:rsidRDefault="007D228C">
          <w:pPr>
            <w:pStyle w:val="10"/>
            <w:tabs>
              <w:tab w:val="right" w:leader="dot" w:pos="10456"/>
            </w:tabs>
            <w:rPr>
              <w:rStyle w:val="af2"/>
            </w:rPr>
          </w:pPr>
          <w:hyperlink w:anchor="_Toc71627106" w:history="1">
            <w:r w:rsidRPr="00215DBF">
              <w:rPr>
                <w:rStyle w:val="af2"/>
                <w:noProof/>
              </w:rPr>
              <w:t>데이터 파일 설명</w:t>
            </w:r>
            <w:r w:rsidRPr="007D228C">
              <w:rPr>
                <w:rStyle w:val="af2"/>
                <w:webHidden/>
              </w:rPr>
              <w:tab/>
            </w:r>
            <w:r w:rsidRPr="007D228C">
              <w:rPr>
                <w:rStyle w:val="af2"/>
                <w:webHidden/>
              </w:rPr>
              <w:fldChar w:fldCharType="begin"/>
            </w:r>
            <w:r w:rsidRPr="007D228C">
              <w:rPr>
                <w:rStyle w:val="af2"/>
                <w:webHidden/>
              </w:rPr>
              <w:instrText xml:space="preserve"> PAGEREF _Toc71627106 \h </w:instrText>
            </w:r>
            <w:r w:rsidRPr="007D228C">
              <w:rPr>
                <w:rStyle w:val="af2"/>
                <w:webHidden/>
              </w:rPr>
            </w:r>
            <w:r w:rsidRPr="007D228C">
              <w:rPr>
                <w:rStyle w:val="af2"/>
                <w:webHidden/>
              </w:rPr>
              <w:fldChar w:fldCharType="separate"/>
            </w:r>
            <w:r w:rsidRPr="007D228C">
              <w:rPr>
                <w:rStyle w:val="af2"/>
                <w:webHidden/>
              </w:rPr>
              <w:t>12</w:t>
            </w:r>
            <w:r w:rsidRPr="007D228C">
              <w:rPr>
                <w:rStyle w:val="af2"/>
                <w:webHidden/>
              </w:rPr>
              <w:fldChar w:fldCharType="end"/>
            </w:r>
          </w:hyperlink>
        </w:p>
        <w:p w14:paraId="7F9A761B" w14:textId="42F235C8" w:rsidR="007D228C" w:rsidRPr="007D228C" w:rsidRDefault="007D228C">
          <w:pPr>
            <w:pStyle w:val="10"/>
            <w:tabs>
              <w:tab w:val="right" w:leader="dot" w:pos="10456"/>
            </w:tabs>
            <w:rPr>
              <w:rStyle w:val="af2"/>
            </w:rPr>
          </w:pPr>
          <w:hyperlink w:anchor="_Toc71627107" w:history="1">
            <w:r w:rsidRPr="00215DBF">
              <w:rPr>
                <w:rStyle w:val="af2"/>
                <w:noProof/>
              </w:rPr>
              <w:t>학습 지원 정보</w:t>
            </w:r>
            <w:r w:rsidRPr="007D228C">
              <w:rPr>
                <w:rStyle w:val="af2"/>
                <w:webHidden/>
              </w:rPr>
              <w:tab/>
            </w:r>
            <w:r w:rsidRPr="007D228C">
              <w:rPr>
                <w:rStyle w:val="af2"/>
                <w:webHidden/>
              </w:rPr>
              <w:fldChar w:fldCharType="begin"/>
            </w:r>
            <w:r w:rsidRPr="007D228C">
              <w:rPr>
                <w:rStyle w:val="af2"/>
                <w:webHidden/>
              </w:rPr>
              <w:instrText xml:space="preserve"> PAGEREF _Toc71627107 \h </w:instrText>
            </w:r>
            <w:r w:rsidRPr="007D228C">
              <w:rPr>
                <w:rStyle w:val="af2"/>
                <w:webHidden/>
              </w:rPr>
            </w:r>
            <w:r w:rsidRPr="007D228C">
              <w:rPr>
                <w:rStyle w:val="af2"/>
                <w:webHidden/>
              </w:rPr>
              <w:fldChar w:fldCharType="separate"/>
            </w:r>
            <w:r w:rsidRPr="007D228C">
              <w:rPr>
                <w:rStyle w:val="af2"/>
                <w:webHidden/>
              </w:rPr>
              <w:t>13</w:t>
            </w:r>
            <w:r w:rsidRPr="007D228C">
              <w:rPr>
                <w:rStyle w:val="af2"/>
                <w:webHidden/>
              </w:rPr>
              <w:fldChar w:fldCharType="end"/>
            </w:r>
          </w:hyperlink>
        </w:p>
        <w:p w14:paraId="63B1F0C1" w14:textId="72366B73" w:rsidR="007D228C" w:rsidRPr="007D228C" w:rsidRDefault="007D228C">
          <w:pPr>
            <w:pStyle w:val="20"/>
            <w:ind w:left="364"/>
            <w:rPr>
              <w:rStyle w:val="af2"/>
              <w:szCs w:val="20"/>
            </w:rPr>
          </w:pPr>
          <w:hyperlink w:anchor="_Toc71627108" w:history="1">
            <w:r w:rsidRPr="007D228C">
              <w:rPr>
                <w:rStyle w:val="af2"/>
                <w:sz w:val="20"/>
                <w:szCs w:val="20"/>
              </w:rPr>
              <w:t>학습 리소스</w:t>
            </w:r>
            <w:r w:rsidRPr="007D228C">
              <w:rPr>
                <w:rStyle w:val="af2"/>
                <w:webHidden/>
                <w:sz w:val="20"/>
                <w:szCs w:val="20"/>
              </w:rPr>
              <w:tab/>
            </w:r>
            <w:r w:rsidRPr="007D228C">
              <w:rPr>
                <w:rStyle w:val="af2"/>
                <w:webHidden/>
                <w:sz w:val="20"/>
                <w:szCs w:val="20"/>
              </w:rPr>
              <w:fldChar w:fldCharType="begin"/>
            </w:r>
            <w:r w:rsidRPr="007D228C">
              <w:rPr>
                <w:rStyle w:val="af2"/>
                <w:webHidden/>
                <w:sz w:val="20"/>
                <w:szCs w:val="20"/>
              </w:rPr>
              <w:instrText xml:space="preserve"> PAGEREF _Toc71627108 \h </w:instrText>
            </w:r>
            <w:r w:rsidRPr="007D228C">
              <w:rPr>
                <w:rStyle w:val="af2"/>
                <w:webHidden/>
                <w:sz w:val="20"/>
                <w:szCs w:val="20"/>
              </w:rPr>
            </w:r>
            <w:r w:rsidRPr="007D228C">
              <w:rPr>
                <w:rStyle w:val="af2"/>
                <w:webHidden/>
                <w:sz w:val="20"/>
                <w:szCs w:val="20"/>
              </w:rPr>
              <w:fldChar w:fldCharType="separate"/>
            </w:r>
            <w:r w:rsidRPr="007D228C">
              <w:rPr>
                <w:rStyle w:val="af2"/>
                <w:webHidden/>
                <w:sz w:val="20"/>
                <w:szCs w:val="20"/>
              </w:rPr>
              <w:t>13</w:t>
            </w:r>
            <w:r w:rsidRPr="007D228C">
              <w:rPr>
                <w:rStyle w:val="af2"/>
                <w:webHidden/>
                <w:sz w:val="20"/>
                <w:szCs w:val="20"/>
              </w:rPr>
              <w:fldChar w:fldCharType="end"/>
            </w:r>
          </w:hyperlink>
        </w:p>
        <w:p w14:paraId="3C6DFB33" w14:textId="523FA183" w:rsidR="007D228C" w:rsidRDefault="007D228C">
          <w:pPr>
            <w:pStyle w:val="10"/>
            <w:tabs>
              <w:tab w:val="right" w:leader="dot" w:pos="10456"/>
            </w:tabs>
            <w:rPr>
              <w:noProof/>
              <w:kern w:val="2"/>
              <w:szCs w:val="22"/>
            </w:rPr>
          </w:pPr>
          <w:hyperlink w:anchor="_Toc71627109" w:history="1">
            <w:r w:rsidRPr="00215DBF">
              <w:rPr>
                <w:rStyle w:val="af2"/>
                <w:noProof/>
              </w:rPr>
              <w:t>포럼</w:t>
            </w:r>
            <w:r w:rsidRPr="007D228C">
              <w:rPr>
                <w:rStyle w:val="af2"/>
                <w:webHidden/>
              </w:rPr>
              <w:tab/>
            </w:r>
            <w:r w:rsidRPr="007D228C">
              <w:rPr>
                <w:rStyle w:val="af2"/>
                <w:webHidden/>
              </w:rPr>
              <w:fldChar w:fldCharType="begin"/>
            </w:r>
            <w:r w:rsidRPr="007D228C">
              <w:rPr>
                <w:rStyle w:val="af2"/>
                <w:webHidden/>
              </w:rPr>
              <w:instrText xml:space="preserve"> PAGEREF _Toc71627109 \h </w:instrText>
            </w:r>
            <w:r w:rsidRPr="007D228C">
              <w:rPr>
                <w:rStyle w:val="af2"/>
                <w:webHidden/>
              </w:rPr>
            </w:r>
            <w:r w:rsidRPr="007D228C">
              <w:rPr>
                <w:rStyle w:val="af2"/>
                <w:webHidden/>
              </w:rPr>
              <w:fldChar w:fldCharType="separate"/>
            </w:r>
            <w:r w:rsidRPr="007D228C">
              <w:rPr>
                <w:rStyle w:val="af2"/>
                <w:webHidden/>
              </w:rPr>
              <w:t>13</w:t>
            </w:r>
            <w:r w:rsidRPr="007D228C">
              <w:rPr>
                <w:rStyle w:val="af2"/>
                <w:webHidden/>
              </w:rPr>
              <w:fldChar w:fldCharType="end"/>
            </w:r>
          </w:hyperlink>
        </w:p>
        <w:p w14:paraId="1D8AD86B" w14:textId="624A9A42" w:rsidR="00D84675" w:rsidRDefault="00D84675">
          <w:r>
            <w:rPr>
              <w:b/>
              <w:bCs/>
              <w:lang w:val="ko-KR"/>
            </w:rPr>
            <w:fldChar w:fldCharType="end"/>
          </w:r>
        </w:p>
      </w:sdtContent>
    </w:sdt>
    <w:p w14:paraId="38E780A6" w14:textId="243F4276" w:rsidR="00707807" w:rsidRDefault="00F41B45" w:rsidP="00707807">
      <w:r>
        <w:br w:type="page"/>
      </w:r>
    </w:p>
    <w:p w14:paraId="1DC234C7" w14:textId="34B6CBE0" w:rsidR="00707807" w:rsidRDefault="00707807" w:rsidP="00707807">
      <w:pPr>
        <w:pStyle w:val="1"/>
      </w:pPr>
      <w:bookmarkStart w:id="1" w:name="_Toc71627088"/>
      <w:r>
        <w:rPr>
          <w:rFonts w:hint="eastAsia"/>
        </w:rPr>
        <w:lastRenderedPageBreak/>
        <w:t>백그라운드</w:t>
      </w:r>
      <w:r>
        <w:t xml:space="preserve"> 스토리</w:t>
      </w:r>
      <w:bookmarkEnd w:id="1"/>
    </w:p>
    <w:p w14:paraId="64896EC9" w14:textId="4CD92405" w:rsidR="000D6B89" w:rsidRPr="000D6B89" w:rsidRDefault="00395193" w:rsidP="000D6B89">
      <w:r w:rsidRPr="00395193">
        <w:t xml:space="preserve">IoT 전문회사인 </w:t>
      </w:r>
      <w:proofErr w:type="spellStart"/>
      <w:r w:rsidRPr="00395193">
        <w:t>MeasureWare</w:t>
      </w:r>
      <w:proofErr w:type="spellEnd"/>
      <w:r w:rsidRPr="00395193">
        <w:t xml:space="preserve">사의 기반서비스는 현장에 설치되어 사용중인 </w:t>
      </w:r>
      <w:r w:rsidR="008A4DF8">
        <w:rPr>
          <w:rFonts w:hint="eastAsia"/>
        </w:rPr>
        <w:t>전통적인 방식의</w:t>
      </w:r>
      <w:r w:rsidRPr="00395193">
        <w:t xml:space="preserve"> 계량기(</w:t>
      </w:r>
      <w:r w:rsidR="008A4DF8">
        <w:rPr>
          <w:rFonts w:hint="eastAsia"/>
        </w:rPr>
        <w:t>통신기능이 탑재되지 않은 계량기</w:t>
      </w:r>
      <w:r w:rsidRPr="00395193">
        <w:t>)의 미터</w:t>
      </w:r>
      <w:r w:rsidR="008A4DF8">
        <w:rPr>
          <w:rFonts w:hint="eastAsia"/>
        </w:rPr>
        <w:t xml:space="preserve"> </w:t>
      </w:r>
      <w:r w:rsidRPr="00395193">
        <w:t xml:space="preserve">값을 실시간으로 읽어서 </w:t>
      </w:r>
      <w:proofErr w:type="spellStart"/>
      <w:r w:rsidR="008A4DF8">
        <w:rPr>
          <w:rFonts w:hint="eastAsia"/>
        </w:rPr>
        <w:t>디지털</w:t>
      </w:r>
      <w:r w:rsidR="008A4DF8" w:rsidRPr="00395193">
        <w:rPr>
          <w:rFonts w:hint="eastAsia"/>
        </w:rPr>
        <w:t>화하여</w:t>
      </w:r>
      <w:proofErr w:type="spellEnd"/>
      <w:r w:rsidRPr="00395193">
        <w:t xml:space="preserve"> </w:t>
      </w:r>
      <w:r w:rsidR="008A4DF8">
        <w:t>digital-twin</w:t>
      </w:r>
      <w:r w:rsidRPr="00395193">
        <w:t xml:space="preserve"> 형태로 </w:t>
      </w:r>
      <w:proofErr w:type="spellStart"/>
      <w:r w:rsidR="008A4DF8" w:rsidRPr="00395193">
        <w:rPr>
          <w:rFonts w:hint="eastAsia"/>
        </w:rPr>
        <w:t>형상화</w:t>
      </w:r>
      <w:r w:rsidR="008A4DF8">
        <w:rPr>
          <w:rFonts w:hint="eastAsia"/>
        </w:rPr>
        <w:t>한다</w:t>
      </w:r>
      <w:proofErr w:type="spellEnd"/>
      <w:r w:rsidR="008A4DF8">
        <w:rPr>
          <w:rFonts w:hint="eastAsia"/>
        </w:rPr>
        <w:t>.</w:t>
      </w:r>
      <w:r w:rsidR="008A4DF8">
        <w:t xml:space="preserve"> </w:t>
      </w:r>
      <w:r w:rsidR="008A4DF8">
        <w:rPr>
          <w:rFonts w:hint="eastAsia"/>
        </w:rPr>
        <w:t xml:space="preserve">또한 이렇게 형상화된 </w:t>
      </w:r>
      <w:r w:rsidR="008A4DF8">
        <w:t>digital-twin</w:t>
      </w:r>
      <w:r w:rsidR="008A4DF8">
        <w:rPr>
          <w:rFonts w:hint="eastAsia"/>
        </w:rPr>
        <w:t>을</w:t>
      </w:r>
      <w:r w:rsidRPr="00395193">
        <w:t xml:space="preserve"> 기반으로 실시간 감시, 실시간 </w:t>
      </w:r>
      <w:r w:rsidR="008A4DF8">
        <w:rPr>
          <w:rFonts w:hint="eastAsia"/>
        </w:rPr>
        <w:t>작동</w:t>
      </w:r>
      <w:r w:rsidRPr="00395193">
        <w:t xml:space="preserve">, 리스크 관리 등 다양한 고객맞춤형 서비스를 제공하는 회사이다. 이 회사는 </w:t>
      </w:r>
      <w:r w:rsidR="008A4DF8">
        <w:rPr>
          <w:rFonts w:hint="eastAsia"/>
        </w:rPr>
        <w:t>자신들이 관리하는</w:t>
      </w:r>
      <w:r w:rsidRPr="00395193">
        <w:t xml:space="preserve"> </w:t>
      </w:r>
      <w:r w:rsidR="008A4DF8">
        <w:rPr>
          <w:rFonts w:hint="eastAsia"/>
        </w:rPr>
        <w:t>계량기</w:t>
      </w:r>
      <w:r w:rsidRPr="00395193">
        <w:t>에 카메라를 부착하여 HTTP를 통해 1시간 간격의 실시간 이미지를 가져오는 기능을 구현하였고 대상</w:t>
      </w:r>
      <w:r w:rsidR="00E3360C">
        <w:rPr>
          <w:rFonts w:hint="eastAsia"/>
        </w:rPr>
        <w:t xml:space="preserve"> </w:t>
      </w:r>
      <w:r w:rsidR="00A730C6">
        <w:rPr>
          <w:rFonts w:hint="eastAsia"/>
        </w:rPr>
        <w:t>계량기</w:t>
      </w:r>
      <w:r w:rsidR="00E3360C">
        <w:rPr>
          <w:rFonts w:hint="eastAsia"/>
        </w:rPr>
        <w:t>를</w:t>
      </w:r>
      <w:r w:rsidRPr="00395193">
        <w:t xml:space="preserve"> 확대하고 있다.</w:t>
      </w:r>
    </w:p>
    <w:p w14:paraId="0275DE74" w14:textId="2A03423E" w:rsidR="00707807" w:rsidRDefault="00707807" w:rsidP="00707807">
      <w:pPr>
        <w:pStyle w:val="1"/>
      </w:pPr>
      <w:bookmarkStart w:id="2" w:name="_Toc71627089"/>
      <w:r>
        <w:rPr>
          <w:rFonts w:hint="eastAsia"/>
        </w:rPr>
        <w:t>학습해야</w:t>
      </w:r>
      <w:r>
        <w:t xml:space="preserve"> 하는 키워드에 대한 설명</w:t>
      </w:r>
      <w:bookmarkEnd w:id="2"/>
    </w:p>
    <w:p w14:paraId="6E27E623" w14:textId="1E43F64D" w:rsidR="004D00DE" w:rsidRDefault="004D00DE" w:rsidP="00ED40F6">
      <w:pPr>
        <w:pStyle w:val="2"/>
      </w:pPr>
      <w:bookmarkStart w:id="3" w:name="_Toc71627090"/>
      <w:r>
        <w:rPr>
          <w:rFonts w:hint="eastAsia"/>
        </w:rPr>
        <w:t>자동화된 계량기 검사:</w:t>
      </w:r>
      <w:r>
        <w:t xml:space="preserve"> </w:t>
      </w:r>
      <w:r>
        <w:rPr>
          <w:rFonts w:hint="eastAsia"/>
        </w:rPr>
        <w:t>A</w:t>
      </w:r>
      <w:r>
        <w:t>utomatic Meter Reading (AMR)</w:t>
      </w:r>
      <w:bookmarkEnd w:id="3"/>
    </w:p>
    <w:p w14:paraId="610C1E94" w14:textId="5F72F10B" w:rsidR="008A4DF8" w:rsidRDefault="004D00DE" w:rsidP="0051426E">
      <w:r>
        <w:t>Automatic Meter Reading</w:t>
      </w:r>
      <w:r>
        <w:rPr>
          <w:rFonts w:hint="eastAsia"/>
        </w:rPr>
        <w:t>는 전기,</w:t>
      </w:r>
      <w:r>
        <w:t xml:space="preserve"> </w:t>
      </w:r>
      <w:r>
        <w:rPr>
          <w:rFonts w:hint="eastAsia"/>
        </w:rPr>
        <w:t>가스나 물 사용량을 모니터링이나 요금 청구를 위해 자동으로 기록하는 것을 말한다.</w:t>
      </w:r>
      <w:r>
        <w:t xml:space="preserve"> </w:t>
      </w:r>
      <w:r>
        <w:rPr>
          <w:rFonts w:hint="eastAsia"/>
        </w:rPr>
        <w:t xml:space="preserve">현재 </w:t>
      </w:r>
      <w:r>
        <w:t>Smart readers</w:t>
      </w:r>
      <w:r>
        <w:rPr>
          <w:rFonts w:hint="eastAsia"/>
        </w:rPr>
        <w:t>가 존재하지만</w:t>
      </w:r>
      <w:r>
        <w:t xml:space="preserve">, </w:t>
      </w:r>
      <w:r w:rsidRPr="0051426E">
        <w:rPr>
          <w:rFonts w:hint="eastAsia"/>
        </w:rPr>
        <w:t>많은</w:t>
      </w:r>
      <w:r w:rsidRPr="0051426E">
        <w:t xml:space="preserve"> 국가, 특히 저개발 국가에서 널리 퍼지지 않았</w:t>
      </w:r>
      <w:r>
        <w:rPr>
          <w:rFonts w:hint="eastAsia"/>
        </w:rPr>
        <w:t>다</w:t>
      </w:r>
      <w:r w:rsidRPr="0051426E">
        <w:t>.</w:t>
      </w:r>
      <w:r>
        <w:t xml:space="preserve"> </w:t>
      </w:r>
      <w:r>
        <w:rPr>
          <w:rFonts w:hint="eastAsia"/>
        </w:rPr>
        <w:t>따라서 현재</w:t>
      </w:r>
      <w:r>
        <w:t xml:space="preserve"> </w:t>
      </w:r>
      <w:r>
        <w:rPr>
          <w:rFonts w:hint="eastAsia"/>
        </w:rPr>
        <w:t>대부분의 계량기 검사</w:t>
      </w:r>
      <w:r w:rsidR="00C96B2B">
        <w:rPr>
          <w:rFonts w:hint="eastAsia"/>
        </w:rPr>
        <w:t>는</w:t>
      </w:r>
      <w:r>
        <w:rPr>
          <w:rFonts w:hint="eastAsia"/>
        </w:rPr>
        <w:t xml:space="preserve"> 작업자가 현장에 직접 가서 </w:t>
      </w:r>
      <w:r w:rsidR="0022463E">
        <w:rPr>
          <w:rFonts w:hint="eastAsia"/>
        </w:rPr>
        <w:t>계량기</w:t>
      </w:r>
      <w:r>
        <w:rPr>
          <w:rFonts w:hint="eastAsia"/>
        </w:rPr>
        <w:t>의 사진을 찍음으로써 진행된다. 이러한 과정에서 오류가 많이 발생하는 것이 오랜 시간동안 증명되었기에,</w:t>
      </w:r>
      <w:r>
        <w:t xml:space="preserve"> </w:t>
      </w:r>
      <w:r>
        <w:rPr>
          <w:rFonts w:hint="eastAsia"/>
        </w:rPr>
        <w:t xml:space="preserve">또 다른 작업자가 </w:t>
      </w:r>
      <w:r w:rsidR="0022463E">
        <w:rPr>
          <w:rFonts w:hint="eastAsia"/>
        </w:rPr>
        <w:t>계량</w:t>
      </w:r>
      <w:r>
        <w:rPr>
          <w:rFonts w:hint="eastAsia"/>
        </w:rPr>
        <w:t>기의 사진을 확인하는 작업을 거친다.</w:t>
      </w:r>
      <w:r>
        <w:t xml:space="preserve"> </w:t>
      </w:r>
      <w:r>
        <w:rPr>
          <w:rFonts w:hint="eastAsia"/>
        </w:rPr>
        <w:t>이러한 o</w:t>
      </w:r>
      <w:r>
        <w:t>ffline checking</w:t>
      </w:r>
      <w:r>
        <w:rPr>
          <w:rFonts w:hint="eastAsia"/>
        </w:rPr>
        <w:t>은 많은 사람의 노력과 시간을 필요로 하고</w:t>
      </w:r>
      <w:r>
        <w:t xml:space="preserve"> </w:t>
      </w:r>
      <w:r>
        <w:rPr>
          <w:rFonts w:hint="eastAsia"/>
        </w:rPr>
        <w:t>효율성이 낮다.</w:t>
      </w:r>
      <w:r>
        <w:t xml:space="preserve"> </w:t>
      </w:r>
      <w:r>
        <w:rPr>
          <w:rFonts w:hint="eastAsia"/>
        </w:rPr>
        <w:t>게다가 많은 양의 이미지가 검증되어야 하기에 이러한 조사 과정은 때때로 오류를 감지하지 못한다.</w:t>
      </w:r>
      <w:r>
        <w:t xml:space="preserve"> </w:t>
      </w:r>
    </w:p>
    <w:p w14:paraId="76AB5321" w14:textId="66E5EB5A" w:rsidR="004D00DE" w:rsidRDefault="00C96B2B" w:rsidP="0051426E">
      <w:r>
        <w:rPr>
          <w:rFonts w:hint="eastAsia"/>
        </w:rPr>
        <w:t>계량기 검사를 자동으로 수행하면 인간의 실수를 줄이고 인력을 아낄 수 있다.</w:t>
      </w:r>
      <w:r>
        <w:t xml:space="preserve"> </w:t>
      </w:r>
      <w:r w:rsidRPr="00C96B2B">
        <w:rPr>
          <w:rFonts w:hint="eastAsia"/>
        </w:rPr>
        <w:t>또한</w:t>
      </w:r>
      <w:r w:rsidRPr="00C96B2B">
        <w:t xml:space="preserve"> 미터 박스에 설치된 카메라를 사용하여 완전 자동으로 판독을 실행할 수도 있다.</w:t>
      </w:r>
      <w:r>
        <w:rPr>
          <w:rFonts w:hint="eastAsia"/>
        </w:rPr>
        <w:t xml:space="preserve"> </w:t>
      </w:r>
      <w:r w:rsidRPr="00C96B2B">
        <w:rPr>
          <w:rFonts w:hint="eastAsia"/>
        </w:rPr>
        <w:t>이미지</w:t>
      </w:r>
      <w:r w:rsidRPr="00C96B2B">
        <w:t xml:space="preserve"> 기반 AMR은 기존 계량기를 갱신하거나 교체할 필요가 없기 때문에 비용이 저렴하고 설치가 빠르다는 장점이 있다</w:t>
      </w:r>
      <w:r>
        <w:t>.</w:t>
      </w:r>
    </w:p>
    <w:p w14:paraId="1D82DC46" w14:textId="20802D0F" w:rsidR="00A16175" w:rsidRDefault="00A16175" w:rsidP="00A444F8">
      <w:pPr>
        <w:pStyle w:val="1"/>
      </w:pPr>
      <w:bookmarkStart w:id="4" w:name="_Toc71627091"/>
      <w:r>
        <w:rPr>
          <w:rFonts w:hint="eastAsia"/>
        </w:rPr>
        <w:t>프로젝트의 목적</w:t>
      </w:r>
      <w:bookmarkEnd w:id="4"/>
    </w:p>
    <w:p w14:paraId="704D4DDF" w14:textId="38941FFC" w:rsidR="00A16175" w:rsidRPr="00A16175" w:rsidRDefault="007E6A8F" w:rsidP="00A444F8">
      <w:pPr>
        <w:pStyle w:val="2"/>
        <w:spacing w:after="240"/>
      </w:pPr>
      <w:bookmarkStart w:id="5" w:name="_Toc71627092"/>
      <w:r w:rsidRPr="007E6A8F">
        <w:rPr>
          <w:rFonts w:hint="eastAsia"/>
        </w:rPr>
        <w:t>수도</w:t>
      </w:r>
      <w:r w:rsidRPr="007E6A8F">
        <w:t xml:space="preserve"> 계량기의 숫자를 읽어서 웹서버에 보여주는 digital twin기능을 구현하라</w:t>
      </w:r>
      <w:r>
        <w:rPr>
          <w:rFonts w:hint="eastAsia"/>
        </w:rPr>
        <w:t>(</w:t>
      </w:r>
      <w:r w:rsidRPr="007E6A8F">
        <w:t xml:space="preserve">실시간 분석 및 </w:t>
      </w:r>
      <w:r>
        <w:rPr>
          <w:rFonts w:hint="eastAsia"/>
        </w:rPr>
        <w:t>a</w:t>
      </w:r>
      <w:r>
        <w:t>ctuation</w:t>
      </w:r>
      <w:r w:rsidRPr="007E6A8F">
        <w:t>확장기능 개발</w:t>
      </w:r>
      <w:r>
        <w:rPr>
          <w:rFonts w:hint="eastAsia"/>
        </w:rPr>
        <w:t>)</w:t>
      </w:r>
      <w:bookmarkEnd w:id="5"/>
    </w:p>
    <w:tbl>
      <w:tblPr>
        <w:tblStyle w:val="21"/>
        <w:tblW w:w="10456" w:type="dxa"/>
        <w:tblInd w:w="0" w:type="dxa"/>
        <w:tblLook w:val="04A0" w:firstRow="1" w:lastRow="0" w:firstColumn="1" w:lastColumn="0" w:noHBand="0" w:noVBand="1"/>
      </w:tblPr>
      <w:tblGrid>
        <w:gridCol w:w="560"/>
        <w:gridCol w:w="9896"/>
      </w:tblGrid>
      <w:tr w:rsidR="00A16175" w:rsidRPr="00A26BB4" w14:paraId="2BDCD02B" w14:textId="77777777" w:rsidTr="007E6A8F"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3494BA" w:themeFill="accent1"/>
            <w:hideMark/>
          </w:tcPr>
          <w:p w14:paraId="4055E450" w14:textId="77777777" w:rsidR="00A16175" w:rsidRPr="00A26BB4" w:rsidRDefault="00A16175" w:rsidP="00A16175">
            <w:pPr>
              <w:jc w:val="center"/>
            </w:pPr>
            <w:r>
              <w:rPr>
                <w:rFonts w:hint="eastAsia"/>
              </w:rPr>
              <w:t>구분</w:t>
            </w:r>
          </w:p>
        </w:tc>
        <w:tc>
          <w:tcPr>
            <w:tcW w:w="9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3494BA" w:themeFill="accent1"/>
            <w:hideMark/>
          </w:tcPr>
          <w:p w14:paraId="3A24ABBA" w14:textId="77777777" w:rsidR="00A16175" w:rsidRPr="00A26BB4" w:rsidRDefault="00A16175" w:rsidP="00A16175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</w:tr>
      <w:tr w:rsidR="007E6A8F" w:rsidRPr="00A26BB4" w14:paraId="1A500759" w14:textId="77777777" w:rsidTr="007E6A8F"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512AD40B" w14:textId="77777777" w:rsidR="007E6A8F" w:rsidRPr="00A16175" w:rsidRDefault="007E6A8F" w:rsidP="007E6A8F">
            <w:pPr>
              <w:jc w:val="center"/>
              <w:rPr>
                <w:b/>
                <w:bCs/>
              </w:rPr>
            </w:pPr>
            <w:r w:rsidRPr="00A16175">
              <w:rPr>
                <w:rFonts w:hint="eastAsia"/>
                <w:b/>
                <w:bCs/>
              </w:rPr>
              <w:t>1</w:t>
            </w:r>
          </w:p>
        </w:tc>
        <w:tc>
          <w:tcPr>
            <w:tcW w:w="9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73157C57" w14:textId="74FF7A10" w:rsidR="007E6A8F" w:rsidRPr="007E6A8F" w:rsidRDefault="007E6A8F" w:rsidP="007E6A8F">
            <w:pPr>
              <w:rPr>
                <w:rFonts w:asciiTheme="minorHAnsi" w:eastAsiaTheme="minorEastAsia" w:hAnsiTheme="minorHAnsi" w:cstheme="minorBidi"/>
              </w:rPr>
            </w:pPr>
            <w:r w:rsidRPr="007E6A8F">
              <w:rPr>
                <w:rFonts w:asciiTheme="minorHAnsi" w:eastAsiaTheme="minorEastAsia" w:hAnsiTheme="minorHAnsi" w:cstheme="minorBidi"/>
              </w:rPr>
              <w:t>계량기 숫자 부분의 이미지 추출하라</w:t>
            </w:r>
          </w:p>
        </w:tc>
      </w:tr>
      <w:tr w:rsidR="007E6A8F" w:rsidRPr="00A26BB4" w14:paraId="7868BD4A" w14:textId="77777777" w:rsidTr="007E6A8F"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0B36B0FC" w14:textId="77777777" w:rsidR="007E6A8F" w:rsidRPr="00A16175" w:rsidRDefault="007E6A8F" w:rsidP="007E6A8F">
            <w:pPr>
              <w:jc w:val="center"/>
              <w:rPr>
                <w:b/>
                <w:bCs/>
              </w:rPr>
            </w:pPr>
            <w:r w:rsidRPr="00A16175">
              <w:rPr>
                <w:rFonts w:hint="eastAsia"/>
                <w:b/>
                <w:bCs/>
              </w:rPr>
              <w:t>2</w:t>
            </w:r>
          </w:p>
        </w:tc>
        <w:tc>
          <w:tcPr>
            <w:tcW w:w="9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4C306A3E" w14:textId="0EED03BB" w:rsidR="007E6A8F" w:rsidRPr="007E6A8F" w:rsidRDefault="007E6A8F" w:rsidP="007E6A8F">
            <w:pPr>
              <w:rPr>
                <w:rFonts w:asciiTheme="minorHAnsi" w:eastAsiaTheme="minorEastAsia" w:hAnsiTheme="minorHAnsi" w:cstheme="minorBidi"/>
              </w:rPr>
            </w:pPr>
            <w:r w:rsidRPr="007E6A8F">
              <w:rPr>
                <w:rFonts w:asciiTheme="minorHAnsi" w:eastAsiaTheme="minorEastAsia" w:hAnsiTheme="minorHAnsi" w:cstheme="minorBidi"/>
              </w:rPr>
              <w:t>클라우드 서비스를 이용하여 추출한 이미지에서 문자를 인식하라</w:t>
            </w:r>
          </w:p>
        </w:tc>
      </w:tr>
      <w:tr w:rsidR="007E6A8F" w:rsidRPr="00A26BB4" w14:paraId="5E100176" w14:textId="77777777" w:rsidTr="007E6A8F"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6532A7E2" w14:textId="77777777" w:rsidR="007E6A8F" w:rsidRPr="00A16175" w:rsidRDefault="007E6A8F" w:rsidP="007E6A8F">
            <w:pPr>
              <w:jc w:val="center"/>
              <w:rPr>
                <w:b/>
                <w:bCs/>
              </w:rPr>
            </w:pPr>
            <w:r w:rsidRPr="00A16175">
              <w:rPr>
                <w:rFonts w:hint="eastAsia"/>
                <w:b/>
                <w:bCs/>
              </w:rPr>
              <w:t>3</w:t>
            </w:r>
          </w:p>
        </w:tc>
        <w:tc>
          <w:tcPr>
            <w:tcW w:w="9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635F676F" w14:textId="76A8E116" w:rsidR="007E6A8F" w:rsidRPr="007E6A8F" w:rsidRDefault="007E6A8F" w:rsidP="007E6A8F">
            <w:pPr>
              <w:rPr>
                <w:rFonts w:asciiTheme="minorHAnsi" w:eastAsiaTheme="minorEastAsia" w:hAnsiTheme="minorHAnsi" w:cstheme="minorBidi"/>
              </w:rPr>
            </w:pPr>
            <w:r w:rsidRPr="007E6A8F">
              <w:rPr>
                <w:rFonts w:asciiTheme="minorHAnsi" w:eastAsiaTheme="minorEastAsia" w:hAnsiTheme="minorHAnsi" w:cstheme="minorBidi"/>
              </w:rPr>
              <w:t>머신러닝 알고리즘을 탐색하여 기반으로 사용할 알고리즘을 선택하라</w:t>
            </w:r>
          </w:p>
        </w:tc>
      </w:tr>
      <w:tr w:rsidR="007E6A8F" w14:paraId="1E558698" w14:textId="77777777" w:rsidTr="007E6A8F"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714FA8A" w14:textId="77777777" w:rsidR="007E6A8F" w:rsidRPr="00A16175" w:rsidRDefault="007E6A8F" w:rsidP="007E6A8F">
            <w:pPr>
              <w:jc w:val="center"/>
              <w:rPr>
                <w:b/>
                <w:bCs/>
              </w:rPr>
            </w:pPr>
            <w:r w:rsidRPr="00A16175">
              <w:rPr>
                <w:rFonts w:hint="eastAsia"/>
                <w:b/>
                <w:bCs/>
              </w:rPr>
              <w:t>4</w:t>
            </w:r>
          </w:p>
        </w:tc>
        <w:tc>
          <w:tcPr>
            <w:tcW w:w="9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ADC3E79" w14:textId="58151F64" w:rsidR="007E6A8F" w:rsidRPr="007E6A8F" w:rsidRDefault="007E6A8F" w:rsidP="007E6A8F">
            <w:pPr>
              <w:rPr>
                <w:rFonts w:asciiTheme="minorHAnsi" w:eastAsiaTheme="minorEastAsia" w:hAnsiTheme="minorHAnsi" w:cstheme="minorBidi"/>
              </w:rPr>
            </w:pPr>
            <w:r w:rsidRPr="007E6A8F">
              <w:rPr>
                <w:rFonts w:asciiTheme="minorHAnsi" w:eastAsiaTheme="minorEastAsia" w:hAnsiTheme="minorHAnsi" w:cstheme="minorBidi"/>
              </w:rPr>
              <w:t>수천 장 이미지를 갖고 각각의 사진에 레이블링을 어떻게 할 지 기술적으로 궁리하라</w:t>
            </w:r>
          </w:p>
        </w:tc>
      </w:tr>
      <w:tr w:rsidR="007E6A8F" w14:paraId="07BE9B75" w14:textId="77777777" w:rsidTr="007E6A8F"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2193894" w14:textId="77777777" w:rsidR="007E6A8F" w:rsidRPr="00A16175" w:rsidRDefault="007E6A8F" w:rsidP="007E6A8F">
            <w:pPr>
              <w:jc w:val="center"/>
              <w:rPr>
                <w:b/>
                <w:bCs/>
              </w:rPr>
            </w:pPr>
            <w:r w:rsidRPr="00A16175">
              <w:rPr>
                <w:rFonts w:hint="eastAsia"/>
                <w:b/>
                <w:bCs/>
              </w:rPr>
              <w:t>5</w:t>
            </w:r>
          </w:p>
        </w:tc>
        <w:tc>
          <w:tcPr>
            <w:tcW w:w="9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C9C6AEC" w14:textId="5ED40392" w:rsidR="007E6A8F" w:rsidRPr="007E6A8F" w:rsidRDefault="007E6A8F" w:rsidP="007E6A8F">
            <w:pPr>
              <w:rPr>
                <w:rFonts w:asciiTheme="minorHAnsi" w:eastAsiaTheme="minorEastAsia" w:hAnsiTheme="minorHAnsi" w:cstheme="minorBidi"/>
              </w:rPr>
            </w:pPr>
            <w:r w:rsidRPr="007E6A8F">
              <w:rPr>
                <w:rFonts w:asciiTheme="minorHAnsi" w:eastAsiaTheme="minorEastAsia" w:hAnsiTheme="minorHAnsi" w:cstheme="minorBidi"/>
              </w:rPr>
              <w:t>파이썬 툴을 사용하여 수천 장 이미지를 적절한 하나의 데이터 화일로 구성하라</w:t>
            </w:r>
          </w:p>
        </w:tc>
      </w:tr>
      <w:tr w:rsidR="007E6A8F" w14:paraId="2834C1F6" w14:textId="77777777" w:rsidTr="007E6A8F"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65E8210" w14:textId="77777777" w:rsidR="007E6A8F" w:rsidRPr="00A16175" w:rsidRDefault="007E6A8F" w:rsidP="007E6A8F">
            <w:pPr>
              <w:jc w:val="center"/>
              <w:rPr>
                <w:b/>
                <w:bCs/>
              </w:rPr>
            </w:pPr>
            <w:r w:rsidRPr="00A16175">
              <w:rPr>
                <w:rFonts w:hint="eastAsia"/>
                <w:b/>
                <w:bCs/>
              </w:rPr>
              <w:t>6</w:t>
            </w:r>
          </w:p>
        </w:tc>
        <w:tc>
          <w:tcPr>
            <w:tcW w:w="9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2B0803E" w14:textId="67BE34EE" w:rsidR="007E6A8F" w:rsidRPr="007E6A8F" w:rsidRDefault="007E6A8F" w:rsidP="007E6A8F">
            <w:pPr>
              <w:rPr>
                <w:rFonts w:asciiTheme="minorHAnsi" w:eastAsiaTheme="minorEastAsia" w:hAnsiTheme="minorHAnsi" w:cstheme="minorBidi"/>
              </w:rPr>
            </w:pPr>
            <w:r w:rsidRPr="007E6A8F">
              <w:rPr>
                <w:rFonts w:asciiTheme="minorHAnsi" w:eastAsiaTheme="minorEastAsia" w:hAnsiTheme="minorHAnsi" w:cstheme="minorBidi"/>
              </w:rPr>
              <w:t>몇 장의 표본에 대해 머신러닝 Training을 진행할지에 대한 판단기준 세워라</w:t>
            </w:r>
          </w:p>
        </w:tc>
      </w:tr>
      <w:tr w:rsidR="007E6A8F" w14:paraId="2B03D983" w14:textId="77777777" w:rsidTr="007E6A8F"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B01C260" w14:textId="77777777" w:rsidR="007E6A8F" w:rsidRPr="00A16175" w:rsidRDefault="007E6A8F" w:rsidP="007E6A8F">
            <w:pPr>
              <w:jc w:val="center"/>
              <w:rPr>
                <w:b/>
                <w:bCs/>
              </w:rPr>
            </w:pPr>
            <w:r w:rsidRPr="00A16175">
              <w:rPr>
                <w:rFonts w:hint="eastAsia"/>
                <w:b/>
                <w:bCs/>
              </w:rPr>
              <w:t>7</w:t>
            </w:r>
          </w:p>
        </w:tc>
        <w:tc>
          <w:tcPr>
            <w:tcW w:w="9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D8AA5B4" w14:textId="7AF38959" w:rsidR="007E6A8F" w:rsidRPr="007E6A8F" w:rsidRDefault="007E6A8F" w:rsidP="007E6A8F">
            <w:pPr>
              <w:rPr>
                <w:rFonts w:asciiTheme="minorHAnsi" w:eastAsiaTheme="minorEastAsia" w:hAnsiTheme="minorHAnsi" w:cstheme="minorBidi"/>
              </w:rPr>
            </w:pPr>
            <w:r w:rsidRPr="007E6A8F">
              <w:rPr>
                <w:rFonts w:asciiTheme="minorHAnsi" w:eastAsiaTheme="minorEastAsia" w:hAnsiTheme="minorHAnsi" w:cstheme="minorBidi"/>
              </w:rPr>
              <w:t>인식한 숫자를 웹서버에 표기하는 digital twin meter를 구현하라</w:t>
            </w:r>
          </w:p>
        </w:tc>
      </w:tr>
    </w:tbl>
    <w:p w14:paraId="03E239BC" w14:textId="7388AF22" w:rsidR="002F48AA" w:rsidRDefault="002F48AA" w:rsidP="002F48AA">
      <w:bookmarkStart w:id="6" w:name="_Hlk71616744"/>
      <w:r>
        <w:rPr>
          <w:rFonts w:eastAsiaTheme="minorHAnsi"/>
        </w:rPr>
        <w:t>(※</w:t>
      </w:r>
      <w:r>
        <w:t xml:space="preserve"> </w:t>
      </w:r>
      <w:r>
        <w:rPr>
          <w:rFonts w:hint="eastAsia"/>
        </w:rPr>
        <w:t>구분 숫자는 미션 별 목표 기준이 아님)</w:t>
      </w:r>
    </w:p>
    <w:bookmarkEnd w:id="6"/>
    <w:p w14:paraId="1EDA63BF" w14:textId="77777777" w:rsidR="002F48AA" w:rsidRDefault="002F48AA">
      <w:pPr>
        <w:rPr>
          <w:caps/>
          <w:color w:val="FFFFFF" w:themeColor="background1"/>
          <w:spacing w:val="15"/>
          <w:sz w:val="22"/>
          <w:szCs w:val="22"/>
        </w:rPr>
      </w:pPr>
      <w:r>
        <w:br w:type="page"/>
      </w:r>
    </w:p>
    <w:p w14:paraId="7F1CB237" w14:textId="18CD80FF" w:rsidR="005F6583" w:rsidRDefault="005F6583" w:rsidP="005F6583">
      <w:pPr>
        <w:pStyle w:val="1"/>
      </w:pPr>
      <w:bookmarkStart w:id="7" w:name="_Toc71627093"/>
      <w:r>
        <w:rPr>
          <w:rFonts w:hint="eastAsia"/>
        </w:rPr>
        <w:lastRenderedPageBreak/>
        <w:t>수준 구분</w:t>
      </w:r>
      <w:bookmarkEnd w:id="7"/>
    </w:p>
    <w:p w14:paraId="72071451" w14:textId="77777777" w:rsidR="005F6583" w:rsidRDefault="005F6583" w:rsidP="000D1AD1">
      <w:pPr>
        <w:pStyle w:val="af4"/>
        <w:numPr>
          <w:ilvl w:val="0"/>
          <w:numId w:val="2"/>
        </w:numPr>
        <w:ind w:leftChars="0"/>
      </w:pPr>
      <w:r w:rsidRPr="005F6583">
        <w:t>AI/Data분석/Edu4</w:t>
      </w:r>
    </w:p>
    <w:p w14:paraId="09EE10BA" w14:textId="77777777" w:rsidR="005F6583" w:rsidRDefault="005F6583" w:rsidP="000D1AD1">
      <w:pPr>
        <w:pStyle w:val="af4"/>
        <w:numPr>
          <w:ilvl w:val="0"/>
          <w:numId w:val="2"/>
        </w:numPr>
        <w:ind w:leftChars="0"/>
      </w:pPr>
      <w:r w:rsidRPr="005F6583">
        <w:t>AI/모델개발/Edu4</w:t>
      </w:r>
    </w:p>
    <w:p w14:paraId="3CBEEE17" w14:textId="4C3D07DC" w:rsidR="005F6583" w:rsidRDefault="005F6583" w:rsidP="000D1AD1">
      <w:pPr>
        <w:pStyle w:val="af4"/>
        <w:numPr>
          <w:ilvl w:val="0"/>
          <w:numId w:val="2"/>
        </w:numPr>
        <w:ind w:leftChars="0"/>
      </w:pPr>
      <w:r w:rsidRPr="005F6583">
        <w:t>AI/AIOps/Edu4</w:t>
      </w:r>
    </w:p>
    <w:p w14:paraId="5C635711" w14:textId="49578449" w:rsidR="00855816" w:rsidRDefault="00855816" w:rsidP="000D1AD1">
      <w:pPr>
        <w:pStyle w:val="af4"/>
        <w:numPr>
          <w:ilvl w:val="0"/>
          <w:numId w:val="2"/>
        </w:numPr>
        <w:ind w:leftChars="0"/>
      </w:pPr>
      <w:r w:rsidRPr="00855816">
        <w:t>Back-end</w:t>
      </w:r>
      <w:r>
        <w:t>/</w:t>
      </w:r>
      <w:r>
        <w:rPr>
          <w:rFonts w:hint="eastAsia"/>
        </w:rPr>
        <w:t>E</w:t>
      </w:r>
      <w:r>
        <w:t>du4</w:t>
      </w:r>
    </w:p>
    <w:p w14:paraId="7B9C191D" w14:textId="5002C761" w:rsidR="005F6583" w:rsidRDefault="00F7228A" w:rsidP="005F6583">
      <w:pPr>
        <w:pStyle w:val="1"/>
      </w:pPr>
      <w:bookmarkStart w:id="8" w:name="_Toc71627094"/>
      <w:r>
        <w:rPr>
          <w:rFonts w:hint="eastAsia"/>
        </w:rPr>
        <w:t>관련 기술</w:t>
      </w:r>
      <w:bookmarkEnd w:id="8"/>
    </w:p>
    <w:p w14:paraId="612C27DF" w14:textId="77777777" w:rsidR="007E6A8F" w:rsidRDefault="007E6A8F" w:rsidP="007E6A8F">
      <w:pPr>
        <w:pStyle w:val="3"/>
      </w:pPr>
      <w:bookmarkStart w:id="9" w:name="_Toc71561607"/>
      <w:bookmarkStart w:id="10" w:name="_Toc71627095"/>
      <w:r>
        <w:t>Require Skill</w:t>
      </w:r>
      <w:bookmarkEnd w:id="9"/>
      <w:bookmarkEnd w:id="10"/>
    </w:p>
    <w:p w14:paraId="588DABF5" w14:textId="49878099" w:rsidR="007E6A8F" w:rsidRPr="007E6A8F" w:rsidRDefault="007E6A8F" w:rsidP="007E6A8F">
      <w:pPr>
        <w:pStyle w:val="af4"/>
        <w:numPr>
          <w:ilvl w:val="0"/>
          <w:numId w:val="7"/>
        </w:numPr>
        <w:spacing w:after="0"/>
        <w:ind w:leftChars="0"/>
      </w:pPr>
      <w:bookmarkStart w:id="11" w:name="_Toc71560414"/>
      <w:bookmarkStart w:id="12" w:name="_Toc71561608"/>
      <w:r w:rsidRPr="007E6A8F">
        <w:t>Fundamentals &gt; Python Programming &gt; Python Basics</w:t>
      </w:r>
    </w:p>
    <w:p w14:paraId="4E0AA919" w14:textId="0B15612F" w:rsidR="007E6A8F" w:rsidRPr="007E6A8F" w:rsidRDefault="007E6A8F" w:rsidP="007E6A8F">
      <w:pPr>
        <w:pStyle w:val="af4"/>
        <w:numPr>
          <w:ilvl w:val="0"/>
          <w:numId w:val="7"/>
        </w:numPr>
        <w:spacing w:after="0"/>
        <w:ind w:leftChars="0"/>
      </w:pPr>
      <w:r w:rsidRPr="007E6A8F">
        <w:t>Fundamentals &gt; Python Programming &gt; Num</w:t>
      </w:r>
      <w:r>
        <w:t>P</w:t>
      </w:r>
      <w:r w:rsidRPr="007E6A8F">
        <w:t>y</w:t>
      </w:r>
    </w:p>
    <w:p w14:paraId="0A060EC9" w14:textId="4E3E0C09" w:rsidR="007E6A8F" w:rsidRPr="007E6A8F" w:rsidRDefault="007E6A8F" w:rsidP="007E6A8F">
      <w:pPr>
        <w:pStyle w:val="af4"/>
        <w:numPr>
          <w:ilvl w:val="0"/>
          <w:numId w:val="7"/>
        </w:numPr>
        <w:spacing w:after="0"/>
        <w:ind w:leftChars="0"/>
      </w:pPr>
      <w:r w:rsidRPr="007E6A8F">
        <w:t>Fundamentals &gt; Python Programming &gt; Pandas</w:t>
      </w:r>
    </w:p>
    <w:p w14:paraId="113597B0" w14:textId="77777777" w:rsidR="007E6A8F" w:rsidRDefault="007E6A8F" w:rsidP="007E6A8F">
      <w:pPr>
        <w:pStyle w:val="3"/>
      </w:pPr>
      <w:bookmarkStart w:id="13" w:name="_Toc71627096"/>
      <w:r>
        <w:t>Acquire Skill</w:t>
      </w:r>
      <w:bookmarkEnd w:id="11"/>
      <w:bookmarkEnd w:id="12"/>
      <w:bookmarkEnd w:id="13"/>
    </w:p>
    <w:p w14:paraId="4BAEB6D1" w14:textId="7E70A3BA" w:rsidR="007E6A8F" w:rsidRPr="007E6A8F" w:rsidRDefault="007E6A8F" w:rsidP="007E6A8F">
      <w:pPr>
        <w:pStyle w:val="af4"/>
        <w:numPr>
          <w:ilvl w:val="0"/>
          <w:numId w:val="7"/>
        </w:numPr>
        <w:spacing w:after="0"/>
        <w:ind w:leftChars="0"/>
      </w:pPr>
      <w:r w:rsidRPr="007E6A8F">
        <w:t>Deep Learning &gt; Neural Networks &gt; Activation Functions</w:t>
      </w:r>
    </w:p>
    <w:p w14:paraId="08A840C7" w14:textId="1E068D22" w:rsidR="007E6A8F" w:rsidRPr="007E6A8F" w:rsidRDefault="007E6A8F" w:rsidP="007E6A8F">
      <w:pPr>
        <w:pStyle w:val="af4"/>
        <w:numPr>
          <w:ilvl w:val="0"/>
          <w:numId w:val="7"/>
        </w:numPr>
        <w:spacing w:after="0"/>
        <w:ind w:leftChars="0"/>
      </w:pPr>
      <w:r w:rsidRPr="007E6A8F">
        <w:t>Deep Learning &gt; Neural Networks &gt; Understanding Neural Networks</w:t>
      </w:r>
    </w:p>
    <w:p w14:paraId="39C9C565" w14:textId="503648CA" w:rsidR="007E6A8F" w:rsidRPr="007E6A8F" w:rsidRDefault="007E6A8F" w:rsidP="007E6A8F">
      <w:pPr>
        <w:pStyle w:val="af4"/>
        <w:numPr>
          <w:ilvl w:val="0"/>
          <w:numId w:val="7"/>
        </w:numPr>
        <w:spacing w:after="0"/>
        <w:ind w:leftChars="0"/>
      </w:pPr>
      <w:r w:rsidRPr="007E6A8F">
        <w:t>Deep Learning &gt; Architectures &gt; CNN</w:t>
      </w:r>
    </w:p>
    <w:p w14:paraId="0CA688E3" w14:textId="1722D57F" w:rsidR="007E6A8F" w:rsidRPr="007E6A8F" w:rsidRDefault="007E6A8F" w:rsidP="007E6A8F">
      <w:pPr>
        <w:pStyle w:val="af4"/>
        <w:numPr>
          <w:ilvl w:val="0"/>
          <w:numId w:val="7"/>
        </w:numPr>
        <w:spacing w:after="0"/>
        <w:ind w:leftChars="0"/>
      </w:pPr>
      <w:r w:rsidRPr="007E6A8F">
        <w:t>Deep Learning &gt; Training &gt; Optimizers</w:t>
      </w:r>
    </w:p>
    <w:p w14:paraId="6BDE3418" w14:textId="4FAF62E4" w:rsidR="007E6A8F" w:rsidRPr="007E6A8F" w:rsidRDefault="007E6A8F" w:rsidP="007E6A8F">
      <w:pPr>
        <w:pStyle w:val="af4"/>
        <w:numPr>
          <w:ilvl w:val="0"/>
          <w:numId w:val="7"/>
        </w:numPr>
        <w:spacing w:after="0"/>
        <w:ind w:leftChars="0"/>
      </w:pPr>
      <w:r w:rsidRPr="007E6A8F">
        <w:t>Deep Learning &gt; Tools &gt; TensorFlow</w:t>
      </w:r>
    </w:p>
    <w:p w14:paraId="687A9D6A" w14:textId="62597985" w:rsidR="005F6583" w:rsidRPr="00EB68B1" w:rsidRDefault="00932DCD" w:rsidP="00877829">
      <w:r>
        <w:br w:type="page"/>
      </w:r>
    </w:p>
    <w:p w14:paraId="761EFC2D" w14:textId="28F6A21A" w:rsidR="000D6B89" w:rsidRDefault="00707807" w:rsidP="000D6B89">
      <w:pPr>
        <w:pStyle w:val="1"/>
      </w:pPr>
      <w:bookmarkStart w:id="14" w:name="_Toc71627097"/>
      <w:r>
        <w:rPr>
          <w:rFonts w:hint="eastAsia"/>
        </w:rPr>
        <w:lastRenderedPageBreak/>
        <w:t>미션</w:t>
      </w:r>
      <w:r w:rsidR="000D6B89">
        <w:rPr>
          <w:rFonts w:hint="eastAsia"/>
        </w:rPr>
        <w:t xml:space="preserve"> </w:t>
      </w:r>
      <w:r>
        <w:rPr>
          <w:rFonts w:hint="eastAsia"/>
        </w:rPr>
        <w:t>별</w:t>
      </w:r>
      <w:r>
        <w:t xml:space="preserve"> </w:t>
      </w:r>
      <w:r w:rsidR="00103354">
        <w:rPr>
          <w:rFonts w:hint="eastAsia"/>
        </w:rPr>
        <w:t>목표 및 평가기준</w:t>
      </w:r>
      <w:bookmarkEnd w:id="14"/>
    </w:p>
    <w:p w14:paraId="4D844EBF" w14:textId="5E487570" w:rsidR="00A26BB4" w:rsidRPr="007E6A8F" w:rsidRDefault="00505008" w:rsidP="007E6A8F">
      <w:pPr>
        <w:pStyle w:val="2"/>
      </w:pPr>
      <w:bookmarkStart w:id="15" w:name="_Toc71627098"/>
      <w:r>
        <w:t>Mission 1</w:t>
      </w:r>
      <w:r w:rsidR="00395193">
        <w:t xml:space="preserve">: </w:t>
      </w:r>
      <w:r w:rsidR="008E1695" w:rsidRPr="008E1695">
        <w:rPr>
          <w:rFonts w:hint="eastAsia"/>
        </w:rPr>
        <w:t>실시간</w:t>
      </w:r>
      <w:r w:rsidR="008E1695" w:rsidRPr="008E1695">
        <w:t xml:space="preserve"> 미터 이미지 취득 시스템 구축</w:t>
      </w:r>
      <w:bookmarkEnd w:id="15"/>
    </w:p>
    <w:p w14:paraId="1B794C71" w14:textId="77777777" w:rsidR="007E6A8F" w:rsidRDefault="007E6A8F" w:rsidP="007E6A8F">
      <w:pPr>
        <w:rPr>
          <w:b/>
          <w:bCs/>
        </w:rPr>
      </w:pPr>
      <w:r>
        <w:rPr>
          <w:rFonts w:hint="eastAsia"/>
          <w:b/>
          <w:bCs/>
        </w:rPr>
        <w:t>키워드</w:t>
      </w:r>
    </w:p>
    <w:p w14:paraId="29C59493" w14:textId="5E107E80" w:rsidR="007E6A8F" w:rsidRDefault="007E6A8F" w:rsidP="007E6A8F">
      <w:r w:rsidRPr="007E6A8F">
        <w:t>Open CV, Affine, Perspective</w:t>
      </w:r>
      <w:r>
        <w:t xml:space="preserve"> </w:t>
      </w:r>
      <w:r w:rsidRPr="007E6A8F">
        <w:t>Transform</w:t>
      </w:r>
    </w:p>
    <w:p w14:paraId="33069C24" w14:textId="6F40F360" w:rsidR="007E6A8F" w:rsidRDefault="007E6A8F" w:rsidP="007E6A8F">
      <w:pPr>
        <w:rPr>
          <w:b/>
          <w:bCs/>
        </w:rPr>
      </w:pPr>
      <w:r>
        <w:rPr>
          <w:rFonts w:hint="eastAsia"/>
          <w:b/>
          <w:bCs/>
        </w:rPr>
        <w:t>설명</w:t>
      </w:r>
    </w:p>
    <w:p w14:paraId="7E5F46E8" w14:textId="65BDF026" w:rsidR="00BC5E0D" w:rsidRPr="00BC5E0D" w:rsidRDefault="00BC5E0D" w:rsidP="00BC5E0D">
      <w:pPr>
        <w:pStyle w:val="af4"/>
        <w:numPr>
          <w:ilvl w:val="0"/>
          <w:numId w:val="22"/>
        </w:numPr>
        <w:ind w:leftChars="0"/>
      </w:pPr>
      <w:proofErr w:type="spellStart"/>
      <w:r w:rsidRPr="00BC5E0D">
        <w:t>라즈베리파이를</w:t>
      </w:r>
      <w:proofErr w:type="spellEnd"/>
      <w:r w:rsidRPr="00BC5E0D">
        <w:t> 수도계량기 바로</w:t>
      </w:r>
      <w:r>
        <w:rPr>
          <w:rFonts w:hint="eastAsia"/>
        </w:rPr>
        <w:t xml:space="preserve"> </w:t>
      </w:r>
      <w:r w:rsidRPr="00BC5E0D">
        <w:t>옆에 설치하고 카메라를 부착하여 수도 계량기의 이미지를 저장한다.</w:t>
      </w:r>
    </w:p>
    <w:p w14:paraId="28301D95" w14:textId="6DAF8E92" w:rsidR="00BC5E0D" w:rsidRPr="00BC5E0D" w:rsidRDefault="00BC5E0D" w:rsidP="00BC5E0D">
      <w:pPr>
        <w:pStyle w:val="af4"/>
        <w:numPr>
          <w:ilvl w:val="0"/>
          <w:numId w:val="22"/>
        </w:numPr>
        <w:ind w:leftChars="0"/>
      </w:pPr>
      <w:r w:rsidRPr="00BC5E0D">
        <w:t>Edge Computing과 같은 구성으로 시스템을 구성하는 방법, 카메라로 취득된 이미지를 클라우드 서버로 보내는 방법 또는 클라우드</w:t>
      </w:r>
      <w:r>
        <w:rPr>
          <w:rFonts w:hint="eastAsia"/>
        </w:rPr>
        <w:t xml:space="preserve"> </w:t>
      </w:r>
      <w:r w:rsidRPr="00BC5E0D">
        <w:t>서버에서 카메라 이미지를 원격으로 취득하는 방법 중에서 고려한다.</w:t>
      </w:r>
    </w:p>
    <w:p w14:paraId="58EB94CD" w14:textId="2F2F55EF" w:rsidR="00BC5E0D" w:rsidRPr="00BC5E0D" w:rsidRDefault="00BC5E0D" w:rsidP="00BC5E0D">
      <w:pPr>
        <w:pStyle w:val="af4"/>
        <w:numPr>
          <w:ilvl w:val="0"/>
          <w:numId w:val="22"/>
        </w:numPr>
        <w:ind w:leftChars="0"/>
      </w:pPr>
      <w:r w:rsidRPr="00BC5E0D">
        <w:t>빛이 없는 지하실에 설치된 </w:t>
      </w:r>
      <w:proofErr w:type="spellStart"/>
      <w:r w:rsidRPr="00BC5E0D">
        <w:t>수도메터를</w:t>
      </w:r>
      <w:proofErr w:type="spellEnd"/>
      <w:r w:rsidRPr="00BC5E0D">
        <w:t> 읽어야 하는 상황들이 있다.</w:t>
      </w:r>
    </w:p>
    <w:p w14:paraId="508C6EEB" w14:textId="680C34ED" w:rsidR="007E6A8F" w:rsidRDefault="007E6A8F" w:rsidP="007E6A8F">
      <w:pPr>
        <w:rPr>
          <w:b/>
          <w:bCs/>
        </w:rPr>
      </w:pPr>
      <w:r>
        <w:rPr>
          <w:rFonts w:hint="eastAsia"/>
          <w:b/>
          <w:bCs/>
        </w:rPr>
        <w:t>목표</w:t>
      </w:r>
    </w:p>
    <w:tbl>
      <w:tblPr>
        <w:tblStyle w:val="40"/>
        <w:tblW w:w="10456" w:type="dxa"/>
        <w:tblLook w:val="04A0" w:firstRow="1" w:lastRow="0" w:firstColumn="1" w:lastColumn="0" w:noHBand="0" w:noVBand="1"/>
      </w:tblPr>
      <w:tblGrid>
        <w:gridCol w:w="4248"/>
        <w:gridCol w:w="5103"/>
        <w:gridCol w:w="1105"/>
      </w:tblGrid>
      <w:tr w:rsidR="00AF3ED9" w:rsidRPr="00B3396F" w14:paraId="47379021" w14:textId="77777777" w:rsidTr="003B4254">
        <w:tc>
          <w:tcPr>
            <w:tcW w:w="4248" w:type="dxa"/>
            <w:shd w:val="clear" w:color="auto" w:fill="3494BA" w:themeFill="accent1"/>
          </w:tcPr>
          <w:p w14:paraId="7ACF41DE" w14:textId="77777777" w:rsidR="00AF3ED9" w:rsidRPr="00B3396F" w:rsidRDefault="00AF3ED9" w:rsidP="003B4254">
            <w:pPr>
              <w:jc w:val="center"/>
            </w:pPr>
            <w:r w:rsidRPr="00B3396F">
              <w:rPr>
                <w:rFonts w:hint="eastAsia"/>
              </w:rPr>
              <w:t>분류</w:t>
            </w:r>
          </w:p>
        </w:tc>
        <w:tc>
          <w:tcPr>
            <w:tcW w:w="5103" w:type="dxa"/>
            <w:shd w:val="clear" w:color="auto" w:fill="3494BA" w:themeFill="accent1"/>
          </w:tcPr>
          <w:p w14:paraId="7C1ED09D" w14:textId="77777777" w:rsidR="00AF3ED9" w:rsidRPr="00B3396F" w:rsidRDefault="00AF3ED9" w:rsidP="003B4254">
            <w:pPr>
              <w:jc w:val="center"/>
            </w:pPr>
            <w:r>
              <w:rPr>
                <w:rFonts w:hint="eastAsia"/>
              </w:rPr>
              <w:t>경험</w:t>
            </w:r>
          </w:p>
        </w:tc>
        <w:tc>
          <w:tcPr>
            <w:tcW w:w="1105" w:type="dxa"/>
            <w:shd w:val="clear" w:color="auto" w:fill="3494BA" w:themeFill="accent1"/>
          </w:tcPr>
          <w:p w14:paraId="453617B0" w14:textId="77777777" w:rsidR="00AF3ED9" w:rsidRPr="00B3396F" w:rsidRDefault="00AF3ED9" w:rsidP="003B4254">
            <w:pPr>
              <w:jc w:val="center"/>
            </w:pPr>
            <w:r>
              <w:rPr>
                <w:rFonts w:hint="eastAsia"/>
              </w:rPr>
              <w:t>난이도</w:t>
            </w:r>
          </w:p>
        </w:tc>
      </w:tr>
      <w:tr w:rsidR="00AF3ED9" w:rsidRPr="00B3396F" w14:paraId="2AFCAD70" w14:textId="77777777" w:rsidTr="00333B46">
        <w:tc>
          <w:tcPr>
            <w:tcW w:w="4248" w:type="dxa"/>
            <w:shd w:val="clear" w:color="auto" w:fill="FFFFFF" w:themeFill="background1"/>
            <w:vAlign w:val="center"/>
          </w:tcPr>
          <w:p w14:paraId="39A12FFC" w14:textId="1ADC737D" w:rsidR="00AF3ED9" w:rsidRPr="00B3396F" w:rsidRDefault="00AF3ED9" w:rsidP="00AF3ED9">
            <w:r>
              <w:rPr>
                <w:rFonts w:ascii="Arial" w:hAnsi="Arial" w:cs="Arial"/>
                <w:color w:val="000000"/>
              </w:rPr>
              <w:t>Data</w:t>
            </w:r>
            <w:r>
              <w:rPr>
                <w:rFonts w:ascii="Arial" w:hAnsi="Arial" w:cs="Arial"/>
                <w:color w:val="000000"/>
              </w:rPr>
              <w:t>분석</w:t>
            </w:r>
            <w:r>
              <w:rPr>
                <w:rFonts w:ascii="Arial" w:hAnsi="Arial" w:cs="Arial"/>
                <w:color w:val="000000"/>
              </w:rPr>
              <w:t>(</w:t>
            </w:r>
            <w:r>
              <w:rPr>
                <w:rFonts w:ascii="Arial" w:hAnsi="Arial" w:cs="Arial"/>
                <w:color w:val="000000"/>
              </w:rPr>
              <w:t>데이터</w:t>
            </w:r>
            <w:r>
              <w:rPr>
                <w:rFonts w:ascii="Arial" w:hAnsi="Arial" w:cs="Arial"/>
                <w:color w:val="000000"/>
              </w:rPr>
              <w:t xml:space="preserve"> </w:t>
            </w:r>
            <w:r>
              <w:rPr>
                <w:rFonts w:ascii="Arial" w:hAnsi="Arial" w:cs="Arial"/>
                <w:color w:val="000000"/>
              </w:rPr>
              <w:t>흐름</w:t>
            </w:r>
            <w:r>
              <w:rPr>
                <w:rFonts w:ascii="Arial" w:hAnsi="Arial" w:cs="Arial"/>
                <w:color w:val="000000"/>
              </w:rPr>
              <w:t xml:space="preserve"> </w:t>
            </w:r>
            <w:r>
              <w:rPr>
                <w:rFonts w:ascii="Arial" w:hAnsi="Arial" w:cs="Arial"/>
                <w:color w:val="000000"/>
              </w:rPr>
              <w:t>관리</w:t>
            </w:r>
            <w:r>
              <w:rPr>
                <w:rFonts w:ascii="Arial" w:hAnsi="Arial" w:cs="Arial"/>
                <w:color w:val="000000"/>
              </w:rPr>
              <w:t xml:space="preserve"> </w:t>
            </w:r>
            <w:r>
              <w:rPr>
                <w:rFonts w:ascii="Arial" w:hAnsi="Arial" w:cs="Arial"/>
                <w:color w:val="000000"/>
              </w:rPr>
              <w:t>역량</w:t>
            </w:r>
            <w:r>
              <w:rPr>
                <w:rFonts w:ascii="Arial" w:hAnsi="Arial" w:cs="Arial"/>
                <w:color w:val="000000"/>
              </w:rPr>
              <w:t>)</w:t>
            </w:r>
          </w:p>
        </w:tc>
        <w:tc>
          <w:tcPr>
            <w:tcW w:w="5103" w:type="dxa"/>
            <w:shd w:val="clear" w:color="auto" w:fill="FFFFFF" w:themeFill="background1"/>
            <w:vAlign w:val="center"/>
          </w:tcPr>
          <w:p w14:paraId="77BAA2E5" w14:textId="48520FF3" w:rsidR="00AF3ED9" w:rsidRPr="00B3396F" w:rsidRDefault="00AF3ED9" w:rsidP="00AF3ED9">
            <w:r>
              <w:rPr>
                <w:rFonts w:ascii="Arial" w:hAnsi="Arial" w:cs="Arial"/>
              </w:rPr>
              <w:t>센서를</w:t>
            </w:r>
            <w:r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통해</w:t>
            </w:r>
            <w:r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들어오는</w:t>
            </w:r>
            <w:r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연속된</w:t>
            </w:r>
            <w:r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데이터를</w:t>
            </w:r>
            <w:r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처리할</w:t>
            </w:r>
            <w:r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수</w:t>
            </w:r>
            <w:r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있다</w:t>
            </w:r>
          </w:p>
        </w:tc>
        <w:tc>
          <w:tcPr>
            <w:tcW w:w="1105" w:type="dxa"/>
            <w:shd w:val="clear" w:color="auto" w:fill="FFFFFF" w:themeFill="background1"/>
            <w:vAlign w:val="center"/>
          </w:tcPr>
          <w:p w14:paraId="4E082EEA" w14:textId="5D168E78" w:rsidR="00AF3ED9" w:rsidRPr="00B3396F" w:rsidRDefault="00AF3ED9" w:rsidP="00AF3ED9">
            <w:pPr>
              <w:jc w:val="center"/>
            </w:pPr>
            <w:r>
              <w:rPr>
                <w:rFonts w:ascii="Arial" w:hAnsi="Arial" w:cs="Arial"/>
              </w:rPr>
              <w:t>3</w:t>
            </w:r>
          </w:p>
        </w:tc>
      </w:tr>
      <w:tr w:rsidR="00AF3ED9" w14:paraId="167844DA" w14:textId="77777777" w:rsidTr="0016154E">
        <w:tc>
          <w:tcPr>
            <w:tcW w:w="4248" w:type="dxa"/>
            <w:shd w:val="clear" w:color="auto" w:fill="FFFFFF" w:themeFill="background1"/>
            <w:vAlign w:val="center"/>
          </w:tcPr>
          <w:p w14:paraId="3A9660C7" w14:textId="43CECDCE" w:rsidR="00AF3ED9" w:rsidRPr="00B3396F" w:rsidRDefault="00AF3ED9" w:rsidP="00AF3ED9">
            <w:r>
              <w:rPr>
                <w:rFonts w:ascii="Arial" w:hAnsi="Arial" w:cs="Arial"/>
                <w:color w:val="000000"/>
              </w:rPr>
              <w:t>Data</w:t>
            </w:r>
            <w:r>
              <w:rPr>
                <w:rFonts w:ascii="Arial" w:hAnsi="Arial" w:cs="Arial"/>
                <w:color w:val="000000"/>
              </w:rPr>
              <w:t>분석</w:t>
            </w:r>
            <w:r>
              <w:rPr>
                <w:rFonts w:ascii="Arial" w:hAnsi="Arial" w:cs="Arial"/>
                <w:color w:val="000000"/>
              </w:rPr>
              <w:t>(</w:t>
            </w:r>
            <w:r>
              <w:rPr>
                <w:rFonts w:ascii="Arial" w:hAnsi="Arial" w:cs="Arial"/>
                <w:color w:val="000000"/>
              </w:rPr>
              <w:t>데이터</w:t>
            </w:r>
            <w:r>
              <w:rPr>
                <w:rFonts w:ascii="Arial" w:hAnsi="Arial" w:cs="Arial"/>
                <w:color w:val="000000"/>
              </w:rPr>
              <w:t xml:space="preserve"> </w:t>
            </w:r>
            <w:r>
              <w:rPr>
                <w:rFonts w:ascii="Arial" w:hAnsi="Arial" w:cs="Arial"/>
                <w:color w:val="000000"/>
              </w:rPr>
              <w:t>흐름</w:t>
            </w:r>
            <w:r>
              <w:rPr>
                <w:rFonts w:ascii="Arial" w:hAnsi="Arial" w:cs="Arial"/>
                <w:color w:val="000000"/>
              </w:rPr>
              <w:t xml:space="preserve"> </w:t>
            </w:r>
            <w:r>
              <w:rPr>
                <w:rFonts w:ascii="Arial" w:hAnsi="Arial" w:cs="Arial"/>
                <w:color w:val="000000"/>
              </w:rPr>
              <w:t>관리</w:t>
            </w:r>
            <w:r>
              <w:rPr>
                <w:rFonts w:ascii="Arial" w:hAnsi="Arial" w:cs="Arial"/>
                <w:color w:val="000000"/>
              </w:rPr>
              <w:t xml:space="preserve"> </w:t>
            </w:r>
            <w:r>
              <w:rPr>
                <w:rFonts w:ascii="Arial" w:hAnsi="Arial" w:cs="Arial"/>
                <w:color w:val="000000"/>
              </w:rPr>
              <w:t>역량</w:t>
            </w:r>
            <w:r>
              <w:rPr>
                <w:rFonts w:ascii="Arial" w:hAnsi="Arial" w:cs="Arial"/>
                <w:color w:val="000000"/>
              </w:rPr>
              <w:t>)</w:t>
            </w:r>
          </w:p>
        </w:tc>
        <w:tc>
          <w:tcPr>
            <w:tcW w:w="5103" w:type="dxa"/>
            <w:shd w:val="clear" w:color="auto" w:fill="FFFFFF" w:themeFill="background1"/>
            <w:vAlign w:val="center"/>
          </w:tcPr>
          <w:p w14:paraId="360B89E3" w14:textId="575DD102" w:rsidR="00AF3ED9" w:rsidRPr="00B3396F" w:rsidRDefault="00AF3ED9" w:rsidP="00AF3ED9">
            <w:r>
              <w:rPr>
                <w:rFonts w:ascii="Arial" w:hAnsi="Arial" w:cs="Arial"/>
              </w:rPr>
              <w:t>데이터</w:t>
            </w:r>
            <w:r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처리</w:t>
            </w:r>
            <w:r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에이전트를</w:t>
            </w:r>
            <w:r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활용해</w:t>
            </w:r>
            <w:r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데이터</w:t>
            </w:r>
            <w:r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흐름을</w:t>
            </w:r>
            <w:r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관리할</w:t>
            </w:r>
            <w:r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수</w:t>
            </w:r>
            <w:r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있다</w:t>
            </w:r>
          </w:p>
        </w:tc>
        <w:tc>
          <w:tcPr>
            <w:tcW w:w="1105" w:type="dxa"/>
            <w:shd w:val="clear" w:color="auto" w:fill="FFFFFF" w:themeFill="background1"/>
            <w:vAlign w:val="center"/>
          </w:tcPr>
          <w:p w14:paraId="73B589E6" w14:textId="2D55756B" w:rsidR="00AF3ED9" w:rsidRDefault="00AF3ED9" w:rsidP="00AF3ED9">
            <w:pPr>
              <w:jc w:val="center"/>
            </w:pPr>
            <w:r>
              <w:rPr>
                <w:rFonts w:ascii="Arial" w:hAnsi="Arial" w:cs="Arial"/>
              </w:rPr>
              <w:t>4</w:t>
            </w:r>
          </w:p>
        </w:tc>
      </w:tr>
    </w:tbl>
    <w:p w14:paraId="1AD901EE" w14:textId="77777777" w:rsidR="00BC5E0D" w:rsidRPr="00505008" w:rsidRDefault="00BC5E0D" w:rsidP="00BC5E0D">
      <w:pPr>
        <w:rPr>
          <w:b/>
          <w:bCs/>
        </w:rPr>
      </w:pPr>
      <w:r>
        <w:rPr>
          <w:rFonts w:hint="eastAsia"/>
          <w:b/>
          <w:bCs/>
        </w:rPr>
        <w:t>결과물</w:t>
      </w:r>
    </w:p>
    <w:p w14:paraId="3013F00D" w14:textId="61CB801C" w:rsidR="00BC5E0D" w:rsidRDefault="00BC5E0D" w:rsidP="00BC5E0D">
      <w:pPr>
        <w:pStyle w:val="af4"/>
        <w:numPr>
          <w:ilvl w:val="0"/>
          <w:numId w:val="13"/>
        </w:numPr>
        <w:ind w:leftChars="0"/>
        <w:rPr>
          <w:rFonts w:hint="eastAsia"/>
        </w:rPr>
      </w:pPr>
      <w:r w:rsidRPr="00BC5E0D">
        <w:rPr>
          <w:rFonts w:hint="eastAsia"/>
        </w:rPr>
        <w:t>실시간</w:t>
      </w:r>
      <w:r w:rsidRPr="00BC5E0D">
        <w:t xml:space="preserve"> 미터 취득 시스템</w:t>
      </w:r>
      <w:r>
        <w:rPr>
          <w:rFonts w:hint="eastAsia"/>
        </w:rPr>
        <w:t>데이터</w:t>
      </w:r>
      <w:r>
        <w:t xml:space="preserve"> 분석 발표 동영상</w:t>
      </w:r>
    </w:p>
    <w:p w14:paraId="6D261E98" w14:textId="77777777" w:rsidR="00BC5E0D" w:rsidRPr="00505008" w:rsidRDefault="00BC5E0D" w:rsidP="00BC5E0D">
      <w:pPr>
        <w:rPr>
          <w:b/>
          <w:bCs/>
        </w:rPr>
      </w:pPr>
      <w:r>
        <w:rPr>
          <w:rFonts w:hint="eastAsia"/>
          <w:b/>
          <w:bCs/>
        </w:rPr>
        <w:t>평가 기준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7508"/>
        <w:gridCol w:w="2948"/>
      </w:tblGrid>
      <w:tr w:rsidR="00BC5E0D" w14:paraId="0EE652A7" w14:textId="77777777" w:rsidTr="00D63EE2">
        <w:tc>
          <w:tcPr>
            <w:tcW w:w="7508" w:type="dxa"/>
            <w:shd w:val="clear" w:color="auto" w:fill="3494BA" w:themeFill="accent1"/>
          </w:tcPr>
          <w:p w14:paraId="6A708C73" w14:textId="77777777" w:rsidR="00BC5E0D" w:rsidRDefault="00BC5E0D" w:rsidP="00D63EE2">
            <w:pPr>
              <w:jc w:val="center"/>
            </w:pPr>
            <w:r>
              <w:rPr>
                <w:rFonts w:hint="eastAsia"/>
              </w:rPr>
              <w:t>멘토 평가 항목</w:t>
            </w:r>
          </w:p>
        </w:tc>
        <w:tc>
          <w:tcPr>
            <w:tcW w:w="2948" w:type="dxa"/>
            <w:shd w:val="clear" w:color="auto" w:fill="3494BA" w:themeFill="accent1"/>
          </w:tcPr>
          <w:p w14:paraId="7AC912E2" w14:textId="77777777" w:rsidR="00BC5E0D" w:rsidRDefault="00BC5E0D" w:rsidP="00D63EE2">
            <w:pPr>
              <w:jc w:val="center"/>
            </w:pPr>
            <w:r>
              <w:rPr>
                <w:rFonts w:hint="eastAsia"/>
              </w:rPr>
              <w:t>구분</w:t>
            </w:r>
          </w:p>
        </w:tc>
      </w:tr>
      <w:tr w:rsidR="00BC5E0D" w14:paraId="65DA7E4E" w14:textId="77777777" w:rsidTr="00D63EE2">
        <w:tc>
          <w:tcPr>
            <w:tcW w:w="7508" w:type="dxa"/>
            <w:shd w:val="clear" w:color="auto" w:fill="FFFFFF" w:themeFill="background1"/>
          </w:tcPr>
          <w:p w14:paraId="34FD8F89" w14:textId="64A4BBFA" w:rsidR="00BC5E0D" w:rsidRDefault="00BC5E0D" w:rsidP="00D63EE2">
            <w:r>
              <w:t xml:space="preserve">1. </w:t>
            </w:r>
            <w:r w:rsidRPr="00BC5E0D">
              <w:t>'http://bit.ly/websensor1'와 같은 미터 이미지 취득 시스템을 구축하였나요?</w:t>
            </w:r>
          </w:p>
        </w:tc>
        <w:tc>
          <w:tcPr>
            <w:tcW w:w="2948" w:type="dxa"/>
            <w:shd w:val="clear" w:color="auto" w:fill="FFFFFF" w:themeFill="background1"/>
          </w:tcPr>
          <w:p w14:paraId="7E783D74" w14:textId="77777777" w:rsidR="00BC5E0D" w:rsidRDefault="00BC5E0D" w:rsidP="00D63EE2">
            <w:r>
              <w:rPr>
                <w:rFonts w:hint="eastAsia"/>
              </w:rPr>
              <w:t>D</w:t>
            </w:r>
            <w:r>
              <w:t>ata Store</w:t>
            </w:r>
          </w:p>
        </w:tc>
      </w:tr>
    </w:tbl>
    <w:p w14:paraId="42EE8478" w14:textId="3DD229E2" w:rsidR="00660A85" w:rsidRDefault="00660A85" w:rsidP="00395193"/>
    <w:p w14:paraId="4002931A" w14:textId="30C35BF1" w:rsidR="00274ABB" w:rsidRPr="007E6A8F" w:rsidRDefault="00660A85" w:rsidP="00395193">
      <w:pPr>
        <w:rPr>
          <w:rFonts w:hint="eastAsia"/>
        </w:rPr>
      </w:pPr>
      <w:r>
        <w:br w:type="page"/>
      </w:r>
    </w:p>
    <w:p w14:paraId="05B47AEE" w14:textId="65BBC046" w:rsidR="006A0964" w:rsidRPr="006A0964" w:rsidRDefault="00A26BB4" w:rsidP="006A0964">
      <w:pPr>
        <w:pStyle w:val="2"/>
      </w:pPr>
      <w:bookmarkStart w:id="16" w:name="_Toc71627099"/>
      <w:r>
        <w:lastRenderedPageBreak/>
        <w:t xml:space="preserve">Mission 2: </w:t>
      </w:r>
      <w:r w:rsidR="00BC5E0D" w:rsidRPr="00BC5E0D">
        <w:rPr>
          <w:rFonts w:hint="eastAsia"/>
        </w:rPr>
        <w:t>숫자</w:t>
      </w:r>
      <w:r w:rsidR="00BC5E0D" w:rsidRPr="00BC5E0D">
        <w:t xml:space="preserve"> 추출하기1</w:t>
      </w:r>
      <w:bookmarkEnd w:id="16"/>
    </w:p>
    <w:p w14:paraId="236FA40B" w14:textId="5163682E" w:rsidR="00A26BB4" w:rsidRDefault="00A26BB4" w:rsidP="00A26BB4">
      <w:pPr>
        <w:rPr>
          <w:b/>
          <w:bCs/>
        </w:rPr>
      </w:pPr>
      <w:r>
        <w:rPr>
          <w:rFonts w:hint="eastAsia"/>
          <w:b/>
          <w:bCs/>
        </w:rPr>
        <w:t>키워드</w:t>
      </w:r>
    </w:p>
    <w:p w14:paraId="0287D63E" w14:textId="21F2E3C7" w:rsidR="00BC5E0D" w:rsidRDefault="00BC5E0D" w:rsidP="00A26BB4">
      <w:r w:rsidRPr="00BC5E0D">
        <w:t xml:space="preserve">Open CV, Affine, </w:t>
      </w:r>
      <w:proofErr w:type="spellStart"/>
      <w:r w:rsidRPr="00BC5E0D">
        <w:t>PerspectiveTransform</w:t>
      </w:r>
      <w:proofErr w:type="spellEnd"/>
    </w:p>
    <w:p w14:paraId="224964D9" w14:textId="77777777" w:rsidR="00660A85" w:rsidRDefault="00660A85" w:rsidP="00660A85">
      <w:pPr>
        <w:rPr>
          <w:b/>
          <w:bCs/>
        </w:rPr>
      </w:pPr>
      <w:r>
        <w:rPr>
          <w:rFonts w:hint="eastAsia"/>
          <w:b/>
          <w:bCs/>
        </w:rPr>
        <w:t>설명</w:t>
      </w:r>
    </w:p>
    <w:p w14:paraId="010C3A83" w14:textId="4A831F4E" w:rsidR="00660A85" w:rsidRPr="00660A85" w:rsidRDefault="00660A85" w:rsidP="00660A85">
      <w:pPr>
        <w:pStyle w:val="af4"/>
        <w:numPr>
          <w:ilvl w:val="0"/>
          <w:numId w:val="13"/>
        </w:numPr>
        <w:ind w:leftChars="0"/>
      </w:pPr>
      <w:r w:rsidRPr="00660A85">
        <w:t>먼저, 이미지를 회전시키고 왜곡을 보정하는 등의 과정을 거친다.</w:t>
      </w:r>
    </w:p>
    <w:p w14:paraId="4D2D644B" w14:textId="4C1E5A75" w:rsidR="00660A85" w:rsidRPr="00660A85" w:rsidRDefault="00660A85" w:rsidP="00660A85">
      <w:pPr>
        <w:pStyle w:val="af4"/>
        <w:numPr>
          <w:ilvl w:val="0"/>
          <w:numId w:val="13"/>
        </w:numPr>
        <w:ind w:leftChars="0"/>
      </w:pPr>
      <w:r w:rsidRPr="00660A85">
        <w:t>수정한 이미지에서 미터 값이 변화하는 부분을 잘라낸다</w:t>
      </w:r>
      <w:r>
        <w:t>.</w:t>
      </w:r>
    </w:p>
    <w:p w14:paraId="31068DD8" w14:textId="58CE6F11" w:rsidR="00A26BB4" w:rsidRDefault="00A26BB4" w:rsidP="00A26BB4">
      <w:pPr>
        <w:rPr>
          <w:b/>
          <w:bCs/>
        </w:rPr>
      </w:pPr>
      <w:r>
        <w:rPr>
          <w:rFonts w:hint="eastAsia"/>
          <w:b/>
          <w:bCs/>
        </w:rPr>
        <w:t>목표</w:t>
      </w:r>
    </w:p>
    <w:tbl>
      <w:tblPr>
        <w:tblStyle w:val="40"/>
        <w:tblW w:w="10456" w:type="dxa"/>
        <w:tblLook w:val="04A0" w:firstRow="1" w:lastRow="0" w:firstColumn="1" w:lastColumn="0" w:noHBand="0" w:noVBand="1"/>
      </w:tblPr>
      <w:tblGrid>
        <w:gridCol w:w="4248"/>
        <w:gridCol w:w="5103"/>
        <w:gridCol w:w="1105"/>
      </w:tblGrid>
      <w:tr w:rsidR="00660A85" w:rsidRPr="00B3396F" w14:paraId="580A6808" w14:textId="77777777" w:rsidTr="00D63EE2">
        <w:tc>
          <w:tcPr>
            <w:tcW w:w="4248" w:type="dxa"/>
            <w:shd w:val="clear" w:color="auto" w:fill="3494BA" w:themeFill="accent1"/>
          </w:tcPr>
          <w:p w14:paraId="27A42016" w14:textId="77777777" w:rsidR="00660A85" w:rsidRPr="00B3396F" w:rsidRDefault="00660A85" w:rsidP="00D63EE2">
            <w:pPr>
              <w:jc w:val="center"/>
            </w:pPr>
            <w:r w:rsidRPr="00B3396F">
              <w:rPr>
                <w:rFonts w:hint="eastAsia"/>
              </w:rPr>
              <w:t>분류</w:t>
            </w:r>
          </w:p>
        </w:tc>
        <w:tc>
          <w:tcPr>
            <w:tcW w:w="5103" w:type="dxa"/>
            <w:shd w:val="clear" w:color="auto" w:fill="3494BA" w:themeFill="accent1"/>
          </w:tcPr>
          <w:p w14:paraId="5E6FA65C" w14:textId="77777777" w:rsidR="00660A85" w:rsidRPr="00B3396F" w:rsidRDefault="00660A85" w:rsidP="00D63EE2">
            <w:pPr>
              <w:jc w:val="center"/>
            </w:pPr>
            <w:r>
              <w:rPr>
                <w:rFonts w:hint="eastAsia"/>
              </w:rPr>
              <w:t>경험</w:t>
            </w:r>
          </w:p>
        </w:tc>
        <w:tc>
          <w:tcPr>
            <w:tcW w:w="1105" w:type="dxa"/>
            <w:shd w:val="clear" w:color="auto" w:fill="3494BA" w:themeFill="accent1"/>
          </w:tcPr>
          <w:p w14:paraId="7C4E045D" w14:textId="77777777" w:rsidR="00660A85" w:rsidRPr="00B3396F" w:rsidRDefault="00660A85" w:rsidP="00D63EE2">
            <w:pPr>
              <w:jc w:val="center"/>
            </w:pPr>
            <w:r>
              <w:rPr>
                <w:rFonts w:hint="eastAsia"/>
              </w:rPr>
              <w:t>난이도</w:t>
            </w:r>
          </w:p>
        </w:tc>
      </w:tr>
      <w:tr w:rsidR="00660A85" w:rsidRPr="00B3396F" w14:paraId="4E647974" w14:textId="77777777" w:rsidTr="00D63EE2">
        <w:tc>
          <w:tcPr>
            <w:tcW w:w="4248" w:type="dxa"/>
            <w:shd w:val="clear" w:color="auto" w:fill="FFFFFF" w:themeFill="background1"/>
            <w:vAlign w:val="center"/>
          </w:tcPr>
          <w:p w14:paraId="2245EBAD" w14:textId="77777777" w:rsidR="00660A85" w:rsidRPr="00B3396F" w:rsidRDefault="00660A85" w:rsidP="00D63EE2">
            <w:r>
              <w:rPr>
                <w:rFonts w:ascii="Arial" w:hAnsi="Arial" w:cs="Arial"/>
                <w:color w:val="000000"/>
              </w:rPr>
              <w:t>Data</w:t>
            </w:r>
            <w:r>
              <w:rPr>
                <w:rFonts w:ascii="Arial" w:hAnsi="Arial" w:cs="Arial"/>
                <w:color w:val="000000"/>
              </w:rPr>
              <w:t>분석</w:t>
            </w:r>
            <w:r>
              <w:rPr>
                <w:rFonts w:ascii="Arial" w:hAnsi="Arial" w:cs="Arial"/>
                <w:color w:val="000000"/>
              </w:rPr>
              <w:t>(</w:t>
            </w:r>
            <w:r>
              <w:rPr>
                <w:rFonts w:ascii="Arial" w:hAnsi="Arial" w:cs="Arial"/>
                <w:color w:val="000000"/>
              </w:rPr>
              <w:t>데이터</w:t>
            </w:r>
            <w:r>
              <w:rPr>
                <w:rFonts w:ascii="Arial" w:hAnsi="Arial" w:cs="Arial"/>
                <w:color w:val="000000"/>
              </w:rPr>
              <w:t xml:space="preserve"> </w:t>
            </w:r>
            <w:r>
              <w:rPr>
                <w:rFonts w:ascii="Arial" w:hAnsi="Arial" w:cs="Arial"/>
                <w:color w:val="000000"/>
              </w:rPr>
              <w:t>추출</w:t>
            </w:r>
            <w:r>
              <w:rPr>
                <w:rFonts w:ascii="Arial" w:hAnsi="Arial" w:cs="Arial"/>
                <w:color w:val="000000"/>
              </w:rPr>
              <w:t xml:space="preserve"> </w:t>
            </w:r>
            <w:r>
              <w:rPr>
                <w:rFonts w:ascii="Arial" w:hAnsi="Arial" w:cs="Arial"/>
                <w:color w:val="000000"/>
              </w:rPr>
              <w:t>및</w:t>
            </w:r>
            <w:r>
              <w:rPr>
                <w:rFonts w:ascii="Arial" w:hAnsi="Arial" w:cs="Arial"/>
                <w:color w:val="000000"/>
              </w:rPr>
              <w:t xml:space="preserve"> </w:t>
            </w:r>
            <w:r>
              <w:rPr>
                <w:rFonts w:ascii="Arial" w:hAnsi="Arial" w:cs="Arial"/>
                <w:color w:val="000000"/>
              </w:rPr>
              <w:t>가공</w:t>
            </w:r>
            <w:r>
              <w:rPr>
                <w:rFonts w:ascii="Arial" w:hAnsi="Arial" w:cs="Arial"/>
                <w:color w:val="000000"/>
              </w:rPr>
              <w:t xml:space="preserve"> </w:t>
            </w:r>
            <w:r>
              <w:rPr>
                <w:rFonts w:ascii="Arial" w:hAnsi="Arial" w:cs="Arial"/>
                <w:color w:val="000000"/>
              </w:rPr>
              <w:t>역량</w:t>
            </w:r>
            <w:r>
              <w:rPr>
                <w:rFonts w:ascii="Arial" w:hAnsi="Arial" w:cs="Arial"/>
                <w:color w:val="000000"/>
              </w:rPr>
              <w:t>)</w:t>
            </w:r>
          </w:p>
        </w:tc>
        <w:tc>
          <w:tcPr>
            <w:tcW w:w="5103" w:type="dxa"/>
            <w:shd w:val="clear" w:color="auto" w:fill="FFFFFF" w:themeFill="background1"/>
            <w:vAlign w:val="center"/>
          </w:tcPr>
          <w:p w14:paraId="6F6F0D7B" w14:textId="77777777" w:rsidR="00660A85" w:rsidRPr="00B3396F" w:rsidRDefault="00660A85" w:rsidP="00D63EE2">
            <w:r>
              <w:rPr>
                <w:rFonts w:ascii="Arial" w:hAnsi="Arial" w:cs="Arial"/>
              </w:rPr>
              <w:t>데이터베이스의</w:t>
            </w:r>
            <w:r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데이터를</w:t>
            </w:r>
            <w:r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추출해</w:t>
            </w:r>
            <w:r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가공할</w:t>
            </w:r>
            <w:r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수</w:t>
            </w:r>
            <w:r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있다</w:t>
            </w:r>
          </w:p>
        </w:tc>
        <w:tc>
          <w:tcPr>
            <w:tcW w:w="1105" w:type="dxa"/>
            <w:shd w:val="clear" w:color="auto" w:fill="FFFFFF" w:themeFill="background1"/>
            <w:vAlign w:val="center"/>
          </w:tcPr>
          <w:p w14:paraId="12652C62" w14:textId="77777777" w:rsidR="00660A85" w:rsidRPr="00B3396F" w:rsidRDefault="00660A85" w:rsidP="00D63EE2">
            <w:pPr>
              <w:jc w:val="center"/>
            </w:pPr>
            <w:r>
              <w:rPr>
                <w:rFonts w:ascii="Arial" w:hAnsi="Arial" w:cs="Arial"/>
              </w:rPr>
              <w:t>2</w:t>
            </w:r>
          </w:p>
        </w:tc>
      </w:tr>
      <w:tr w:rsidR="00660A85" w14:paraId="6C31FBDB" w14:textId="77777777" w:rsidTr="00D63EE2">
        <w:tc>
          <w:tcPr>
            <w:tcW w:w="4248" w:type="dxa"/>
            <w:shd w:val="clear" w:color="auto" w:fill="FFFFFF" w:themeFill="background1"/>
            <w:vAlign w:val="center"/>
          </w:tcPr>
          <w:p w14:paraId="7F942669" w14:textId="77777777" w:rsidR="00660A85" w:rsidRPr="00B3396F" w:rsidRDefault="00660A85" w:rsidP="00D63EE2">
            <w:r>
              <w:rPr>
                <w:rFonts w:ascii="Arial" w:hAnsi="Arial" w:cs="Arial"/>
                <w:color w:val="000000"/>
              </w:rPr>
              <w:t>Data</w:t>
            </w:r>
            <w:r>
              <w:rPr>
                <w:rFonts w:ascii="Arial" w:hAnsi="Arial" w:cs="Arial"/>
                <w:color w:val="000000"/>
              </w:rPr>
              <w:t>분석</w:t>
            </w:r>
            <w:r>
              <w:rPr>
                <w:rFonts w:ascii="Arial" w:hAnsi="Arial" w:cs="Arial"/>
                <w:color w:val="000000"/>
              </w:rPr>
              <w:t>(</w:t>
            </w:r>
            <w:r>
              <w:rPr>
                <w:rFonts w:ascii="Arial" w:hAnsi="Arial" w:cs="Arial"/>
                <w:color w:val="000000"/>
              </w:rPr>
              <w:t>데이터</w:t>
            </w:r>
            <w:r>
              <w:rPr>
                <w:rFonts w:ascii="Arial" w:hAnsi="Arial" w:cs="Arial"/>
                <w:color w:val="000000"/>
              </w:rPr>
              <w:t xml:space="preserve"> </w:t>
            </w:r>
            <w:r>
              <w:rPr>
                <w:rFonts w:ascii="Arial" w:hAnsi="Arial" w:cs="Arial"/>
                <w:color w:val="000000"/>
              </w:rPr>
              <w:t>추출</w:t>
            </w:r>
            <w:r>
              <w:rPr>
                <w:rFonts w:ascii="Arial" w:hAnsi="Arial" w:cs="Arial"/>
                <w:color w:val="000000"/>
              </w:rPr>
              <w:t xml:space="preserve"> </w:t>
            </w:r>
            <w:r>
              <w:rPr>
                <w:rFonts w:ascii="Arial" w:hAnsi="Arial" w:cs="Arial"/>
                <w:color w:val="000000"/>
              </w:rPr>
              <w:t>및</w:t>
            </w:r>
            <w:r>
              <w:rPr>
                <w:rFonts w:ascii="Arial" w:hAnsi="Arial" w:cs="Arial"/>
                <w:color w:val="000000"/>
              </w:rPr>
              <w:t xml:space="preserve"> </w:t>
            </w:r>
            <w:r>
              <w:rPr>
                <w:rFonts w:ascii="Arial" w:hAnsi="Arial" w:cs="Arial"/>
                <w:color w:val="000000"/>
              </w:rPr>
              <w:t>가공</w:t>
            </w:r>
            <w:r>
              <w:rPr>
                <w:rFonts w:ascii="Arial" w:hAnsi="Arial" w:cs="Arial"/>
                <w:color w:val="000000"/>
              </w:rPr>
              <w:t xml:space="preserve"> </w:t>
            </w:r>
            <w:r>
              <w:rPr>
                <w:rFonts w:ascii="Arial" w:hAnsi="Arial" w:cs="Arial"/>
                <w:color w:val="000000"/>
              </w:rPr>
              <w:t>역량</w:t>
            </w:r>
            <w:r>
              <w:rPr>
                <w:rFonts w:ascii="Arial" w:hAnsi="Arial" w:cs="Arial"/>
                <w:color w:val="000000"/>
              </w:rPr>
              <w:t>)</w:t>
            </w:r>
          </w:p>
        </w:tc>
        <w:tc>
          <w:tcPr>
            <w:tcW w:w="5103" w:type="dxa"/>
            <w:shd w:val="clear" w:color="auto" w:fill="FFFFFF" w:themeFill="background1"/>
            <w:vAlign w:val="center"/>
          </w:tcPr>
          <w:p w14:paraId="71929116" w14:textId="77777777" w:rsidR="00660A85" w:rsidRPr="00B3396F" w:rsidRDefault="00660A85" w:rsidP="00D63EE2">
            <w:r>
              <w:rPr>
                <w:rFonts w:ascii="Arial" w:hAnsi="Arial" w:cs="Arial"/>
              </w:rPr>
              <w:t>이미지</w:t>
            </w:r>
            <w:r>
              <w:rPr>
                <w:rFonts w:ascii="Arial" w:hAnsi="Arial" w:cs="Arial"/>
              </w:rPr>
              <w:t xml:space="preserve">, </w:t>
            </w:r>
            <w:r>
              <w:rPr>
                <w:rFonts w:ascii="Arial" w:hAnsi="Arial" w:cs="Arial"/>
              </w:rPr>
              <w:t>영상</w:t>
            </w:r>
            <w:r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데이터의</w:t>
            </w:r>
            <w:r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포맷을</w:t>
            </w:r>
            <w:r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변경하고</w:t>
            </w:r>
            <w:r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메타</w:t>
            </w:r>
            <w:r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데이터를</w:t>
            </w:r>
            <w:r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생성할</w:t>
            </w:r>
            <w:r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수</w:t>
            </w:r>
            <w:r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있다</w:t>
            </w:r>
          </w:p>
        </w:tc>
        <w:tc>
          <w:tcPr>
            <w:tcW w:w="1105" w:type="dxa"/>
            <w:shd w:val="clear" w:color="auto" w:fill="FFFFFF" w:themeFill="background1"/>
            <w:vAlign w:val="center"/>
          </w:tcPr>
          <w:p w14:paraId="1ED4FE71" w14:textId="77777777" w:rsidR="00660A85" w:rsidRDefault="00660A85" w:rsidP="00D63EE2">
            <w:pPr>
              <w:jc w:val="center"/>
            </w:pPr>
            <w:r>
              <w:rPr>
                <w:rFonts w:ascii="Arial" w:hAnsi="Arial" w:cs="Arial"/>
              </w:rPr>
              <w:t>2</w:t>
            </w:r>
          </w:p>
        </w:tc>
      </w:tr>
      <w:tr w:rsidR="00660A85" w14:paraId="341A831D" w14:textId="77777777" w:rsidTr="00D63EE2">
        <w:trPr>
          <w:trHeight w:val="172"/>
        </w:trPr>
        <w:tc>
          <w:tcPr>
            <w:tcW w:w="4248" w:type="dxa"/>
            <w:shd w:val="clear" w:color="auto" w:fill="FFFFFF" w:themeFill="background1"/>
            <w:vAlign w:val="center"/>
          </w:tcPr>
          <w:p w14:paraId="5497F359" w14:textId="77777777" w:rsidR="00660A85" w:rsidRPr="00B3396F" w:rsidRDefault="00660A85" w:rsidP="00D63EE2">
            <w:r>
              <w:rPr>
                <w:rFonts w:ascii="Arial" w:hAnsi="Arial" w:cs="Arial"/>
                <w:color w:val="000000"/>
              </w:rPr>
              <w:t>Data</w:t>
            </w:r>
            <w:r>
              <w:rPr>
                <w:rFonts w:ascii="Arial" w:hAnsi="Arial" w:cs="Arial"/>
                <w:color w:val="000000"/>
              </w:rPr>
              <w:t>분석</w:t>
            </w:r>
            <w:r>
              <w:rPr>
                <w:rFonts w:ascii="Arial" w:hAnsi="Arial" w:cs="Arial"/>
                <w:color w:val="000000"/>
              </w:rPr>
              <w:t>(</w:t>
            </w:r>
            <w:r>
              <w:rPr>
                <w:rFonts w:ascii="Arial" w:hAnsi="Arial" w:cs="Arial"/>
                <w:color w:val="000000"/>
              </w:rPr>
              <w:t>데이터</w:t>
            </w:r>
            <w:r>
              <w:rPr>
                <w:rFonts w:ascii="Arial" w:hAnsi="Arial" w:cs="Arial"/>
                <w:color w:val="000000"/>
              </w:rPr>
              <w:t xml:space="preserve"> </w:t>
            </w:r>
            <w:r>
              <w:rPr>
                <w:rFonts w:ascii="Arial" w:hAnsi="Arial" w:cs="Arial"/>
                <w:color w:val="000000"/>
              </w:rPr>
              <w:t>추출</w:t>
            </w:r>
            <w:r>
              <w:rPr>
                <w:rFonts w:ascii="Arial" w:hAnsi="Arial" w:cs="Arial"/>
                <w:color w:val="000000"/>
              </w:rPr>
              <w:t xml:space="preserve"> </w:t>
            </w:r>
            <w:r>
              <w:rPr>
                <w:rFonts w:ascii="Arial" w:hAnsi="Arial" w:cs="Arial"/>
                <w:color w:val="000000"/>
              </w:rPr>
              <w:t>및</w:t>
            </w:r>
            <w:r>
              <w:rPr>
                <w:rFonts w:ascii="Arial" w:hAnsi="Arial" w:cs="Arial"/>
                <w:color w:val="000000"/>
              </w:rPr>
              <w:t xml:space="preserve"> </w:t>
            </w:r>
            <w:r>
              <w:rPr>
                <w:rFonts w:ascii="Arial" w:hAnsi="Arial" w:cs="Arial"/>
                <w:color w:val="000000"/>
              </w:rPr>
              <w:t>가공</w:t>
            </w:r>
            <w:r>
              <w:rPr>
                <w:rFonts w:ascii="Arial" w:hAnsi="Arial" w:cs="Arial"/>
                <w:color w:val="000000"/>
              </w:rPr>
              <w:t xml:space="preserve"> </w:t>
            </w:r>
            <w:r>
              <w:rPr>
                <w:rFonts w:ascii="Arial" w:hAnsi="Arial" w:cs="Arial"/>
                <w:color w:val="000000"/>
              </w:rPr>
              <w:t>역량</w:t>
            </w:r>
            <w:r>
              <w:rPr>
                <w:rFonts w:ascii="Arial" w:hAnsi="Arial" w:cs="Arial"/>
                <w:color w:val="000000"/>
              </w:rPr>
              <w:t>)</w:t>
            </w:r>
          </w:p>
        </w:tc>
        <w:tc>
          <w:tcPr>
            <w:tcW w:w="5103" w:type="dxa"/>
            <w:shd w:val="clear" w:color="auto" w:fill="FFFFFF" w:themeFill="background1"/>
            <w:vAlign w:val="center"/>
          </w:tcPr>
          <w:p w14:paraId="645F81A9" w14:textId="77777777" w:rsidR="00660A85" w:rsidRPr="00C376C6" w:rsidRDefault="00660A85" w:rsidP="00D63EE2">
            <w:pPr>
              <w:rPr>
                <w:sz w:val="19"/>
                <w:szCs w:val="19"/>
              </w:rPr>
            </w:pPr>
            <w:r>
              <w:rPr>
                <w:rFonts w:ascii="Arial" w:hAnsi="Arial" w:cs="Arial"/>
              </w:rPr>
              <w:t>수집된</w:t>
            </w:r>
            <w:r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데이터의</w:t>
            </w:r>
            <w:r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형식을</w:t>
            </w:r>
            <w:r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동일하게</w:t>
            </w:r>
            <w:r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맞출</w:t>
            </w:r>
            <w:r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수</w:t>
            </w:r>
            <w:r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있다</w:t>
            </w:r>
          </w:p>
        </w:tc>
        <w:tc>
          <w:tcPr>
            <w:tcW w:w="1105" w:type="dxa"/>
            <w:shd w:val="clear" w:color="auto" w:fill="FFFFFF" w:themeFill="background1"/>
            <w:vAlign w:val="center"/>
          </w:tcPr>
          <w:p w14:paraId="3EFE128D" w14:textId="77777777" w:rsidR="00660A85" w:rsidRDefault="00660A85" w:rsidP="00D63EE2">
            <w:pPr>
              <w:jc w:val="center"/>
            </w:pPr>
            <w:r>
              <w:rPr>
                <w:rFonts w:ascii="Arial" w:hAnsi="Arial" w:cs="Arial"/>
              </w:rPr>
              <w:t>3</w:t>
            </w:r>
          </w:p>
        </w:tc>
      </w:tr>
      <w:tr w:rsidR="00660A85" w14:paraId="53316109" w14:textId="77777777" w:rsidTr="00D63EE2">
        <w:tc>
          <w:tcPr>
            <w:tcW w:w="4248" w:type="dxa"/>
            <w:shd w:val="clear" w:color="auto" w:fill="FFFFFF" w:themeFill="background1"/>
            <w:vAlign w:val="center"/>
          </w:tcPr>
          <w:p w14:paraId="7824CBD8" w14:textId="77777777" w:rsidR="00660A85" w:rsidRPr="00B3396F" w:rsidRDefault="00660A85" w:rsidP="00D63EE2">
            <w:r>
              <w:rPr>
                <w:rFonts w:ascii="Arial" w:hAnsi="Arial" w:cs="Arial"/>
                <w:color w:val="000000"/>
              </w:rPr>
              <w:t>Data</w:t>
            </w:r>
            <w:r>
              <w:rPr>
                <w:rFonts w:ascii="Arial" w:hAnsi="Arial" w:cs="Arial"/>
                <w:color w:val="000000"/>
              </w:rPr>
              <w:t>분석</w:t>
            </w:r>
            <w:r>
              <w:rPr>
                <w:rFonts w:ascii="Arial" w:hAnsi="Arial" w:cs="Arial"/>
                <w:color w:val="000000"/>
              </w:rPr>
              <w:t>(</w:t>
            </w:r>
            <w:r>
              <w:rPr>
                <w:rFonts w:ascii="Arial" w:hAnsi="Arial" w:cs="Arial"/>
                <w:color w:val="000000"/>
              </w:rPr>
              <w:t>데이터</w:t>
            </w:r>
            <w:r>
              <w:rPr>
                <w:rFonts w:ascii="Arial" w:hAnsi="Arial" w:cs="Arial"/>
                <w:color w:val="000000"/>
              </w:rPr>
              <w:t xml:space="preserve"> </w:t>
            </w:r>
            <w:r>
              <w:rPr>
                <w:rFonts w:ascii="Arial" w:hAnsi="Arial" w:cs="Arial"/>
                <w:color w:val="000000"/>
              </w:rPr>
              <w:t>추출</w:t>
            </w:r>
            <w:r>
              <w:rPr>
                <w:rFonts w:ascii="Arial" w:hAnsi="Arial" w:cs="Arial"/>
                <w:color w:val="000000"/>
              </w:rPr>
              <w:t xml:space="preserve"> </w:t>
            </w:r>
            <w:r>
              <w:rPr>
                <w:rFonts w:ascii="Arial" w:hAnsi="Arial" w:cs="Arial"/>
                <w:color w:val="000000"/>
              </w:rPr>
              <w:t>및</w:t>
            </w:r>
            <w:r>
              <w:rPr>
                <w:rFonts w:ascii="Arial" w:hAnsi="Arial" w:cs="Arial"/>
                <w:color w:val="000000"/>
              </w:rPr>
              <w:t xml:space="preserve"> </w:t>
            </w:r>
            <w:r>
              <w:rPr>
                <w:rFonts w:ascii="Arial" w:hAnsi="Arial" w:cs="Arial"/>
                <w:color w:val="000000"/>
              </w:rPr>
              <w:t>가공</w:t>
            </w:r>
            <w:r>
              <w:rPr>
                <w:rFonts w:ascii="Arial" w:hAnsi="Arial" w:cs="Arial"/>
                <w:color w:val="000000"/>
              </w:rPr>
              <w:t xml:space="preserve"> </w:t>
            </w:r>
            <w:r>
              <w:rPr>
                <w:rFonts w:ascii="Arial" w:hAnsi="Arial" w:cs="Arial"/>
                <w:color w:val="000000"/>
              </w:rPr>
              <w:t>역량</w:t>
            </w:r>
            <w:r>
              <w:rPr>
                <w:rFonts w:ascii="Arial" w:hAnsi="Arial" w:cs="Arial"/>
                <w:color w:val="000000"/>
              </w:rPr>
              <w:t>)</w:t>
            </w:r>
          </w:p>
        </w:tc>
        <w:tc>
          <w:tcPr>
            <w:tcW w:w="5103" w:type="dxa"/>
            <w:shd w:val="clear" w:color="auto" w:fill="FFFFFF" w:themeFill="background1"/>
            <w:vAlign w:val="center"/>
          </w:tcPr>
          <w:p w14:paraId="36AD1548" w14:textId="77777777" w:rsidR="00660A85" w:rsidRPr="00B3396F" w:rsidRDefault="00660A85" w:rsidP="00D63EE2">
            <w:r>
              <w:rPr>
                <w:rFonts w:ascii="Arial" w:hAnsi="Arial" w:cs="Arial"/>
              </w:rPr>
              <w:t>수집된</w:t>
            </w:r>
            <w:r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데이터에서</w:t>
            </w:r>
            <w:r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불필요한</w:t>
            </w:r>
            <w:r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차원을</w:t>
            </w:r>
            <w:r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제거할</w:t>
            </w:r>
            <w:r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수</w:t>
            </w:r>
            <w:r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있다</w:t>
            </w:r>
          </w:p>
        </w:tc>
        <w:tc>
          <w:tcPr>
            <w:tcW w:w="1105" w:type="dxa"/>
            <w:shd w:val="clear" w:color="auto" w:fill="FFFFFF" w:themeFill="background1"/>
            <w:vAlign w:val="center"/>
          </w:tcPr>
          <w:p w14:paraId="29162FB8" w14:textId="77777777" w:rsidR="00660A85" w:rsidRDefault="00660A85" w:rsidP="00D63EE2">
            <w:pPr>
              <w:jc w:val="center"/>
            </w:pPr>
            <w:r>
              <w:rPr>
                <w:rFonts w:ascii="Arial" w:hAnsi="Arial" w:cs="Arial"/>
              </w:rPr>
              <w:t>3</w:t>
            </w:r>
          </w:p>
        </w:tc>
      </w:tr>
      <w:tr w:rsidR="00660A85" w14:paraId="1484DFA7" w14:textId="77777777" w:rsidTr="00D63EE2">
        <w:tc>
          <w:tcPr>
            <w:tcW w:w="4248" w:type="dxa"/>
            <w:shd w:val="clear" w:color="auto" w:fill="FFFFFF" w:themeFill="background1"/>
            <w:vAlign w:val="center"/>
          </w:tcPr>
          <w:p w14:paraId="28648324" w14:textId="77777777" w:rsidR="00660A85" w:rsidRDefault="00660A85" w:rsidP="00D63EE2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Data</w:t>
            </w:r>
            <w:r>
              <w:rPr>
                <w:rFonts w:ascii="Arial" w:hAnsi="Arial" w:cs="Arial"/>
                <w:color w:val="000000"/>
              </w:rPr>
              <w:t>분석</w:t>
            </w:r>
            <w:r>
              <w:rPr>
                <w:rFonts w:ascii="Arial" w:hAnsi="Arial" w:cs="Arial"/>
                <w:color w:val="000000"/>
              </w:rPr>
              <w:t>(</w:t>
            </w:r>
            <w:r>
              <w:rPr>
                <w:rFonts w:ascii="Arial" w:hAnsi="Arial" w:cs="Arial"/>
                <w:color w:val="000000"/>
              </w:rPr>
              <w:t>데이터</w:t>
            </w:r>
            <w:r>
              <w:rPr>
                <w:rFonts w:ascii="Arial" w:hAnsi="Arial" w:cs="Arial"/>
                <w:color w:val="000000"/>
              </w:rPr>
              <w:t xml:space="preserve"> </w:t>
            </w:r>
            <w:r>
              <w:rPr>
                <w:rFonts w:ascii="Arial" w:hAnsi="Arial" w:cs="Arial"/>
                <w:color w:val="000000"/>
              </w:rPr>
              <w:t>관련</w:t>
            </w:r>
            <w:r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</w:rPr>
              <w:t>리터러시</w:t>
            </w:r>
            <w:proofErr w:type="spellEnd"/>
            <w:r>
              <w:rPr>
                <w:rFonts w:ascii="Arial" w:hAnsi="Arial" w:cs="Arial"/>
                <w:color w:val="000000"/>
              </w:rPr>
              <w:t xml:space="preserve"> </w:t>
            </w:r>
            <w:r>
              <w:rPr>
                <w:rFonts w:ascii="Arial" w:hAnsi="Arial" w:cs="Arial"/>
                <w:color w:val="000000"/>
              </w:rPr>
              <w:t>및</w:t>
            </w:r>
            <w:r>
              <w:rPr>
                <w:rFonts w:ascii="Arial" w:hAnsi="Arial" w:cs="Arial"/>
                <w:color w:val="000000"/>
              </w:rPr>
              <w:t xml:space="preserve"> </w:t>
            </w:r>
            <w:r>
              <w:rPr>
                <w:rFonts w:ascii="Arial" w:hAnsi="Arial" w:cs="Arial"/>
                <w:color w:val="000000"/>
              </w:rPr>
              <w:t>데이터</w:t>
            </w:r>
            <w:r>
              <w:rPr>
                <w:rFonts w:ascii="Arial" w:hAnsi="Arial" w:cs="Arial"/>
                <w:color w:val="000000"/>
              </w:rPr>
              <w:t xml:space="preserve"> </w:t>
            </w:r>
            <w:r>
              <w:rPr>
                <w:rFonts w:ascii="Arial" w:hAnsi="Arial" w:cs="Arial"/>
                <w:color w:val="000000"/>
              </w:rPr>
              <w:t>특성</w:t>
            </w:r>
            <w:r>
              <w:rPr>
                <w:rFonts w:ascii="Arial" w:hAnsi="Arial" w:cs="Arial"/>
                <w:color w:val="000000"/>
              </w:rPr>
              <w:t xml:space="preserve"> </w:t>
            </w:r>
            <w:r>
              <w:rPr>
                <w:rFonts w:ascii="Arial" w:hAnsi="Arial" w:cs="Arial"/>
                <w:color w:val="000000"/>
              </w:rPr>
              <w:t>파악</w:t>
            </w:r>
            <w:r>
              <w:rPr>
                <w:rFonts w:ascii="Arial" w:hAnsi="Arial" w:cs="Arial"/>
                <w:color w:val="000000"/>
              </w:rPr>
              <w:t xml:space="preserve"> </w:t>
            </w:r>
            <w:r>
              <w:rPr>
                <w:rFonts w:ascii="Arial" w:hAnsi="Arial" w:cs="Arial"/>
                <w:color w:val="000000"/>
              </w:rPr>
              <w:t>역량</w:t>
            </w:r>
            <w:r>
              <w:rPr>
                <w:rFonts w:ascii="Arial" w:hAnsi="Arial" w:cs="Arial"/>
                <w:color w:val="000000"/>
              </w:rPr>
              <w:t>)</w:t>
            </w:r>
          </w:p>
        </w:tc>
        <w:tc>
          <w:tcPr>
            <w:tcW w:w="5103" w:type="dxa"/>
            <w:shd w:val="clear" w:color="auto" w:fill="FFFFFF" w:themeFill="background1"/>
            <w:vAlign w:val="center"/>
          </w:tcPr>
          <w:p w14:paraId="3307D2FF" w14:textId="77777777" w:rsidR="00660A85" w:rsidRDefault="00660A85" w:rsidP="00D63EE2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탐색적</w:t>
            </w:r>
            <w:r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자료</w:t>
            </w:r>
            <w:r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분석을</w:t>
            </w:r>
            <w:r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통해</w:t>
            </w:r>
            <w:r>
              <w:rPr>
                <w:rFonts w:ascii="Arial" w:hAnsi="Arial" w:cs="Arial"/>
              </w:rPr>
              <w:t xml:space="preserve">, </w:t>
            </w:r>
            <w:r>
              <w:rPr>
                <w:rFonts w:ascii="Arial" w:hAnsi="Arial" w:cs="Arial"/>
              </w:rPr>
              <w:t>데이터의</w:t>
            </w:r>
            <w:r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특성을</w:t>
            </w:r>
            <w:r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파악할</w:t>
            </w:r>
            <w:r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수</w:t>
            </w:r>
            <w:r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있다</w:t>
            </w:r>
            <w:r>
              <w:rPr>
                <w:rFonts w:ascii="Arial" w:hAnsi="Arial" w:cs="Arial"/>
              </w:rPr>
              <w:t>.</w:t>
            </w:r>
          </w:p>
        </w:tc>
        <w:tc>
          <w:tcPr>
            <w:tcW w:w="1105" w:type="dxa"/>
            <w:shd w:val="clear" w:color="auto" w:fill="FFFFFF" w:themeFill="background1"/>
            <w:vAlign w:val="center"/>
          </w:tcPr>
          <w:p w14:paraId="4E364F16" w14:textId="77777777" w:rsidR="00660A85" w:rsidRDefault="00660A85" w:rsidP="00D63EE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</w:p>
        </w:tc>
      </w:tr>
      <w:tr w:rsidR="00660A85" w14:paraId="2C53962C" w14:textId="77777777" w:rsidTr="00D63EE2">
        <w:tc>
          <w:tcPr>
            <w:tcW w:w="4248" w:type="dxa"/>
            <w:shd w:val="clear" w:color="auto" w:fill="FFFFFF" w:themeFill="background1"/>
            <w:vAlign w:val="center"/>
          </w:tcPr>
          <w:p w14:paraId="4884C948" w14:textId="77777777" w:rsidR="00660A85" w:rsidRDefault="00660A85" w:rsidP="00D63EE2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AI</w:t>
            </w:r>
            <w:r>
              <w:rPr>
                <w:rFonts w:ascii="Arial" w:hAnsi="Arial" w:cs="Arial"/>
                <w:color w:val="000000"/>
              </w:rPr>
              <w:t>모델개발</w:t>
            </w:r>
            <w:r>
              <w:rPr>
                <w:rFonts w:ascii="Arial" w:hAnsi="Arial" w:cs="Arial"/>
                <w:color w:val="000000"/>
              </w:rPr>
              <w:t>(</w:t>
            </w:r>
            <w:r>
              <w:rPr>
                <w:rFonts w:ascii="Arial" w:hAnsi="Arial" w:cs="Arial"/>
                <w:color w:val="000000"/>
              </w:rPr>
              <w:t>이미지관련</w:t>
            </w:r>
            <w:r>
              <w:rPr>
                <w:rFonts w:ascii="Arial" w:hAnsi="Arial" w:cs="Arial"/>
                <w:color w:val="000000"/>
              </w:rPr>
              <w:t xml:space="preserve"> </w:t>
            </w:r>
            <w:r>
              <w:rPr>
                <w:rFonts w:ascii="Arial" w:hAnsi="Arial" w:cs="Arial"/>
                <w:color w:val="000000"/>
              </w:rPr>
              <w:t>지식</w:t>
            </w:r>
            <w:r>
              <w:rPr>
                <w:rFonts w:ascii="Arial" w:hAnsi="Arial" w:cs="Arial"/>
                <w:color w:val="000000"/>
              </w:rPr>
              <w:t xml:space="preserve"> </w:t>
            </w:r>
            <w:r>
              <w:rPr>
                <w:rFonts w:ascii="Arial" w:hAnsi="Arial" w:cs="Arial"/>
                <w:color w:val="000000"/>
              </w:rPr>
              <w:t>이해력</w:t>
            </w:r>
            <w:r>
              <w:rPr>
                <w:rFonts w:ascii="Arial" w:hAnsi="Arial" w:cs="Arial"/>
                <w:color w:val="000000"/>
              </w:rPr>
              <w:t>)</w:t>
            </w:r>
          </w:p>
        </w:tc>
        <w:tc>
          <w:tcPr>
            <w:tcW w:w="5103" w:type="dxa"/>
            <w:shd w:val="clear" w:color="auto" w:fill="FFFFFF" w:themeFill="background1"/>
            <w:vAlign w:val="bottom"/>
          </w:tcPr>
          <w:p w14:paraId="292AB12A" w14:textId="77777777" w:rsidR="00660A85" w:rsidRDefault="00660A85" w:rsidP="00D63EE2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OpenCV </w:t>
            </w:r>
            <w:r>
              <w:rPr>
                <w:rFonts w:ascii="Arial" w:hAnsi="Arial" w:cs="Arial"/>
              </w:rPr>
              <w:t>라이브러리만을</w:t>
            </w:r>
            <w:r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사용해서</w:t>
            </w:r>
            <w:r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이미지</w:t>
            </w:r>
            <w:r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뷰어</w:t>
            </w:r>
            <w:r>
              <w:rPr>
                <w:rFonts w:ascii="Arial" w:hAnsi="Arial" w:cs="Arial"/>
              </w:rPr>
              <w:t xml:space="preserve">(Crop, </w:t>
            </w:r>
            <w:r>
              <w:rPr>
                <w:rFonts w:ascii="Arial" w:hAnsi="Arial" w:cs="Arial"/>
              </w:rPr>
              <w:t>흑백화</w:t>
            </w:r>
            <w:r>
              <w:rPr>
                <w:rFonts w:ascii="Arial" w:hAnsi="Arial" w:cs="Arial"/>
              </w:rPr>
              <w:t xml:space="preserve">, Zoom </w:t>
            </w:r>
            <w:r>
              <w:rPr>
                <w:rFonts w:ascii="Arial" w:hAnsi="Arial" w:cs="Arial"/>
              </w:rPr>
              <w:t>등의</w:t>
            </w:r>
            <w:r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기능</w:t>
            </w:r>
            <w:r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포함</w:t>
            </w:r>
            <w:r>
              <w:rPr>
                <w:rFonts w:ascii="Arial" w:hAnsi="Arial" w:cs="Arial"/>
              </w:rPr>
              <w:t>)</w:t>
            </w:r>
            <w:r>
              <w:rPr>
                <w:rFonts w:ascii="Arial" w:hAnsi="Arial" w:cs="Arial"/>
              </w:rPr>
              <w:t>를</w:t>
            </w:r>
            <w:r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만들</w:t>
            </w:r>
            <w:r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수</w:t>
            </w:r>
            <w:r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있다</w:t>
            </w:r>
            <w:r>
              <w:rPr>
                <w:rFonts w:ascii="Arial" w:hAnsi="Arial" w:cs="Arial"/>
              </w:rPr>
              <w:t>.</w:t>
            </w:r>
          </w:p>
        </w:tc>
        <w:tc>
          <w:tcPr>
            <w:tcW w:w="1105" w:type="dxa"/>
            <w:shd w:val="clear" w:color="auto" w:fill="FFFFFF" w:themeFill="background1"/>
            <w:vAlign w:val="center"/>
          </w:tcPr>
          <w:p w14:paraId="65DB6236" w14:textId="77777777" w:rsidR="00660A85" w:rsidRDefault="00660A85" w:rsidP="00D63EE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</w:t>
            </w:r>
          </w:p>
        </w:tc>
      </w:tr>
    </w:tbl>
    <w:p w14:paraId="672838D8" w14:textId="2F907315" w:rsidR="008714DC" w:rsidRPr="000B402B" w:rsidRDefault="000B402B" w:rsidP="00A26BB4">
      <w:pPr>
        <w:rPr>
          <w:b/>
          <w:bCs/>
        </w:rPr>
      </w:pPr>
      <w:r>
        <w:rPr>
          <w:rFonts w:hint="eastAsia"/>
          <w:b/>
          <w:bCs/>
        </w:rPr>
        <w:t>결과</w:t>
      </w:r>
    </w:p>
    <w:p w14:paraId="0D36B3A8" w14:textId="2B08E477" w:rsidR="00BC5E0D" w:rsidRDefault="00660A85" w:rsidP="00A26BB4">
      <w:pPr>
        <w:pStyle w:val="af4"/>
        <w:numPr>
          <w:ilvl w:val="0"/>
          <w:numId w:val="24"/>
        </w:numPr>
        <w:ind w:leftChars="0"/>
      </w:pPr>
      <w:r>
        <w:rPr>
          <w:rFonts w:hint="eastAsia"/>
        </w:rPr>
        <w:t>코드</w:t>
      </w:r>
    </w:p>
    <w:p w14:paraId="2CD70A34" w14:textId="77777777" w:rsidR="00660A85" w:rsidRPr="00660A85" w:rsidRDefault="00660A85" w:rsidP="00660A85">
      <w:pPr>
        <w:rPr>
          <w:b/>
          <w:bCs/>
        </w:rPr>
      </w:pPr>
      <w:r w:rsidRPr="00660A85">
        <w:rPr>
          <w:rFonts w:hint="eastAsia"/>
          <w:b/>
          <w:bCs/>
        </w:rPr>
        <w:t>평가 기준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7508"/>
        <w:gridCol w:w="2948"/>
      </w:tblGrid>
      <w:tr w:rsidR="00660A85" w14:paraId="697DA703" w14:textId="77777777" w:rsidTr="00D63EE2">
        <w:tc>
          <w:tcPr>
            <w:tcW w:w="7508" w:type="dxa"/>
            <w:shd w:val="clear" w:color="auto" w:fill="3494BA" w:themeFill="accent1"/>
          </w:tcPr>
          <w:p w14:paraId="50AF4AA0" w14:textId="77777777" w:rsidR="00660A85" w:rsidRDefault="00660A85" w:rsidP="00D63EE2">
            <w:pPr>
              <w:jc w:val="center"/>
            </w:pPr>
            <w:r>
              <w:rPr>
                <w:rFonts w:hint="eastAsia"/>
              </w:rPr>
              <w:t>멘토 평가 항목</w:t>
            </w:r>
          </w:p>
        </w:tc>
        <w:tc>
          <w:tcPr>
            <w:tcW w:w="2948" w:type="dxa"/>
            <w:shd w:val="clear" w:color="auto" w:fill="3494BA" w:themeFill="accent1"/>
          </w:tcPr>
          <w:p w14:paraId="6FCEBEE1" w14:textId="77777777" w:rsidR="00660A85" w:rsidRDefault="00660A85" w:rsidP="00D63EE2">
            <w:pPr>
              <w:jc w:val="center"/>
            </w:pPr>
            <w:r>
              <w:rPr>
                <w:rFonts w:hint="eastAsia"/>
              </w:rPr>
              <w:t>구분</w:t>
            </w:r>
          </w:p>
        </w:tc>
      </w:tr>
      <w:tr w:rsidR="00660A85" w14:paraId="78B7C526" w14:textId="77777777" w:rsidTr="00D63EE2">
        <w:tc>
          <w:tcPr>
            <w:tcW w:w="7508" w:type="dxa"/>
            <w:shd w:val="clear" w:color="auto" w:fill="FFFFFF" w:themeFill="background1"/>
          </w:tcPr>
          <w:p w14:paraId="147CFFE0" w14:textId="7DB6DA40" w:rsidR="00660A85" w:rsidRPr="00660A85" w:rsidRDefault="00660A85" w:rsidP="00D63EE2">
            <w:r>
              <w:rPr>
                <w:rFonts w:hint="eastAsia"/>
              </w:rPr>
              <w:t>1</w:t>
            </w:r>
            <w:r>
              <w:t xml:space="preserve">. </w:t>
            </w:r>
            <w:r w:rsidRPr="00660A85">
              <w:t>image를 웹센서에서 문제없이 load했나요?</w:t>
            </w:r>
          </w:p>
        </w:tc>
        <w:tc>
          <w:tcPr>
            <w:tcW w:w="2948" w:type="dxa"/>
            <w:shd w:val="clear" w:color="auto" w:fill="FFFFFF" w:themeFill="background1"/>
          </w:tcPr>
          <w:p w14:paraId="1A70E96D" w14:textId="6D95758A" w:rsidR="00660A85" w:rsidRDefault="00660A85" w:rsidP="00D63EE2">
            <w:r w:rsidRPr="00660A85">
              <w:t>Data Extracting</w:t>
            </w:r>
          </w:p>
        </w:tc>
      </w:tr>
      <w:tr w:rsidR="00660A85" w14:paraId="0741B82B" w14:textId="77777777" w:rsidTr="00D63EE2">
        <w:tc>
          <w:tcPr>
            <w:tcW w:w="7508" w:type="dxa"/>
            <w:shd w:val="clear" w:color="auto" w:fill="FFFFFF" w:themeFill="background1"/>
          </w:tcPr>
          <w:p w14:paraId="3D1338BE" w14:textId="67575940" w:rsidR="00660A85" w:rsidRDefault="00660A85" w:rsidP="00D63EE2">
            <w:r>
              <w:rPr>
                <w:rFonts w:hint="eastAsia"/>
              </w:rPr>
              <w:t>2</w:t>
            </w:r>
            <w:r>
              <w:t xml:space="preserve">. </w:t>
            </w:r>
            <w:r w:rsidRPr="00660A85">
              <w:t>Open CV 라이브러리를 활용하여 이미지를 적절하게 회전하였나요?</w:t>
            </w:r>
          </w:p>
        </w:tc>
        <w:tc>
          <w:tcPr>
            <w:tcW w:w="2948" w:type="dxa"/>
            <w:shd w:val="clear" w:color="auto" w:fill="FFFFFF" w:themeFill="background1"/>
          </w:tcPr>
          <w:p w14:paraId="2574A745" w14:textId="16E25FB1" w:rsidR="00660A85" w:rsidRDefault="00660A85" w:rsidP="00D63EE2">
            <w:r w:rsidRPr="00660A85">
              <w:t>Computer Vision</w:t>
            </w:r>
          </w:p>
        </w:tc>
      </w:tr>
      <w:tr w:rsidR="00660A85" w14:paraId="694A5669" w14:textId="77777777" w:rsidTr="00D63EE2">
        <w:tc>
          <w:tcPr>
            <w:tcW w:w="7508" w:type="dxa"/>
            <w:shd w:val="clear" w:color="auto" w:fill="FFFFFF" w:themeFill="background1"/>
          </w:tcPr>
          <w:p w14:paraId="7F4302A3" w14:textId="52908196" w:rsidR="00660A85" w:rsidRDefault="00660A85" w:rsidP="00D63EE2">
            <w:r>
              <w:rPr>
                <w:rFonts w:hint="eastAsia"/>
              </w:rPr>
              <w:t>3</w:t>
            </w:r>
            <w:r>
              <w:t xml:space="preserve">. </w:t>
            </w:r>
            <w:r w:rsidRPr="00660A85">
              <w:t>Open CV 라이브러리를 활용하여 이미지의 기하학적 변형을 수행하였나요?</w:t>
            </w:r>
          </w:p>
        </w:tc>
        <w:tc>
          <w:tcPr>
            <w:tcW w:w="2948" w:type="dxa"/>
            <w:shd w:val="clear" w:color="auto" w:fill="FFFFFF" w:themeFill="background1"/>
          </w:tcPr>
          <w:p w14:paraId="48C9302F" w14:textId="41768A1B" w:rsidR="00660A85" w:rsidRDefault="00660A85" w:rsidP="00D63EE2">
            <w:r w:rsidRPr="00660A85">
              <w:t>Computer Vision</w:t>
            </w:r>
          </w:p>
        </w:tc>
      </w:tr>
      <w:tr w:rsidR="00660A85" w14:paraId="2DCBF83A" w14:textId="77777777" w:rsidTr="00D63EE2">
        <w:tc>
          <w:tcPr>
            <w:tcW w:w="7508" w:type="dxa"/>
            <w:shd w:val="clear" w:color="auto" w:fill="FFFFFF" w:themeFill="background1"/>
          </w:tcPr>
          <w:p w14:paraId="63E1E417" w14:textId="28E92464" w:rsidR="00660A85" w:rsidRPr="00660A85" w:rsidRDefault="00660A85" w:rsidP="00D63EE2">
            <w:r>
              <w:t xml:space="preserve">4. </w:t>
            </w:r>
            <w:r w:rsidRPr="00660A85">
              <w:rPr>
                <w:rFonts w:hint="eastAsia"/>
              </w:rPr>
              <w:t>변형한</w:t>
            </w:r>
            <w:r w:rsidRPr="00660A85">
              <w:t xml:space="preserve"> 이미지에서 미터 부분을 추출하였나요?</w:t>
            </w:r>
          </w:p>
        </w:tc>
        <w:tc>
          <w:tcPr>
            <w:tcW w:w="2948" w:type="dxa"/>
            <w:shd w:val="clear" w:color="auto" w:fill="FFFFFF" w:themeFill="background1"/>
          </w:tcPr>
          <w:p w14:paraId="6BF84069" w14:textId="110F5633" w:rsidR="00660A85" w:rsidRDefault="00660A85" w:rsidP="00D63EE2">
            <w:r w:rsidRPr="00660A85">
              <w:t>Computer Vision</w:t>
            </w:r>
          </w:p>
        </w:tc>
      </w:tr>
      <w:tr w:rsidR="00660A85" w14:paraId="0023208D" w14:textId="77777777" w:rsidTr="00D63EE2">
        <w:tc>
          <w:tcPr>
            <w:tcW w:w="7508" w:type="dxa"/>
            <w:shd w:val="clear" w:color="auto" w:fill="FFFFFF" w:themeFill="background1"/>
          </w:tcPr>
          <w:p w14:paraId="0BAFA46E" w14:textId="2682A9BF" w:rsidR="00660A85" w:rsidRDefault="00660A85" w:rsidP="00D63EE2">
            <w:r>
              <w:rPr>
                <w:rFonts w:hint="eastAsia"/>
              </w:rPr>
              <w:t>5</w:t>
            </w:r>
            <w:r>
              <w:t xml:space="preserve">. </w:t>
            </w:r>
            <w:r w:rsidRPr="00660A85">
              <w:rPr>
                <w:rFonts w:hint="eastAsia"/>
              </w:rPr>
              <w:t>이미지</w:t>
            </w:r>
            <w:r w:rsidRPr="00660A85">
              <w:t xml:space="preserve"> 변형 각 단계에서 적절한 label을 부착하였나요?</w:t>
            </w:r>
          </w:p>
        </w:tc>
        <w:tc>
          <w:tcPr>
            <w:tcW w:w="2948" w:type="dxa"/>
            <w:shd w:val="clear" w:color="auto" w:fill="FFFFFF" w:themeFill="background1"/>
          </w:tcPr>
          <w:p w14:paraId="6C43CD2D" w14:textId="272BEE49" w:rsidR="00660A85" w:rsidRPr="00660A85" w:rsidRDefault="00660A85" w:rsidP="00D63EE2">
            <w:r w:rsidRPr="00660A85">
              <w:t>Computer Vision</w:t>
            </w:r>
          </w:p>
        </w:tc>
      </w:tr>
    </w:tbl>
    <w:p w14:paraId="7F218805" w14:textId="77777777" w:rsidR="00A26BB4" w:rsidRPr="00A26BB4" w:rsidRDefault="00A26BB4" w:rsidP="00A26BB4">
      <w:pPr>
        <w:rPr>
          <w:rFonts w:ascii="나눔스퀘어_ac Bold" w:eastAsia="나눔스퀘어_ac Bold" w:hAnsi="나눔스퀘어_ac Bold" w:cs="Times New Roman"/>
          <w:b/>
          <w:bCs/>
        </w:rPr>
      </w:pPr>
      <w:r w:rsidRPr="00A26BB4">
        <w:rPr>
          <w:rFonts w:ascii="나눔스퀘어_ac Bold" w:eastAsia="나눔스퀘어_ac Bold" w:hAnsi="나눔스퀘어_ac Bold" w:cs="Times New Roman" w:hint="eastAsia"/>
          <w:b/>
          <w:bCs/>
        </w:rPr>
        <w:t>확인 질문</w:t>
      </w:r>
    </w:p>
    <w:tbl>
      <w:tblPr>
        <w:tblStyle w:val="21"/>
        <w:tblW w:w="10456" w:type="dxa"/>
        <w:tblInd w:w="0" w:type="dxa"/>
        <w:tblLook w:val="04A0" w:firstRow="1" w:lastRow="0" w:firstColumn="1" w:lastColumn="0" w:noHBand="0" w:noVBand="1"/>
      </w:tblPr>
      <w:tblGrid>
        <w:gridCol w:w="4531"/>
        <w:gridCol w:w="5925"/>
      </w:tblGrid>
      <w:tr w:rsidR="00A26BB4" w:rsidRPr="00A26BB4" w14:paraId="1E99FAD4" w14:textId="77777777" w:rsidTr="00A26BB4"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3494BA" w:themeFill="accent1"/>
            <w:hideMark/>
          </w:tcPr>
          <w:p w14:paraId="02CCAAA3" w14:textId="1B9E76FF" w:rsidR="00A26BB4" w:rsidRPr="00A26BB4" w:rsidRDefault="00A26BB4" w:rsidP="00A26BB4">
            <w:pPr>
              <w:jc w:val="center"/>
            </w:pPr>
            <w:r w:rsidRPr="00A26BB4">
              <w:rPr>
                <w:rFonts w:hint="eastAsia"/>
              </w:rPr>
              <w:t>문제</w:t>
            </w:r>
          </w:p>
        </w:tc>
        <w:tc>
          <w:tcPr>
            <w:tcW w:w="5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3494BA" w:themeFill="accent1"/>
            <w:hideMark/>
          </w:tcPr>
          <w:p w14:paraId="00BAF01B" w14:textId="77777777" w:rsidR="00A26BB4" w:rsidRPr="00A26BB4" w:rsidRDefault="00A26BB4" w:rsidP="00A26BB4">
            <w:pPr>
              <w:jc w:val="center"/>
            </w:pPr>
            <w:r w:rsidRPr="00A26BB4">
              <w:rPr>
                <w:rFonts w:hint="eastAsia"/>
              </w:rPr>
              <w:t>정답</w:t>
            </w:r>
          </w:p>
        </w:tc>
      </w:tr>
      <w:tr w:rsidR="00A26BB4" w:rsidRPr="00A26BB4" w14:paraId="46124E40" w14:textId="77777777" w:rsidTr="00A26BB4"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509F4424" w14:textId="08F76E14" w:rsidR="00A26BB4" w:rsidRPr="00A26BB4" w:rsidRDefault="00A26BB4" w:rsidP="00A26BB4">
            <w:r w:rsidRPr="00A26BB4">
              <w:t>OpenCV에서 이미지의 XY 좌표체계와 수학시간에 사용하는 X-Y 좌표를 비교해서 설명해라</w:t>
            </w:r>
          </w:p>
        </w:tc>
        <w:tc>
          <w:tcPr>
            <w:tcW w:w="5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0905FEF2" w14:textId="6859FC3E" w:rsidR="00A26BB4" w:rsidRPr="00A26BB4" w:rsidRDefault="00A26BB4" w:rsidP="00A26BB4">
            <w:r w:rsidRPr="00A26BB4">
              <w:t>Y방향이 아래쪽으로 향한다</w:t>
            </w:r>
            <w:r>
              <w:rPr>
                <w:rFonts w:hint="eastAsia"/>
              </w:rPr>
              <w:t>.</w:t>
            </w:r>
          </w:p>
        </w:tc>
      </w:tr>
      <w:tr w:rsidR="00A26BB4" w:rsidRPr="00A26BB4" w14:paraId="3DC8F370" w14:textId="77777777" w:rsidTr="00A26BB4"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7EF8A5C9" w14:textId="37F7942C" w:rsidR="00A26BB4" w:rsidRPr="00A26BB4" w:rsidRDefault="00A26BB4" w:rsidP="00A26BB4">
            <w:r w:rsidRPr="00A26BB4">
              <w:rPr>
                <w:rFonts w:hint="eastAsia"/>
              </w:rPr>
              <w:t>이미지의</w:t>
            </w:r>
            <w:r w:rsidRPr="00A26BB4">
              <w:t xml:space="preserve"> crop을 위한 좌표는 어떻게 찾아내는가?</w:t>
            </w:r>
          </w:p>
        </w:tc>
        <w:tc>
          <w:tcPr>
            <w:tcW w:w="5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23FD0C2E" w14:textId="69BE91F2" w:rsidR="00A26BB4" w:rsidRPr="00A26BB4" w:rsidRDefault="00A26BB4" w:rsidP="00A26BB4">
            <w:r w:rsidRPr="00A26BB4">
              <w:t xml:space="preserve">OpenCV </w:t>
            </w:r>
            <w:proofErr w:type="spellStart"/>
            <w:r w:rsidRPr="00A26BB4">
              <w:t>imshow</w:t>
            </w:r>
            <w:proofErr w:type="spellEnd"/>
            <w:r w:rsidRPr="00A26BB4">
              <w:t xml:space="preserve">에서 click </w:t>
            </w:r>
            <w:proofErr w:type="spellStart"/>
            <w:r w:rsidRPr="00A26BB4">
              <w:t>마우스콜백이벤트의</w:t>
            </w:r>
            <w:proofErr w:type="spellEnd"/>
            <w:r w:rsidRPr="00A26BB4">
              <w:t xml:space="preserve"> 파라미터로 주어지는 </w:t>
            </w:r>
            <w:proofErr w:type="spellStart"/>
            <w:r w:rsidRPr="00A26BB4">
              <w:t>x,y</w:t>
            </w:r>
            <w:proofErr w:type="spellEnd"/>
            <w:r w:rsidRPr="00A26BB4">
              <w:t xml:space="preserve"> 좌표를 프린트하는 프로그램을 간단히 만들 수 있다</w:t>
            </w:r>
            <w:r>
              <w:rPr>
                <w:rFonts w:hint="eastAsia"/>
              </w:rPr>
              <w:t>.</w:t>
            </w:r>
          </w:p>
        </w:tc>
      </w:tr>
      <w:tr w:rsidR="00A26BB4" w:rsidRPr="00A26BB4" w14:paraId="475A9032" w14:textId="77777777" w:rsidTr="00A26BB4"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05F393A9" w14:textId="7091DB36" w:rsidR="00A26BB4" w:rsidRPr="00A26BB4" w:rsidRDefault="00A26BB4" w:rsidP="00A26BB4">
            <w:r w:rsidRPr="00A26BB4">
              <w:rPr>
                <w:rFonts w:hint="eastAsia"/>
              </w:rPr>
              <w:t>이미지</w:t>
            </w:r>
            <w:r w:rsidRPr="00A26BB4">
              <w:t xml:space="preserve"> edge detection을 </w:t>
            </w:r>
            <w:proofErr w:type="spellStart"/>
            <w:r w:rsidRPr="00A26BB4">
              <w:t>높이기위한</w:t>
            </w:r>
            <w:proofErr w:type="spellEnd"/>
            <w:r w:rsidRPr="00A26BB4">
              <w:t xml:space="preserve"> 이미지 처리방법들이 각각 어떤 특징이 있는가?</w:t>
            </w:r>
          </w:p>
        </w:tc>
        <w:tc>
          <w:tcPr>
            <w:tcW w:w="5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6C745E82" w14:textId="47C4B8B1" w:rsidR="00A26BB4" w:rsidRPr="00A26BB4" w:rsidRDefault="00A26BB4" w:rsidP="00A26BB4">
            <w:proofErr w:type="spellStart"/>
            <w:r w:rsidRPr="00A26BB4">
              <w:rPr>
                <w:rFonts w:hint="eastAsia"/>
              </w:rPr>
              <w:t>블러링의</w:t>
            </w:r>
            <w:proofErr w:type="spellEnd"/>
            <w:r w:rsidRPr="00A26BB4">
              <w:t xml:space="preserve"> 여러가지 방법</w:t>
            </w:r>
          </w:p>
        </w:tc>
      </w:tr>
    </w:tbl>
    <w:p w14:paraId="713A1907" w14:textId="18D8EA15" w:rsidR="00660A85" w:rsidRDefault="00660A85" w:rsidP="00660A85">
      <w:pPr>
        <w:rPr>
          <w:rFonts w:hint="eastAsia"/>
        </w:rPr>
      </w:pPr>
      <w:r>
        <w:br w:type="page"/>
      </w:r>
    </w:p>
    <w:p w14:paraId="72F5E3F5" w14:textId="5C6063C5" w:rsidR="006A0964" w:rsidRDefault="006A0964" w:rsidP="006A0964">
      <w:pPr>
        <w:pStyle w:val="2"/>
        <w:rPr>
          <w:rFonts w:hint="eastAsia"/>
        </w:rPr>
      </w:pPr>
      <w:bookmarkStart w:id="17" w:name="_Toc71627100"/>
      <w:r>
        <w:rPr>
          <w:rFonts w:hint="eastAsia"/>
        </w:rPr>
        <w:lastRenderedPageBreak/>
        <w:t>M</w:t>
      </w:r>
      <w:r>
        <w:t xml:space="preserve">ission 3: </w:t>
      </w:r>
      <w:r w:rsidR="008E1695" w:rsidRPr="008E1695">
        <w:rPr>
          <w:rFonts w:hint="eastAsia"/>
        </w:rPr>
        <w:t>숫자</w:t>
      </w:r>
      <w:r w:rsidR="008E1695" w:rsidRPr="008E1695">
        <w:t xml:space="preserve"> 추출</w:t>
      </w:r>
      <w:r w:rsidR="00660A85">
        <w:rPr>
          <w:rFonts w:hint="eastAsia"/>
        </w:rPr>
        <w:t>하기</w:t>
      </w:r>
      <w:r w:rsidR="00660A85">
        <w:t>2</w:t>
      </w:r>
      <w:bookmarkEnd w:id="17"/>
    </w:p>
    <w:p w14:paraId="5133FC22" w14:textId="224FEA3E" w:rsidR="00953787" w:rsidRDefault="00953787" w:rsidP="00953787">
      <w:pPr>
        <w:rPr>
          <w:b/>
          <w:bCs/>
        </w:rPr>
      </w:pPr>
      <w:r>
        <w:rPr>
          <w:rFonts w:hint="eastAsia"/>
          <w:b/>
          <w:bCs/>
        </w:rPr>
        <w:t>키워드</w:t>
      </w:r>
    </w:p>
    <w:p w14:paraId="53072476" w14:textId="402DFB88" w:rsidR="00660A85" w:rsidRDefault="00660A85" w:rsidP="00953787">
      <w:r w:rsidRPr="00660A85">
        <w:t>Open CV, edge detection, blur algorithm, threshold, contour</w:t>
      </w:r>
      <w:r w:rsidRPr="00660A85">
        <w:rPr>
          <w:rFonts w:hint="eastAsia"/>
        </w:rPr>
        <w:t xml:space="preserve"> </w:t>
      </w:r>
    </w:p>
    <w:p w14:paraId="028A0B16" w14:textId="77777777" w:rsidR="00660A85" w:rsidRDefault="00660A85" w:rsidP="00660A85">
      <w:pPr>
        <w:rPr>
          <w:b/>
          <w:bCs/>
        </w:rPr>
      </w:pPr>
      <w:r>
        <w:rPr>
          <w:rFonts w:hint="eastAsia"/>
          <w:b/>
          <w:bCs/>
        </w:rPr>
        <w:t>설명</w:t>
      </w:r>
    </w:p>
    <w:p w14:paraId="3E6EA9B3" w14:textId="0C38567D" w:rsidR="00660A85" w:rsidRDefault="00660A85" w:rsidP="00660A85">
      <w:pPr>
        <w:pStyle w:val="af4"/>
        <w:numPr>
          <w:ilvl w:val="0"/>
          <w:numId w:val="24"/>
        </w:numPr>
        <w:ind w:leftChars="0"/>
      </w:pPr>
      <w:r>
        <w:t>잘라낸 미터 측정 부분에서 Open CV의 여러가지 blur 메소드를 활용하여 노이즈를 제거한다.</w:t>
      </w:r>
    </w:p>
    <w:p w14:paraId="36711DEE" w14:textId="154F5F19" w:rsidR="00660A85" w:rsidRDefault="00660A85" w:rsidP="00660A85">
      <w:pPr>
        <w:pStyle w:val="af4"/>
        <w:numPr>
          <w:ilvl w:val="0"/>
          <w:numId w:val="24"/>
        </w:numPr>
        <w:ind w:leftChars="0"/>
      </w:pPr>
      <w:r>
        <w:t>이미지의 임계처리를 완료하고 이미지의 윤곽선을 딴다.</w:t>
      </w:r>
    </w:p>
    <w:p w14:paraId="2C960E80" w14:textId="21000332" w:rsidR="00660A85" w:rsidRDefault="00660A85" w:rsidP="00660A85">
      <w:pPr>
        <w:pStyle w:val="af4"/>
        <w:numPr>
          <w:ilvl w:val="0"/>
          <w:numId w:val="24"/>
        </w:numPr>
        <w:ind w:leftChars="0"/>
      </w:pPr>
      <w:r>
        <w:t>얻어낸 이미지 윤곽선에서 Convex Hull을 얻어낸다.</w:t>
      </w:r>
    </w:p>
    <w:p w14:paraId="3F177902" w14:textId="18876916" w:rsidR="00660A85" w:rsidRPr="00660A85" w:rsidRDefault="00660A85" w:rsidP="00660A85">
      <w:pPr>
        <w:pStyle w:val="af4"/>
        <w:numPr>
          <w:ilvl w:val="0"/>
          <w:numId w:val="24"/>
        </w:numPr>
        <w:ind w:leftChars="0"/>
      </w:pPr>
      <w:r>
        <w:t>결과적으로 개별 낱자를 추출한다.</w:t>
      </w:r>
    </w:p>
    <w:p w14:paraId="5827A964" w14:textId="0C37C82D" w:rsidR="00953787" w:rsidRDefault="00953787" w:rsidP="00953787">
      <w:pPr>
        <w:rPr>
          <w:b/>
          <w:bCs/>
        </w:rPr>
      </w:pPr>
      <w:r>
        <w:rPr>
          <w:rFonts w:hint="eastAsia"/>
          <w:b/>
          <w:bCs/>
        </w:rPr>
        <w:t>목표</w:t>
      </w:r>
    </w:p>
    <w:tbl>
      <w:tblPr>
        <w:tblStyle w:val="40"/>
        <w:tblW w:w="10456" w:type="dxa"/>
        <w:tblLook w:val="04A0" w:firstRow="1" w:lastRow="0" w:firstColumn="1" w:lastColumn="0" w:noHBand="0" w:noVBand="1"/>
      </w:tblPr>
      <w:tblGrid>
        <w:gridCol w:w="4248"/>
        <w:gridCol w:w="5103"/>
        <w:gridCol w:w="1105"/>
      </w:tblGrid>
      <w:tr w:rsidR="00660A85" w:rsidRPr="00B3396F" w14:paraId="1CE54A2B" w14:textId="77777777" w:rsidTr="00D63EE2">
        <w:tc>
          <w:tcPr>
            <w:tcW w:w="4248" w:type="dxa"/>
            <w:shd w:val="clear" w:color="auto" w:fill="3494BA" w:themeFill="accent1"/>
          </w:tcPr>
          <w:p w14:paraId="7FE183C8" w14:textId="77777777" w:rsidR="00660A85" w:rsidRPr="00B3396F" w:rsidRDefault="00660A85" w:rsidP="00D63EE2">
            <w:pPr>
              <w:jc w:val="center"/>
            </w:pPr>
            <w:r w:rsidRPr="00B3396F">
              <w:rPr>
                <w:rFonts w:hint="eastAsia"/>
              </w:rPr>
              <w:t>분류</w:t>
            </w:r>
          </w:p>
        </w:tc>
        <w:tc>
          <w:tcPr>
            <w:tcW w:w="5103" w:type="dxa"/>
            <w:shd w:val="clear" w:color="auto" w:fill="3494BA" w:themeFill="accent1"/>
          </w:tcPr>
          <w:p w14:paraId="09898BF7" w14:textId="77777777" w:rsidR="00660A85" w:rsidRPr="00B3396F" w:rsidRDefault="00660A85" w:rsidP="00D63EE2">
            <w:pPr>
              <w:jc w:val="center"/>
            </w:pPr>
            <w:r>
              <w:rPr>
                <w:rFonts w:hint="eastAsia"/>
              </w:rPr>
              <w:t>경험</w:t>
            </w:r>
          </w:p>
        </w:tc>
        <w:tc>
          <w:tcPr>
            <w:tcW w:w="1105" w:type="dxa"/>
            <w:shd w:val="clear" w:color="auto" w:fill="3494BA" w:themeFill="accent1"/>
          </w:tcPr>
          <w:p w14:paraId="7CCB4364" w14:textId="77777777" w:rsidR="00660A85" w:rsidRPr="00B3396F" w:rsidRDefault="00660A85" w:rsidP="00D63EE2">
            <w:pPr>
              <w:jc w:val="center"/>
            </w:pPr>
            <w:r>
              <w:rPr>
                <w:rFonts w:hint="eastAsia"/>
              </w:rPr>
              <w:t>난이도</w:t>
            </w:r>
          </w:p>
        </w:tc>
      </w:tr>
      <w:tr w:rsidR="00660A85" w:rsidRPr="00B3396F" w14:paraId="3B38B016" w14:textId="77777777" w:rsidTr="00C03AE8">
        <w:tc>
          <w:tcPr>
            <w:tcW w:w="4248" w:type="dxa"/>
            <w:shd w:val="clear" w:color="auto" w:fill="FFFFFF" w:themeFill="background1"/>
            <w:vAlign w:val="center"/>
          </w:tcPr>
          <w:p w14:paraId="235B0A65" w14:textId="15B8AC17" w:rsidR="00660A85" w:rsidRPr="00B3396F" w:rsidRDefault="00660A85" w:rsidP="00660A85">
            <w:r>
              <w:rPr>
                <w:rFonts w:ascii="Arial" w:hAnsi="Arial" w:cs="Arial"/>
                <w:color w:val="000000"/>
              </w:rPr>
              <w:t>Data</w:t>
            </w:r>
            <w:r>
              <w:rPr>
                <w:rFonts w:ascii="Arial" w:hAnsi="Arial" w:cs="Arial"/>
                <w:color w:val="000000"/>
              </w:rPr>
              <w:t>분석</w:t>
            </w:r>
            <w:r>
              <w:rPr>
                <w:rFonts w:ascii="Arial" w:hAnsi="Arial" w:cs="Arial"/>
                <w:color w:val="000000"/>
              </w:rPr>
              <w:t>(</w:t>
            </w:r>
            <w:r>
              <w:rPr>
                <w:rFonts w:ascii="Arial" w:hAnsi="Arial" w:cs="Arial"/>
                <w:color w:val="000000"/>
              </w:rPr>
              <w:t>데이터</w:t>
            </w:r>
            <w:r>
              <w:rPr>
                <w:rFonts w:ascii="Arial" w:hAnsi="Arial" w:cs="Arial"/>
                <w:color w:val="000000"/>
              </w:rPr>
              <w:t xml:space="preserve"> </w:t>
            </w:r>
            <w:r>
              <w:rPr>
                <w:rFonts w:ascii="Arial" w:hAnsi="Arial" w:cs="Arial"/>
                <w:color w:val="000000"/>
              </w:rPr>
              <w:t>재가공</w:t>
            </w:r>
            <w:r>
              <w:rPr>
                <w:rFonts w:ascii="Arial" w:hAnsi="Arial" w:cs="Arial"/>
                <w:color w:val="000000"/>
              </w:rPr>
              <w:t xml:space="preserve"> </w:t>
            </w:r>
            <w:r>
              <w:rPr>
                <w:rFonts w:ascii="Arial" w:hAnsi="Arial" w:cs="Arial"/>
                <w:color w:val="000000"/>
              </w:rPr>
              <w:t>및</w:t>
            </w:r>
            <w:r>
              <w:rPr>
                <w:rFonts w:ascii="Arial" w:hAnsi="Arial" w:cs="Arial"/>
                <w:color w:val="000000"/>
              </w:rPr>
              <w:t xml:space="preserve"> </w:t>
            </w:r>
            <w:r>
              <w:rPr>
                <w:rFonts w:ascii="Arial" w:hAnsi="Arial" w:cs="Arial"/>
                <w:color w:val="000000"/>
              </w:rPr>
              <w:t>전산화</w:t>
            </w:r>
            <w:r>
              <w:rPr>
                <w:rFonts w:ascii="Arial" w:hAnsi="Arial" w:cs="Arial"/>
                <w:color w:val="000000"/>
              </w:rPr>
              <w:t xml:space="preserve"> </w:t>
            </w:r>
            <w:r>
              <w:rPr>
                <w:rFonts w:ascii="Arial" w:hAnsi="Arial" w:cs="Arial"/>
                <w:color w:val="000000"/>
              </w:rPr>
              <w:t>역량</w:t>
            </w:r>
            <w:r>
              <w:rPr>
                <w:rFonts w:ascii="Arial" w:hAnsi="Arial" w:cs="Arial"/>
                <w:color w:val="000000"/>
              </w:rPr>
              <w:t>)</w:t>
            </w:r>
          </w:p>
        </w:tc>
        <w:tc>
          <w:tcPr>
            <w:tcW w:w="5103" w:type="dxa"/>
            <w:shd w:val="clear" w:color="auto" w:fill="FFFFFF" w:themeFill="background1"/>
            <w:vAlign w:val="center"/>
          </w:tcPr>
          <w:p w14:paraId="76AA960F" w14:textId="11CA944A" w:rsidR="00660A85" w:rsidRPr="00B3396F" w:rsidRDefault="00660A85" w:rsidP="00660A85">
            <w:r>
              <w:rPr>
                <w:rFonts w:ascii="Arial" w:hAnsi="Arial" w:cs="Arial"/>
              </w:rPr>
              <w:t>사진</w:t>
            </w:r>
            <w:r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정보를</w:t>
            </w:r>
            <w:r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도구</w:t>
            </w:r>
            <w:r>
              <w:rPr>
                <w:rFonts w:ascii="Arial" w:hAnsi="Arial" w:cs="Arial"/>
              </w:rPr>
              <w:t xml:space="preserve">(OCR, </w:t>
            </w:r>
            <w:r>
              <w:rPr>
                <w:rFonts w:ascii="Arial" w:hAnsi="Arial" w:cs="Arial"/>
              </w:rPr>
              <w:t>이미지</w:t>
            </w:r>
            <w:r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처리</w:t>
            </w:r>
            <w:r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등</w:t>
            </w:r>
            <w:r>
              <w:rPr>
                <w:rFonts w:ascii="Arial" w:hAnsi="Arial" w:cs="Arial"/>
              </w:rPr>
              <w:t>)</w:t>
            </w:r>
            <w:r>
              <w:rPr>
                <w:rFonts w:ascii="Arial" w:hAnsi="Arial" w:cs="Arial"/>
              </w:rPr>
              <w:t>를</w:t>
            </w:r>
            <w:r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활용해</w:t>
            </w:r>
            <w:r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효율적으로</w:t>
            </w:r>
            <w:r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전산화할</w:t>
            </w:r>
            <w:r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수</w:t>
            </w:r>
            <w:r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있다</w:t>
            </w:r>
          </w:p>
        </w:tc>
        <w:tc>
          <w:tcPr>
            <w:tcW w:w="1105" w:type="dxa"/>
            <w:shd w:val="clear" w:color="auto" w:fill="FFFFFF" w:themeFill="background1"/>
            <w:vAlign w:val="center"/>
          </w:tcPr>
          <w:p w14:paraId="094BC7B2" w14:textId="719F47F7" w:rsidR="00660A85" w:rsidRPr="00B3396F" w:rsidRDefault="00660A85" w:rsidP="00660A85">
            <w:pPr>
              <w:jc w:val="center"/>
            </w:pPr>
            <w:r>
              <w:rPr>
                <w:rFonts w:ascii="Arial" w:hAnsi="Arial" w:cs="Arial"/>
              </w:rPr>
              <w:t>3</w:t>
            </w:r>
          </w:p>
        </w:tc>
      </w:tr>
      <w:tr w:rsidR="00660A85" w14:paraId="526B0997" w14:textId="77777777" w:rsidTr="008A4643">
        <w:tc>
          <w:tcPr>
            <w:tcW w:w="4248" w:type="dxa"/>
            <w:shd w:val="clear" w:color="auto" w:fill="FFFFFF" w:themeFill="background1"/>
            <w:vAlign w:val="center"/>
          </w:tcPr>
          <w:p w14:paraId="08C80D38" w14:textId="0923F3A8" w:rsidR="00660A85" w:rsidRPr="00B3396F" w:rsidRDefault="00660A85" w:rsidP="00660A85">
            <w:r>
              <w:rPr>
                <w:rFonts w:ascii="Arial" w:hAnsi="Arial" w:cs="Arial"/>
                <w:color w:val="000000"/>
              </w:rPr>
              <w:t>AI</w:t>
            </w:r>
            <w:r>
              <w:rPr>
                <w:rFonts w:ascii="Arial" w:hAnsi="Arial" w:cs="Arial"/>
                <w:color w:val="000000"/>
              </w:rPr>
              <w:t>모델개발</w:t>
            </w:r>
            <w:r>
              <w:rPr>
                <w:rFonts w:ascii="Arial" w:hAnsi="Arial" w:cs="Arial"/>
                <w:color w:val="000000"/>
              </w:rPr>
              <w:t>(</w:t>
            </w:r>
            <w:r>
              <w:rPr>
                <w:rFonts w:ascii="Arial" w:hAnsi="Arial" w:cs="Arial"/>
                <w:color w:val="000000"/>
              </w:rPr>
              <w:t>이미지</w:t>
            </w:r>
            <w:r>
              <w:rPr>
                <w:rFonts w:ascii="Arial" w:hAnsi="Arial" w:cs="Arial"/>
                <w:color w:val="000000"/>
              </w:rPr>
              <w:t xml:space="preserve"> </w:t>
            </w:r>
            <w:r>
              <w:rPr>
                <w:rFonts w:ascii="Arial" w:hAnsi="Arial" w:cs="Arial"/>
                <w:color w:val="000000"/>
              </w:rPr>
              <w:t>관련</w:t>
            </w:r>
            <w:r>
              <w:rPr>
                <w:rFonts w:ascii="Arial" w:hAnsi="Arial" w:cs="Arial"/>
                <w:color w:val="000000"/>
              </w:rPr>
              <w:t xml:space="preserve"> </w:t>
            </w:r>
            <w:r>
              <w:rPr>
                <w:rFonts w:ascii="Arial" w:hAnsi="Arial" w:cs="Arial"/>
                <w:color w:val="000000"/>
              </w:rPr>
              <w:t>단위</w:t>
            </w:r>
            <w:r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</w:rPr>
              <w:t>테스크</w:t>
            </w:r>
            <w:proofErr w:type="spellEnd"/>
            <w:r>
              <w:rPr>
                <w:rFonts w:ascii="Arial" w:hAnsi="Arial" w:cs="Arial"/>
                <w:color w:val="000000"/>
              </w:rPr>
              <w:t xml:space="preserve"> </w:t>
            </w:r>
            <w:r>
              <w:rPr>
                <w:rFonts w:ascii="Arial" w:hAnsi="Arial" w:cs="Arial"/>
                <w:color w:val="000000"/>
              </w:rPr>
              <w:t>수행</w:t>
            </w:r>
            <w:r>
              <w:rPr>
                <w:rFonts w:ascii="Arial" w:hAnsi="Arial" w:cs="Arial"/>
                <w:color w:val="000000"/>
              </w:rPr>
              <w:t xml:space="preserve"> </w:t>
            </w:r>
            <w:r>
              <w:rPr>
                <w:rFonts w:ascii="Arial" w:hAnsi="Arial" w:cs="Arial"/>
                <w:color w:val="000000"/>
              </w:rPr>
              <w:t>역량</w:t>
            </w:r>
            <w:r>
              <w:rPr>
                <w:rFonts w:ascii="Arial" w:hAnsi="Arial" w:cs="Arial"/>
                <w:color w:val="000000"/>
              </w:rPr>
              <w:t>)</w:t>
            </w:r>
          </w:p>
        </w:tc>
        <w:tc>
          <w:tcPr>
            <w:tcW w:w="5103" w:type="dxa"/>
            <w:shd w:val="clear" w:color="auto" w:fill="FFFFFF" w:themeFill="background1"/>
            <w:vAlign w:val="center"/>
          </w:tcPr>
          <w:p w14:paraId="7DAFCCEB" w14:textId="1B75DB65" w:rsidR="00660A85" w:rsidRPr="00B3396F" w:rsidRDefault="00660A85" w:rsidP="00660A85">
            <w:r>
              <w:rPr>
                <w:rFonts w:ascii="Arial" w:hAnsi="Arial" w:cs="Arial"/>
              </w:rPr>
              <w:t>노이즈</w:t>
            </w:r>
            <w:r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제거</w:t>
            </w:r>
            <w:r>
              <w:rPr>
                <w:rFonts w:ascii="Arial" w:hAnsi="Arial" w:cs="Arial"/>
              </w:rPr>
              <w:t xml:space="preserve">(Denoising) </w:t>
            </w:r>
            <w:r>
              <w:rPr>
                <w:rFonts w:ascii="Arial" w:hAnsi="Arial" w:cs="Arial"/>
              </w:rPr>
              <w:t>모델을</w:t>
            </w:r>
            <w:r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개발한다</w:t>
            </w:r>
          </w:p>
        </w:tc>
        <w:tc>
          <w:tcPr>
            <w:tcW w:w="1105" w:type="dxa"/>
            <w:shd w:val="clear" w:color="auto" w:fill="FFFFFF" w:themeFill="background1"/>
            <w:vAlign w:val="bottom"/>
          </w:tcPr>
          <w:p w14:paraId="5C5560AF" w14:textId="0C881BAB" w:rsidR="00660A85" w:rsidRDefault="00660A85" w:rsidP="00660A85">
            <w:pPr>
              <w:jc w:val="center"/>
            </w:pPr>
            <w:r>
              <w:rPr>
                <w:rFonts w:ascii="Arial" w:hAnsi="Arial" w:cs="Arial"/>
              </w:rPr>
              <w:t>3</w:t>
            </w:r>
          </w:p>
        </w:tc>
      </w:tr>
    </w:tbl>
    <w:p w14:paraId="7C504C25" w14:textId="77777777" w:rsidR="00660A85" w:rsidRPr="00ED7F0C" w:rsidRDefault="00660A85" w:rsidP="00660A85">
      <w:pPr>
        <w:rPr>
          <w:b/>
          <w:bCs/>
        </w:rPr>
      </w:pPr>
      <w:r>
        <w:rPr>
          <w:rFonts w:hint="eastAsia"/>
          <w:b/>
          <w:bCs/>
        </w:rPr>
        <w:t>결과물</w:t>
      </w:r>
    </w:p>
    <w:p w14:paraId="7E08BA56" w14:textId="768D0C0D" w:rsidR="00953787" w:rsidRDefault="00660A85" w:rsidP="00593710">
      <w:pPr>
        <w:pStyle w:val="af4"/>
        <w:numPr>
          <w:ilvl w:val="0"/>
          <w:numId w:val="14"/>
        </w:numPr>
        <w:ind w:leftChars="0"/>
      </w:pPr>
      <w:r w:rsidRPr="006D7D64">
        <w:rPr>
          <w:rFonts w:hint="eastAsia"/>
        </w:rPr>
        <w:t>코드</w:t>
      </w:r>
    </w:p>
    <w:p w14:paraId="603220B2" w14:textId="77777777" w:rsidR="00660A85" w:rsidRPr="00660A85" w:rsidRDefault="00660A85" w:rsidP="00660A85">
      <w:pPr>
        <w:rPr>
          <w:b/>
          <w:bCs/>
        </w:rPr>
      </w:pPr>
      <w:r w:rsidRPr="00660A85">
        <w:rPr>
          <w:rFonts w:hint="eastAsia"/>
          <w:b/>
          <w:bCs/>
        </w:rPr>
        <w:t>평가 기준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7792"/>
        <w:gridCol w:w="2664"/>
      </w:tblGrid>
      <w:tr w:rsidR="00660A85" w14:paraId="26832123" w14:textId="77777777" w:rsidTr="00660A85">
        <w:tc>
          <w:tcPr>
            <w:tcW w:w="7792" w:type="dxa"/>
            <w:shd w:val="clear" w:color="auto" w:fill="3494BA" w:themeFill="accent1"/>
          </w:tcPr>
          <w:p w14:paraId="7E1D44C5" w14:textId="77777777" w:rsidR="00660A85" w:rsidRDefault="00660A85" w:rsidP="00D63EE2">
            <w:pPr>
              <w:jc w:val="center"/>
            </w:pPr>
            <w:r>
              <w:rPr>
                <w:rFonts w:hint="eastAsia"/>
              </w:rPr>
              <w:t>멘토 평가 항목</w:t>
            </w:r>
          </w:p>
        </w:tc>
        <w:tc>
          <w:tcPr>
            <w:tcW w:w="2664" w:type="dxa"/>
            <w:shd w:val="clear" w:color="auto" w:fill="3494BA" w:themeFill="accent1"/>
          </w:tcPr>
          <w:p w14:paraId="43E4404A" w14:textId="77777777" w:rsidR="00660A85" w:rsidRDefault="00660A85" w:rsidP="00D63EE2">
            <w:pPr>
              <w:jc w:val="center"/>
            </w:pPr>
            <w:r>
              <w:rPr>
                <w:rFonts w:hint="eastAsia"/>
              </w:rPr>
              <w:t>구분</w:t>
            </w:r>
          </w:p>
        </w:tc>
      </w:tr>
      <w:tr w:rsidR="00660A85" w14:paraId="3B478D0A" w14:textId="77777777" w:rsidTr="00660A85">
        <w:tc>
          <w:tcPr>
            <w:tcW w:w="7792" w:type="dxa"/>
            <w:shd w:val="clear" w:color="auto" w:fill="FFFFFF" w:themeFill="background1"/>
          </w:tcPr>
          <w:p w14:paraId="0F9B15C8" w14:textId="0BE2B1ED" w:rsidR="00660A85" w:rsidRPr="00660A85" w:rsidRDefault="00660A85" w:rsidP="00660A85">
            <w:pPr>
              <w:rPr>
                <w:rFonts w:hint="eastAsia"/>
              </w:rPr>
            </w:pPr>
            <w:r>
              <w:t xml:space="preserve">1. </w:t>
            </w:r>
            <w:r w:rsidRPr="00660A85">
              <w:t>Open CV의 threshold 라이브러리를 활용하여 이미지 임계처리를 적절하게 완료하였나요?</w:t>
            </w:r>
          </w:p>
        </w:tc>
        <w:tc>
          <w:tcPr>
            <w:tcW w:w="2664" w:type="dxa"/>
            <w:shd w:val="clear" w:color="auto" w:fill="FFFFFF" w:themeFill="background1"/>
          </w:tcPr>
          <w:p w14:paraId="4B9F59DF" w14:textId="5B139BFD" w:rsidR="00660A85" w:rsidRDefault="00660A85" w:rsidP="00D63EE2">
            <w:r w:rsidRPr="00660A85">
              <w:t>Computer Vision</w:t>
            </w:r>
          </w:p>
        </w:tc>
      </w:tr>
      <w:tr w:rsidR="00660A85" w14:paraId="4179FA2F" w14:textId="77777777" w:rsidTr="00660A85">
        <w:tc>
          <w:tcPr>
            <w:tcW w:w="7792" w:type="dxa"/>
            <w:shd w:val="clear" w:color="auto" w:fill="FFFFFF" w:themeFill="background1"/>
          </w:tcPr>
          <w:p w14:paraId="42FA87FB" w14:textId="07DBDC9A" w:rsidR="00660A85" w:rsidRPr="00660A85" w:rsidRDefault="00660A85" w:rsidP="00660A85">
            <w:pPr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 xml:space="preserve">. </w:t>
            </w:r>
            <w:r w:rsidRPr="00660A85">
              <w:t>보다 정확한 이미지 Contour(윤곽선)를 위해 binary이미지를 사용하였나요?</w:t>
            </w:r>
          </w:p>
        </w:tc>
        <w:tc>
          <w:tcPr>
            <w:tcW w:w="2664" w:type="dxa"/>
            <w:shd w:val="clear" w:color="auto" w:fill="FFFFFF" w:themeFill="background1"/>
          </w:tcPr>
          <w:p w14:paraId="203F8FBD" w14:textId="3AD79FA1" w:rsidR="00660A85" w:rsidRDefault="00660A85" w:rsidP="00660A85">
            <w:r w:rsidRPr="00677A2F">
              <w:t>Computer Vision</w:t>
            </w:r>
          </w:p>
        </w:tc>
      </w:tr>
      <w:tr w:rsidR="00660A85" w14:paraId="1237D433" w14:textId="77777777" w:rsidTr="00660A85">
        <w:tc>
          <w:tcPr>
            <w:tcW w:w="7792" w:type="dxa"/>
            <w:shd w:val="clear" w:color="auto" w:fill="FFFFFF" w:themeFill="background1"/>
          </w:tcPr>
          <w:p w14:paraId="7F7FC393" w14:textId="7E3CF1E9" w:rsidR="00660A85" w:rsidRPr="00660A85" w:rsidRDefault="00660A85" w:rsidP="00660A85">
            <w:pPr>
              <w:rPr>
                <w:rFonts w:hint="eastAsia"/>
              </w:rPr>
            </w:pPr>
            <w:r>
              <w:rPr>
                <w:rFonts w:hint="eastAsia"/>
              </w:rPr>
              <w:t>3</w:t>
            </w:r>
            <w:r>
              <w:t xml:space="preserve">. </w:t>
            </w:r>
            <w:r w:rsidRPr="00660A85">
              <w:t>각 미터 숫자의 윤곽선을 통해 Convex Hull을 얻었나요?</w:t>
            </w:r>
          </w:p>
        </w:tc>
        <w:tc>
          <w:tcPr>
            <w:tcW w:w="2664" w:type="dxa"/>
            <w:shd w:val="clear" w:color="auto" w:fill="FFFFFF" w:themeFill="background1"/>
          </w:tcPr>
          <w:p w14:paraId="637ECAD2" w14:textId="76CC4E48" w:rsidR="00660A85" w:rsidRDefault="00660A85" w:rsidP="00660A85">
            <w:r w:rsidRPr="00677A2F">
              <w:t>Computer Vision</w:t>
            </w:r>
          </w:p>
        </w:tc>
      </w:tr>
      <w:tr w:rsidR="00660A85" w14:paraId="3CC69F08" w14:textId="77777777" w:rsidTr="00660A85">
        <w:tc>
          <w:tcPr>
            <w:tcW w:w="7792" w:type="dxa"/>
            <w:shd w:val="clear" w:color="auto" w:fill="FFFFFF" w:themeFill="background1"/>
          </w:tcPr>
          <w:p w14:paraId="02D47050" w14:textId="4FA0FC41" w:rsidR="00660A85" w:rsidRPr="00660A85" w:rsidRDefault="00660A85" w:rsidP="00660A85">
            <w:pPr>
              <w:rPr>
                <w:rFonts w:hint="eastAsia"/>
              </w:rPr>
            </w:pPr>
            <w:r>
              <w:rPr>
                <w:rFonts w:hint="eastAsia"/>
              </w:rPr>
              <w:t>4</w:t>
            </w:r>
            <w:r>
              <w:t xml:space="preserve">. </w:t>
            </w:r>
            <w:r w:rsidRPr="00660A85">
              <w:t>윤곽선을 통해 Convex Hull을 얻을 때, 수평으로 overlapping되는 문제를 해결하였나요?</w:t>
            </w:r>
          </w:p>
        </w:tc>
        <w:tc>
          <w:tcPr>
            <w:tcW w:w="2664" w:type="dxa"/>
            <w:shd w:val="clear" w:color="auto" w:fill="FFFFFF" w:themeFill="background1"/>
          </w:tcPr>
          <w:p w14:paraId="2AE560FD" w14:textId="49A5F090" w:rsidR="00660A85" w:rsidRDefault="00660A85" w:rsidP="00660A85">
            <w:r w:rsidRPr="00677A2F">
              <w:t>Computer Vision</w:t>
            </w:r>
          </w:p>
        </w:tc>
      </w:tr>
      <w:tr w:rsidR="00660A85" w14:paraId="6C6AB80B" w14:textId="77777777" w:rsidTr="00660A85">
        <w:tc>
          <w:tcPr>
            <w:tcW w:w="7792" w:type="dxa"/>
            <w:shd w:val="clear" w:color="auto" w:fill="FFFFFF" w:themeFill="background1"/>
          </w:tcPr>
          <w:p w14:paraId="2C73100E" w14:textId="2C0CC2DE" w:rsidR="00660A85" w:rsidRPr="00660A85" w:rsidRDefault="00660A85" w:rsidP="00660A85">
            <w:pPr>
              <w:rPr>
                <w:rFonts w:hint="eastAsia"/>
              </w:rPr>
            </w:pPr>
            <w:r>
              <w:rPr>
                <w:rFonts w:hint="eastAsia"/>
              </w:rPr>
              <w:t>5</w:t>
            </w:r>
            <w:r>
              <w:t xml:space="preserve">. </w:t>
            </w:r>
            <w:r w:rsidRPr="00660A85">
              <w:t>계량기의 5자리 숫자를 모두 인식하지 못했을 때, 예외처리를 진행하였나요?</w:t>
            </w:r>
          </w:p>
        </w:tc>
        <w:tc>
          <w:tcPr>
            <w:tcW w:w="2664" w:type="dxa"/>
            <w:shd w:val="clear" w:color="auto" w:fill="FFFFFF" w:themeFill="background1"/>
          </w:tcPr>
          <w:p w14:paraId="553BA661" w14:textId="7E0AAC03" w:rsidR="00660A85" w:rsidRPr="003B6682" w:rsidRDefault="00660A85" w:rsidP="00660A85">
            <w:pPr>
              <w:rPr>
                <w:rFonts w:hint="eastAsia"/>
              </w:rPr>
            </w:pPr>
            <w:r w:rsidRPr="00677A2F">
              <w:t>Computer Vision</w:t>
            </w:r>
          </w:p>
        </w:tc>
      </w:tr>
    </w:tbl>
    <w:p w14:paraId="1C303451" w14:textId="77777777" w:rsidR="00953787" w:rsidRPr="00A26BB4" w:rsidRDefault="00953787" w:rsidP="00953787">
      <w:pPr>
        <w:rPr>
          <w:rFonts w:ascii="나눔스퀘어_ac Bold" w:eastAsia="나눔스퀘어_ac Bold" w:hAnsi="나눔스퀘어_ac Bold" w:cs="Times New Roman"/>
          <w:b/>
          <w:bCs/>
        </w:rPr>
      </w:pPr>
      <w:r w:rsidRPr="00A26BB4">
        <w:rPr>
          <w:rFonts w:ascii="나눔스퀘어_ac Bold" w:eastAsia="나눔스퀘어_ac Bold" w:hAnsi="나눔스퀘어_ac Bold" w:cs="Times New Roman" w:hint="eastAsia"/>
          <w:b/>
          <w:bCs/>
        </w:rPr>
        <w:t>확인 질문</w:t>
      </w:r>
    </w:p>
    <w:tbl>
      <w:tblPr>
        <w:tblStyle w:val="af5"/>
        <w:tblW w:w="10456" w:type="dxa"/>
        <w:tblLook w:val="04A0" w:firstRow="1" w:lastRow="0" w:firstColumn="1" w:lastColumn="0" w:noHBand="0" w:noVBand="1"/>
      </w:tblPr>
      <w:tblGrid>
        <w:gridCol w:w="1838"/>
        <w:gridCol w:w="4961"/>
        <w:gridCol w:w="3657"/>
      </w:tblGrid>
      <w:tr w:rsidR="00A86BFE" w14:paraId="748B4095" w14:textId="77777777" w:rsidTr="00A86BFE">
        <w:tc>
          <w:tcPr>
            <w:tcW w:w="1838" w:type="dxa"/>
            <w:shd w:val="clear" w:color="auto" w:fill="3494BA" w:themeFill="accent1"/>
          </w:tcPr>
          <w:p w14:paraId="5118C207" w14:textId="77777777" w:rsidR="00A86BFE" w:rsidRDefault="00A86BFE" w:rsidP="00D63EE2">
            <w:pPr>
              <w:jc w:val="center"/>
            </w:pPr>
            <w:r>
              <w:rPr>
                <w:rFonts w:hint="eastAsia"/>
              </w:rPr>
              <w:t>분류</w:t>
            </w:r>
          </w:p>
        </w:tc>
        <w:tc>
          <w:tcPr>
            <w:tcW w:w="4961" w:type="dxa"/>
            <w:shd w:val="clear" w:color="auto" w:fill="3494BA" w:themeFill="accent1"/>
          </w:tcPr>
          <w:p w14:paraId="3DD8699A" w14:textId="77777777" w:rsidR="00A86BFE" w:rsidRDefault="00A86BFE" w:rsidP="00D63EE2">
            <w:pPr>
              <w:jc w:val="center"/>
            </w:pPr>
            <w:r>
              <w:rPr>
                <w:rFonts w:hint="eastAsia"/>
              </w:rPr>
              <w:t>문제</w:t>
            </w:r>
          </w:p>
        </w:tc>
        <w:tc>
          <w:tcPr>
            <w:tcW w:w="3657" w:type="dxa"/>
            <w:shd w:val="clear" w:color="auto" w:fill="3494BA" w:themeFill="accent1"/>
          </w:tcPr>
          <w:p w14:paraId="3257FCD5" w14:textId="77777777" w:rsidR="00A86BFE" w:rsidRDefault="00A86BFE" w:rsidP="00D63EE2">
            <w:pPr>
              <w:jc w:val="center"/>
            </w:pPr>
            <w:r>
              <w:rPr>
                <w:rFonts w:hint="eastAsia"/>
              </w:rPr>
              <w:t>정답</w:t>
            </w:r>
          </w:p>
        </w:tc>
      </w:tr>
      <w:tr w:rsidR="00A86BFE" w14:paraId="17446181" w14:textId="77777777" w:rsidTr="00A86BFE">
        <w:tc>
          <w:tcPr>
            <w:tcW w:w="1838" w:type="dxa"/>
            <w:shd w:val="clear" w:color="auto" w:fill="FFFFFF" w:themeFill="background1"/>
          </w:tcPr>
          <w:p w14:paraId="1D397FBA" w14:textId="760703A5" w:rsidR="00A86BFE" w:rsidRDefault="00A86BFE" w:rsidP="00A86BFE">
            <w:r w:rsidRPr="00677A2F">
              <w:t>Computer Vision</w:t>
            </w:r>
          </w:p>
        </w:tc>
        <w:tc>
          <w:tcPr>
            <w:tcW w:w="4961" w:type="dxa"/>
            <w:shd w:val="clear" w:color="auto" w:fill="FFFFFF" w:themeFill="background1"/>
          </w:tcPr>
          <w:p w14:paraId="41E5D61E" w14:textId="34FC6967" w:rsidR="00A86BFE" w:rsidRPr="00A86BFE" w:rsidRDefault="00A86BFE" w:rsidP="00A86BFE">
            <w:r w:rsidRPr="00A86BFE">
              <w:rPr>
                <w:rFonts w:hint="eastAsia"/>
              </w:rPr>
              <w:t>이미지</w:t>
            </w:r>
            <w:r w:rsidRPr="00A86BFE">
              <w:t xml:space="preserve"> Contour가 무엇인가요?</w:t>
            </w:r>
          </w:p>
        </w:tc>
        <w:tc>
          <w:tcPr>
            <w:tcW w:w="3657" w:type="dxa"/>
            <w:shd w:val="clear" w:color="auto" w:fill="FFFFFF" w:themeFill="background1"/>
          </w:tcPr>
          <w:p w14:paraId="295404AE" w14:textId="39C7C747" w:rsidR="00A86BFE" w:rsidRDefault="00A86BFE" w:rsidP="00A86BFE">
            <w:r w:rsidRPr="00A86BFE">
              <w:rPr>
                <w:rFonts w:hint="eastAsia"/>
              </w:rPr>
              <w:t>이미지</w:t>
            </w:r>
            <w:r w:rsidRPr="00A86BFE">
              <w:t xml:space="preserve"> Contour란 동일한 색 또는 동일한 색상 강도를 가진 부분의 가장 자리 경계를 연결한 선입니다</w:t>
            </w:r>
          </w:p>
        </w:tc>
      </w:tr>
      <w:tr w:rsidR="00A86BFE" w14:paraId="2A18D187" w14:textId="77777777" w:rsidTr="00A86BFE">
        <w:tc>
          <w:tcPr>
            <w:tcW w:w="1838" w:type="dxa"/>
            <w:shd w:val="clear" w:color="auto" w:fill="FFFFFF" w:themeFill="background1"/>
          </w:tcPr>
          <w:p w14:paraId="355D409F" w14:textId="235575A5" w:rsidR="00A86BFE" w:rsidRDefault="00A86BFE" w:rsidP="00A86BFE">
            <w:r w:rsidRPr="00677A2F">
              <w:t>Computer Vision</w:t>
            </w:r>
          </w:p>
        </w:tc>
        <w:tc>
          <w:tcPr>
            <w:tcW w:w="4961" w:type="dxa"/>
            <w:shd w:val="clear" w:color="auto" w:fill="FFFFFF" w:themeFill="background1"/>
          </w:tcPr>
          <w:p w14:paraId="5584D46D" w14:textId="46A52056" w:rsidR="00A86BFE" w:rsidRPr="006D7D64" w:rsidRDefault="00A86BFE" w:rsidP="00A86BFE">
            <w:r w:rsidRPr="00A86BFE">
              <w:rPr>
                <w:rFonts w:hint="eastAsia"/>
              </w:rPr>
              <w:t>보다</w:t>
            </w:r>
            <w:r w:rsidRPr="00A86BFE">
              <w:t xml:space="preserve"> 정확한 이미지 Contour를 확보하기 위해 어떤 방법을 사용해야 하나요?</w:t>
            </w:r>
          </w:p>
        </w:tc>
        <w:tc>
          <w:tcPr>
            <w:tcW w:w="3657" w:type="dxa"/>
            <w:shd w:val="clear" w:color="auto" w:fill="FFFFFF" w:themeFill="background1"/>
          </w:tcPr>
          <w:p w14:paraId="63D62A12" w14:textId="72A08C7A" w:rsidR="00A86BFE" w:rsidRDefault="00A86BFE" w:rsidP="00A86BFE">
            <w:r w:rsidRPr="00A86BFE">
              <w:rPr>
                <w:rFonts w:hint="eastAsia"/>
              </w:rPr>
              <w:t>바이너리</w:t>
            </w:r>
            <w:r w:rsidRPr="00A86BFE">
              <w:t xml:space="preserve"> 이미지를 사용해야 한다. 따라서 이미지 Contour를 찾기 전에 threshold를 사용해야 한다.</w:t>
            </w:r>
          </w:p>
        </w:tc>
      </w:tr>
      <w:tr w:rsidR="00A86BFE" w14:paraId="5B287DBF" w14:textId="77777777" w:rsidTr="00A86BFE">
        <w:tc>
          <w:tcPr>
            <w:tcW w:w="1838" w:type="dxa"/>
            <w:shd w:val="clear" w:color="auto" w:fill="FFFFFF" w:themeFill="background1"/>
          </w:tcPr>
          <w:p w14:paraId="6B15574D" w14:textId="208EF889" w:rsidR="00A86BFE" w:rsidRPr="003B6682" w:rsidRDefault="00A86BFE" w:rsidP="00A86BFE">
            <w:pPr>
              <w:rPr>
                <w:rFonts w:hint="eastAsia"/>
              </w:rPr>
            </w:pPr>
            <w:r w:rsidRPr="00677A2F">
              <w:t>Computer Vision</w:t>
            </w:r>
          </w:p>
        </w:tc>
        <w:tc>
          <w:tcPr>
            <w:tcW w:w="4961" w:type="dxa"/>
            <w:shd w:val="clear" w:color="auto" w:fill="FFFFFF" w:themeFill="background1"/>
          </w:tcPr>
          <w:p w14:paraId="2CC30482" w14:textId="7D8E3CC1" w:rsidR="00A86BFE" w:rsidRDefault="00A86BFE" w:rsidP="00A86BFE">
            <w:proofErr w:type="spellStart"/>
            <w:r w:rsidRPr="00A86BFE">
              <w:t>Convuex</w:t>
            </w:r>
            <w:proofErr w:type="spellEnd"/>
            <w:r w:rsidRPr="00A86BFE">
              <w:t xml:space="preserve"> Hull(</w:t>
            </w:r>
            <w:proofErr w:type="spellStart"/>
            <w:r w:rsidRPr="00A86BFE">
              <w:t>블록체</w:t>
            </w:r>
            <w:proofErr w:type="spellEnd"/>
            <w:r w:rsidRPr="00A86BFE">
              <w:t>)과 Contour의 차이점은 무엇인가?</w:t>
            </w:r>
          </w:p>
        </w:tc>
        <w:tc>
          <w:tcPr>
            <w:tcW w:w="3657" w:type="dxa"/>
            <w:shd w:val="clear" w:color="auto" w:fill="FFFFFF" w:themeFill="background1"/>
          </w:tcPr>
          <w:p w14:paraId="5090B97B" w14:textId="7E272785" w:rsidR="00A86BFE" w:rsidRDefault="00A86BFE" w:rsidP="00A86BFE">
            <w:r w:rsidRPr="00A86BFE">
              <w:t xml:space="preserve">Contour는 윤곽선으로써 모든 테두리를 잇는 선이지만, </w:t>
            </w:r>
            <w:proofErr w:type="spellStart"/>
            <w:r w:rsidRPr="00A86BFE">
              <w:t>Convux</w:t>
            </w:r>
            <w:proofErr w:type="spellEnd"/>
            <w:r w:rsidRPr="00A86BFE">
              <w:t xml:space="preserve"> Hull은 Contour의 오목한 부분을 모두 체크하고 이를 보정하는 역할을 한다. 즉 오목한 부분이 전혀 없는 선이다.</w:t>
            </w:r>
          </w:p>
        </w:tc>
      </w:tr>
      <w:tr w:rsidR="00A86BFE" w14:paraId="6D30BA09" w14:textId="77777777" w:rsidTr="00A86BFE">
        <w:tc>
          <w:tcPr>
            <w:tcW w:w="1838" w:type="dxa"/>
            <w:shd w:val="clear" w:color="auto" w:fill="FFFFFF" w:themeFill="background1"/>
          </w:tcPr>
          <w:p w14:paraId="6E863933" w14:textId="27E15F16" w:rsidR="00A86BFE" w:rsidRPr="003B6682" w:rsidRDefault="00A86BFE" w:rsidP="00A86BFE">
            <w:pPr>
              <w:rPr>
                <w:rFonts w:hint="eastAsia"/>
              </w:rPr>
            </w:pPr>
            <w:r w:rsidRPr="00677A2F">
              <w:lastRenderedPageBreak/>
              <w:t>Computer Vision</w:t>
            </w:r>
          </w:p>
        </w:tc>
        <w:tc>
          <w:tcPr>
            <w:tcW w:w="4961" w:type="dxa"/>
            <w:shd w:val="clear" w:color="auto" w:fill="FFFFFF" w:themeFill="background1"/>
          </w:tcPr>
          <w:p w14:paraId="2E4D5AC8" w14:textId="14F8A9E1" w:rsidR="00A86BFE" w:rsidRDefault="00A86BFE" w:rsidP="00A86BFE">
            <w:proofErr w:type="spellStart"/>
            <w:r w:rsidRPr="00A86BFE">
              <w:t>Oblur</w:t>
            </w:r>
            <w:proofErr w:type="spellEnd"/>
            <w:r w:rsidRPr="00A86BFE">
              <w:t xml:space="preserve">, </w:t>
            </w:r>
            <w:proofErr w:type="spellStart"/>
            <w:r w:rsidRPr="00A86BFE">
              <w:t>medianBlur</w:t>
            </w:r>
            <w:proofErr w:type="spellEnd"/>
            <w:r w:rsidRPr="00A86BFE">
              <w:t xml:space="preserve">, </w:t>
            </w:r>
            <w:proofErr w:type="spellStart"/>
            <w:r w:rsidRPr="00A86BFE">
              <w:t>bilateralFilter</w:t>
            </w:r>
            <w:proofErr w:type="spellEnd"/>
            <w:r w:rsidRPr="00A86BFE">
              <w:t xml:space="preserve">, </w:t>
            </w:r>
            <w:proofErr w:type="spellStart"/>
            <w:r w:rsidRPr="00A86BFE">
              <w:t>GaussianBlur</w:t>
            </w:r>
            <w:proofErr w:type="spellEnd"/>
            <w:r w:rsidRPr="00A86BFE">
              <w:t xml:space="preserve">들이 각기 어떤 이미지에 대해 효과를 보는지 실험해본 결과는 </w:t>
            </w:r>
            <w:proofErr w:type="spellStart"/>
            <w:r w:rsidRPr="00A86BFE">
              <w:t>어떠한가</w:t>
            </w:r>
            <w:r>
              <w:rPr>
                <w:rFonts w:hint="eastAsia"/>
              </w:rPr>
              <w:t>요</w:t>
            </w:r>
            <w:proofErr w:type="spellEnd"/>
            <w:r w:rsidRPr="00A86BFE">
              <w:t>?</w:t>
            </w:r>
          </w:p>
        </w:tc>
        <w:tc>
          <w:tcPr>
            <w:tcW w:w="3657" w:type="dxa"/>
            <w:shd w:val="clear" w:color="auto" w:fill="FFFFFF" w:themeFill="background1"/>
          </w:tcPr>
          <w:p w14:paraId="68A06ADE" w14:textId="388F9A1B" w:rsidR="00A86BFE" w:rsidRDefault="00A86BFE" w:rsidP="00A86BFE">
            <w:r w:rsidRPr="00A86BFE">
              <w:rPr>
                <w:rFonts w:hint="eastAsia"/>
              </w:rPr>
              <w:t>어떤</w:t>
            </w:r>
            <w:r w:rsidRPr="00A86BFE">
              <w:t xml:space="preserve"> 노하우를 획득했는지를 평가한다.</w:t>
            </w:r>
          </w:p>
        </w:tc>
      </w:tr>
      <w:tr w:rsidR="00A86BFE" w14:paraId="37E73A4E" w14:textId="77777777" w:rsidTr="00A86BFE">
        <w:tc>
          <w:tcPr>
            <w:tcW w:w="1838" w:type="dxa"/>
            <w:shd w:val="clear" w:color="auto" w:fill="FFFFFF" w:themeFill="background1"/>
          </w:tcPr>
          <w:p w14:paraId="1E3EF5F8" w14:textId="0C099521" w:rsidR="00A86BFE" w:rsidRPr="003B6682" w:rsidRDefault="00A86BFE" w:rsidP="00A86BFE">
            <w:pPr>
              <w:rPr>
                <w:rFonts w:hint="eastAsia"/>
              </w:rPr>
            </w:pPr>
            <w:r w:rsidRPr="00677A2F">
              <w:t>Computer Vision</w:t>
            </w:r>
          </w:p>
        </w:tc>
        <w:tc>
          <w:tcPr>
            <w:tcW w:w="4961" w:type="dxa"/>
            <w:shd w:val="clear" w:color="auto" w:fill="FFFFFF" w:themeFill="background1"/>
          </w:tcPr>
          <w:p w14:paraId="706F0049" w14:textId="31BDA601" w:rsidR="00A86BFE" w:rsidRDefault="00A86BFE" w:rsidP="00A86BFE">
            <w:r w:rsidRPr="00A86BFE">
              <w:t xml:space="preserve">Mean, Gaussian 등 다양한 이미지 threshold 메소드의 차이점은 </w:t>
            </w:r>
            <w:proofErr w:type="spellStart"/>
            <w:r w:rsidRPr="00A86BFE">
              <w:t>어떠한가</w:t>
            </w:r>
            <w:proofErr w:type="spellEnd"/>
            <w:r w:rsidRPr="00A86BFE">
              <w:t>?</w:t>
            </w:r>
          </w:p>
        </w:tc>
        <w:tc>
          <w:tcPr>
            <w:tcW w:w="3657" w:type="dxa"/>
            <w:shd w:val="clear" w:color="auto" w:fill="FFFFFF" w:themeFill="background1"/>
          </w:tcPr>
          <w:p w14:paraId="6D6ADE83" w14:textId="57712CC4" w:rsidR="00A86BFE" w:rsidRDefault="00A86BFE" w:rsidP="00A86BFE">
            <w:r w:rsidRPr="00A86BFE">
              <w:rPr>
                <w:rFonts w:hint="eastAsia"/>
              </w:rPr>
              <w:t>어떤</w:t>
            </w:r>
            <w:r w:rsidRPr="00A86BFE">
              <w:t xml:space="preserve"> 노하우를 획득했는지를 평가한다.</w:t>
            </w:r>
          </w:p>
        </w:tc>
      </w:tr>
    </w:tbl>
    <w:p w14:paraId="6363C3D2" w14:textId="115EAD69" w:rsidR="00A86BFE" w:rsidRDefault="00A86BFE" w:rsidP="00D7427F"/>
    <w:p w14:paraId="48A587FC" w14:textId="48C29047" w:rsidR="00D7427F" w:rsidRDefault="00A86BFE" w:rsidP="00D7427F">
      <w:pPr>
        <w:rPr>
          <w:rFonts w:hint="eastAsia"/>
        </w:rPr>
      </w:pPr>
      <w:r>
        <w:br w:type="page"/>
      </w:r>
    </w:p>
    <w:p w14:paraId="7D99F0C5" w14:textId="26849F15" w:rsidR="00953787" w:rsidRPr="00953787" w:rsidRDefault="00953787" w:rsidP="00953787">
      <w:pPr>
        <w:pStyle w:val="2"/>
      </w:pPr>
      <w:bookmarkStart w:id="18" w:name="_Toc71627101"/>
      <w:r>
        <w:rPr>
          <w:rFonts w:hint="eastAsia"/>
        </w:rPr>
        <w:lastRenderedPageBreak/>
        <w:t>M</w:t>
      </w:r>
      <w:r>
        <w:t>ission</w:t>
      </w:r>
      <w:r w:rsidR="00766014">
        <w:t xml:space="preserve"> </w:t>
      </w:r>
      <w:r w:rsidR="00CD2BE0">
        <w:t>4</w:t>
      </w:r>
      <w:r>
        <w:t xml:space="preserve">: </w:t>
      </w:r>
      <w:r w:rsidR="00A86BFE">
        <w:t>G</w:t>
      </w:r>
      <w:r w:rsidR="00A86BFE" w:rsidRPr="00A86BFE">
        <w:t>oogle tesseract를 통해 숫자 인식하기</w:t>
      </w:r>
      <w:bookmarkEnd w:id="18"/>
    </w:p>
    <w:p w14:paraId="208835C8" w14:textId="77777777" w:rsidR="00953787" w:rsidRDefault="00953787" w:rsidP="00953787">
      <w:pPr>
        <w:rPr>
          <w:b/>
          <w:bCs/>
        </w:rPr>
      </w:pPr>
      <w:r>
        <w:rPr>
          <w:rFonts w:hint="eastAsia"/>
          <w:b/>
          <w:bCs/>
        </w:rPr>
        <w:t>키워드</w:t>
      </w:r>
    </w:p>
    <w:p w14:paraId="2483F4C7" w14:textId="11C91293" w:rsidR="00953787" w:rsidRDefault="00953787" w:rsidP="00953787">
      <w:r>
        <w:t>Google tesseract</w:t>
      </w:r>
    </w:p>
    <w:p w14:paraId="73E4F0AD" w14:textId="77777777" w:rsidR="00A86BFE" w:rsidRDefault="00A86BFE" w:rsidP="00A86BFE">
      <w:pPr>
        <w:rPr>
          <w:b/>
          <w:bCs/>
        </w:rPr>
      </w:pPr>
      <w:r>
        <w:rPr>
          <w:rFonts w:hint="eastAsia"/>
          <w:b/>
          <w:bCs/>
        </w:rPr>
        <w:t>설명</w:t>
      </w:r>
    </w:p>
    <w:p w14:paraId="43C10A35" w14:textId="6E0960EB" w:rsidR="00A86BFE" w:rsidRDefault="00A86BFE" w:rsidP="00A86BFE">
      <w:pPr>
        <w:pStyle w:val="af4"/>
        <w:numPr>
          <w:ilvl w:val="0"/>
          <w:numId w:val="14"/>
        </w:numPr>
        <w:ind w:leftChars="0"/>
      </w:pPr>
      <w:bookmarkStart w:id="19" w:name="_Hlk71628052"/>
      <w:r>
        <w:t>Google tesseract를 사용하여 추출한 숫자 이미지에서 숫자를 인식한다.</w:t>
      </w:r>
    </w:p>
    <w:p w14:paraId="5FB17003" w14:textId="5C2BA2A2" w:rsidR="00A86BFE" w:rsidRDefault="00A86BFE" w:rsidP="00A86BFE">
      <w:pPr>
        <w:pStyle w:val="af4"/>
        <w:numPr>
          <w:ilvl w:val="0"/>
          <w:numId w:val="14"/>
        </w:numPr>
        <w:ind w:leftChars="0"/>
      </w:pPr>
      <w:r>
        <w:t xml:space="preserve">이 전 </w:t>
      </w:r>
      <w:proofErr w:type="spellStart"/>
      <w:r>
        <w:t>미션들에서</w:t>
      </w:r>
      <w:proofErr w:type="spellEnd"/>
      <w:r>
        <w:t xml:space="preserve"> 이미지 처리를 잘 </w:t>
      </w:r>
      <w:proofErr w:type="spellStart"/>
      <w:r>
        <w:t>해두었다면</w:t>
      </w:r>
      <w:proofErr w:type="spellEnd"/>
      <w:r>
        <w:t>, Google tesseract에 처리된 이미지를 집어넣는 것만으로도 미션을 해결할 수 있다.</w:t>
      </w:r>
    </w:p>
    <w:p w14:paraId="35231E59" w14:textId="11FF5754" w:rsidR="00A86BFE" w:rsidRDefault="00A86BFE" w:rsidP="00A86BFE">
      <w:pPr>
        <w:pStyle w:val="af4"/>
        <w:numPr>
          <w:ilvl w:val="0"/>
          <w:numId w:val="14"/>
        </w:numPr>
        <w:ind w:leftChars="0"/>
      </w:pPr>
      <w:r>
        <w:t xml:space="preserve">각 이미지에서 숫자를 인식하여 추후에 </w:t>
      </w:r>
      <w:proofErr w:type="spellStart"/>
      <w:r>
        <w:t>라벨링할</w:t>
      </w:r>
      <w:proofErr w:type="spellEnd"/>
      <w:r>
        <w:t xml:space="preserve"> 수 있도록 저장한다.</w:t>
      </w:r>
    </w:p>
    <w:p w14:paraId="69DA39B6" w14:textId="442D9C15" w:rsidR="00A86BFE" w:rsidRPr="00A86BFE" w:rsidRDefault="00A86BFE" w:rsidP="00A86BFE">
      <w:pPr>
        <w:pStyle w:val="af4"/>
        <w:numPr>
          <w:ilvl w:val="0"/>
          <w:numId w:val="14"/>
        </w:numPr>
        <w:ind w:leftChars="0"/>
      </w:pPr>
      <w:r>
        <w:t>만약 숫자 인식이 제대로 되지 않았다면, 이 전 미션을 보완한다</w:t>
      </w:r>
    </w:p>
    <w:bookmarkEnd w:id="19"/>
    <w:p w14:paraId="48CD633A" w14:textId="626A9798" w:rsidR="00A86BFE" w:rsidRDefault="00953787" w:rsidP="00A86BFE">
      <w:pPr>
        <w:rPr>
          <w:rFonts w:hint="eastAsia"/>
          <w:b/>
          <w:bCs/>
        </w:rPr>
      </w:pPr>
      <w:r>
        <w:rPr>
          <w:rFonts w:hint="eastAsia"/>
          <w:b/>
          <w:bCs/>
        </w:rPr>
        <w:t>목표</w:t>
      </w:r>
    </w:p>
    <w:tbl>
      <w:tblPr>
        <w:tblStyle w:val="40"/>
        <w:tblW w:w="10456" w:type="dxa"/>
        <w:tblLook w:val="04A0" w:firstRow="1" w:lastRow="0" w:firstColumn="1" w:lastColumn="0" w:noHBand="0" w:noVBand="1"/>
      </w:tblPr>
      <w:tblGrid>
        <w:gridCol w:w="4248"/>
        <w:gridCol w:w="5103"/>
        <w:gridCol w:w="1105"/>
      </w:tblGrid>
      <w:tr w:rsidR="00A86BFE" w:rsidRPr="00B3396F" w14:paraId="591C5956" w14:textId="77777777" w:rsidTr="00D63EE2">
        <w:tc>
          <w:tcPr>
            <w:tcW w:w="4248" w:type="dxa"/>
            <w:shd w:val="clear" w:color="auto" w:fill="3494BA" w:themeFill="accent1"/>
          </w:tcPr>
          <w:p w14:paraId="0A648C54" w14:textId="77777777" w:rsidR="00A86BFE" w:rsidRPr="00B3396F" w:rsidRDefault="00A86BFE" w:rsidP="00D63EE2">
            <w:pPr>
              <w:jc w:val="center"/>
            </w:pPr>
            <w:r w:rsidRPr="00B3396F">
              <w:rPr>
                <w:rFonts w:hint="eastAsia"/>
              </w:rPr>
              <w:t>분류</w:t>
            </w:r>
          </w:p>
        </w:tc>
        <w:tc>
          <w:tcPr>
            <w:tcW w:w="5103" w:type="dxa"/>
            <w:shd w:val="clear" w:color="auto" w:fill="3494BA" w:themeFill="accent1"/>
          </w:tcPr>
          <w:p w14:paraId="4E682757" w14:textId="77777777" w:rsidR="00A86BFE" w:rsidRPr="00B3396F" w:rsidRDefault="00A86BFE" w:rsidP="00D63EE2">
            <w:pPr>
              <w:jc w:val="center"/>
            </w:pPr>
            <w:r>
              <w:rPr>
                <w:rFonts w:hint="eastAsia"/>
              </w:rPr>
              <w:t>경험</w:t>
            </w:r>
          </w:p>
        </w:tc>
        <w:tc>
          <w:tcPr>
            <w:tcW w:w="1105" w:type="dxa"/>
            <w:shd w:val="clear" w:color="auto" w:fill="3494BA" w:themeFill="accent1"/>
          </w:tcPr>
          <w:p w14:paraId="0CBA109F" w14:textId="77777777" w:rsidR="00A86BFE" w:rsidRPr="00B3396F" w:rsidRDefault="00A86BFE" w:rsidP="00D63EE2">
            <w:pPr>
              <w:jc w:val="center"/>
            </w:pPr>
            <w:r>
              <w:rPr>
                <w:rFonts w:hint="eastAsia"/>
              </w:rPr>
              <w:t>난이도</w:t>
            </w:r>
          </w:p>
        </w:tc>
      </w:tr>
      <w:tr w:rsidR="00A86BFE" w:rsidRPr="00B3396F" w14:paraId="3F48A0D5" w14:textId="77777777" w:rsidTr="00967B46">
        <w:tc>
          <w:tcPr>
            <w:tcW w:w="4248" w:type="dxa"/>
            <w:shd w:val="clear" w:color="auto" w:fill="FFFFFF" w:themeFill="background1"/>
            <w:vAlign w:val="center"/>
          </w:tcPr>
          <w:p w14:paraId="2F9C0D36" w14:textId="01D493A4" w:rsidR="00A86BFE" w:rsidRPr="00B3396F" w:rsidRDefault="00A86BFE" w:rsidP="00A86BFE">
            <w:r w:rsidRPr="00A86BFE">
              <w:t>Data분석(데이터 재가공 및 전산화 역량)</w:t>
            </w:r>
          </w:p>
        </w:tc>
        <w:tc>
          <w:tcPr>
            <w:tcW w:w="5103" w:type="dxa"/>
            <w:shd w:val="clear" w:color="auto" w:fill="FFFFFF" w:themeFill="background1"/>
            <w:vAlign w:val="center"/>
          </w:tcPr>
          <w:p w14:paraId="10B3A9B6" w14:textId="0BAF367E" w:rsidR="00A86BFE" w:rsidRPr="00B3396F" w:rsidRDefault="00A86BFE" w:rsidP="00A86BFE">
            <w:r w:rsidRPr="00A86BFE">
              <w:t>사진 정보를 도구(OCR, 이미지 처리 등)를 활용해 효율적으로 전산화할 수 있다</w:t>
            </w:r>
          </w:p>
        </w:tc>
        <w:tc>
          <w:tcPr>
            <w:tcW w:w="1105" w:type="dxa"/>
            <w:shd w:val="clear" w:color="auto" w:fill="FFFFFF" w:themeFill="background1"/>
            <w:vAlign w:val="center"/>
          </w:tcPr>
          <w:p w14:paraId="57825D78" w14:textId="7503681A" w:rsidR="00A86BFE" w:rsidRPr="00B3396F" w:rsidRDefault="00A86BFE" w:rsidP="00A86BFE">
            <w:pPr>
              <w:jc w:val="center"/>
            </w:pPr>
            <w:r w:rsidRPr="00A86BFE">
              <w:t>3</w:t>
            </w:r>
          </w:p>
        </w:tc>
      </w:tr>
      <w:tr w:rsidR="00A86BFE" w14:paraId="43D73C20" w14:textId="77777777" w:rsidTr="003B758F">
        <w:tc>
          <w:tcPr>
            <w:tcW w:w="4248" w:type="dxa"/>
            <w:shd w:val="clear" w:color="auto" w:fill="FFFFFF" w:themeFill="background1"/>
            <w:vAlign w:val="center"/>
          </w:tcPr>
          <w:p w14:paraId="604ED5DB" w14:textId="10208B9E" w:rsidR="00A86BFE" w:rsidRPr="00B3396F" w:rsidRDefault="00A86BFE" w:rsidP="00A86BFE">
            <w:r w:rsidRPr="00A86BFE">
              <w:t>AI모델개발(이미지관련 지식 이해력)</w:t>
            </w:r>
          </w:p>
        </w:tc>
        <w:tc>
          <w:tcPr>
            <w:tcW w:w="5103" w:type="dxa"/>
            <w:shd w:val="clear" w:color="auto" w:fill="FFFFFF" w:themeFill="background1"/>
            <w:vAlign w:val="center"/>
          </w:tcPr>
          <w:p w14:paraId="4B6F2187" w14:textId="4283C98A" w:rsidR="00A86BFE" w:rsidRPr="00B3396F" w:rsidRDefault="00A86BFE" w:rsidP="00A86BFE">
            <w:r w:rsidRPr="00A86BFE">
              <w:t>이미지 데이터를 수치 데이터로 벡터화 할 수 있다.</w:t>
            </w:r>
          </w:p>
        </w:tc>
        <w:tc>
          <w:tcPr>
            <w:tcW w:w="1105" w:type="dxa"/>
            <w:shd w:val="clear" w:color="auto" w:fill="FFFFFF" w:themeFill="background1"/>
            <w:vAlign w:val="center"/>
          </w:tcPr>
          <w:p w14:paraId="01661243" w14:textId="6BA42580" w:rsidR="00A86BFE" w:rsidRDefault="00A86BFE" w:rsidP="00A86BFE">
            <w:pPr>
              <w:jc w:val="center"/>
            </w:pPr>
            <w:r w:rsidRPr="00A86BFE">
              <w:t>3</w:t>
            </w:r>
          </w:p>
        </w:tc>
      </w:tr>
      <w:tr w:rsidR="00A86BFE" w14:paraId="139F1C0C" w14:textId="77777777" w:rsidTr="00272EBA">
        <w:tc>
          <w:tcPr>
            <w:tcW w:w="4248" w:type="dxa"/>
            <w:shd w:val="clear" w:color="auto" w:fill="FFFFFF" w:themeFill="background1"/>
            <w:vAlign w:val="center"/>
          </w:tcPr>
          <w:p w14:paraId="4A0F3835" w14:textId="3F75681F" w:rsidR="00A86BFE" w:rsidRPr="00A86BFE" w:rsidRDefault="00A86BFE" w:rsidP="00A86BFE">
            <w:r w:rsidRPr="00A86BFE">
              <w:t>AI모델개발(이미지 관련 프로젝트 수행 역량)</w:t>
            </w:r>
          </w:p>
        </w:tc>
        <w:tc>
          <w:tcPr>
            <w:tcW w:w="5103" w:type="dxa"/>
            <w:shd w:val="clear" w:color="auto" w:fill="FFFFFF" w:themeFill="background1"/>
            <w:vAlign w:val="center"/>
          </w:tcPr>
          <w:p w14:paraId="44EC1E13" w14:textId="162834AC" w:rsidR="00A86BFE" w:rsidRPr="00A86BFE" w:rsidRDefault="00A86BFE" w:rsidP="00A86BFE">
            <w:r w:rsidRPr="00A86BFE">
              <w:t>개와 고양이 사진을 넣고, 개와 고양이를 CNN모델로 분류하기 위해 개와 고양이 이미지를 벡터화 한다.</w:t>
            </w:r>
          </w:p>
        </w:tc>
        <w:tc>
          <w:tcPr>
            <w:tcW w:w="1105" w:type="dxa"/>
            <w:shd w:val="clear" w:color="auto" w:fill="FFFFFF" w:themeFill="background1"/>
            <w:vAlign w:val="center"/>
          </w:tcPr>
          <w:p w14:paraId="314A8A0F" w14:textId="1F7961EF" w:rsidR="00A86BFE" w:rsidRDefault="00A86BFE" w:rsidP="00A86BFE">
            <w:pPr>
              <w:jc w:val="center"/>
              <w:rPr>
                <w:rFonts w:hint="eastAsia"/>
              </w:rPr>
            </w:pPr>
            <w:r w:rsidRPr="00A86BFE">
              <w:t>4</w:t>
            </w:r>
          </w:p>
        </w:tc>
      </w:tr>
      <w:tr w:rsidR="00A86BFE" w14:paraId="53C3338B" w14:textId="77777777" w:rsidTr="00D32603">
        <w:tc>
          <w:tcPr>
            <w:tcW w:w="4248" w:type="dxa"/>
            <w:shd w:val="clear" w:color="auto" w:fill="FFFFFF" w:themeFill="background1"/>
            <w:vAlign w:val="center"/>
          </w:tcPr>
          <w:p w14:paraId="686FAB3D" w14:textId="0734F9C7" w:rsidR="00A86BFE" w:rsidRPr="00A86BFE" w:rsidRDefault="00A86BFE" w:rsidP="00A86BFE">
            <w:r w:rsidRPr="00A86BFE">
              <w:t>AI모델개발(딥러닝 관련 프로젝트 수행 역량)</w:t>
            </w:r>
          </w:p>
        </w:tc>
        <w:tc>
          <w:tcPr>
            <w:tcW w:w="5103" w:type="dxa"/>
            <w:shd w:val="clear" w:color="auto" w:fill="FFFFFF" w:themeFill="background1"/>
            <w:vAlign w:val="center"/>
          </w:tcPr>
          <w:p w14:paraId="1F093487" w14:textId="165EEE7C" w:rsidR="00A86BFE" w:rsidRPr="00A86BFE" w:rsidRDefault="00A86BFE" w:rsidP="00A86BFE">
            <w:r w:rsidRPr="00A86BFE">
              <w:t>기업명, 제품명, 가격 등 정보 추출(Information Extraction) 모델을 개발한다</w:t>
            </w:r>
          </w:p>
        </w:tc>
        <w:tc>
          <w:tcPr>
            <w:tcW w:w="1105" w:type="dxa"/>
            <w:shd w:val="clear" w:color="auto" w:fill="FFFFFF" w:themeFill="background1"/>
            <w:vAlign w:val="bottom"/>
          </w:tcPr>
          <w:p w14:paraId="3F30F210" w14:textId="52EFBE72" w:rsidR="00A86BFE" w:rsidRDefault="00A86BFE" w:rsidP="00A86BFE">
            <w:pPr>
              <w:jc w:val="center"/>
              <w:rPr>
                <w:rFonts w:hint="eastAsia"/>
              </w:rPr>
            </w:pPr>
            <w:r w:rsidRPr="00A86BFE">
              <w:t>4</w:t>
            </w:r>
          </w:p>
        </w:tc>
      </w:tr>
    </w:tbl>
    <w:p w14:paraId="42DFE86B" w14:textId="77777777" w:rsidR="00766014" w:rsidRPr="00ED7F0C" w:rsidRDefault="00766014" w:rsidP="00766014">
      <w:pPr>
        <w:rPr>
          <w:b/>
          <w:bCs/>
        </w:rPr>
      </w:pPr>
      <w:r>
        <w:rPr>
          <w:rFonts w:hint="eastAsia"/>
          <w:b/>
          <w:bCs/>
        </w:rPr>
        <w:t>결과물</w:t>
      </w:r>
    </w:p>
    <w:p w14:paraId="187E5DC4" w14:textId="66C7237F" w:rsidR="00766014" w:rsidRPr="00766014" w:rsidRDefault="00766014" w:rsidP="00A86BFE">
      <w:pPr>
        <w:pStyle w:val="af4"/>
        <w:numPr>
          <w:ilvl w:val="0"/>
          <w:numId w:val="14"/>
        </w:numPr>
        <w:ind w:leftChars="0"/>
        <w:rPr>
          <w:rFonts w:hint="eastAsia"/>
        </w:rPr>
      </w:pPr>
      <w:r w:rsidRPr="006D7D64">
        <w:rPr>
          <w:rFonts w:hint="eastAsia"/>
        </w:rPr>
        <w:t>코드</w:t>
      </w:r>
    </w:p>
    <w:p w14:paraId="05690261" w14:textId="55A7914F" w:rsidR="00A86BFE" w:rsidRPr="00D52D8A" w:rsidRDefault="00A86BFE" w:rsidP="00A86BFE">
      <w:pPr>
        <w:rPr>
          <w:b/>
          <w:bCs/>
        </w:rPr>
      </w:pPr>
      <w:r>
        <w:rPr>
          <w:rFonts w:hint="eastAsia"/>
          <w:b/>
          <w:bCs/>
        </w:rPr>
        <w:t>평가 기준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7508"/>
        <w:gridCol w:w="2948"/>
      </w:tblGrid>
      <w:tr w:rsidR="00A86BFE" w14:paraId="4CE1385D" w14:textId="77777777" w:rsidTr="00D63EE2">
        <w:tc>
          <w:tcPr>
            <w:tcW w:w="7508" w:type="dxa"/>
            <w:shd w:val="clear" w:color="auto" w:fill="3494BA" w:themeFill="accent1"/>
          </w:tcPr>
          <w:p w14:paraId="288CE9D4" w14:textId="77777777" w:rsidR="00A86BFE" w:rsidRDefault="00A86BFE" w:rsidP="00D63EE2">
            <w:pPr>
              <w:jc w:val="center"/>
            </w:pPr>
            <w:r>
              <w:rPr>
                <w:rFonts w:hint="eastAsia"/>
              </w:rPr>
              <w:t>멘토 평가 항목</w:t>
            </w:r>
          </w:p>
        </w:tc>
        <w:tc>
          <w:tcPr>
            <w:tcW w:w="2948" w:type="dxa"/>
            <w:shd w:val="clear" w:color="auto" w:fill="3494BA" w:themeFill="accent1"/>
          </w:tcPr>
          <w:p w14:paraId="40F33266" w14:textId="77777777" w:rsidR="00A86BFE" w:rsidRDefault="00A86BFE" w:rsidP="00D63EE2">
            <w:pPr>
              <w:jc w:val="center"/>
            </w:pPr>
            <w:r>
              <w:rPr>
                <w:rFonts w:hint="eastAsia"/>
              </w:rPr>
              <w:t>구분</w:t>
            </w:r>
          </w:p>
        </w:tc>
      </w:tr>
      <w:tr w:rsidR="00A86BFE" w14:paraId="6FB7CC96" w14:textId="77777777" w:rsidTr="00D63EE2">
        <w:tc>
          <w:tcPr>
            <w:tcW w:w="7508" w:type="dxa"/>
            <w:shd w:val="clear" w:color="auto" w:fill="FFFFFF" w:themeFill="background1"/>
          </w:tcPr>
          <w:p w14:paraId="773C224C" w14:textId="6862E378" w:rsidR="00A86BFE" w:rsidRDefault="00A86BFE" w:rsidP="00D63EE2">
            <w:r>
              <w:rPr>
                <w:rFonts w:hint="eastAsia"/>
              </w:rPr>
              <w:t>1</w:t>
            </w:r>
            <w:r>
              <w:t xml:space="preserve">. </w:t>
            </w:r>
            <w:r>
              <w:rPr>
                <w:rFonts w:hint="eastAsia"/>
              </w:rPr>
              <w:t>추출한 이미지에서 숫자를 정확하게 인식하였나요?</w:t>
            </w:r>
          </w:p>
        </w:tc>
        <w:tc>
          <w:tcPr>
            <w:tcW w:w="2948" w:type="dxa"/>
            <w:shd w:val="clear" w:color="auto" w:fill="FFFFFF" w:themeFill="background1"/>
          </w:tcPr>
          <w:p w14:paraId="58FCA7A2" w14:textId="27B59A48" w:rsidR="00A86BFE" w:rsidRDefault="00A86BFE" w:rsidP="00D63EE2">
            <w:r w:rsidRPr="00A86BFE">
              <w:t>Computer Vision</w:t>
            </w:r>
          </w:p>
        </w:tc>
      </w:tr>
    </w:tbl>
    <w:p w14:paraId="4B4090AA" w14:textId="29E124A6" w:rsidR="00953787" w:rsidRPr="00A26BB4" w:rsidRDefault="00953787" w:rsidP="00953787">
      <w:pPr>
        <w:rPr>
          <w:rFonts w:ascii="나눔스퀘어_ac Bold" w:eastAsia="나눔스퀘어_ac Bold" w:hAnsi="나눔스퀘어_ac Bold" w:cs="Times New Roman"/>
          <w:b/>
          <w:bCs/>
        </w:rPr>
      </w:pPr>
      <w:r w:rsidRPr="00A26BB4">
        <w:rPr>
          <w:rFonts w:ascii="나눔스퀘어_ac Bold" w:eastAsia="나눔스퀘어_ac Bold" w:hAnsi="나눔스퀘어_ac Bold" w:cs="Times New Roman" w:hint="eastAsia"/>
          <w:b/>
          <w:bCs/>
        </w:rPr>
        <w:t>확인 질문</w:t>
      </w:r>
    </w:p>
    <w:tbl>
      <w:tblPr>
        <w:tblStyle w:val="af5"/>
        <w:tblW w:w="10456" w:type="dxa"/>
        <w:tblLook w:val="04A0" w:firstRow="1" w:lastRow="0" w:firstColumn="1" w:lastColumn="0" w:noHBand="0" w:noVBand="1"/>
      </w:tblPr>
      <w:tblGrid>
        <w:gridCol w:w="1838"/>
        <w:gridCol w:w="4253"/>
        <w:gridCol w:w="4365"/>
      </w:tblGrid>
      <w:tr w:rsidR="00A86BFE" w14:paraId="71248C9D" w14:textId="77777777" w:rsidTr="00A86BFE">
        <w:tc>
          <w:tcPr>
            <w:tcW w:w="1838" w:type="dxa"/>
            <w:shd w:val="clear" w:color="auto" w:fill="3494BA" w:themeFill="accent1"/>
          </w:tcPr>
          <w:p w14:paraId="394A82DF" w14:textId="77777777" w:rsidR="00A86BFE" w:rsidRDefault="00A86BFE" w:rsidP="00D63EE2">
            <w:pPr>
              <w:jc w:val="center"/>
            </w:pPr>
            <w:r>
              <w:rPr>
                <w:rFonts w:hint="eastAsia"/>
              </w:rPr>
              <w:t>분류</w:t>
            </w:r>
          </w:p>
        </w:tc>
        <w:tc>
          <w:tcPr>
            <w:tcW w:w="4253" w:type="dxa"/>
            <w:shd w:val="clear" w:color="auto" w:fill="3494BA" w:themeFill="accent1"/>
          </w:tcPr>
          <w:p w14:paraId="7A8B6B5E" w14:textId="77777777" w:rsidR="00A86BFE" w:rsidRDefault="00A86BFE" w:rsidP="00D63EE2">
            <w:pPr>
              <w:jc w:val="center"/>
            </w:pPr>
            <w:r>
              <w:rPr>
                <w:rFonts w:hint="eastAsia"/>
              </w:rPr>
              <w:t>문제</w:t>
            </w:r>
          </w:p>
        </w:tc>
        <w:tc>
          <w:tcPr>
            <w:tcW w:w="4365" w:type="dxa"/>
            <w:shd w:val="clear" w:color="auto" w:fill="3494BA" w:themeFill="accent1"/>
          </w:tcPr>
          <w:p w14:paraId="51A2E47E" w14:textId="77777777" w:rsidR="00A86BFE" w:rsidRDefault="00A86BFE" w:rsidP="00D63EE2">
            <w:pPr>
              <w:jc w:val="center"/>
            </w:pPr>
            <w:r>
              <w:rPr>
                <w:rFonts w:hint="eastAsia"/>
              </w:rPr>
              <w:t>정답</w:t>
            </w:r>
          </w:p>
        </w:tc>
      </w:tr>
      <w:tr w:rsidR="00A86BFE" w14:paraId="0280E5E6" w14:textId="77777777" w:rsidTr="00A86BFE">
        <w:tc>
          <w:tcPr>
            <w:tcW w:w="1838" w:type="dxa"/>
            <w:shd w:val="clear" w:color="auto" w:fill="FFFFFF" w:themeFill="background1"/>
          </w:tcPr>
          <w:p w14:paraId="223350E2" w14:textId="37B4A5E0" w:rsidR="00A86BFE" w:rsidRDefault="00A86BFE" w:rsidP="00D63EE2">
            <w:r w:rsidRPr="00A86BFE">
              <w:t>Computer Vision</w:t>
            </w:r>
          </w:p>
        </w:tc>
        <w:tc>
          <w:tcPr>
            <w:tcW w:w="4253" w:type="dxa"/>
            <w:shd w:val="clear" w:color="auto" w:fill="FFFFFF" w:themeFill="background1"/>
          </w:tcPr>
          <w:p w14:paraId="25B2ACAB" w14:textId="5CC76403" w:rsidR="00A86BFE" w:rsidRPr="006D7D64" w:rsidRDefault="00A86BFE" w:rsidP="00D63EE2">
            <w:r>
              <w:t>M</w:t>
            </w:r>
            <w:r w:rsidRPr="00A86BFE">
              <w:t>S Azure 와 Google Cloud 문자인식 서비스에 어떤 차이가 있는가?</w:t>
            </w:r>
          </w:p>
        </w:tc>
        <w:tc>
          <w:tcPr>
            <w:tcW w:w="4365" w:type="dxa"/>
            <w:shd w:val="clear" w:color="auto" w:fill="FFFFFF" w:themeFill="background1"/>
          </w:tcPr>
          <w:p w14:paraId="5296E94C" w14:textId="1164F315" w:rsidR="00A86BFE" w:rsidRDefault="00A86BFE" w:rsidP="00D63EE2">
            <w:r w:rsidRPr="00A86BFE">
              <w:rPr>
                <w:rFonts w:hint="eastAsia"/>
              </w:rPr>
              <w:t>프로그래밍</w:t>
            </w:r>
            <w:r w:rsidRPr="00A86BFE">
              <w:t xml:space="preserve"> 편의성 면, 인식의 정확도 면</w:t>
            </w:r>
          </w:p>
        </w:tc>
      </w:tr>
    </w:tbl>
    <w:p w14:paraId="406E1170" w14:textId="5B5A1449" w:rsidR="00D7427F" w:rsidRPr="00A86BFE" w:rsidRDefault="00D7427F" w:rsidP="00D7427F"/>
    <w:p w14:paraId="393257AB" w14:textId="2218E702" w:rsidR="00D7427F" w:rsidRDefault="00D7427F" w:rsidP="00D7427F">
      <w:r>
        <w:br w:type="page"/>
      </w:r>
    </w:p>
    <w:p w14:paraId="3973B2F2" w14:textId="5DDB039E" w:rsidR="00CD2BE0" w:rsidRPr="00953787" w:rsidRDefault="00CD2BE0" w:rsidP="008E1695">
      <w:pPr>
        <w:pStyle w:val="2"/>
      </w:pPr>
      <w:bookmarkStart w:id="20" w:name="_Toc71627102"/>
      <w:r>
        <w:rPr>
          <w:rFonts w:hint="eastAsia"/>
        </w:rPr>
        <w:lastRenderedPageBreak/>
        <w:t>M</w:t>
      </w:r>
      <w:r>
        <w:t xml:space="preserve">ission 5: </w:t>
      </w:r>
      <w:r w:rsidR="00FF6912" w:rsidRPr="00FF6912">
        <w:rPr>
          <w:rFonts w:hint="eastAsia"/>
        </w:rPr>
        <w:t>수도계량기</w:t>
      </w:r>
      <w:r w:rsidR="00FF6912" w:rsidRPr="00FF6912">
        <w:t xml:space="preserve"> 숫자인식 </w:t>
      </w:r>
      <w:proofErr w:type="spellStart"/>
      <w:r w:rsidR="00FF6912" w:rsidRPr="00FF6912">
        <w:t>머신러닝을</w:t>
      </w:r>
      <w:proofErr w:type="spellEnd"/>
      <w:r w:rsidR="00FF6912" w:rsidRPr="00FF6912">
        <w:t xml:space="preserve"> 위한 데이</w:t>
      </w:r>
      <w:r w:rsidR="00FF6912">
        <w:rPr>
          <w:rFonts w:hint="eastAsia"/>
        </w:rPr>
        <w:t>터</w:t>
      </w:r>
      <w:r w:rsidR="00FF6912" w:rsidRPr="00FF6912">
        <w:t xml:space="preserve"> 분류</w:t>
      </w:r>
      <w:bookmarkEnd w:id="20"/>
    </w:p>
    <w:p w14:paraId="26A4BE2A" w14:textId="77777777" w:rsidR="00CD2BE0" w:rsidRDefault="00CD2BE0" w:rsidP="00CD2BE0">
      <w:pPr>
        <w:rPr>
          <w:b/>
          <w:bCs/>
        </w:rPr>
      </w:pPr>
      <w:r>
        <w:rPr>
          <w:rFonts w:hint="eastAsia"/>
          <w:b/>
          <w:bCs/>
        </w:rPr>
        <w:t>키워드</w:t>
      </w:r>
    </w:p>
    <w:p w14:paraId="521121B9" w14:textId="4FEE7725" w:rsidR="00FF6912" w:rsidRDefault="00FF6912" w:rsidP="00CD2BE0">
      <w:r>
        <w:t>Data labeling</w:t>
      </w:r>
    </w:p>
    <w:p w14:paraId="46D4A511" w14:textId="77777777" w:rsidR="00FF6912" w:rsidRDefault="00FF6912" w:rsidP="00FF6912">
      <w:pPr>
        <w:rPr>
          <w:b/>
          <w:bCs/>
        </w:rPr>
      </w:pPr>
      <w:r>
        <w:rPr>
          <w:rFonts w:hint="eastAsia"/>
          <w:b/>
          <w:bCs/>
        </w:rPr>
        <w:t>설명</w:t>
      </w:r>
    </w:p>
    <w:p w14:paraId="6F41796C" w14:textId="0B2B8107" w:rsidR="00FF6912" w:rsidRPr="00FF6912" w:rsidRDefault="00FF6912" w:rsidP="00FF6912">
      <w:pPr>
        <w:pStyle w:val="af4"/>
        <w:numPr>
          <w:ilvl w:val="0"/>
          <w:numId w:val="25"/>
        </w:numPr>
        <w:ind w:leftChars="0"/>
      </w:pPr>
      <w:bookmarkStart w:id="21" w:name="_Hlk71628173"/>
      <w:r w:rsidRPr="00FF6912">
        <w:t>이전까지의 미션에서는 개별 숫자 이미지를 crop을 통해 얻을 수 있었고, Google tesseract를 통해 개별 숫자 이미지를 인식할 수 있었다</w:t>
      </w:r>
      <w:r>
        <w:rPr>
          <w:rFonts w:hint="eastAsia"/>
        </w:rPr>
        <w:t>.</w:t>
      </w:r>
    </w:p>
    <w:p w14:paraId="3DDC06EA" w14:textId="16D88323" w:rsidR="00FF6912" w:rsidRPr="00FF6912" w:rsidRDefault="00FF6912" w:rsidP="00FF6912">
      <w:pPr>
        <w:pStyle w:val="af4"/>
        <w:numPr>
          <w:ilvl w:val="0"/>
          <w:numId w:val="25"/>
        </w:numPr>
        <w:ind w:leftChars="0"/>
      </w:pPr>
      <w:r w:rsidRPr="00FF6912">
        <w:t>그 결과 모든 이미지들에 대해서 개별 낱자를 crop할 수 있었고, 개별 낱자들을 인식하여 labeling을 붙임으로써 dataset을 구성할 수 있게 되었다.</w:t>
      </w:r>
    </w:p>
    <w:p w14:paraId="3D022164" w14:textId="091A0B76" w:rsidR="00FF6912" w:rsidRPr="00FF6912" w:rsidRDefault="00FF6912" w:rsidP="00FF6912">
      <w:pPr>
        <w:pStyle w:val="af4"/>
        <w:numPr>
          <w:ilvl w:val="0"/>
          <w:numId w:val="25"/>
        </w:numPr>
        <w:ind w:leftChars="0"/>
      </w:pPr>
      <w:r w:rsidRPr="00FF6912">
        <w:t>그렇다면 개별 낱자 이미지들과 label로 이루어진 data set을 training data set과 test data set으로 분류하라</w:t>
      </w:r>
    </w:p>
    <w:p w14:paraId="15C7BFC3" w14:textId="546DD4EC" w:rsidR="00FF6912" w:rsidRDefault="00FF6912" w:rsidP="00FF6912">
      <w:pPr>
        <w:pStyle w:val="af4"/>
        <w:numPr>
          <w:ilvl w:val="0"/>
          <w:numId w:val="25"/>
        </w:numPr>
        <w:ind w:leftChars="0"/>
      </w:pPr>
      <w:r w:rsidRPr="00FF6912">
        <w:t>또한 그 과정에서 </w:t>
      </w:r>
      <w:proofErr w:type="spellStart"/>
      <w:r w:rsidRPr="00FF6912">
        <w:t>결측치가</w:t>
      </w:r>
      <w:proofErr w:type="spellEnd"/>
      <w:r w:rsidRPr="00FF6912">
        <w:t> 발견된다면 제거하라</w:t>
      </w:r>
    </w:p>
    <w:bookmarkEnd w:id="21"/>
    <w:p w14:paraId="2FF4E38D" w14:textId="77777777" w:rsidR="005E1D6C" w:rsidRPr="005E1D6C" w:rsidRDefault="005E1D6C" w:rsidP="005E1D6C">
      <w:pPr>
        <w:rPr>
          <w:b/>
          <w:bCs/>
        </w:rPr>
      </w:pPr>
      <w:r w:rsidRPr="005E1D6C">
        <w:rPr>
          <w:rFonts w:hint="eastAsia"/>
          <w:b/>
          <w:bCs/>
        </w:rPr>
        <w:t>목표</w:t>
      </w:r>
    </w:p>
    <w:tbl>
      <w:tblPr>
        <w:tblStyle w:val="40"/>
        <w:tblW w:w="10456" w:type="dxa"/>
        <w:tblLook w:val="04A0" w:firstRow="1" w:lastRow="0" w:firstColumn="1" w:lastColumn="0" w:noHBand="0" w:noVBand="1"/>
      </w:tblPr>
      <w:tblGrid>
        <w:gridCol w:w="4248"/>
        <w:gridCol w:w="5103"/>
        <w:gridCol w:w="1105"/>
      </w:tblGrid>
      <w:tr w:rsidR="005E1D6C" w:rsidRPr="00B3396F" w14:paraId="0FAE35D3" w14:textId="77777777" w:rsidTr="00D63EE2">
        <w:tc>
          <w:tcPr>
            <w:tcW w:w="4248" w:type="dxa"/>
            <w:shd w:val="clear" w:color="auto" w:fill="3494BA" w:themeFill="accent1"/>
          </w:tcPr>
          <w:p w14:paraId="60CA5477" w14:textId="77777777" w:rsidR="005E1D6C" w:rsidRPr="00B3396F" w:rsidRDefault="005E1D6C" w:rsidP="00D63EE2">
            <w:pPr>
              <w:jc w:val="center"/>
            </w:pPr>
            <w:r w:rsidRPr="00B3396F">
              <w:rPr>
                <w:rFonts w:hint="eastAsia"/>
              </w:rPr>
              <w:t>분류</w:t>
            </w:r>
          </w:p>
        </w:tc>
        <w:tc>
          <w:tcPr>
            <w:tcW w:w="5103" w:type="dxa"/>
            <w:shd w:val="clear" w:color="auto" w:fill="3494BA" w:themeFill="accent1"/>
          </w:tcPr>
          <w:p w14:paraId="4D173491" w14:textId="77777777" w:rsidR="005E1D6C" w:rsidRPr="00B3396F" w:rsidRDefault="005E1D6C" w:rsidP="00D63EE2">
            <w:pPr>
              <w:jc w:val="center"/>
            </w:pPr>
            <w:r>
              <w:rPr>
                <w:rFonts w:hint="eastAsia"/>
              </w:rPr>
              <w:t>경험</w:t>
            </w:r>
          </w:p>
        </w:tc>
        <w:tc>
          <w:tcPr>
            <w:tcW w:w="1105" w:type="dxa"/>
            <w:shd w:val="clear" w:color="auto" w:fill="3494BA" w:themeFill="accent1"/>
          </w:tcPr>
          <w:p w14:paraId="0E4888A1" w14:textId="77777777" w:rsidR="005E1D6C" w:rsidRPr="00B3396F" w:rsidRDefault="005E1D6C" w:rsidP="00D63EE2">
            <w:pPr>
              <w:jc w:val="center"/>
            </w:pPr>
            <w:r>
              <w:rPr>
                <w:rFonts w:hint="eastAsia"/>
              </w:rPr>
              <w:t>난이도</w:t>
            </w:r>
          </w:p>
        </w:tc>
      </w:tr>
      <w:tr w:rsidR="005E1D6C" w:rsidRPr="00B3396F" w14:paraId="0A8EA819" w14:textId="77777777" w:rsidTr="00D63EE2">
        <w:tc>
          <w:tcPr>
            <w:tcW w:w="4248" w:type="dxa"/>
            <w:shd w:val="clear" w:color="auto" w:fill="FFFFFF" w:themeFill="background1"/>
            <w:vAlign w:val="center"/>
          </w:tcPr>
          <w:p w14:paraId="29538F02" w14:textId="77777777" w:rsidR="005E1D6C" w:rsidRPr="00B3396F" w:rsidRDefault="005E1D6C" w:rsidP="00D63EE2">
            <w:r>
              <w:rPr>
                <w:rFonts w:ascii="Arial" w:hAnsi="Arial" w:cs="Arial"/>
                <w:color w:val="000000"/>
              </w:rPr>
              <w:t>Data</w:t>
            </w:r>
            <w:r>
              <w:rPr>
                <w:rFonts w:ascii="Arial" w:hAnsi="Arial" w:cs="Arial"/>
                <w:color w:val="000000"/>
              </w:rPr>
              <w:t>분석</w:t>
            </w:r>
            <w:r>
              <w:rPr>
                <w:rFonts w:ascii="Arial" w:hAnsi="Arial" w:cs="Arial"/>
                <w:color w:val="000000"/>
              </w:rPr>
              <w:t>(</w:t>
            </w:r>
            <w:r>
              <w:rPr>
                <w:rFonts w:ascii="Arial" w:hAnsi="Arial" w:cs="Arial"/>
                <w:color w:val="000000"/>
              </w:rPr>
              <w:t>데이터</w:t>
            </w:r>
            <w:r>
              <w:rPr>
                <w:rFonts w:ascii="Arial" w:hAnsi="Arial" w:cs="Arial"/>
                <w:color w:val="000000"/>
              </w:rPr>
              <w:t xml:space="preserve"> </w:t>
            </w:r>
            <w:r>
              <w:rPr>
                <w:rFonts w:ascii="Arial" w:hAnsi="Arial" w:cs="Arial"/>
                <w:color w:val="000000"/>
              </w:rPr>
              <w:t>분류</w:t>
            </w:r>
            <w:r>
              <w:rPr>
                <w:rFonts w:ascii="Arial" w:hAnsi="Arial" w:cs="Arial"/>
                <w:color w:val="000000"/>
              </w:rPr>
              <w:t xml:space="preserve"> </w:t>
            </w:r>
            <w:r>
              <w:rPr>
                <w:rFonts w:ascii="Arial" w:hAnsi="Arial" w:cs="Arial"/>
                <w:color w:val="000000"/>
              </w:rPr>
              <w:t>및</w:t>
            </w:r>
            <w:r>
              <w:rPr>
                <w:rFonts w:ascii="Arial" w:hAnsi="Arial" w:cs="Arial"/>
                <w:color w:val="000000"/>
              </w:rPr>
              <w:t xml:space="preserve"> </w:t>
            </w:r>
            <w:r>
              <w:rPr>
                <w:rFonts w:ascii="Arial" w:hAnsi="Arial" w:cs="Arial"/>
                <w:color w:val="000000"/>
              </w:rPr>
              <w:t>취합</w:t>
            </w:r>
            <w:r>
              <w:rPr>
                <w:rFonts w:ascii="Arial" w:hAnsi="Arial" w:cs="Arial"/>
                <w:color w:val="000000"/>
              </w:rPr>
              <w:t xml:space="preserve"> </w:t>
            </w:r>
            <w:r>
              <w:rPr>
                <w:rFonts w:ascii="Arial" w:hAnsi="Arial" w:cs="Arial"/>
                <w:color w:val="000000"/>
              </w:rPr>
              <w:t>역량</w:t>
            </w:r>
            <w:r>
              <w:rPr>
                <w:rFonts w:ascii="Arial" w:hAnsi="Arial" w:cs="Arial"/>
                <w:color w:val="000000"/>
              </w:rPr>
              <w:t>)</w:t>
            </w:r>
          </w:p>
        </w:tc>
        <w:tc>
          <w:tcPr>
            <w:tcW w:w="5103" w:type="dxa"/>
            <w:shd w:val="clear" w:color="auto" w:fill="FFFFFF" w:themeFill="background1"/>
            <w:vAlign w:val="center"/>
          </w:tcPr>
          <w:p w14:paraId="05A211C7" w14:textId="77777777" w:rsidR="005E1D6C" w:rsidRPr="00B3396F" w:rsidRDefault="005E1D6C" w:rsidP="00D63EE2">
            <w:r>
              <w:rPr>
                <w:rFonts w:ascii="Arial" w:hAnsi="Arial" w:cs="Arial"/>
              </w:rPr>
              <w:t>주어진</w:t>
            </w:r>
            <w:r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문제를</w:t>
            </w:r>
            <w:r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해결하기</w:t>
            </w:r>
            <w:r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위해</w:t>
            </w:r>
            <w:r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적합한</w:t>
            </w:r>
            <w:r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데이터와</w:t>
            </w:r>
            <w:r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레이블링</w:t>
            </w:r>
            <w:r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방법을</w:t>
            </w:r>
            <w:r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수립한다</w:t>
            </w:r>
          </w:p>
        </w:tc>
        <w:tc>
          <w:tcPr>
            <w:tcW w:w="1105" w:type="dxa"/>
            <w:shd w:val="clear" w:color="auto" w:fill="FFFFFF" w:themeFill="background1"/>
            <w:vAlign w:val="center"/>
          </w:tcPr>
          <w:p w14:paraId="3590AECC" w14:textId="77777777" w:rsidR="005E1D6C" w:rsidRPr="00B3396F" w:rsidRDefault="005E1D6C" w:rsidP="00D63EE2">
            <w:pPr>
              <w:jc w:val="center"/>
            </w:pPr>
            <w:r>
              <w:rPr>
                <w:rFonts w:ascii="Arial" w:hAnsi="Arial" w:cs="Arial"/>
              </w:rPr>
              <w:t>3</w:t>
            </w:r>
          </w:p>
        </w:tc>
      </w:tr>
      <w:tr w:rsidR="005E1D6C" w14:paraId="41544758" w14:textId="77777777" w:rsidTr="00D63EE2">
        <w:tc>
          <w:tcPr>
            <w:tcW w:w="4248" w:type="dxa"/>
            <w:shd w:val="clear" w:color="auto" w:fill="FFFFFF" w:themeFill="background1"/>
            <w:vAlign w:val="center"/>
          </w:tcPr>
          <w:p w14:paraId="1DD36E59" w14:textId="77777777" w:rsidR="005E1D6C" w:rsidRPr="00B3396F" w:rsidRDefault="005E1D6C" w:rsidP="00D63EE2">
            <w:r>
              <w:rPr>
                <w:rFonts w:ascii="Arial" w:hAnsi="Arial" w:cs="Arial"/>
                <w:color w:val="000000"/>
              </w:rPr>
              <w:t>AI</w:t>
            </w:r>
            <w:r>
              <w:rPr>
                <w:rFonts w:ascii="Arial" w:hAnsi="Arial" w:cs="Arial"/>
                <w:color w:val="000000"/>
              </w:rPr>
              <w:t>모델개발</w:t>
            </w:r>
            <w:r>
              <w:rPr>
                <w:rFonts w:ascii="Arial" w:hAnsi="Arial" w:cs="Arial"/>
                <w:color w:val="000000"/>
              </w:rPr>
              <w:t>(</w:t>
            </w:r>
            <w:r>
              <w:rPr>
                <w:rFonts w:ascii="Arial" w:hAnsi="Arial" w:cs="Arial"/>
                <w:color w:val="000000"/>
              </w:rPr>
              <w:t>이미지</w:t>
            </w:r>
            <w:r>
              <w:rPr>
                <w:rFonts w:ascii="Arial" w:hAnsi="Arial" w:cs="Arial"/>
                <w:color w:val="000000"/>
              </w:rPr>
              <w:t xml:space="preserve"> </w:t>
            </w:r>
            <w:r>
              <w:rPr>
                <w:rFonts w:ascii="Arial" w:hAnsi="Arial" w:cs="Arial"/>
                <w:color w:val="000000"/>
              </w:rPr>
              <w:t>관련</w:t>
            </w:r>
            <w:r>
              <w:rPr>
                <w:rFonts w:ascii="Arial" w:hAnsi="Arial" w:cs="Arial"/>
                <w:color w:val="000000"/>
              </w:rPr>
              <w:t xml:space="preserve"> </w:t>
            </w:r>
            <w:r>
              <w:rPr>
                <w:rFonts w:ascii="Arial" w:hAnsi="Arial" w:cs="Arial"/>
                <w:color w:val="000000"/>
              </w:rPr>
              <w:t>프로젝트</w:t>
            </w:r>
            <w:r>
              <w:rPr>
                <w:rFonts w:ascii="Arial" w:hAnsi="Arial" w:cs="Arial"/>
                <w:color w:val="000000"/>
              </w:rPr>
              <w:t xml:space="preserve"> </w:t>
            </w:r>
            <w:r>
              <w:rPr>
                <w:rFonts w:ascii="Arial" w:hAnsi="Arial" w:cs="Arial"/>
                <w:color w:val="000000"/>
              </w:rPr>
              <w:t>수행</w:t>
            </w:r>
            <w:r>
              <w:rPr>
                <w:rFonts w:ascii="Arial" w:hAnsi="Arial" w:cs="Arial"/>
                <w:color w:val="000000"/>
              </w:rPr>
              <w:t xml:space="preserve"> </w:t>
            </w:r>
            <w:r>
              <w:rPr>
                <w:rFonts w:ascii="Arial" w:hAnsi="Arial" w:cs="Arial"/>
                <w:color w:val="000000"/>
              </w:rPr>
              <w:t>역량</w:t>
            </w:r>
            <w:r>
              <w:rPr>
                <w:rFonts w:ascii="Arial" w:hAnsi="Arial" w:cs="Arial"/>
                <w:color w:val="000000"/>
              </w:rPr>
              <w:t>)</w:t>
            </w:r>
          </w:p>
        </w:tc>
        <w:tc>
          <w:tcPr>
            <w:tcW w:w="5103" w:type="dxa"/>
            <w:shd w:val="clear" w:color="auto" w:fill="FFFFFF" w:themeFill="background1"/>
            <w:vAlign w:val="center"/>
          </w:tcPr>
          <w:p w14:paraId="533D06B3" w14:textId="77777777" w:rsidR="005E1D6C" w:rsidRPr="00B3396F" w:rsidRDefault="005E1D6C" w:rsidP="00D63EE2">
            <w:r>
              <w:rPr>
                <w:rFonts w:ascii="Arial" w:hAnsi="Arial" w:cs="Arial"/>
              </w:rPr>
              <w:t>개와</w:t>
            </w:r>
            <w:r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고양이</w:t>
            </w:r>
            <w:r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사진을</w:t>
            </w:r>
            <w:r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넣고</w:t>
            </w:r>
            <w:r>
              <w:rPr>
                <w:rFonts w:ascii="Arial" w:hAnsi="Arial" w:cs="Arial"/>
              </w:rPr>
              <w:t xml:space="preserve">, </w:t>
            </w:r>
            <w:r>
              <w:rPr>
                <w:rFonts w:ascii="Arial" w:hAnsi="Arial" w:cs="Arial"/>
              </w:rPr>
              <w:t>개와</w:t>
            </w:r>
            <w:r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고양이를</w:t>
            </w:r>
            <w:r>
              <w:rPr>
                <w:rFonts w:ascii="Arial" w:hAnsi="Arial" w:cs="Arial"/>
              </w:rPr>
              <w:t xml:space="preserve"> CNN</w:t>
            </w:r>
            <w:r>
              <w:rPr>
                <w:rFonts w:ascii="Arial" w:hAnsi="Arial" w:cs="Arial"/>
              </w:rPr>
              <w:t>모델로</w:t>
            </w:r>
            <w:r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분류하기</w:t>
            </w:r>
            <w:r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위해</w:t>
            </w:r>
            <w:r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개와</w:t>
            </w:r>
            <w:r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고양이</w:t>
            </w:r>
            <w:r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이미지를</w:t>
            </w:r>
            <w:r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학습</w:t>
            </w:r>
            <w:r>
              <w:rPr>
                <w:rFonts w:ascii="Arial" w:hAnsi="Arial" w:cs="Arial"/>
              </w:rPr>
              <w:t xml:space="preserve">, </w:t>
            </w:r>
            <w:r>
              <w:rPr>
                <w:rFonts w:ascii="Arial" w:hAnsi="Arial" w:cs="Arial"/>
              </w:rPr>
              <w:t>검증</w:t>
            </w:r>
            <w:r>
              <w:rPr>
                <w:rFonts w:ascii="Arial" w:hAnsi="Arial" w:cs="Arial"/>
              </w:rPr>
              <w:t xml:space="preserve">, </w:t>
            </w:r>
            <w:r>
              <w:rPr>
                <w:rFonts w:ascii="Arial" w:hAnsi="Arial" w:cs="Arial"/>
              </w:rPr>
              <w:t>예측</w:t>
            </w:r>
            <w:r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데이터셋으로</w:t>
            </w:r>
            <w:r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나눈다</w:t>
            </w:r>
            <w:r>
              <w:rPr>
                <w:rFonts w:ascii="Arial" w:hAnsi="Arial" w:cs="Arial"/>
              </w:rPr>
              <w:t>.</w:t>
            </w:r>
          </w:p>
        </w:tc>
        <w:tc>
          <w:tcPr>
            <w:tcW w:w="1105" w:type="dxa"/>
            <w:shd w:val="clear" w:color="auto" w:fill="FFFFFF" w:themeFill="background1"/>
            <w:vAlign w:val="center"/>
          </w:tcPr>
          <w:p w14:paraId="6736EDF9" w14:textId="77777777" w:rsidR="005E1D6C" w:rsidRDefault="005E1D6C" w:rsidP="00D63EE2">
            <w:pPr>
              <w:jc w:val="center"/>
            </w:pPr>
            <w:r>
              <w:rPr>
                <w:rFonts w:ascii="Arial" w:hAnsi="Arial" w:cs="Arial"/>
              </w:rPr>
              <w:t>4</w:t>
            </w:r>
          </w:p>
        </w:tc>
      </w:tr>
    </w:tbl>
    <w:p w14:paraId="01E530CF" w14:textId="77777777" w:rsidR="00FF6912" w:rsidRPr="00ED7F0C" w:rsidRDefault="00FF6912" w:rsidP="00FF6912">
      <w:pPr>
        <w:rPr>
          <w:b/>
          <w:bCs/>
        </w:rPr>
      </w:pPr>
      <w:r>
        <w:rPr>
          <w:rFonts w:hint="eastAsia"/>
          <w:b/>
          <w:bCs/>
        </w:rPr>
        <w:t>결과물</w:t>
      </w:r>
    </w:p>
    <w:p w14:paraId="2D571C4B" w14:textId="6DC3CEFD" w:rsidR="00FF6912" w:rsidRPr="00FF6912" w:rsidRDefault="00FF6912" w:rsidP="00FF6912">
      <w:pPr>
        <w:pStyle w:val="af4"/>
        <w:numPr>
          <w:ilvl w:val="0"/>
          <w:numId w:val="25"/>
        </w:numPr>
        <w:ind w:leftChars="0"/>
        <w:rPr>
          <w:rFonts w:hint="eastAsia"/>
        </w:rPr>
      </w:pPr>
      <w:r w:rsidRPr="006D7D64">
        <w:rPr>
          <w:rFonts w:hint="eastAsia"/>
        </w:rPr>
        <w:t>코드</w:t>
      </w:r>
    </w:p>
    <w:p w14:paraId="3C0B7F59" w14:textId="77777777" w:rsidR="005E1D6C" w:rsidRPr="00D52D8A" w:rsidRDefault="005E1D6C" w:rsidP="005E1D6C">
      <w:pPr>
        <w:rPr>
          <w:b/>
          <w:bCs/>
        </w:rPr>
      </w:pPr>
      <w:r>
        <w:rPr>
          <w:rFonts w:hint="eastAsia"/>
          <w:b/>
          <w:bCs/>
        </w:rPr>
        <w:t>평가 기준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7508"/>
        <w:gridCol w:w="2948"/>
      </w:tblGrid>
      <w:tr w:rsidR="005E1D6C" w14:paraId="12728F78" w14:textId="77777777" w:rsidTr="00D63EE2">
        <w:tc>
          <w:tcPr>
            <w:tcW w:w="7508" w:type="dxa"/>
            <w:shd w:val="clear" w:color="auto" w:fill="3494BA" w:themeFill="accent1"/>
          </w:tcPr>
          <w:p w14:paraId="20214B9B" w14:textId="77777777" w:rsidR="005E1D6C" w:rsidRDefault="005E1D6C" w:rsidP="00D63EE2">
            <w:pPr>
              <w:jc w:val="center"/>
            </w:pPr>
            <w:r>
              <w:rPr>
                <w:rFonts w:hint="eastAsia"/>
              </w:rPr>
              <w:t>멘토 평가 항목</w:t>
            </w:r>
          </w:p>
        </w:tc>
        <w:tc>
          <w:tcPr>
            <w:tcW w:w="2948" w:type="dxa"/>
            <w:shd w:val="clear" w:color="auto" w:fill="3494BA" w:themeFill="accent1"/>
          </w:tcPr>
          <w:p w14:paraId="385E3DB8" w14:textId="77777777" w:rsidR="005E1D6C" w:rsidRDefault="005E1D6C" w:rsidP="00D63EE2">
            <w:pPr>
              <w:jc w:val="center"/>
            </w:pPr>
            <w:r>
              <w:rPr>
                <w:rFonts w:hint="eastAsia"/>
              </w:rPr>
              <w:t>구분</w:t>
            </w:r>
          </w:p>
        </w:tc>
      </w:tr>
      <w:tr w:rsidR="005E1D6C" w14:paraId="38D9DF30" w14:textId="77777777" w:rsidTr="00D63EE2">
        <w:tc>
          <w:tcPr>
            <w:tcW w:w="7508" w:type="dxa"/>
            <w:shd w:val="clear" w:color="auto" w:fill="FFFFFF" w:themeFill="background1"/>
          </w:tcPr>
          <w:p w14:paraId="4FF696FB" w14:textId="3F14B640" w:rsidR="005E1D6C" w:rsidRPr="005E1D6C" w:rsidRDefault="005E1D6C" w:rsidP="00D63EE2">
            <w:r>
              <w:rPr>
                <w:rFonts w:hint="eastAsia"/>
              </w:rPr>
              <w:t>1</w:t>
            </w:r>
            <w:r>
              <w:t xml:space="preserve">. </w:t>
            </w:r>
            <w:r w:rsidRPr="005E1D6C">
              <w:rPr>
                <w:rFonts w:hint="eastAsia"/>
              </w:rPr>
              <w:t>데이터</w:t>
            </w:r>
            <w:r w:rsidRPr="005E1D6C">
              <w:t xml:space="preserve"> 분류 과정에서 발견된 </w:t>
            </w:r>
            <w:proofErr w:type="spellStart"/>
            <w:r w:rsidRPr="005E1D6C">
              <w:t>결측치를</w:t>
            </w:r>
            <w:proofErr w:type="spellEnd"/>
            <w:r w:rsidRPr="005E1D6C">
              <w:t xml:space="preserve"> 제거하였는가?</w:t>
            </w:r>
          </w:p>
        </w:tc>
        <w:tc>
          <w:tcPr>
            <w:tcW w:w="2948" w:type="dxa"/>
            <w:shd w:val="clear" w:color="auto" w:fill="FFFFFF" w:themeFill="background1"/>
          </w:tcPr>
          <w:p w14:paraId="420AF15A" w14:textId="439AC95D" w:rsidR="005E1D6C" w:rsidRDefault="005E1D6C" w:rsidP="00D63EE2">
            <w:r w:rsidRPr="005E1D6C">
              <w:t>Data classification</w:t>
            </w:r>
          </w:p>
        </w:tc>
      </w:tr>
      <w:tr w:rsidR="005E1D6C" w14:paraId="62D28983" w14:textId="77777777" w:rsidTr="00D63EE2">
        <w:tc>
          <w:tcPr>
            <w:tcW w:w="7508" w:type="dxa"/>
            <w:shd w:val="clear" w:color="auto" w:fill="FFFFFF" w:themeFill="background1"/>
          </w:tcPr>
          <w:p w14:paraId="195417F2" w14:textId="298034B0" w:rsidR="005E1D6C" w:rsidRDefault="005E1D6C" w:rsidP="00D63EE2">
            <w:r>
              <w:rPr>
                <w:rFonts w:hint="eastAsia"/>
              </w:rPr>
              <w:t>2</w:t>
            </w:r>
            <w:r>
              <w:t xml:space="preserve">. </w:t>
            </w:r>
            <w:r w:rsidRPr="005E1D6C">
              <w:rPr>
                <w:rFonts w:hint="eastAsia"/>
              </w:rPr>
              <w:t>훈련</w:t>
            </w:r>
            <w:r w:rsidRPr="005E1D6C">
              <w:t xml:space="preserve"> 데이터 셋과 테스트 데이터 셋을 적절한 비율로 분류하였는가?</w:t>
            </w:r>
          </w:p>
        </w:tc>
        <w:tc>
          <w:tcPr>
            <w:tcW w:w="2948" w:type="dxa"/>
            <w:shd w:val="clear" w:color="auto" w:fill="FFFFFF" w:themeFill="background1"/>
          </w:tcPr>
          <w:p w14:paraId="4A275AC8" w14:textId="7F1419FE" w:rsidR="005E1D6C" w:rsidRDefault="005E1D6C" w:rsidP="00D63EE2">
            <w:r w:rsidRPr="005E1D6C">
              <w:t>Data classification</w:t>
            </w:r>
          </w:p>
        </w:tc>
      </w:tr>
    </w:tbl>
    <w:p w14:paraId="196E5B09" w14:textId="4BC9FE21" w:rsidR="00CD2BE0" w:rsidRPr="00A26BB4" w:rsidRDefault="00CD2BE0" w:rsidP="00CD2BE0">
      <w:pPr>
        <w:rPr>
          <w:rFonts w:ascii="나눔스퀘어_ac Bold" w:eastAsia="나눔스퀘어_ac Bold" w:hAnsi="나눔스퀘어_ac Bold" w:cs="Times New Roman"/>
          <w:b/>
          <w:bCs/>
        </w:rPr>
      </w:pPr>
      <w:r w:rsidRPr="00A26BB4">
        <w:rPr>
          <w:rFonts w:ascii="나눔스퀘어_ac Bold" w:eastAsia="나눔스퀘어_ac Bold" w:hAnsi="나눔스퀘어_ac Bold" w:cs="Times New Roman" w:hint="eastAsia"/>
          <w:b/>
          <w:bCs/>
        </w:rPr>
        <w:t>확인 질문</w:t>
      </w:r>
    </w:p>
    <w:tbl>
      <w:tblPr>
        <w:tblStyle w:val="21"/>
        <w:tblW w:w="10456" w:type="dxa"/>
        <w:tblInd w:w="0" w:type="dxa"/>
        <w:tblLook w:val="04A0" w:firstRow="1" w:lastRow="0" w:firstColumn="1" w:lastColumn="0" w:noHBand="0" w:noVBand="1"/>
      </w:tblPr>
      <w:tblGrid>
        <w:gridCol w:w="4531"/>
        <w:gridCol w:w="5925"/>
      </w:tblGrid>
      <w:tr w:rsidR="00CD2BE0" w:rsidRPr="00A26BB4" w14:paraId="20C2A915" w14:textId="77777777" w:rsidTr="00A16175"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3494BA" w:themeFill="accent1"/>
            <w:hideMark/>
          </w:tcPr>
          <w:p w14:paraId="39A72AA8" w14:textId="77777777" w:rsidR="00CD2BE0" w:rsidRPr="00A26BB4" w:rsidRDefault="00CD2BE0" w:rsidP="00A16175">
            <w:pPr>
              <w:jc w:val="center"/>
            </w:pPr>
            <w:r w:rsidRPr="00A26BB4">
              <w:rPr>
                <w:rFonts w:hint="eastAsia"/>
              </w:rPr>
              <w:t>문제</w:t>
            </w:r>
          </w:p>
        </w:tc>
        <w:tc>
          <w:tcPr>
            <w:tcW w:w="5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3494BA" w:themeFill="accent1"/>
            <w:hideMark/>
          </w:tcPr>
          <w:p w14:paraId="5D1C4652" w14:textId="77777777" w:rsidR="00CD2BE0" w:rsidRPr="00A26BB4" w:rsidRDefault="00CD2BE0" w:rsidP="00A16175">
            <w:pPr>
              <w:jc w:val="center"/>
            </w:pPr>
            <w:r w:rsidRPr="00A26BB4">
              <w:rPr>
                <w:rFonts w:hint="eastAsia"/>
              </w:rPr>
              <w:t>정답</w:t>
            </w:r>
          </w:p>
        </w:tc>
      </w:tr>
      <w:tr w:rsidR="00CD2BE0" w:rsidRPr="00A26BB4" w14:paraId="17C0EB37" w14:textId="77777777" w:rsidTr="00A16175"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66DD56AE" w14:textId="77777777" w:rsidR="00CD2BE0" w:rsidRPr="00A26BB4" w:rsidRDefault="00CD2BE0" w:rsidP="00A16175">
            <w:r w:rsidRPr="00953787">
              <w:t>MS Azure와 Google Cloud 문자인식 서비스에 어떤 차이가 있는가?</w:t>
            </w:r>
          </w:p>
        </w:tc>
        <w:tc>
          <w:tcPr>
            <w:tcW w:w="5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54533910" w14:textId="77777777" w:rsidR="00CD2BE0" w:rsidRPr="00A26BB4" w:rsidRDefault="00CD2BE0" w:rsidP="00A16175">
            <w:r>
              <w:rPr>
                <w:rFonts w:hint="eastAsia"/>
              </w:rPr>
              <w:t>프로그래밍</w:t>
            </w:r>
            <w:r>
              <w:t xml:space="preserve"> 편의성 면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인식의</w:t>
            </w:r>
            <w:r>
              <w:t xml:space="preserve"> 정확도 면</w:t>
            </w:r>
          </w:p>
        </w:tc>
      </w:tr>
      <w:tr w:rsidR="00CD2BE0" w:rsidRPr="00A26BB4" w14:paraId="662A0150" w14:textId="77777777" w:rsidTr="00A16175"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F0C4CA2" w14:textId="77777777" w:rsidR="00CD2BE0" w:rsidRPr="00953787" w:rsidRDefault="00CD2BE0" w:rsidP="00A16175">
            <w:r w:rsidRPr="00953787">
              <w:rPr>
                <w:rFonts w:hint="eastAsia"/>
              </w:rPr>
              <w:t>글자</w:t>
            </w:r>
            <w:r w:rsidRPr="00953787">
              <w:t xml:space="preserve"> 낱자로 인식하는 것과 몇개 글자를 붙여서 인식하는 것이 어떤 차이가 있는가?</w:t>
            </w:r>
          </w:p>
        </w:tc>
        <w:tc>
          <w:tcPr>
            <w:tcW w:w="5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5E4D0C5" w14:textId="77777777" w:rsidR="00CD2BE0" w:rsidRDefault="00CD2BE0" w:rsidP="00A16175">
            <w:r w:rsidRPr="00953787">
              <w:rPr>
                <w:rFonts w:hint="eastAsia"/>
              </w:rPr>
              <w:t>인식의</w:t>
            </w:r>
            <w:r w:rsidRPr="00953787">
              <w:t xml:space="preserve"> 정확도 면</w:t>
            </w:r>
          </w:p>
        </w:tc>
      </w:tr>
    </w:tbl>
    <w:p w14:paraId="639897D3" w14:textId="7E124731" w:rsidR="005E1D6C" w:rsidRDefault="005E1D6C" w:rsidP="00D7427F"/>
    <w:p w14:paraId="53BFBF14" w14:textId="685FE50A" w:rsidR="00D7427F" w:rsidRDefault="005E1D6C" w:rsidP="00D7427F">
      <w:pPr>
        <w:rPr>
          <w:rFonts w:hint="eastAsia"/>
        </w:rPr>
      </w:pPr>
      <w:r>
        <w:br w:type="page"/>
      </w:r>
    </w:p>
    <w:p w14:paraId="792FD29F" w14:textId="58753544" w:rsidR="00CD2BE0" w:rsidRPr="00953787" w:rsidRDefault="00CD2BE0" w:rsidP="00AB5A13">
      <w:pPr>
        <w:pStyle w:val="2"/>
      </w:pPr>
      <w:bookmarkStart w:id="22" w:name="_Toc71627103"/>
      <w:r>
        <w:rPr>
          <w:rFonts w:hint="eastAsia"/>
        </w:rPr>
        <w:lastRenderedPageBreak/>
        <w:t>M</w:t>
      </w:r>
      <w:r>
        <w:t>ission 6</w:t>
      </w:r>
      <w:r w:rsidR="005E1D6C">
        <w:t xml:space="preserve">: </w:t>
      </w:r>
      <w:r w:rsidR="005E1D6C">
        <w:rPr>
          <w:rFonts w:hint="eastAsia"/>
        </w:rPr>
        <w:t>숫자 예측모델 개발하기</w:t>
      </w:r>
      <w:bookmarkEnd w:id="22"/>
    </w:p>
    <w:p w14:paraId="3AB00AEC" w14:textId="77777777" w:rsidR="00CD2BE0" w:rsidRDefault="00CD2BE0" w:rsidP="00CD2BE0">
      <w:pPr>
        <w:rPr>
          <w:b/>
          <w:bCs/>
        </w:rPr>
      </w:pPr>
      <w:r>
        <w:rPr>
          <w:rFonts w:hint="eastAsia"/>
          <w:b/>
          <w:bCs/>
        </w:rPr>
        <w:t>키워드</w:t>
      </w:r>
    </w:p>
    <w:p w14:paraId="5D7C1002" w14:textId="13899EF4" w:rsidR="005E1D6C" w:rsidRDefault="005E1D6C" w:rsidP="00CD2BE0">
      <w:r w:rsidRPr="005E1D6C">
        <w:t xml:space="preserve">MNIST, Fashion MNIST, </w:t>
      </w:r>
      <w:r w:rsidR="00B4723C" w:rsidRPr="005E1D6C">
        <w:t>TensorFlow</w:t>
      </w:r>
    </w:p>
    <w:p w14:paraId="1E0A1AD9" w14:textId="77777777" w:rsidR="00B4723C" w:rsidRDefault="00B4723C" w:rsidP="00B4723C">
      <w:pPr>
        <w:rPr>
          <w:b/>
          <w:bCs/>
        </w:rPr>
      </w:pPr>
      <w:r>
        <w:rPr>
          <w:rFonts w:hint="eastAsia"/>
          <w:b/>
          <w:bCs/>
        </w:rPr>
        <w:t>설명</w:t>
      </w:r>
    </w:p>
    <w:p w14:paraId="24D7E927" w14:textId="0278BC7A" w:rsidR="00B4723C" w:rsidRPr="00B4723C" w:rsidRDefault="00B4723C" w:rsidP="00B4723C">
      <w:pPr>
        <w:pStyle w:val="af4"/>
        <w:numPr>
          <w:ilvl w:val="0"/>
          <w:numId w:val="25"/>
        </w:numPr>
        <w:ind w:leftChars="0"/>
      </w:pPr>
      <w:bookmarkStart w:id="23" w:name="_Hlk71631935"/>
      <w:r w:rsidRPr="00B4723C">
        <w:t>Training</w:t>
      </w:r>
      <w:r w:rsidRPr="00B4723C">
        <w:t> Data Set을 활용하여 개별 이미지에서 숫자를 분석할 수 있는 모델을 만든다.</w:t>
      </w:r>
    </w:p>
    <w:p w14:paraId="0A183D76" w14:textId="6374AF3E" w:rsidR="00B4723C" w:rsidRPr="00B4723C" w:rsidRDefault="00B4723C" w:rsidP="00B4723C">
      <w:pPr>
        <w:pStyle w:val="af4"/>
        <w:numPr>
          <w:ilvl w:val="0"/>
          <w:numId w:val="25"/>
        </w:numPr>
        <w:ind w:leftChars="0"/>
      </w:pPr>
      <w:r w:rsidRPr="00B4723C">
        <w:t>모델을 만든 후 테스트 이미지로 loss와 </w:t>
      </w:r>
      <w:r w:rsidRPr="00B4723C">
        <w:t>accuracy</w:t>
      </w:r>
      <w:r w:rsidRPr="00B4723C">
        <w:t>를 측정한다.</w:t>
      </w:r>
    </w:p>
    <w:p w14:paraId="5EFA857F" w14:textId="62D42F8C" w:rsidR="00B4723C" w:rsidRPr="00B4723C" w:rsidRDefault="00B4723C" w:rsidP="00B4723C">
      <w:pPr>
        <w:pStyle w:val="af4"/>
        <w:numPr>
          <w:ilvl w:val="0"/>
          <w:numId w:val="25"/>
        </w:numPr>
        <w:ind w:leftChars="0"/>
      </w:pPr>
      <w:r w:rsidRPr="00B4723C">
        <w:t>또한 훈련된 모델을 사용하여 이미지에 대한 예측 모델을 만들고 예측 결과를 </w:t>
      </w:r>
      <w:proofErr w:type="spellStart"/>
      <w:r w:rsidRPr="00B4723C">
        <w:t>시각화한다</w:t>
      </w:r>
      <w:proofErr w:type="spellEnd"/>
      <w:r>
        <w:rPr>
          <w:rFonts w:hint="eastAsia"/>
        </w:rPr>
        <w:t>.</w:t>
      </w:r>
    </w:p>
    <w:bookmarkEnd w:id="23"/>
    <w:p w14:paraId="0A090A31" w14:textId="441721A1" w:rsidR="00B4723C" w:rsidRDefault="00CD2BE0" w:rsidP="00B4723C">
      <w:pPr>
        <w:rPr>
          <w:rFonts w:hint="eastAsia"/>
          <w:b/>
          <w:bCs/>
        </w:rPr>
      </w:pPr>
      <w:r>
        <w:rPr>
          <w:rFonts w:hint="eastAsia"/>
          <w:b/>
          <w:bCs/>
        </w:rPr>
        <w:t>목표</w:t>
      </w:r>
    </w:p>
    <w:tbl>
      <w:tblPr>
        <w:tblStyle w:val="40"/>
        <w:tblW w:w="10456" w:type="dxa"/>
        <w:tblLook w:val="04A0" w:firstRow="1" w:lastRow="0" w:firstColumn="1" w:lastColumn="0" w:noHBand="0" w:noVBand="1"/>
      </w:tblPr>
      <w:tblGrid>
        <w:gridCol w:w="4248"/>
        <w:gridCol w:w="5103"/>
        <w:gridCol w:w="1105"/>
      </w:tblGrid>
      <w:tr w:rsidR="00B4723C" w:rsidRPr="00B3396F" w14:paraId="3BB8BE8B" w14:textId="77777777" w:rsidTr="00D63EE2">
        <w:tc>
          <w:tcPr>
            <w:tcW w:w="4248" w:type="dxa"/>
            <w:shd w:val="clear" w:color="auto" w:fill="3494BA" w:themeFill="accent1"/>
          </w:tcPr>
          <w:p w14:paraId="17D8A496" w14:textId="77777777" w:rsidR="00B4723C" w:rsidRPr="00B3396F" w:rsidRDefault="00B4723C" w:rsidP="00D63EE2">
            <w:pPr>
              <w:jc w:val="center"/>
            </w:pPr>
            <w:r w:rsidRPr="00B3396F">
              <w:rPr>
                <w:rFonts w:hint="eastAsia"/>
              </w:rPr>
              <w:t>분류</w:t>
            </w:r>
          </w:p>
        </w:tc>
        <w:tc>
          <w:tcPr>
            <w:tcW w:w="5103" w:type="dxa"/>
            <w:shd w:val="clear" w:color="auto" w:fill="3494BA" w:themeFill="accent1"/>
          </w:tcPr>
          <w:p w14:paraId="6D2EDD77" w14:textId="77777777" w:rsidR="00B4723C" w:rsidRPr="00B3396F" w:rsidRDefault="00B4723C" w:rsidP="00D63EE2">
            <w:pPr>
              <w:jc w:val="center"/>
            </w:pPr>
            <w:r>
              <w:rPr>
                <w:rFonts w:hint="eastAsia"/>
              </w:rPr>
              <w:t>경험</w:t>
            </w:r>
          </w:p>
        </w:tc>
        <w:tc>
          <w:tcPr>
            <w:tcW w:w="1105" w:type="dxa"/>
            <w:shd w:val="clear" w:color="auto" w:fill="3494BA" w:themeFill="accent1"/>
          </w:tcPr>
          <w:p w14:paraId="39F3094E" w14:textId="77777777" w:rsidR="00B4723C" w:rsidRPr="00B3396F" w:rsidRDefault="00B4723C" w:rsidP="00D63EE2">
            <w:pPr>
              <w:jc w:val="center"/>
            </w:pPr>
            <w:r>
              <w:rPr>
                <w:rFonts w:hint="eastAsia"/>
              </w:rPr>
              <w:t>난이도</w:t>
            </w:r>
          </w:p>
        </w:tc>
      </w:tr>
      <w:tr w:rsidR="00B4723C" w:rsidRPr="00B3396F" w14:paraId="3235C9AC" w14:textId="77777777" w:rsidTr="00173278">
        <w:tc>
          <w:tcPr>
            <w:tcW w:w="4248" w:type="dxa"/>
            <w:shd w:val="clear" w:color="auto" w:fill="FFFFFF" w:themeFill="background1"/>
            <w:vAlign w:val="center"/>
          </w:tcPr>
          <w:p w14:paraId="39729FBB" w14:textId="13DCFC2D" w:rsidR="00B4723C" w:rsidRPr="00B3396F" w:rsidRDefault="00B4723C" w:rsidP="00B4723C">
            <w:r w:rsidRPr="00B4723C">
              <w:t>AI모델개발(이미지 관련 프로젝트 수행 역량)</w:t>
            </w:r>
          </w:p>
        </w:tc>
        <w:tc>
          <w:tcPr>
            <w:tcW w:w="5103" w:type="dxa"/>
            <w:shd w:val="clear" w:color="auto" w:fill="FFFFFF" w:themeFill="background1"/>
            <w:vAlign w:val="center"/>
          </w:tcPr>
          <w:p w14:paraId="7D669C7A" w14:textId="16AD1809" w:rsidR="00B4723C" w:rsidRPr="00B3396F" w:rsidRDefault="00B4723C" w:rsidP="00B4723C">
            <w:r w:rsidRPr="00B4723C">
              <w:t>개와 고양이 사진을 넣고, 개와 고양이를 CNN모델로 분류하기 위해 개와 고양이 이미지 데이터를 CNN 모델로 학습한다.</w:t>
            </w:r>
          </w:p>
        </w:tc>
        <w:tc>
          <w:tcPr>
            <w:tcW w:w="1105" w:type="dxa"/>
            <w:shd w:val="clear" w:color="auto" w:fill="FFFFFF" w:themeFill="background1"/>
            <w:vAlign w:val="center"/>
          </w:tcPr>
          <w:p w14:paraId="648DE277" w14:textId="052D2AC1" w:rsidR="00B4723C" w:rsidRPr="00B3396F" w:rsidRDefault="00B4723C" w:rsidP="00B4723C">
            <w:pPr>
              <w:jc w:val="center"/>
            </w:pPr>
            <w:r w:rsidRPr="00B4723C">
              <w:t>4</w:t>
            </w:r>
          </w:p>
        </w:tc>
      </w:tr>
      <w:tr w:rsidR="00B4723C" w14:paraId="526A6F58" w14:textId="77777777" w:rsidTr="008273B0">
        <w:tc>
          <w:tcPr>
            <w:tcW w:w="4248" w:type="dxa"/>
            <w:shd w:val="clear" w:color="auto" w:fill="FFFFFF" w:themeFill="background1"/>
            <w:vAlign w:val="center"/>
          </w:tcPr>
          <w:p w14:paraId="5486882D" w14:textId="31ACE51C" w:rsidR="00B4723C" w:rsidRPr="00B3396F" w:rsidRDefault="00B4723C" w:rsidP="00B4723C">
            <w:r w:rsidRPr="00B4723C">
              <w:t>AI모델개발(이미지 관련 프로젝트 수행 역량)</w:t>
            </w:r>
          </w:p>
        </w:tc>
        <w:tc>
          <w:tcPr>
            <w:tcW w:w="5103" w:type="dxa"/>
            <w:shd w:val="clear" w:color="auto" w:fill="FFFFFF" w:themeFill="background1"/>
            <w:vAlign w:val="center"/>
          </w:tcPr>
          <w:p w14:paraId="48230522" w14:textId="75B291F8" w:rsidR="00B4723C" w:rsidRPr="00B3396F" w:rsidRDefault="00B4723C" w:rsidP="00B4723C">
            <w:r w:rsidRPr="00B4723C">
              <w:t>개와 고양이 사진을 넣고, 개와 고양이를 CNN모델로 분류하기 위해 개와 고양이 이미지를 CNN 모델로 분류한다.</w:t>
            </w:r>
          </w:p>
        </w:tc>
        <w:tc>
          <w:tcPr>
            <w:tcW w:w="1105" w:type="dxa"/>
            <w:shd w:val="clear" w:color="auto" w:fill="FFFFFF" w:themeFill="background1"/>
            <w:vAlign w:val="center"/>
          </w:tcPr>
          <w:p w14:paraId="0288BA94" w14:textId="5C300BF5" w:rsidR="00B4723C" w:rsidRDefault="00B4723C" w:rsidP="00B4723C">
            <w:pPr>
              <w:jc w:val="center"/>
            </w:pPr>
            <w:r w:rsidRPr="00B4723C">
              <w:t>4</w:t>
            </w:r>
          </w:p>
        </w:tc>
      </w:tr>
      <w:tr w:rsidR="00B4723C" w14:paraId="0A2C5BAF" w14:textId="77777777" w:rsidTr="008F56C7">
        <w:tc>
          <w:tcPr>
            <w:tcW w:w="4248" w:type="dxa"/>
            <w:shd w:val="clear" w:color="auto" w:fill="FFFFFF" w:themeFill="background1"/>
            <w:vAlign w:val="center"/>
          </w:tcPr>
          <w:p w14:paraId="63B49649" w14:textId="578A51B3" w:rsidR="00B4723C" w:rsidRPr="00B4723C" w:rsidRDefault="00B4723C" w:rsidP="00B4723C">
            <w:r w:rsidRPr="00B4723C">
              <w:t>AI모델개발(이미지 관련 프로젝트 수행 역량)</w:t>
            </w:r>
          </w:p>
        </w:tc>
        <w:tc>
          <w:tcPr>
            <w:tcW w:w="5103" w:type="dxa"/>
            <w:shd w:val="clear" w:color="auto" w:fill="FFFFFF" w:themeFill="background1"/>
            <w:vAlign w:val="center"/>
          </w:tcPr>
          <w:p w14:paraId="21F6570C" w14:textId="706D26AD" w:rsidR="00B4723C" w:rsidRPr="00B4723C" w:rsidRDefault="00B4723C" w:rsidP="00B4723C">
            <w:r w:rsidRPr="00B4723C">
              <w:t>개와 고양이 사진을 넣고, 개와 고양이를 CNN모델로 분류하기 위해 분류의 정확도를 측정한다.</w:t>
            </w:r>
          </w:p>
        </w:tc>
        <w:tc>
          <w:tcPr>
            <w:tcW w:w="1105" w:type="dxa"/>
            <w:shd w:val="clear" w:color="auto" w:fill="FFFFFF" w:themeFill="background1"/>
            <w:vAlign w:val="center"/>
          </w:tcPr>
          <w:p w14:paraId="027629C0" w14:textId="2671B535" w:rsidR="00B4723C" w:rsidRDefault="00B4723C" w:rsidP="00B4723C">
            <w:pPr>
              <w:jc w:val="center"/>
              <w:rPr>
                <w:rFonts w:hint="eastAsia"/>
              </w:rPr>
            </w:pPr>
            <w:r w:rsidRPr="00B4723C">
              <w:t>4</w:t>
            </w:r>
          </w:p>
        </w:tc>
      </w:tr>
      <w:tr w:rsidR="00B4723C" w14:paraId="56AED9CD" w14:textId="77777777" w:rsidTr="006057CD">
        <w:tc>
          <w:tcPr>
            <w:tcW w:w="4248" w:type="dxa"/>
            <w:shd w:val="clear" w:color="auto" w:fill="FFFFFF" w:themeFill="background1"/>
            <w:vAlign w:val="center"/>
          </w:tcPr>
          <w:p w14:paraId="6C0112BF" w14:textId="2C9FDB8B" w:rsidR="00B4723C" w:rsidRPr="00B4723C" w:rsidRDefault="00B4723C" w:rsidP="00B4723C">
            <w:r w:rsidRPr="00B4723C">
              <w:t xml:space="preserve">AI모델개발(이미지 관련 단위 </w:t>
            </w:r>
            <w:proofErr w:type="spellStart"/>
            <w:r w:rsidRPr="00B4723C">
              <w:t>테스크</w:t>
            </w:r>
            <w:proofErr w:type="spellEnd"/>
            <w:r w:rsidRPr="00B4723C">
              <w:t xml:space="preserve"> 수행 역량)</w:t>
            </w:r>
          </w:p>
        </w:tc>
        <w:tc>
          <w:tcPr>
            <w:tcW w:w="5103" w:type="dxa"/>
            <w:shd w:val="clear" w:color="auto" w:fill="FFFFFF" w:themeFill="background1"/>
            <w:vAlign w:val="center"/>
          </w:tcPr>
          <w:p w14:paraId="00392266" w14:textId="0BB61C38" w:rsidR="00B4723C" w:rsidRPr="00B4723C" w:rsidRDefault="00B4723C" w:rsidP="00B4723C">
            <w:r w:rsidRPr="00B4723C">
              <w:t>Image Classification 모델을 개발한다</w:t>
            </w:r>
          </w:p>
        </w:tc>
        <w:tc>
          <w:tcPr>
            <w:tcW w:w="1105" w:type="dxa"/>
            <w:shd w:val="clear" w:color="auto" w:fill="FFFFFF" w:themeFill="background1"/>
            <w:vAlign w:val="bottom"/>
          </w:tcPr>
          <w:p w14:paraId="2AE96405" w14:textId="64655713" w:rsidR="00B4723C" w:rsidRDefault="00B4723C" w:rsidP="00B4723C">
            <w:pPr>
              <w:jc w:val="center"/>
              <w:rPr>
                <w:rFonts w:hint="eastAsia"/>
              </w:rPr>
            </w:pPr>
            <w:r w:rsidRPr="00B4723C">
              <w:t>3</w:t>
            </w:r>
          </w:p>
        </w:tc>
      </w:tr>
    </w:tbl>
    <w:p w14:paraId="322A5595" w14:textId="77777777" w:rsidR="000266C7" w:rsidRPr="00ED7F0C" w:rsidRDefault="000266C7" w:rsidP="000266C7">
      <w:pPr>
        <w:rPr>
          <w:b/>
          <w:bCs/>
        </w:rPr>
      </w:pPr>
      <w:r>
        <w:rPr>
          <w:rFonts w:hint="eastAsia"/>
          <w:b/>
          <w:bCs/>
        </w:rPr>
        <w:t>결과물</w:t>
      </w:r>
    </w:p>
    <w:p w14:paraId="1D2200E2" w14:textId="77777777" w:rsidR="000266C7" w:rsidRPr="006D7D64" w:rsidRDefault="000266C7" w:rsidP="000266C7">
      <w:pPr>
        <w:pStyle w:val="af4"/>
        <w:numPr>
          <w:ilvl w:val="0"/>
          <w:numId w:val="14"/>
        </w:numPr>
        <w:ind w:leftChars="0"/>
      </w:pPr>
      <w:bookmarkStart w:id="24" w:name="_Hlk71631942"/>
      <w:r w:rsidRPr="006D7D64">
        <w:rPr>
          <w:rFonts w:hint="eastAsia"/>
        </w:rPr>
        <w:t>코드</w:t>
      </w:r>
    </w:p>
    <w:p w14:paraId="6166D336" w14:textId="59CADA7F" w:rsidR="00B30E81" w:rsidRDefault="000266C7" w:rsidP="00D7427F">
      <w:pPr>
        <w:pStyle w:val="af4"/>
        <w:numPr>
          <w:ilvl w:val="0"/>
          <w:numId w:val="14"/>
        </w:numPr>
        <w:ind w:leftChars="0"/>
      </w:pPr>
      <w:r>
        <w:rPr>
          <w:rFonts w:hint="eastAsia"/>
        </w:rPr>
        <w:t>예측 모델</w:t>
      </w:r>
    </w:p>
    <w:bookmarkEnd w:id="24"/>
    <w:p w14:paraId="1D49CE21" w14:textId="77777777" w:rsidR="000266C7" w:rsidRPr="000266C7" w:rsidRDefault="000266C7" w:rsidP="000266C7">
      <w:pPr>
        <w:rPr>
          <w:b/>
          <w:bCs/>
        </w:rPr>
      </w:pPr>
      <w:r w:rsidRPr="000266C7">
        <w:rPr>
          <w:rFonts w:hint="eastAsia"/>
          <w:b/>
          <w:bCs/>
        </w:rPr>
        <w:t>평가 기준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7508"/>
        <w:gridCol w:w="2948"/>
      </w:tblGrid>
      <w:tr w:rsidR="000266C7" w14:paraId="38844100" w14:textId="77777777" w:rsidTr="00D63EE2">
        <w:tc>
          <w:tcPr>
            <w:tcW w:w="7508" w:type="dxa"/>
            <w:shd w:val="clear" w:color="auto" w:fill="3494BA" w:themeFill="accent1"/>
          </w:tcPr>
          <w:p w14:paraId="337585F4" w14:textId="77777777" w:rsidR="000266C7" w:rsidRDefault="000266C7" w:rsidP="00D63EE2">
            <w:pPr>
              <w:jc w:val="center"/>
            </w:pPr>
            <w:r>
              <w:rPr>
                <w:rFonts w:hint="eastAsia"/>
              </w:rPr>
              <w:t>멘토 평가 항목</w:t>
            </w:r>
          </w:p>
        </w:tc>
        <w:tc>
          <w:tcPr>
            <w:tcW w:w="2948" w:type="dxa"/>
            <w:shd w:val="clear" w:color="auto" w:fill="3494BA" w:themeFill="accent1"/>
          </w:tcPr>
          <w:p w14:paraId="3EA0C3CC" w14:textId="77777777" w:rsidR="000266C7" w:rsidRDefault="000266C7" w:rsidP="00D63EE2">
            <w:pPr>
              <w:jc w:val="center"/>
            </w:pPr>
            <w:r>
              <w:rPr>
                <w:rFonts w:hint="eastAsia"/>
              </w:rPr>
              <w:t>구분</w:t>
            </w:r>
          </w:p>
        </w:tc>
      </w:tr>
      <w:tr w:rsidR="000266C7" w14:paraId="01993D14" w14:textId="77777777" w:rsidTr="00D63EE2">
        <w:tc>
          <w:tcPr>
            <w:tcW w:w="7508" w:type="dxa"/>
            <w:shd w:val="clear" w:color="auto" w:fill="FFFFFF" w:themeFill="background1"/>
          </w:tcPr>
          <w:p w14:paraId="44BE7950" w14:textId="7E6C1F2A" w:rsidR="000266C7" w:rsidRDefault="000266C7" w:rsidP="00D63EE2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 xml:space="preserve">. </w:t>
            </w:r>
            <w:r>
              <w:rPr>
                <w:rFonts w:hint="eastAsia"/>
              </w:rPr>
              <w:t xml:space="preserve">모델의 정확도가 </w:t>
            </w:r>
            <w:r>
              <w:t xml:space="preserve">95% </w:t>
            </w:r>
            <w:r>
              <w:rPr>
                <w:rFonts w:hint="eastAsia"/>
              </w:rPr>
              <w:t>이상인가?</w:t>
            </w:r>
          </w:p>
        </w:tc>
        <w:tc>
          <w:tcPr>
            <w:tcW w:w="2948" w:type="dxa"/>
            <w:shd w:val="clear" w:color="auto" w:fill="FFFFFF" w:themeFill="background1"/>
          </w:tcPr>
          <w:p w14:paraId="5A40C382" w14:textId="77777777" w:rsidR="000266C7" w:rsidRDefault="000266C7" w:rsidP="00D63EE2">
            <w:r w:rsidRPr="003B6682">
              <w:rPr>
                <w:rFonts w:hint="eastAsia"/>
              </w:rPr>
              <w:t>D</w:t>
            </w:r>
            <w:r w:rsidRPr="003B6682">
              <w:t>ata Modeling</w:t>
            </w:r>
          </w:p>
        </w:tc>
      </w:tr>
      <w:tr w:rsidR="000266C7" w14:paraId="13468981" w14:textId="77777777" w:rsidTr="00D63EE2">
        <w:tc>
          <w:tcPr>
            <w:tcW w:w="7508" w:type="dxa"/>
            <w:shd w:val="clear" w:color="auto" w:fill="FFFFFF" w:themeFill="background1"/>
          </w:tcPr>
          <w:p w14:paraId="6EC8DC7D" w14:textId="173B9CBB" w:rsidR="000266C7" w:rsidRDefault="000266C7" w:rsidP="00D63EE2">
            <w:r>
              <w:rPr>
                <w:rFonts w:hint="eastAsia"/>
              </w:rPr>
              <w:t>2</w:t>
            </w:r>
            <w:r>
              <w:t xml:space="preserve">. </w:t>
            </w:r>
            <w:r>
              <w:rPr>
                <w:rFonts w:hint="eastAsia"/>
              </w:rPr>
              <w:t>예측 결과를 시각화 하였는가?</w:t>
            </w:r>
          </w:p>
        </w:tc>
        <w:tc>
          <w:tcPr>
            <w:tcW w:w="2948" w:type="dxa"/>
            <w:shd w:val="clear" w:color="auto" w:fill="FFFFFF" w:themeFill="background1"/>
          </w:tcPr>
          <w:p w14:paraId="2ABF9868" w14:textId="77777777" w:rsidR="000266C7" w:rsidRDefault="000266C7" w:rsidP="00D63EE2">
            <w:r w:rsidRPr="003B6682">
              <w:rPr>
                <w:rFonts w:hint="eastAsia"/>
              </w:rPr>
              <w:t>D</w:t>
            </w:r>
            <w:r w:rsidRPr="003B6682">
              <w:t>ata Modeling</w:t>
            </w:r>
          </w:p>
        </w:tc>
      </w:tr>
    </w:tbl>
    <w:p w14:paraId="562D274E" w14:textId="77777777" w:rsidR="000266C7" w:rsidRPr="000266C7" w:rsidRDefault="000266C7" w:rsidP="000266C7">
      <w:pPr>
        <w:rPr>
          <w:rFonts w:hint="eastAsia"/>
        </w:rPr>
      </w:pPr>
    </w:p>
    <w:p w14:paraId="17EB0078" w14:textId="7DE9AE7C" w:rsidR="00D7427F" w:rsidRPr="00633C50" w:rsidRDefault="00B30E81" w:rsidP="00D7427F">
      <w:pPr>
        <w:rPr>
          <w:b/>
          <w:bCs/>
        </w:rPr>
      </w:pPr>
      <w:r>
        <w:rPr>
          <w:b/>
          <w:bCs/>
        </w:rPr>
        <w:br w:type="page"/>
      </w:r>
    </w:p>
    <w:p w14:paraId="27461327" w14:textId="29D851A9" w:rsidR="00C27BF9" w:rsidRPr="00953787" w:rsidRDefault="00C27BF9" w:rsidP="00C27BF9">
      <w:pPr>
        <w:pStyle w:val="2"/>
      </w:pPr>
      <w:bookmarkStart w:id="25" w:name="_Toc71627104"/>
      <w:r>
        <w:rPr>
          <w:rFonts w:hint="eastAsia"/>
        </w:rPr>
        <w:lastRenderedPageBreak/>
        <w:t>M</w:t>
      </w:r>
      <w:r>
        <w:t xml:space="preserve">ission 7: </w:t>
      </w:r>
      <w:r w:rsidR="00AB5A13">
        <w:rPr>
          <w:rFonts w:hint="eastAsia"/>
        </w:rPr>
        <w:t>D</w:t>
      </w:r>
      <w:r>
        <w:t xml:space="preserve">igital </w:t>
      </w:r>
      <w:r w:rsidR="00AB5A13">
        <w:t>T</w:t>
      </w:r>
      <w:r>
        <w:t xml:space="preserve">win </w:t>
      </w:r>
      <w:r w:rsidR="00AB5A13">
        <w:t>M</w:t>
      </w:r>
      <w:r>
        <w:t>eter</w:t>
      </w:r>
      <w:r>
        <w:rPr>
          <w:rFonts w:hint="eastAsia"/>
        </w:rPr>
        <w:t>구성</w:t>
      </w:r>
      <w:bookmarkEnd w:id="25"/>
    </w:p>
    <w:p w14:paraId="465988E6" w14:textId="77777777" w:rsidR="00C27BF9" w:rsidRDefault="00C27BF9" w:rsidP="00C27BF9">
      <w:pPr>
        <w:rPr>
          <w:b/>
          <w:bCs/>
        </w:rPr>
      </w:pPr>
      <w:r>
        <w:rPr>
          <w:rFonts w:hint="eastAsia"/>
          <w:b/>
          <w:bCs/>
        </w:rPr>
        <w:t>키워드</w:t>
      </w:r>
    </w:p>
    <w:p w14:paraId="73E5AF33" w14:textId="546C9F25" w:rsidR="00C27BF9" w:rsidRDefault="00EA1114" w:rsidP="00C27BF9">
      <w:r>
        <w:t>Slack Web hookup, flask</w:t>
      </w:r>
    </w:p>
    <w:p w14:paraId="557C2718" w14:textId="77777777" w:rsidR="00EA1114" w:rsidRDefault="00EA1114" w:rsidP="00EA1114">
      <w:pPr>
        <w:rPr>
          <w:b/>
          <w:bCs/>
        </w:rPr>
      </w:pPr>
      <w:r>
        <w:rPr>
          <w:rFonts w:hint="eastAsia"/>
          <w:b/>
          <w:bCs/>
        </w:rPr>
        <w:t>설명</w:t>
      </w:r>
    </w:p>
    <w:p w14:paraId="68950F1A" w14:textId="437E1D3B" w:rsidR="00EA1114" w:rsidRPr="00EA1114" w:rsidRDefault="00EA1114" w:rsidP="00EA1114">
      <w:pPr>
        <w:pStyle w:val="af4"/>
        <w:numPr>
          <w:ilvl w:val="0"/>
          <w:numId w:val="26"/>
        </w:numPr>
        <w:ind w:leftChars="0"/>
      </w:pPr>
      <w:proofErr w:type="spellStart"/>
      <w:r w:rsidRPr="00EA1114">
        <w:t>머신러닝으로</w:t>
      </w:r>
      <w:proofErr w:type="spellEnd"/>
      <w:r w:rsidRPr="00EA1114">
        <w:t> 인식한 숫자를 웹상에서 실시간으로 볼 수 있는 digital twin meter를 구성한다.</w:t>
      </w:r>
    </w:p>
    <w:p w14:paraId="39714F22" w14:textId="5C5A6EE2" w:rsidR="00EA1114" w:rsidRPr="00EA1114" w:rsidRDefault="00EA1114" w:rsidP="00EA1114">
      <w:pPr>
        <w:pStyle w:val="af4"/>
        <w:numPr>
          <w:ilvl w:val="0"/>
          <w:numId w:val="26"/>
        </w:numPr>
        <w:ind w:leftChars="0"/>
      </w:pPr>
      <w:r w:rsidRPr="00EA1114">
        <w:t>Digital twin meter를 통해 눈으로는 digital 로 표현된 미터 이미지를 볼 수 있고, 인식된 숫자는 새로운 작업에 활용될 수 있다.</w:t>
      </w:r>
    </w:p>
    <w:p w14:paraId="4AF59A67" w14:textId="583434CD" w:rsidR="00EA1114" w:rsidRPr="00EA1114" w:rsidRDefault="00EA1114" w:rsidP="00EA1114">
      <w:pPr>
        <w:pStyle w:val="af4"/>
        <w:numPr>
          <w:ilvl w:val="0"/>
          <w:numId w:val="26"/>
        </w:numPr>
        <w:ind w:leftChars="0"/>
      </w:pPr>
      <w:r w:rsidRPr="00EA1114">
        <w:t>slack의 web hook-up을 통해 실제 미터기 값이 증가할 시 메시지를 </w:t>
      </w:r>
      <w:proofErr w:type="spellStart"/>
      <w:r w:rsidRPr="00EA1114">
        <w:t>푸쉬한다</w:t>
      </w:r>
      <w:proofErr w:type="spellEnd"/>
      <w:r w:rsidRPr="00EA1114">
        <w:t>.</w:t>
      </w:r>
    </w:p>
    <w:p w14:paraId="0939117C" w14:textId="77777777" w:rsidR="00EA1114" w:rsidRPr="00EA1114" w:rsidRDefault="00EA1114" w:rsidP="00EA1114">
      <w:pPr>
        <w:rPr>
          <w:b/>
          <w:bCs/>
        </w:rPr>
      </w:pPr>
      <w:r w:rsidRPr="00EA1114">
        <w:rPr>
          <w:rFonts w:hint="eastAsia"/>
          <w:b/>
          <w:bCs/>
        </w:rPr>
        <w:t>목표</w:t>
      </w:r>
    </w:p>
    <w:tbl>
      <w:tblPr>
        <w:tblStyle w:val="40"/>
        <w:tblW w:w="10456" w:type="dxa"/>
        <w:tblLook w:val="04A0" w:firstRow="1" w:lastRow="0" w:firstColumn="1" w:lastColumn="0" w:noHBand="0" w:noVBand="1"/>
      </w:tblPr>
      <w:tblGrid>
        <w:gridCol w:w="4248"/>
        <w:gridCol w:w="5103"/>
        <w:gridCol w:w="1105"/>
      </w:tblGrid>
      <w:tr w:rsidR="00EA1114" w:rsidRPr="00B3396F" w14:paraId="0966FFA0" w14:textId="77777777" w:rsidTr="00D63EE2">
        <w:tc>
          <w:tcPr>
            <w:tcW w:w="4248" w:type="dxa"/>
            <w:shd w:val="clear" w:color="auto" w:fill="3494BA" w:themeFill="accent1"/>
          </w:tcPr>
          <w:p w14:paraId="6D607E96" w14:textId="77777777" w:rsidR="00EA1114" w:rsidRPr="00B3396F" w:rsidRDefault="00EA1114" w:rsidP="00D63EE2">
            <w:pPr>
              <w:jc w:val="center"/>
            </w:pPr>
            <w:r w:rsidRPr="00B3396F">
              <w:rPr>
                <w:rFonts w:hint="eastAsia"/>
              </w:rPr>
              <w:t>분류</w:t>
            </w:r>
          </w:p>
        </w:tc>
        <w:tc>
          <w:tcPr>
            <w:tcW w:w="5103" w:type="dxa"/>
            <w:shd w:val="clear" w:color="auto" w:fill="3494BA" w:themeFill="accent1"/>
          </w:tcPr>
          <w:p w14:paraId="29E537B4" w14:textId="77777777" w:rsidR="00EA1114" w:rsidRPr="00B3396F" w:rsidRDefault="00EA1114" w:rsidP="00D63EE2">
            <w:pPr>
              <w:jc w:val="center"/>
            </w:pPr>
            <w:r>
              <w:rPr>
                <w:rFonts w:hint="eastAsia"/>
              </w:rPr>
              <w:t>경험</w:t>
            </w:r>
          </w:p>
        </w:tc>
        <w:tc>
          <w:tcPr>
            <w:tcW w:w="1105" w:type="dxa"/>
            <w:shd w:val="clear" w:color="auto" w:fill="3494BA" w:themeFill="accent1"/>
          </w:tcPr>
          <w:p w14:paraId="5996CDEE" w14:textId="77777777" w:rsidR="00EA1114" w:rsidRPr="00B3396F" w:rsidRDefault="00EA1114" w:rsidP="00D63EE2">
            <w:pPr>
              <w:jc w:val="center"/>
            </w:pPr>
            <w:r>
              <w:rPr>
                <w:rFonts w:hint="eastAsia"/>
              </w:rPr>
              <w:t>난이도</w:t>
            </w:r>
          </w:p>
        </w:tc>
      </w:tr>
      <w:tr w:rsidR="00EA1114" w:rsidRPr="00B3396F" w14:paraId="12ED2A01" w14:textId="77777777" w:rsidTr="0041788E">
        <w:tc>
          <w:tcPr>
            <w:tcW w:w="4248" w:type="dxa"/>
            <w:shd w:val="clear" w:color="auto" w:fill="FFFFFF" w:themeFill="background1"/>
            <w:vAlign w:val="center"/>
          </w:tcPr>
          <w:p w14:paraId="4F6960A3" w14:textId="6896D680" w:rsidR="00EA1114" w:rsidRPr="00B3396F" w:rsidRDefault="00EA1114" w:rsidP="00EA1114">
            <w:r>
              <w:rPr>
                <w:rFonts w:ascii="Arial" w:hAnsi="Arial" w:cs="Arial"/>
                <w:color w:val="000000"/>
              </w:rPr>
              <w:t>Data</w:t>
            </w:r>
            <w:r>
              <w:rPr>
                <w:rFonts w:ascii="Arial" w:hAnsi="Arial" w:cs="Arial"/>
                <w:color w:val="000000"/>
              </w:rPr>
              <w:t>분석</w:t>
            </w:r>
            <w:r>
              <w:rPr>
                <w:rFonts w:ascii="Arial" w:hAnsi="Arial" w:cs="Arial"/>
                <w:color w:val="000000"/>
              </w:rPr>
              <w:t>(</w:t>
            </w:r>
            <w:r>
              <w:rPr>
                <w:rFonts w:ascii="Arial" w:hAnsi="Arial" w:cs="Arial"/>
                <w:color w:val="000000"/>
              </w:rPr>
              <w:t>데이터</w:t>
            </w:r>
            <w:r>
              <w:rPr>
                <w:rFonts w:ascii="Arial" w:hAnsi="Arial" w:cs="Arial"/>
                <w:color w:val="000000"/>
              </w:rPr>
              <w:t xml:space="preserve"> </w:t>
            </w:r>
            <w:r>
              <w:rPr>
                <w:rFonts w:ascii="Arial" w:hAnsi="Arial" w:cs="Arial"/>
                <w:color w:val="000000"/>
              </w:rPr>
              <w:t>추출</w:t>
            </w:r>
            <w:r>
              <w:rPr>
                <w:rFonts w:ascii="Arial" w:hAnsi="Arial" w:cs="Arial"/>
                <w:color w:val="000000"/>
              </w:rPr>
              <w:t xml:space="preserve"> </w:t>
            </w:r>
            <w:r>
              <w:rPr>
                <w:rFonts w:ascii="Arial" w:hAnsi="Arial" w:cs="Arial"/>
                <w:color w:val="000000"/>
              </w:rPr>
              <w:t>및</w:t>
            </w:r>
            <w:r>
              <w:rPr>
                <w:rFonts w:ascii="Arial" w:hAnsi="Arial" w:cs="Arial"/>
                <w:color w:val="000000"/>
              </w:rPr>
              <w:t xml:space="preserve"> </w:t>
            </w:r>
            <w:r>
              <w:rPr>
                <w:rFonts w:ascii="Arial" w:hAnsi="Arial" w:cs="Arial"/>
                <w:color w:val="000000"/>
              </w:rPr>
              <w:t>가공</w:t>
            </w:r>
            <w:r>
              <w:rPr>
                <w:rFonts w:ascii="Arial" w:hAnsi="Arial" w:cs="Arial"/>
                <w:color w:val="000000"/>
              </w:rPr>
              <w:t xml:space="preserve"> </w:t>
            </w:r>
            <w:r>
              <w:rPr>
                <w:rFonts w:ascii="Arial" w:hAnsi="Arial" w:cs="Arial"/>
                <w:color w:val="000000"/>
              </w:rPr>
              <w:t>역량</w:t>
            </w:r>
            <w:r>
              <w:rPr>
                <w:rFonts w:ascii="Arial" w:hAnsi="Arial" w:cs="Arial"/>
                <w:color w:val="000000"/>
              </w:rPr>
              <w:t>)</w:t>
            </w:r>
          </w:p>
        </w:tc>
        <w:tc>
          <w:tcPr>
            <w:tcW w:w="5103" w:type="dxa"/>
            <w:shd w:val="clear" w:color="auto" w:fill="FFFFFF" w:themeFill="background1"/>
            <w:vAlign w:val="center"/>
          </w:tcPr>
          <w:p w14:paraId="18AD19F2" w14:textId="604C703E" w:rsidR="00EA1114" w:rsidRPr="00B3396F" w:rsidRDefault="00EA1114" w:rsidP="00EA1114">
            <w:r>
              <w:rPr>
                <w:rFonts w:ascii="Arial" w:hAnsi="Arial" w:cs="Arial"/>
              </w:rPr>
              <w:t>수집된</w:t>
            </w:r>
            <w:r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데이터를</w:t>
            </w:r>
            <w:r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가공해</w:t>
            </w:r>
            <w:r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데이터베이스에</w:t>
            </w:r>
            <w:r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입력할</w:t>
            </w:r>
            <w:r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수</w:t>
            </w:r>
            <w:r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있다</w:t>
            </w:r>
          </w:p>
        </w:tc>
        <w:tc>
          <w:tcPr>
            <w:tcW w:w="1105" w:type="dxa"/>
            <w:shd w:val="clear" w:color="auto" w:fill="FFFFFF" w:themeFill="background1"/>
            <w:vAlign w:val="center"/>
          </w:tcPr>
          <w:p w14:paraId="43C90C64" w14:textId="59BE1C97" w:rsidR="00EA1114" w:rsidRPr="00B3396F" w:rsidRDefault="00EA1114" w:rsidP="00EA1114">
            <w:pPr>
              <w:jc w:val="center"/>
            </w:pPr>
            <w:r>
              <w:rPr>
                <w:rFonts w:ascii="Arial" w:hAnsi="Arial" w:cs="Arial"/>
              </w:rPr>
              <w:t>3</w:t>
            </w:r>
          </w:p>
        </w:tc>
      </w:tr>
      <w:tr w:rsidR="00EA1114" w14:paraId="138DDD96" w14:textId="77777777" w:rsidTr="004B085E">
        <w:tc>
          <w:tcPr>
            <w:tcW w:w="4248" w:type="dxa"/>
            <w:shd w:val="clear" w:color="auto" w:fill="FFFFFF" w:themeFill="background1"/>
            <w:vAlign w:val="center"/>
          </w:tcPr>
          <w:p w14:paraId="2F711B64" w14:textId="2A8FE44F" w:rsidR="00EA1114" w:rsidRPr="00B3396F" w:rsidRDefault="00EA1114" w:rsidP="00EA1114">
            <w:r>
              <w:rPr>
                <w:rFonts w:ascii="Arial" w:hAnsi="Arial" w:cs="Arial"/>
                <w:color w:val="000000"/>
              </w:rPr>
              <w:t>Data</w:t>
            </w:r>
            <w:r>
              <w:rPr>
                <w:rFonts w:ascii="Arial" w:hAnsi="Arial" w:cs="Arial"/>
                <w:color w:val="000000"/>
              </w:rPr>
              <w:t>분석</w:t>
            </w:r>
            <w:r>
              <w:rPr>
                <w:rFonts w:ascii="Arial" w:hAnsi="Arial" w:cs="Arial"/>
                <w:color w:val="000000"/>
              </w:rPr>
              <w:t>(</w:t>
            </w:r>
            <w:r>
              <w:rPr>
                <w:rFonts w:ascii="Arial" w:hAnsi="Arial" w:cs="Arial"/>
                <w:color w:val="000000"/>
              </w:rPr>
              <w:t>데이터</w:t>
            </w:r>
            <w:r>
              <w:rPr>
                <w:rFonts w:ascii="Arial" w:hAnsi="Arial" w:cs="Arial"/>
                <w:color w:val="000000"/>
              </w:rPr>
              <w:t xml:space="preserve"> </w:t>
            </w:r>
            <w:r>
              <w:rPr>
                <w:rFonts w:ascii="Arial" w:hAnsi="Arial" w:cs="Arial"/>
                <w:color w:val="000000"/>
              </w:rPr>
              <w:t>재가공</w:t>
            </w:r>
            <w:r>
              <w:rPr>
                <w:rFonts w:ascii="Arial" w:hAnsi="Arial" w:cs="Arial"/>
                <w:color w:val="000000"/>
              </w:rPr>
              <w:t xml:space="preserve"> </w:t>
            </w:r>
            <w:r>
              <w:rPr>
                <w:rFonts w:ascii="Arial" w:hAnsi="Arial" w:cs="Arial"/>
                <w:color w:val="000000"/>
              </w:rPr>
              <w:t>및</w:t>
            </w:r>
            <w:r>
              <w:rPr>
                <w:rFonts w:ascii="Arial" w:hAnsi="Arial" w:cs="Arial"/>
                <w:color w:val="000000"/>
              </w:rPr>
              <w:t xml:space="preserve"> </w:t>
            </w:r>
            <w:r>
              <w:rPr>
                <w:rFonts w:ascii="Arial" w:hAnsi="Arial" w:cs="Arial"/>
                <w:color w:val="000000"/>
              </w:rPr>
              <w:t>전산화</w:t>
            </w:r>
            <w:r>
              <w:rPr>
                <w:rFonts w:ascii="Arial" w:hAnsi="Arial" w:cs="Arial"/>
                <w:color w:val="000000"/>
              </w:rPr>
              <w:t xml:space="preserve"> </w:t>
            </w:r>
            <w:r>
              <w:rPr>
                <w:rFonts w:ascii="Arial" w:hAnsi="Arial" w:cs="Arial"/>
                <w:color w:val="000000"/>
              </w:rPr>
              <w:t>역량</w:t>
            </w:r>
            <w:r>
              <w:rPr>
                <w:rFonts w:ascii="Arial" w:hAnsi="Arial" w:cs="Arial"/>
                <w:color w:val="000000"/>
              </w:rPr>
              <w:t>)</w:t>
            </w:r>
          </w:p>
        </w:tc>
        <w:tc>
          <w:tcPr>
            <w:tcW w:w="5103" w:type="dxa"/>
            <w:shd w:val="clear" w:color="auto" w:fill="FFFFFF" w:themeFill="background1"/>
            <w:vAlign w:val="center"/>
          </w:tcPr>
          <w:p w14:paraId="2134998E" w14:textId="5B9F20CF" w:rsidR="00EA1114" w:rsidRPr="00B3396F" w:rsidRDefault="00EA1114" w:rsidP="00EA1114">
            <w:r>
              <w:rPr>
                <w:rFonts w:ascii="Arial" w:hAnsi="Arial" w:cs="Arial"/>
              </w:rPr>
              <w:t>사진</w:t>
            </w:r>
            <w:r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정보를</w:t>
            </w:r>
            <w:r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도구</w:t>
            </w:r>
            <w:r>
              <w:rPr>
                <w:rFonts w:ascii="Arial" w:hAnsi="Arial" w:cs="Arial"/>
              </w:rPr>
              <w:t xml:space="preserve">(OCR, </w:t>
            </w:r>
            <w:r>
              <w:rPr>
                <w:rFonts w:ascii="Arial" w:hAnsi="Arial" w:cs="Arial"/>
              </w:rPr>
              <w:t>이미지</w:t>
            </w:r>
            <w:r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처리</w:t>
            </w:r>
            <w:r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등</w:t>
            </w:r>
            <w:r>
              <w:rPr>
                <w:rFonts w:ascii="Arial" w:hAnsi="Arial" w:cs="Arial"/>
              </w:rPr>
              <w:t>)</w:t>
            </w:r>
            <w:r>
              <w:rPr>
                <w:rFonts w:ascii="Arial" w:hAnsi="Arial" w:cs="Arial"/>
              </w:rPr>
              <w:t>를</w:t>
            </w:r>
            <w:r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활용해</w:t>
            </w:r>
            <w:r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효율적으로</w:t>
            </w:r>
            <w:r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전산화할</w:t>
            </w:r>
            <w:r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수</w:t>
            </w:r>
            <w:r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있다</w:t>
            </w:r>
          </w:p>
        </w:tc>
        <w:tc>
          <w:tcPr>
            <w:tcW w:w="1105" w:type="dxa"/>
            <w:shd w:val="clear" w:color="auto" w:fill="FFFFFF" w:themeFill="background1"/>
            <w:vAlign w:val="center"/>
          </w:tcPr>
          <w:p w14:paraId="79F3A856" w14:textId="49D05B79" w:rsidR="00EA1114" w:rsidRDefault="00EA1114" w:rsidP="00EA1114">
            <w:pPr>
              <w:jc w:val="center"/>
            </w:pPr>
            <w:r>
              <w:rPr>
                <w:rFonts w:ascii="Arial" w:hAnsi="Arial" w:cs="Arial"/>
              </w:rPr>
              <w:t>3</w:t>
            </w:r>
          </w:p>
        </w:tc>
      </w:tr>
    </w:tbl>
    <w:p w14:paraId="473E13BC" w14:textId="77777777" w:rsidR="00EA1114" w:rsidRPr="00ED7F0C" w:rsidRDefault="00EA1114" w:rsidP="00EA1114">
      <w:pPr>
        <w:rPr>
          <w:b/>
          <w:bCs/>
        </w:rPr>
      </w:pPr>
      <w:r>
        <w:rPr>
          <w:rFonts w:hint="eastAsia"/>
          <w:b/>
          <w:bCs/>
        </w:rPr>
        <w:t>결과물</w:t>
      </w:r>
    </w:p>
    <w:p w14:paraId="3387DC21" w14:textId="77777777" w:rsidR="00EA1114" w:rsidRPr="006D7D64" w:rsidRDefault="00EA1114" w:rsidP="00EA1114">
      <w:pPr>
        <w:pStyle w:val="af4"/>
        <w:numPr>
          <w:ilvl w:val="0"/>
          <w:numId w:val="14"/>
        </w:numPr>
        <w:ind w:leftChars="0"/>
      </w:pPr>
      <w:r w:rsidRPr="006D7D64">
        <w:rPr>
          <w:rFonts w:hint="eastAsia"/>
        </w:rPr>
        <w:t>코드</w:t>
      </w:r>
    </w:p>
    <w:p w14:paraId="666E4F79" w14:textId="1752C579" w:rsidR="00EA1114" w:rsidRDefault="00EA1114" w:rsidP="00CD2BE0">
      <w:pPr>
        <w:pStyle w:val="af4"/>
        <w:numPr>
          <w:ilvl w:val="0"/>
          <w:numId w:val="14"/>
        </w:numPr>
        <w:ind w:leftChars="0"/>
        <w:rPr>
          <w:rFonts w:hint="eastAsia"/>
        </w:rPr>
      </w:pPr>
      <w:r>
        <w:t>Digital twin meter</w:t>
      </w:r>
    </w:p>
    <w:p w14:paraId="777117DD" w14:textId="77777777" w:rsidR="00EA1114" w:rsidRPr="000266C7" w:rsidRDefault="00EA1114" w:rsidP="00EA1114">
      <w:pPr>
        <w:rPr>
          <w:b/>
          <w:bCs/>
        </w:rPr>
      </w:pPr>
      <w:r w:rsidRPr="000266C7">
        <w:rPr>
          <w:rFonts w:hint="eastAsia"/>
          <w:b/>
          <w:bCs/>
        </w:rPr>
        <w:t>평가 기준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7508"/>
        <w:gridCol w:w="2948"/>
      </w:tblGrid>
      <w:tr w:rsidR="00EA1114" w14:paraId="4B420007" w14:textId="77777777" w:rsidTr="00D63EE2">
        <w:tc>
          <w:tcPr>
            <w:tcW w:w="7508" w:type="dxa"/>
            <w:shd w:val="clear" w:color="auto" w:fill="3494BA" w:themeFill="accent1"/>
          </w:tcPr>
          <w:p w14:paraId="48AD7092" w14:textId="77777777" w:rsidR="00EA1114" w:rsidRDefault="00EA1114" w:rsidP="00D63EE2">
            <w:pPr>
              <w:jc w:val="center"/>
            </w:pPr>
            <w:r>
              <w:rPr>
                <w:rFonts w:hint="eastAsia"/>
              </w:rPr>
              <w:t>멘토 평가 항목</w:t>
            </w:r>
          </w:p>
        </w:tc>
        <w:tc>
          <w:tcPr>
            <w:tcW w:w="2948" w:type="dxa"/>
            <w:shd w:val="clear" w:color="auto" w:fill="3494BA" w:themeFill="accent1"/>
          </w:tcPr>
          <w:p w14:paraId="40C47179" w14:textId="77777777" w:rsidR="00EA1114" w:rsidRDefault="00EA1114" w:rsidP="00D63EE2">
            <w:pPr>
              <w:jc w:val="center"/>
            </w:pPr>
            <w:r>
              <w:rPr>
                <w:rFonts w:hint="eastAsia"/>
              </w:rPr>
              <w:t>구분</w:t>
            </w:r>
          </w:p>
        </w:tc>
      </w:tr>
      <w:tr w:rsidR="00EA1114" w14:paraId="339A1FDD" w14:textId="77777777" w:rsidTr="00D63EE2">
        <w:tc>
          <w:tcPr>
            <w:tcW w:w="7508" w:type="dxa"/>
            <w:shd w:val="clear" w:color="auto" w:fill="FFFFFF" w:themeFill="background1"/>
          </w:tcPr>
          <w:p w14:paraId="3E07FAEA" w14:textId="27BD41E5" w:rsidR="00EA1114" w:rsidRPr="00EA1114" w:rsidRDefault="00EA1114" w:rsidP="00D63EE2">
            <w:pPr>
              <w:rPr>
                <w:rFonts w:hint="eastAsia"/>
              </w:rPr>
            </w:pPr>
            <w:r w:rsidRPr="00EA1114">
              <w:rPr>
                <w:rFonts w:hint="eastAsia"/>
              </w:rPr>
              <w:t>사용자의</w:t>
            </w:r>
            <w:r w:rsidRPr="00EA1114">
              <w:t xml:space="preserve"> 스마트폰에 push형태로 전달되는 alarm 기능을 구현하였나요?</w:t>
            </w:r>
          </w:p>
        </w:tc>
        <w:tc>
          <w:tcPr>
            <w:tcW w:w="2948" w:type="dxa"/>
            <w:shd w:val="clear" w:color="auto" w:fill="FFFFFF" w:themeFill="background1"/>
          </w:tcPr>
          <w:p w14:paraId="5331ABD6" w14:textId="375F44B3" w:rsidR="00EA1114" w:rsidRDefault="00EA1114" w:rsidP="00D63EE2">
            <w:pPr>
              <w:rPr>
                <w:rFonts w:hint="eastAsia"/>
              </w:rPr>
            </w:pPr>
            <w:r>
              <w:rPr>
                <w:rFonts w:hint="eastAsia"/>
              </w:rPr>
              <w:t>W</w:t>
            </w:r>
            <w:r>
              <w:t>eb</w:t>
            </w:r>
          </w:p>
        </w:tc>
      </w:tr>
    </w:tbl>
    <w:p w14:paraId="5EFEFE5D" w14:textId="77777777" w:rsidR="00EA1114" w:rsidRDefault="00EA1114" w:rsidP="00CD2BE0">
      <w:pPr>
        <w:rPr>
          <w:noProof/>
        </w:rPr>
      </w:pPr>
    </w:p>
    <w:p w14:paraId="26BDE88F" w14:textId="37DF55D0" w:rsidR="00E55698" w:rsidRDefault="00623F74" w:rsidP="00CD2BE0">
      <w:r>
        <w:rPr>
          <w:rFonts w:hint="eastAsia"/>
        </w:rPr>
        <w:t xml:space="preserve"> </w:t>
      </w:r>
      <w:r>
        <w:t xml:space="preserve">     </w:t>
      </w:r>
      <w:r w:rsidR="00C27BF9">
        <w:br w:type="page"/>
      </w:r>
    </w:p>
    <w:p w14:paraId="76CD484D" w14:textId="371C6755" w:rsidR="00707807" w:rsidRDefault="00707807" w:rsidP="00707807">
      <w:pPr>
        <w:pStyle w:val="1"/>
      </w:pPr>
      <w:bookmarkStart w:id="26" w:name="_Toc71627105"/>
      <w:r>
        <w:rPr>
          <w:rFonts w:hint="eastAsia"/>
        </w:rPr>
        <w:lastRenderedPageBreak/>
        <w:t>모범</w:t>
      </w:r>
      <w:r>
        <w:t xml:space="preserve"> 답안</w:t>
      </w:r>
      <w:bookmarkEnd w:id="26"/>
    </w:p>
    <w:p w14:paraId="462E9C74" w14:textId="6AB06EB5" w:rsidR="00193100" w:rsidRDefault="009C0F0C" w:rsidP="00D45FC6">
      <w:hyperlink r:id="rId13" w:history="1">
        <w:r w:rsidR="00402CA6" w:rsidRPr="003838D6">
          <w:rPr>
            <w:rStyle w:val="af2"/>
          </w:rPr>
          <w:t>https://github.com/edu10make/Project-X_/blob/main/Project1-Medical%20Analysis/002_Head%20CT-Hemorrhage/002_Head%20CT-Hemorrhage.ipynb</w:t>
        </w:r>
      </w:hyperlink>
    </w:p>
    <w:p w14:paraId="0A65490F" w14:textId="27FD324A" w:rsidR="00402CA6" w:rsidRPr="00402CA6" w:rsidRDefault="00402CA6" w:rsidP="00D45FC6"/>
    <w:p w14:paraId="21CFBC8D" w14:textId="77777777" w:rsidR="00707807" w:rsidRDefault="00707807" w:rsidP="00707807">
      <w:pPr>
        <w:pStyle w:val="1"/>
      </w:pPr>
      <w:bookmarkStart w:id="27" w:name="_Toc71627106"/>
      <w:r>
        <w:rPr>
          <w:rFonts w:hint="eastAsia"/>
        </w:rPr>
        <w:t>데이터</w:t>
      </w:r>
      <w:r>
        <w:t xml:space="preserve"> 파일 설명</w:t>
      </w:r>
      <w:bookmarkEnd w:id="27"/>
    </w:p>
    <w:p w14:paraId="44478B40" w14:textId="703272EF" w:rsidR="00402CA6" w:rsidRDefault="00F26DF5" w:rsidP="00F26DF5">
      <w:r w:rsidRPr="00F26DF5">
        <w:rPr>
          <w:b/>
          <w:bCs/>
        </w:rPr>
        <w:t>meter_image.zip</w:t>
      </w:r>
      <w:r w:rsidR="00813DEF">
        <w:rPr>
          <w:rFonts w:hint="eastAsia"/>
          <w:b/>
          <w:bCs/>
        </w:rPr>
        <w:t>:</w:t>
      </w:r>
      <w:r w:rsidR="00813DEF">
        <w:rPr>
          <w:b/>
          <w:bCs/>
        </w:rPr>
        <w:t xml:space="preserve"> </w:t>
      </w:r>
      <w:r>
        <w:rPr>
          <w:rFonts w:hint="eastAsia"/>
        </w:rPr>
        <w:t>2</w:t>
      </w:r>
      <w:r>
        <w:t>020</w:t>
      </w:r>
      <w:r>
        <w:rPr>
          <w:rFonts w:hint="eastAsia"/>
        </w:rPr>
        <w:t xml:space="preserve">년 </w:t>
      </w:r>
      <w:r>
        <w:t>10</w:t>
      </w:r>
      <w:r>
        <w:rPr>
          <w:rFonts w:hint="eastAsia"/>
        </w:rPr>
        <w:t xml:space="preserve">월 </w:t>
      </w:r>
      <w:r>
        <w:t>25</w:t>
      </w:r>
      <w:r>
        <w:rPr>
          <w:rFonts w:hint="eastAsia"/>
        </w:rPr>
        <w:t xml:space="preserve">일 </w:t>
      </w:r>
      <w:r>
        <w:t>~ 202</w:t>
      </w:r>
      <w:r>
        <w:rPr>
          <w:rFonts w:hint="eastAsia"/>
        </w:rPr>
        <w:t xml:space="preserve">0년 </w:t>
      </w:r>
      <w:r>
        <w:t>12</w:t>
      </w:r>
      <w:r>
        <w:rPr>
          <w:rFonts w:hint="eastAsia"/>
        </w:rPr>
        <w:t xml:space="preserve">월 </w:t>
      </w:r>
      <w:r>
        <w:t>31</w:t>
      </w:r>
      <w:r>
        <w:rPr>
          <w:rFonts w:hint="eastAsia"/>
        </w:rPr>
        <w:t xml:space="preserve">일까지 </w:t>
      </w:r>
      <w:r>
        <w:t>1</w:t>
      </w:r>
      <w:r>
        <w:rPr>
          <w:rFonts w:hint="eastAsia"/>
        </w:rPr>
        <w:t xml:space="preserve">시간 단위로 촬영된 계량기 이미지 </w:t>
      </w:r>
      <w:r>
        <w:t>6142</w:t>
      </w:r>
      <w:r>
        <w:rPr>
          <w:rFonts w:hint="eastAsia"/>
        </w:rPr>
        <w:t>장</w:t>
      </w:r>
    </w:p>
    <w:p w14:paraId="270C3453" w14:textId="2E4C5BC6" w:rsidR="00F26DF5" w:rsidRPr="00F26DF5" w:rsidRDefault="00F26DF5" w:rsidP="00F26DF5">
      <w:r w:rsidRPr="00F26DF5">
        <w:rPr>
          <w:rFonts w:hint="eastAsia"/>
          <w:b/>
          <w:bCs/>
        </w:rPr>
        <w:t>l</w:t>
      </w:r>
      <w:r w:rsidRPr="00F26DF5">
        <w:rPr>
          <w:b/>
          <w:bCs/>
        </w:rPr>
        <w:t>avel.csv</w:t>
      </w:r>
      <w:r>
        <w:t>: meter_image.zip</w:t>
      </w:r>
      <w:r>
        <w:rPr>
          <w:rFonts w:hint="eastAsia"/>
        </w:rPr>
        <w:t>에 있는 이미지들의 이름과 l</w:t>
      </w:r>
      <w:r>
        <w:t>abel</w:t>
      </w:r>
      <w:r>
        <w:rPr>
          <w:rFonts w:hint="eastAsia"/>
        </w:rPr>
        <w:t>로 붙여진 데이터 셋</w:t>
      </w:r>
    </w:p>
    <w:p w14:paraId="03AA48FF" w14:textId="36BF1436" w:rsidR="00730EAE" w:rsidRPr="00730EAE" w:rsidRDefault="00A446D4" w:rsidP="00FD123C">
      <w:r>
        <w:br w:type="page"/>
      </w:r>
    </w:p>
    <w:p w14:paraId="2DAA3858" w14:textId="77777777" w:rsidR="00707807" w:rsidRDefault="00707807" w:rsidP="00707807">
      <w:pPr>
        <w:pStyle w:val="1"/>
      </w:pPr>
      <w:bookmarkStart w:id="28" w:name="_Toc71627107"/>
      <w:r>
        <w:rPr>
          <w:rFonts w:hint="eastAsia"/>
        </w:rPr>
        <w:lastRenderedPageBreak/>
        <w:t>학습</w:t>
      </w:r>
      <w:r>
        <w:t xml:space="preserve"> 지원 정보</w:t>
      </w:r>
      <w:bookmarkEnd w:id="28"/>
    </w:p>
    <w:p w14:paraId="2048957A" w14:textId="222C6B77" w:rsidR="00707807" w:rsidRDefault="000D6B89" w:rsidP="00E729A7">
      <w:pPr>
        <w:pStyle w:val="2"/>
      </w:pPr>
      <w:bookmarkStart w:id="29" w:name="_Toc71627108"/>
      <w:r w:rsidRPr="007E5B59">
        <w:rPr>
          <w:rFonts w:hint="eastAsia"/>
        </w:rPr>
        <w:t>학습 리소스</w:t>
      </w:r>
      <w:bookmarkEnd w:id="29"/>
    </w:p>
    <w:p w14:paraId="5F66CC4A" w14:textId="77777777" w:rsidR="00A446D4" w:rsidRDefault="00F26DF5" w:rsidP="00A446D4">
      <w:pPr>
        <w:pStyle w:val="af4"/>
        <w:numPr>
          <w:ilvl w:val="0"/>
          <w:numId w:val="19"/>
        </w:numPr>
        <w:ind w:leftChars="0"/>
      </w:pPr>
      <w:r w:rsidRPr="00F26DF5">
        <w:t>ESP32 cam</w:t>
      </w:r>
    </w:p>
    <w:p w14:paraId="1D2375DF" w14:textId="0C34C499" w:rsidR="00F26DF5" w:rsidRPr="00F26DF5" w:rsidRDefault="00F26DF5" w:rsidP="00A446D4">
      <w:pPr>
        <w:pStyle w:val="af4"/>
        <w:numPr>
          <w:ilvl w:val="0"/>
          <w:numId w:val="19"/>
        </w:numPr>
        <w:ind w:leftChars="0"/>
      </w:pPr>
      <w:r w:rsidRPr="00F26DF5">
        <w:t xml:space="preserve">web cam night vision </w:t>
      </w:r>
    </w:p>
    <w:p w14:paraId="56053756" w14:textId="198B0A44" w:rsidR="00BD5A05" w:rsidRDefault="00BD5A05" w:rsidP="000D1AD1">
      <w:pPr>
        <w:pStyle w:val="af4"/>
        <w:numPr>
          <w:ilvl w:val="0"/>
          <w:numId w:val="11"/>
        </w:numPr>
        <w:ind w:leftChars="0"/>
      </w:pPr>
      <w:r>
        <w:t>[Machine Learning Yearning](</w:t>
      </w:r>
      <w:hyperlink r:id="rId14" w:history="1">
        <w:r w:rsidRPr="00BD5A05">
          <w:rPr>
            <w:rStyle w:val="af2"/>
          </w:rPr>
          <w:t>https://www.deeplearning.ai/machine-learning-yearning/</w:t>
        </w:r>
      </w:hyperlink>
      <w:r>
        <w:t xml:space="preserve">) : </w:t>
      </w:r>
      <w:proofErr w:type="spellStart"/>
      <w:r>
        <w:t>앤드유</w:t>
      </w:r>
      <w:proofErr w:type="spellEnd"/>
      <w:r>
        <w:t xml:space="preserve"> </w:t>
      </w:r>
      <w:proofErr w:type="spellStart"/>
      <w:r>
        <w:t>응</w:t>
      </w:r>
      <w:r>
        <w:rPr>
          <w:rFonts w:hint="eastAsia"/>
        </w:rPr>
        <w:t>교수의</w:t>
      </w:r>
      <w:proofErr w:type="spellEnd"/>
      <w:r>
        <w:t xml:space="preserve"> ML 프로젝트를 진행할 때 고려해야 할 우선순위, 성능에 대한 고려 사항 (딥러닝 기술 자체를 다룬</w:t>
      </w:r>
      <w:r>
        <w:rPr>
          <w:rFonts w:hint="eastAsia"/>
        </w:rPr>
        <w:t xml:space="preserve"> 책은</w:t>
      </w:r>
      <w:r>
        <w:t xml:space="preserve"> 아니라 필독). PDF 버전을 인터넷에서 쉽게 구할 수 있음</w:t>
      </w:r>
    </w:p>
    <w:p w14:paraId="6D427188" w14:textId="5D7C3DE7" w:rsidR="00BD5A05" w:rsidRDefault="00BD5A05" w:rsidP="000D1AD1">
      <w:pPr>
        <w:pStyle w:val="af4"/>
        <w:numPr>
          <w:ilvl w:val="0"/>
          <w:numId w:val="11"/>
        </w:numPr>
        <w:ind w:leftChars="0"/>
      </w:pPr>
      <w:r>
        <w:t>[모두를 위한 딥러닝](</w:t>
      </w:r>
      <w:hyperlink r:id="rId15" w:history="1">
        <w:r w:rsidRPr="00BD5A05">
          <w:rPr>
            <w:rStyle w:val="af2"/>
          </w:rPr>
          <w:t>https://www.inflearn.com/course/기본적인-머신러닝-딥러닝-강좌#</w:t>
        </w:r>
      </w:hyperlink>
      <w:r>
        <w:t>) : 머신 러닝과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딥러닝에</w:t>
      </w:r>
      <w:proofErr w:type="spellEnd"/>
      <w:r>
        <w:t xml:space="preserve"> 대해 더 이해하고 본인들의 문제를 </w:t>
      </w:r>
      <w:proofErr w:type="spellStart"/>
      <w:r>
        <w:t>Tensorflow</w:t>
      </w:r>
      <w:proofErr w:type="spellEnd"/>
      <w:r>
        <w:t>를 이용하여 풀 수 있게 도와주는 동영상 강의. 이</w:t>
      </w:r>
      <w:r>
        <w:rPr>
          <w:rFonts w:hint="eastAsia"/>
        </w:rPr>
        <w:t xml:space="preserve"> 강좌는</w:t>
      </w:r>
      <w:r>
        <w:t xml:space="preserve"> 수학이나 컴퓨터 공학적인 지식이 없어도 어렵지 않게 볼 수 있음.</w:t>
      </w:r>
    </w:p>
    <w:p w14:paraId="06DE529B" w14:textId="3A7DE981" w:rsidR="00A446D4" w:rsidRDefault="00A446D4" w:rsidP="00A446D4">
      <w:pPr>
        <w:pStyle w:val="af4"/>
        <w:numPr>
          <w:ilvl w:val="0"/>
          <w:numId w:val="11"/>
        </w:numPr>
        <w:ind w:leftChars="0"/>
      </w:pPr>
      <w:r>
        <w:t>MNIST</w:t>
      </w:r>
      <w:r>
        <w:br/>
        <w:t xml:space="preserve">: </w:t>
      </w:r>
      <w:hyperlink r:id="rId16" w:history="1">
        <w:r w:rsidRPr="008A6A82">
          <w:rPr>
            <w:rStyle w:val="af2"/>
          </w:rPr>
          <w:t>https://tensorflowkorea.gitbooks.io/tensorflow-kr/content/g3doc/tutorials/mnist/beginners/</w:t>
        </w:r>
      </w:hyperlink>
    </w:p>
    <w:p w14:paraId="521942C8" w14:textId="6D1BD8CD" w:rsidR="00A446D4" w:rsidRDefault="00A446D4" w:rsidP="00A446D4">
      <w:pPr>
        <w:pStyle w:val="af4"/>
        <w:numPr>
          <w:ilvl w:val="0"/>
          <w:numId w:val="11"/>
        </w:numPr>
        <w:ind w:leftChars="0"/>
      </w:pPr>
      <w:r>
        <w:t>Fashion MNIST</w:t>
      </w:r>
      <w:r>
        <w:br/>
        <w:t xml:space="preserve">: </w:t>
      </w:r>
      <w:hyperlink r:id="rId17" w:history="1">
        <w:r w:rsidRPr="00A446D4">
          <w:rPr>
            <w:rStyle w:val="af2"/>
          </w:rPr>
          <w:t>https://www.tensorflow.org/tutorials/keras/classification?hl=ko</w:t>
        </w:r>
      </w:hyperlink>
    </w:p>
    <w:p w14:paraId="4BC9DF7E" w14:textId="70285809" w:rsidR="00A446D4" w:rsidRDefault="00A446D4" w:rsidP="00A446D4">
      <w:pPr>
        <w:pStyle w:val="af4"/>
        <w:numPr>
          <w:ilvl w:val="0"/>
          <w:numId w:val="11"/>
        </w:numPr>
        <w:ind w:leftChars="0"/>
      </w:pPr>
      <w:r>
        <w:rPr>
          <w:rFonts w:hint="eastAsia"/>
        </w:rPr>
        <w:t>S</w:t>
      </w:r>
      <w:r>
        <w:t xml:space="preserve">lack Chat Bot – </w:t>
      </w:r>
      <w:proofErr w:type="spellStart"/>
      <w:r>
        <w:t>slack_web_hookup</w:t>
      </w:r>
      <w:proofErr w:type="spellEnd"/>
      <w:r>
        <w:br/>
        <w:t xml:space="preserve">: </w:t>
      </w:r>
      <w:hyperlink r:id="rId18" w:history="1">
        <w:r w:rsidRPr="008A6A82">
          <w:rPr>
            <w:rStyle w:val="af2"/>
          </w:rPr>
          <w:t>https://api.slack.com/bot-users</w:t>
        </w:r>
      </w:hyperlink>
    </w:p>
    <w:p w14:paraId="4C414225" w14:textId="134F0BF0" w:rsidR="00A446D4" w:rsidRDefault="00A446D4" w:rsidP="00A446D4">
      <w:pPr>
        <w:pStyle w:val="af4"/>
        <w:numPr>
          <w:ilvl w:val="0"/>
          <w:numId w:val="11"/>
        </w:numPr>
        <w:ind w:leftChars="0"/>
      </w:pPr>
      <w:r>
        <w:t>Flask</w:t>
      </w:r>
      <w:r>
        <w:br/>
        <w:t xml:space="preserve">: </w:t>
      </w:r>
      <w:hyperlink r:id="rId19" w:history="1">
        <w:r w:rsidRPr="008A6A82">
          <w:rPr>
            <w:rStyle w:val="af2"/>
          </w:rPr>
          <w:t>https://flask.palletsprojects.com/en/1.1.x/</w:t>
        </w:r>
      </w:hyperlink>
    </w:p>
    <w:p w14:paraId="45908038" w14:textId="6DC1C083" w:rsidR="00A446D4" w:rsidRDefault="00A446D4" w:rsidP="00A446D4">
      <w:pPr>
        <w:pStyle w:val="af4"/>
        <w:numPr>
          <w:ilvl w:val="0"/>
          <w:numId w:val="11"/>
        </w:numPr>
        <w:ind w:leftChars="0"/>
      </w:pPr>
      <w:r>
        <w:rPr>
          <w:rFonts w:hint="eastAsia"/>
        </w:rPr>
        <w:t>N</w:t>
      </w:r>
      <w:r>
        <w:t>umPy - GitHub</w:t>
      </w:r>
      <w:r>
        <w:br/>
        <w:t xml:space="preserve">: </w:t>
      </w:r>
      <w:hyperlink r:id="rId20" w:history="1">
        <w:r w:rsidRPr="008A6A82">
          <w:rPr>
            <w:rStyle w:val="af2"/>
          </w:rPr>
          <w:t>https://github.com/numpy</w:t>
        </w:r>
      </w:hyperlink>
    </w:p>
    <w:p w14:paraId="445C35D7" w14:textId="0FA7B1B4" w:rsidR="00A446D4" w:rsidRPr="0046375B" w:rsidRDefault="00A446D4" w:rsidP="00A446D4">
      <w:pPr>
        <w:pStyle w:val="af4"/>
        <w:numPr>
          <w:ilvl w:val="0"/>
          <w:numId w:val="11"/>
        </w:numPr>
        <w:ind w:leftChars="0"/>
      </w:pPr>
      <w:r>
        <w:t>NumPy</w:t>
      </w:r>
      <w:r>
        <w:br/>
        <w:t xml:space="preserve">: </w:t>
      </w:r>
      <w:hyperlink r:id="rId21" w:history="1">
        <w:r w:rsidRPr="008A6A82">
          <w:rPr>
            <w:rStyle w:val="af2"/>
          </w:rPr>
          <w:t>https://numpy.org/</w:t>
        </w:r>
      </w:hyperlink>
    </w:p>
    <w:p w14:paraId="0B0CD1F8" w14:textId="77777777" w:rsidR="000942E7" w:rsidRPr="007E5B59" w:rsidRDefault="000942E7" w:rsidP="006D7D64"/>
    <w:p w14:paraId="1B9B3380" w14:textId="77777777" w:rsidR="00707807" w:rsidRDefault="00707807" w:rsidP="00A51CA4">
      <w:pPr>
        <w:pStyle w:val="1"/>
      </w:pPr>
      <w:bookmarkStart w:id="30" w:name="_Toc71627109"/>
      <w:r>
        <w:rPr>
          <w:rFonts w:hint="eastAsia"/>
        </w:rPr>
        <w:t>포럼</w:t>
      </w:r>
      <w:bookmarkEnd w:id="30"/>
    </w:p>
    <w:p w14:paraId="677AF45F" w14:textId="091EF7A1" w:rsidR="007E1CCC" w:rsidRDefault="0046375B" w:rsidP="00EE3503">
      <w:pPr>
        <w:pStyle w:val="af4"/>
        <w:numPr>
          <w:ilvl w:val="0"/>
          <w:numId w:val="10"/>
        </w:numPr>
        <w:ind w:leftChars="0"/>
      </w:pPr>
      <w:r w:rsidRPr="007E1CCC">
        <w:rPr>
          <w:rFonts w:ascii="나눔스퀘어_ac Bold" w:eastAsia="나눔스퀘어_ac Bold" w:hAnsi="나눔스퀘어_ac Bold" w:cs="나눔스퀘어_ac Bold" w:hint="eastAsia"/>
        </w:rPr>
        <w:t>학습</w:t>
      </w:r>
      <w:r>
        <w:t xml:space="preserve"> 리소스: </w:t>
      </w:r>
      <w:hyperlink r:id="rId22" w:history="1">
        <w:r w:rsidR="007E1CCC" w:rsidRPr="003A0AAC">
          <w:rPr>
            <w:rStyle w:val="af2"/>
          </w:rPr>
          <w:t>https://github.com/edu10make/Project-X_</w:t>
        </w:r>
      </w:hyperlink>
    </w:p>
    <w:p w14:paraId="7054B806" w14:textId="4E106EE4" w:rsidR="0046375B" w:rsidRDefault="0046375B" w:rsidP="00EE3503">
      <w:pPr>
        <w:pStyle w:val="af4"/>
        <w:numPr>
          <w:ilvl w:val="0"/>
          <w:numId w:val="10"/>
        </w:numPr>
        <w:ind w:leftChars="0"/>
      </w:pPr>
      <w:r w:rsidRPr="007E1CCC">
        <w:rPr>
          <w:rFonts w:ascii="나눔스퀘어_ac Bold" w:eastAsia="나눔스퀘어_ac Bold" w:hAnsi="나눔스퀘어_ac Bold" w:cs="나눔스퀘어_ac Bold" w:hint="eastAsia"/>
        </w:rPr>
        <w:t>토론과</w:t>
      </w:r>
      <w:r>
        <w:t xml:space="preserve"> Q&amp;A: </w:t>
      </w:r>
      <w:r w:rsidR="007E1CCC" w:rsidRPr="007E1CCC">
        <w:t>https://prj.innoaca.kr/forum/project/2/</w:t>
      </w:r>
      <w:r>
        <w:t>forum</w:t>
      </w:r>
    </w:p>
    <w:p w14:paraId="7D24A80D" w14:textId="65F93D4B" w:rsidR="0046375B" w:rsidRDefault="0046375B" w:rsidP="000D1AD1">
      <w:pPr>
        <w:pStyle w:val="af4"/>
        <w:numPr>
          <w:ilvl w:val="0"/>
          <w:numId w:val="10"/>
        </w:numPr>
        <w:ind w:leftChars="0"/>
      </w:pPr>
      <w:r w:rsidRPr="0046375B">
        <w:rPr>
          <w:rFonts w:ascii="나눔스퀘어_ac Bold" w:eastAsia="나눔스퀘어_ac Bold" w:hAnsi="나눔스퀘어_ac Bold" w:cs="나눔스퀘어_ac Bold" w:hint="eastAsia"/>
        </w:rPr>
        <w:t>코드리뷰</w:t>
      </w:r>
      <w:r>
        <w:t xml:space="preserve">: </w:t>
      </w:r>
      <w:r w:rsidR="007E1CCC" w:rsidRPr="007E1CCC">
        <w:t>https://prj.innoaca.kr/forum/project/2/</w:t>
      </w:r>
      <w:r>
        <w:t>codereview</w:t>
      </w:r>
    </w:p>
    <w:p w14:paraId="024FEDE4" w14:textId="53F6836E" w:rsidR="0046375B" w:rsidRDefault="0046375B" w:rsidP="000D1AD1">
      <w:pPr>
        <w:pStyle w:val="af4"/>
        <w:numPr>
          <w:ilvl w:val="0"/>
          <w:numId w:val="10"/>
        </w:numPr>
        <w:ind w:leftChars="0"/>
      </w:pPr>
      <w:r w:rsidRPr="0046375B">
        <w:rPr>
          <w:rFonts w:ascii="나눔스퀘어_ac Bold" w:eastAsia="나눔스퀘어_ac Bold" w:hAnsi="나눔스퀘어_ac Bold" w:cs="나눔스퀘어_ac Bold" w:hint="eastAsia"/>
        </w:rPr>
        <w:t>동료평가</w:t>
      </w:r>
      <w:r>
        <w:t>: https://prj.innoaca.kr/forum/</w:t>
      </w:r>
      <w:r w:rsidR="007E1CCC">
        <w:t>project</w:t>
      </w:r>
      <w:r>
        <w:t>/2/evaluation</w:t>
      </w:r>
    </w:p>
    <w:p w14:paraId="4F65FE59" w14:textId="4A8091F3" w:rsidR="0046375B" w:rsidRDefault="0046375B" w:rsidP="000D1AD1">
      <w:pPr>
        <w:pStyle w:val="af4"/>
        <w:numPr>
          <w:ilvl w:val="0"/>
          <w:numId w:val="10"/>
        </w:numPr>
        <w:ind w:leftChars="0"/>
      </w:pPr>
      <w:r w:rsidRPr="0046375B">
        <w:rPr>
          <w:rFonts w:ascii="나눔스퀘어_ac Bold" w:eastAsia="나눔스퀘어_ac Bold" w:hAnsi="나눔스퀘어_ac Bold" w:cs="나눔스퀘어_ac Bold" w:hint="eastAsia"/>
        </w:rPr>
        <w:t>멘토</w:t>
      </w:r>
      <w:r>
        <w:t xml:space="preserve">: </w:t>
      </w:r>
      <w:r w:rsidR="007E1CCC" w:rsidRPr="007E1CCC">
        <w:t>https://prj.innoaca.kr/forum/project/2/</w:t>
      </w:r>
      <w:r>
        <w:t>mentor</w:t>
      </w:r>
    </w:p>
    <w:p w14:paraId="4F9F5CA2" w14:textId="59618DA6" w:rsidR="00865B99" w:rsidRPr="00D1051F" w:rsidRDefault="0046375B" w:rsidP="000D1AD1">
      <w:pPr>
        <w:pStyle w:val="af4"/>
        <w:numPr>
          <w:ilvl w:val="0"/>
          <w:numId w:val="10"/>
        </w:numPr>
        <w:ind w:leftChars="0"/>
      </w:pPr>
      <w:r w:rsidRPr="0046375B">
        <w:rPr>
          <w:rFonts w:ascii="나눔스퀘어_ac Bold" w:eastAsia="나눔스퀘어_ac Bold" w:hAnsi="나눔스퀘어_ac Bold" w:cs="나눔스퀘어_ac Bold" w:hint="eastAsia"/>
        </w:rPr>
        <w:t>동료목록</w:t>
      </w:r>
      <w:r>
        <w:t xml:space="preserve">: </w:t>
      </w:r>
      <w:r w:rsidR="007E1CCC" w:rsidRPr="007E1CCC">
        <w:t>https://prj.innoaca.kr/forum/project/2/</w:t>
      </w:r>
      <w:r>
        <w:t>pee</w:t>
      </w:r>
      <w:r w:rsidR="007E1CCC">
        <w:t>r</w:t>
      </w:r>
    </w:p>
    <w:sectPr w:rsidR="00865B99" w:rsidRPr="00D1051F" w:rsidSect="006F23C6">
      <w:footerReference w:type="default" r:id="rId23"/>
      <w:pgSz w:w="11906" w:h="16838"/>
      <w:pgMar w:top="720" w:right="720" w:bottom="720" w:left="720" w:header="0" w:footer="0" w:gutter="0"/>
      <w:pgNumType w:start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AC3F81" w14:textId="77777777" w:rsidR="009C0F0C" w:rsidRDefault="009C0F0C" w:rsidP="00AC37E4">
      <w:pPr>
        <w:spacing w:after="0" w:line="240" w:lineRule="auto"/>
      </w:pPr>
      <w:r>
        <w:separator/>
      </w:r>
    </w:p>
  </w:endnote>
  <w:endnote w:type="continuationSeparator" w:id="0">
    <w:p w14:paraId="46A41823" w14:textId="77777777" w:rsidR="009C0F0C" w:rsidRDefault="009C0F0C" w:rsidP="00AC37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  <w:embedRegular r:id="rId1" w:fontKey="{3EAA6915-E846-4BC9-B31C-B6B74BD8382E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8513750C-7100-4DDE-B847-F847998EA89E}"/>
    <w:embedBold r:id="rId3" w:fontKey="{D070A5EA-883E-4FCD-86E0-F560A011F18F}"/>
    <w:embedItalic r:id="rId4" w:fontKey="{D6111E66-5F66-4CD1-A761-BBA143E3F5B6}"/>
    <w:embedBoldItalic r:id="rId5" w:fontKey="{CEE30ABB-CDBE-49F6-A90D-A9B62991B82F}"/>
  </w:font>
  <w:font w:name="나눔스퀘어_ac Bold">
    <w:panose1 w:val="020B0600000101010101"/>
    <w:charset w:val="81"/>
    <w:family w:val="modern"/>
    <w:pitch w:val="variable"/>
    <w:sig w:usb0="00000203" w:usb1="29D72C10" w:usb2="00000010" w:usb3="00000000" w:csb0="00280005" w:csb1="00000000"/>
    <w:embedRegular r:id="rId6" w:subsetted="1" w:fontKey="{9A3772BE-6568-4F6F-BD75-429693A21CC8}"/>
    <w:embedBold r:id="rId7" w:subsetted="1" w:fontKey="{C60BDA1D-31A1-4C7F-AC1A-671387D397C2}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한양신명조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8" w:fontKey="{3A20F7DA-764F-49EC-A542-F35A77569A0B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40780957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1CF8404F" w14:textId="77777777" w:rsidR="00A16175" w:rsidRDefault="00A16175" w:rsidP="00AC37E4">
            <w:pPr>
              <w:pStyle w:val="af1"/>
              <w:jc w:val="center"/>
            </w:pP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B4DFC1" w14:textId="77777777" w:rsidR="009C0F0C" w:rsidRDefault="009C0F0C" w:rsidP="00AC37E4">
      <w:pPr>
        <w:spacing w:after="0" w:line="240" w:lineRule="auto"/>
      </w:pPr>
      <w:r>
        <w:separator/>
      </w:r>
    </w:p>
  </w:footnote>
  <w:footnote w:type="continuationSeparator" w:id="0">
    <w:p w14:paraId="026CD15B" w14:textId="77777777" w:rsidR="009C0F0C" w:rsidRDefault="009C0F0C" w:rsidP="00AC37E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B803E0"/>
    <w:multiLevelType w:val="hybridMultilevel"/>
    <w:tmpl w:val="AE3CD9BC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9B4797B"/>
    <w:multiLevelType w:val="hybridMultilevel"/>
    <w:tmpl w:val="46A80B74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19" w:tentative="1">
      <w:start w:val="1"/>
      <w:numFmt w:val="upperLetter"/>
      <w:lvlText w:val="%2."/>
      <w:lvlJc w:val="left"/>
      <w:pPr>
        <w:ind w:left="7721" w:hanging="400"/>
      </w:pPr>
    </w:lvl>
    <w:lvl w:ilvl="2" w:tplc="0409001B" w:tentative="1">
      <w:start w:val="1"/>
      <w:numFmt w:val="lowerRoman"/>
      <w:lvlText w:val="%3."/>
      <w:lvlJc w:val="right"/>
      <w:pPr>
        <w:ind w:left="8121" w:hanging="400"/>
      </w:pPr>
    </w:lvl>
    <w:lvl w:ilvl="3" w:tplc="0409000F" w:tentative="1">
      <w:start w:val="1"/>
      <w:numFmt w:val="decimal"/>
      <w:lvlText w:val="%4."/>
      <w:lvlJc w:val="left"/>
      <w:pPr>
        <w:ind w:left="8521" w:hanging="400"/>
      </w:pPr>
    </w:lvl>
    <w:lvl w:ilvl="4" w:tplc="04090019" w:tentative="1">
      <w:start w:val="1"/>
      <w:numFmt w:val="upperLetter"/>
      <w:lvlText w:val="%5."/>
      <w:lvlJc w:val="left"/>
      <w:pPr>
        <w:ind w:left="8921" w:hanging="400"/>
      </w:pPr>
    </w:lvl>
    <w:lvl w:ilvl="5" w:tplc="0409001B" w:tentative="1">
      <w:start w:val="1"/>
      <w:numFmt w:val="lowerRoman"/>
      <w:lvlText w:val="%6."/>
      <w:lvlJc w:val="right"/>
      <w:pPr>
        <w:ind w:left="9321" w:hanging="400"/>
      </w:pPr>
    </w:lvl>
    <w:lvl w:ilvl="6" w:tplc="0409000F" w:tentative="1">
      <w:start w:val="1"/>
      <w:numFmt w:val="decimal"/>
      <w:lvlText w:val="%7."/>
      <w:lvlJc w:val="left"/>
      <w:pPr>
        <w:ind w:left="9721" w:hanging="400"/>
      </w:pPr>
    </w:lvl>
    <w:lvl w:ilvl="7" w:tplc="04090019" w:tentative="1">
      <w:start w:val="1"/>
      <w:numFmt w:val="upperLetter"/>
      <w:lvlText w:val="%8."/>
      <w:lvlJc w:val="left"/>
      <w:pPr>
        <w:ind w:left="10121" w:hanging="400"/>
      </w:pPr>
    </w:lvl>
    <w:lvl w:ilvl="8" w:tplc="0409001B" w:tentative="1">
      <w:start w:val="1"/>
      <w:numFmt w:val="lowerRoman"/>
      <w:lvlText w:val="%9."/>
      <w:lvlJc w:val="right"/>
      <w:pPr>
        <w:ind w:left="10521" w:hanging="400"/>
      </w:pPr>
    </w:lvl>
  </w:abstractNum>
  <w:abstractNum w:abstractNumId="2" w15:restartNumberingAfterBreak="0">
    <w:nsid w:val="0A2D0D2A"/>
    <w:multiLevelType w:val="hybridMultilevel"/>
    <w:tmpl w:val="1CE616F0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0D047BFB"/>
    <w:multiLevelType w:val="hybridMultilevel"/>
    <w:tmpl w:val="49189BFA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0FA27CC8"/>
    <w:multiLevelType w:val="hybridMultilevel"/>
    <w:tmpl w:val="9D6236A4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13060505"/>
    <w:multiLevelType w:val="hybridMultilevel"/>
    <w:tmpl w:val="638A3C0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18693470"/>
    <w:multiLevelType w:val="hybridMultilevel"/>
    <w:tmpl w:val="B58E8AC6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1F3F7945"/>
    <w:multiLevelType w:val="hybridMultilevel"/>
    <w:tmpl w:val="1EEA3B6E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26124721"/>
    <w:multiLevelType w:val="hybridMultilevel"/>
    <w:tmpl w:val="064AB2F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277F71D6"/>
    <w:multiLevelType w:val="hybridMultilevel"/>
    <w:tmpl w:val="3BACC842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0" w15:restartNumberingAfterBreak="0">
    <w:nsid w:val="2DB242A8"/>
    <w:multiLevelType w:val="hybridMultilevel"/>
    <w:tmpl w:val="B004389C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2F8D7998"/>
    <w:multiLevelType w:val="hybridMultilevel"/>
    <w:tmpl w:val="F8DA5034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2" w15:restartNumberingAfterBreak="0">
    <w:nsid w:val="323B4C56"/>
    <w:multiLevelType w:val="hybridMultilevel"/>
    <w:tmpl w:val="5FDCDBCE"/>
    <w:lvl w:ilvl="0" w:tplc="0409000F">
      <w:start w:val="1"/>
      <w:numFmt w:val="decimal"/>
      <w:lvlText w:val="%1.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3F1B2EF6"/>
    <w:multiLevelType w:val="hybridMultilevel"/>
    <w:tmpl w:val="ACD4EEC6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41523201"/>
    <w:multiLevelType w:val="hybridMultilevel"/>
    <w:tmpl w:val="0F72F398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48301B9F"/>
    <w:multiLevelType w:val="hybridMultilevel"/>
    <w:tmpl w:val="ABD6E40E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4999468D"/>
    <w:multiLevelType w:val="hybridMultilevel"/>
    <w:tmpl w:val="9D02D8EC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 w15:restartNumberingAfterBreak="0">
    <w:nsid w:val="4A4612C7"/>
    <w:multiLevelType w:val="hybridMultilevel"/>
    <w:tmpl w:val="FFCCF44C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4F5820D5"/>
    <w:multiLevelType w:val="hybridMultilevel"/>
    <w:tmpl w:val="AA9EFD96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9" w15:restartNumberingAfterBreak="0">
    <w:nsid w:val="65CC0367"/>
    <w:multiLevelType w:val="hybridMultilevel"/>
    <w:tmpl w:val="8448247A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0" w15:restartNumberingAfterBreak="0">
    <w:nsid w:val="65D90C01"/>
    <w:multiLevelType w:val="hybridMultilevel"/>
    <w:tmpl w:val="774E7C98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1" w15:restartNumberingAfterBreak="0">
    <w:nsid w:val="70DA236F"/>
    <w:multiLevelType w:val="hybridMultilevel"/>
    <w:tmpl w:val="2E6893B4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2" w15:restartNumberingAfterBreak="0">
    <w:nsid w:val="71D66ACE"/>
    <w:multiLevelType w:val="hybridMultilevel"/>
    <w:tmpl w:val="70D0511C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3" w15:restartNumberingAfterBreak="0">
    <w:nsid w:val="735301B2"/>
    <w:multiLevelType w:val="hybridMultilevel"/>
    <w:tmpl w:val="7C36ABC6"/>
    <w:lvl w:ilvl="0" w:tplc="BCE2AF50">
      <w:start w:val="1"/>
      <w:numFmt w:val="decimal"/>
      <w:lvlText w:val="%1."/>
      <w:lvlJc w:val="left"/>
      <w:pPr>
        <w:ind w:left="400" w:hanging="400"/>
      </w:pPr>
      <w:rPr>
        <w:b w:val="0"/>
        <w:bCs w:val="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7A2F29AA"/>
    <w:multiLevelType w:val="hybridMultilevel"/>
    <w:tmpl w:val="600C47D2"/>
    <w:lvl w:ilvl="0" w:tplc="BCE2AF50">
      <w:start w:val="1"/>
      <w:numFmt w:val="decimal"/>
      <w:lvlText w:val="%1."/>
      <w:lvlJc w:val="left"/>
      <w:pPr>
        <w:ind w:left="400" w:hanging="400"/>
      </w:pPr>
      <w:rPr>
        <w:b w:val="0"/>
        <w:bCs w:val="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" w15:restartNumberingAfterBreak="0">
    <w:nsid w:val="7B8A3188"/>
    <w:multiLevelType w:val="hybridMultilevel"/>
    <w:tmpl w:val="4992C9D2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2"/>
  </w:num>
  <w:num w:numId="2">
    <w:abstractNumId w:val="3"/>
  </w:num>
  <w:num w:numId="3">
    <w:abstractNumId w:val="10"/>
  </w:num>
  <w:num w:numId="4">
    <w:abstractNumId w:val="14"/>
  </w:num>
  <w:num w:numId="5">
    <w:abstractNumId w:val="22"/>
  </w:num>
  <w:num w:numId="6">
    <w:abstractNumId w:val="19"/>
  </w:num>
  <w:num w:numId="7">
    <w:abstractNumId w:val="6"/>
  </w:num>
  <w:num w:numId="8">
    <w:abstractNumId w:val="5"/>
  </w:num>
  <w:num w:numId="9">
    <w:abstractNumId w:val="8"/>
  </w:num>
  <w:num w:numId="10">
    <w:abstractNumId w:val="16"/>
  </w:num>
  <w:num w:numId="11">
    <w:abstractNumId w:val="13"/>
  </w:num>
  <w:num w:numId="12">
    <w:abstractNumId w:val="11"/>
  </w:num>
  <w:num w:numId="13">
    <w:abstractNumId w:val="1"/>
  </w:num>
  <w:num w:numId="14">
    <w:abstractNumId w:val="25"/>
  </w:num>
  <w:num w:numId="15">
    <w:abstractNumId w:val="24"/>
  </w:num>
  <w:num w:numId="16">
    <w:abstractNumId w:val="7"/>
  </w:num>
  <w:num w:numId="17">
    <w:abstractNumId w:val="23"/>
  </w:num>
  <w:num w:numId="18">
    <w:abstractNumId w:val="15"/>
  </w:num>
  <w:num w:numId="19">
    <w:abstractNumId w:val="0"/>
  </w:num>
  <w:num w:numId="20">
    <w:abstractNumId w:val="17"/>
  </w:num>
  <w:num w:numId="21">
    <w:abstractNumId w:val="4"/>
  </w:num>
  <w:num w:numId="22">
    <w:abstractNumId w:val="18"/>
  </w:num>
  <w:num w:numId="23">
    <w:abstractNumId w:val="21"/>
  </w:num>
  <w:num w:numId="24">
    <w:abstractNumId w:val="9"/>
  </w:num>
  <w:num w:numId="25">
    <w:abstractNumId w:val="2"/>
  </w:num>
  <w:num w:numId="26">
    <w:abstractNumId w:val="20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embedTrueTypeFonts/>
  <w:embedSystemFonts/>
  <w:bordersDoNotSurroundHeader/>
  <w:bordersDoNotSurroundFooter/>
  <w:proofState w:spelling="clean"/>
  <w:attachedTemplate r:id="rId1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23C6"/>
    <w:rsid w:val="00005357"/>
    <w:rsid w:val="00010725"/>
    <w:rsid w:val="0001173B"/>
    <w:rsid w:val="000132CE"/>
    <w:rsid w:val="000146AF"/>
    <w:rsid w:val="00014E20"/>
    <w:rsid w:val="0002042B"/>
    <w:rsid w:val="000249CD"/>
    <w:rsid w:val="000266C7"/>
    <w:rsid w:val="00034978"/>
    <w:rsid w:val="0004406B"/>
    <w:rsid w:val="0005378A"/>
    <w:rsid w:val="0005533B"/>
    <w:rsid w:val="00056005"/>
    <w:rsid w:val="00060CDB"/>
    <w:rsid w:val="00065B7B"/>
    <w:rsid w:val="000660C4"/>
    <w:rsid w:val="00067AC3"/>
    <w:rsid w:val="000721EA"/>
    <w:rsid w:val="0007709E"/>
    <w:rsid w:val="00080FF7"/>
    <w:rsid w:val="00082F73"/>
    <w:rsid w:val="000918AE"/>
    <w:rsid w:val="00092B51"/>
    <w:rsid w:val="000942E7"/>
    <w:rsid w:val="000A27AB"/>
    <w:rsid w:val="000A3C0F"/>
    <w:rsid w:val="000A4106"/>
    <w:rsid w:val="000B402B"/>
    <w:rsid w:val="000B60DD"/>
    <w:rsid w:val="000C6007"/>
    <w:rsid w:val="000C625F"/>
    <w:rsid w:val="000D1AD1"/>
    <w:rsid w:val="000D37F6"/>
    <w:rsid w:val="000D3863"/>
    <w:rsid w:val="000D6B89"/>
    <w:rsid w:val="000D7014"/>
    <w:rsid w:val="000E37C6"/>
    <w:rsid w:val="000E59BD"/>
    <w:rsid w:val="000F3F63"/>
    <w:rsid w:val="000F43A5"/>
    <w:rsid w:val="000F4CFB"/>
    <w:rsid w:val="000F7E7F"/>
    <w:rsid w:val="00101009"/>
    <w:rsid w:val="00103354"/>
    <w:rsid w:val="00104DB7"/>
    <w:rsid w:val="0010671A"/>
    <w:rsid w:val="001129C9"/>
    <w:rsid w:val="00112C87"/>
    <w:rsid w:val="001143D0"/>
    <w:rsid w:val="001175C5"/>
    <w:rsid w:val="00124A43"/>
    <w:rsid w:val="00124F95"/>
    <w:rsid w:val="00132C3B"/>
    <w:rsid w:val="001608C4"/>
    <w:rsid w:val="00163C0F"/>
    <w:rsid w:val="00164BA2"/>
    <w:rsid w:val="00166F36"/>
    <w:rsid w:val="00175807"/>
    <w:rsid w:val="001770D1"/>
    <w:rsid w:val="00181F62"/>
    <w:rsid w:val="00186FDC"/>
    <w:rsid w:val="0019064A"/>
    <w:rsid w:val="00193100"/>
    <w:rsid w:val="001965F1"/>
    <w:rsid w:val="00197F56"/>
    <w:rsid w:val="001A3F05"/>
    <w:rsid w:val="001A4EAD"/>
    <w:rsid w:val="001A6DBE"/>
    <w:rsid w:val="001B0D10"/>
    <w:rsid w:val="001B246B"/>
    <w:rsid w:val="001B29B7"/>
    <w:rsid w:val="001B61EF"/>
    <w:rsid w:val="001B651B"/>
    <w:rsid w:val="001C03B0"/>
    <w:rsid w:val="001C0D2D"/>
    <w:rsid w:val="001C1462"/>
    <w:rsid w:val="001C4A25"/>
    <w:rsid w:val="001D56D0"/>
    <w:rsid w:val="001E6972"/>
    <w:rsid w:val="001E6CCF"/>
    <w:rsid w:val="001F382C"/>
    <w:rsid w:val="001F5753"/>
    <w:rsid w:val="001F5DF3"/>
    <w:rsid w:val="002116DD"/>
    <w:rsid w:val="00212F76"/>
    <w:rsid w:val="00215288"/>
    <w:rsid w:val="0022463E"/>
    <w:rsid w:val="002269E0"/>
    <w:rsid w:val="0023218B"/>
    <w:rsid w:val="00241C9E"/>
    <w:rsid w:val="00243DAA"/>
    <w:rsid w:val="00257753"/>
    <w:rsid w:val="00257996"/>
    <w:rsid w:val="00266864"/>
    <w:rsid w:val="00266890"/>
    <w:rsid w:val="0027246F"/>
    <w:rsid w:val="00274ABB"/>
    <w:rsid w:val="00274DA3"/>
    <w:rsid w:val="00274DCF"/>
    <w:rsid w:val="00275E21"/>
    <w:rsid w:val="00276863"/>
    <w:rsid w:val="00276911"/>
    <w:rsid w:val="00283FD2"/>
    <w:rsid w:val="002841EA"/>
    <w:rsid w:val="00291AA1"/>
    <w:rsid w:val="00293458"/>
    <w:rsid w:val="00293980"/>
    <w:rsid w:val="00296D2C"/>
    <w:rsid w:val="002A1498"/>
    <w:rsid w:val="002A2086"/>
    <w:rsid w:val="002A357E"/>
    <w:rsid w:val="002A5FCA"/>
    <w:rsid w:val="002B252B"/>
    <w:rsid w:val="002B456C"/>
    <w:rsid w:val="002B6A7A"/>
    <w:rsid w:val="002C24E1"/>
    <w:rsid w:val="002C5B7D"/>
    <w:rsid w:val="002C651C"/>
    <w:rsid w:val="002D34E0"/>
    <w:rsid w:val="002D629F"/>
    <w:rsid w:val="002D633B"/>
    <w:rsid w:val="002E772E"/>
    <w:rsid w:val="002F2BDF"/>
    <w:rsid w:val="002F3C2B"/>
    <w:rsid w:val="002F48AA"/>
    <w:rsid w:val="003000A5"/>
    <w:rsid w:val="0030083B"/>
    <w:rsid w:val="003009DA"/>
    <w:rsid w:val="00305E74"/>
    <w:rsid w:val="00305FF6"/>
    <w:rsid w:val="00313753"/>
    <w:rsid w:val="00321713"/>
    <w:rsid w:val="00321FF5"/>
    <w:rsid w:val="00330CA2"/>
    <w:rsid w:val="003324C5"/>
    <w:rsid w:val="00334415"/>
    <w:rsid w:val="003401BD"/>
    <w:rsid w:val="003420C9"/>
    <w:rsid w:val="00361E50"/>
    <w:rsid w:val="00362CDE"/>
    <w:rsid w:val="0037043F"/>
    <w:rsid w:val="003727FC"/>
    <w:rsid w:val="00373525"/>
    <w:rsid w:val="0038081B"/>
    <w:rsid w:val="00390D25"/>
    <w:rsid w:val="00395193"/>
    <w:rsid w:val="00395413"/>
    <w:rsid w:val="003A35A6"/>
    <w:rsid w:val="003A3C89"/>
    <w:rsid w:val="003B1A6B"/>
    <w:rsid w:val="003B6F91"/>
    <w:rsid w:val="003C40EB"/>
    <w:rsid w:val="003C55DD"/>
    <w:rsid w:val="003C7927"/>
    <w:rsid w:val="003D3502"/>
    <w:rsid w:val="003E04CA"/>
    <w:rsid w:val="003F6337"/>
    <w:rsid w:val="00400C16"/>
    <w:rsid w:val="00402CA6"/>
    <w:rsid w:val="00410AF6"/>
    <w:rsid w:val="00417809"/>
    <w:rsid w:val="004233EB"/>
    <w:rsid w:val="0042659A"/>
    <w:rsid w:val="004314F4"/>
    <w:rsid w:val="004318CA"/>
    <w:rsid w:val="00432380"/>
    <w:rsid w:val="00445E73"/>
    <w:rsid w:val="004538AA"/>
    <w:rsid w:val="004549A7"/>
    <w:rsid w:val="00457FE7"/>
    <w:rsid w:val="0046375B"/>
    <w:rsid w:val="00474F41"/>
    <w:rsid w:val="00475689"/>
    <w:rsid w:val="0047642F"/>
    <w:rsid w:val="00476F09"/>
    <w:rsid w:val="00485D76"/>
    <w:rsid w:val="00490EEF"/>
    <w:rsid w:val="00492130"/>
    <w:rsid w:val="00492D5D"/>
    <w:rsid w:val="00496C1C"/>
    <w:rsid w:val="004B1F18"/>
    <w:rsid w:val="004B2105"/>
    <w:rsid w:val="004B3800"/>
    <w:rsid w:val="004B4639"/>
    <w:rsid w:val="004C07A7"/>
    <w:rsid w:val="004C3EBD"/>
    <w:rsid w:val="004C5FCB"/>
    <w:rsid w:val="004C6AC1"/>
    <w:rsid w:val="004C7ECB"/>
    <w:rsid w:val="004D00DE"/>
    <w:rsid w:val="004D1C0F"/>
    <w:rsid w:val="004D2222"/>
    <w:rsid w:val="004D38E2"/>
    <w:rsid w:val="004E7CB0"/>
    <w:rsid w:val="004F46CD"/>
    <w:rsid w:val="004F5631"/>
    <w:rsid w:val="004F60D9"/>
    <w:rsid w:val="00500809"/>
    <w:rsid w:val="005015AB"/>
    <w:rsid w:val="00505008"/>
    <w:rsid w:val="00505C33"/>
    <w:rsid w:val="00512369"/>
    <w:rsid w:val="0051426E"/>
    <w:rsid w:val="00514F5B"/>
    <w:rsid w:val="005221EA"/>
    <w:rsid w:val="00526F4E"/>
    <w:rsid w:val="00534FF2"/>
    <w:rsid w:val="00535F70"/>
    <w:rsid w:val="005467F4"/>
    <w:rsid w:val="00563568"/>
    <w:rsid w:val="00564360"/>
    <w:rsid w:val="005645A2"/>
    <w:rsid w:val="0057468D"/>
    <w:rsid w:val="005747E0"/>
    <w:rsid w:val="005762EE"/>
    <w:rsid w:val="00580C09"/>
    <w:rsid w:val="0058270C"/>
    <w:rsid w:val="005830A9"/>
    <w:rsid w:val="00584453"/>
    <w:rsid w:val="005909C7"/>
    <w:rsid w:val="00593710"/>
    <w:rsid w:val="005A0814"/>
    <w:rsid w:val="005A3920"/>
    <w:rsid w:val="005A5012"/>
    <w:rsid w:val="005A7A1A"/>
    <w:rsid w:val="005B1015"/>
    <w:rsid w:val="005B4678"/>
    <w:rsid w:val="005B4BB9"/>
    <w:rsid w:val="005C24BD"/>
    <w:rsid w:val="005C4DD6"/>
    <w:rsid w:val="005C7C96"/>
    <w:rsid w:val="005E04BE"/>
    <w:rsid w:val="005E1D6C"/>
    <w:rsid w:val="005E280C"/>
    <w:rsid w:val="005E6F12"/>
    <w:rsid w:val="005E749A"/>
    <w:rsid w:val="005F07D1"/>
    <w:rsid w:val="005F6502"/>
    <w:rsid w:val="005F6583"/>
    <w:rsid w:val="005F68C4"/>
    <w:rsid w:val="006017D9"/>
    <w:rsid w:val="00605934"/>
    <w:rsid w:val="0061003B"/>
    <w:rsid w:val="006127E4"/>
    <w:rsid w:val="00613E40"/>
    <w:rsid w:val="00613FB5"/>
    <w:rsid w:val="006215CE"/>
    <w:rsid w:val="006228FC"/>
    <w:rsid w:val="00623F74"/>
    <w:rsid w:val="0062464F"/>
    <w:rsid w:val="00626053"/>
    <w:rsid w:val="00630BEB"/>
    <w:rsid w:val="00633566"/>
    <w:rsid w:val="00633C50"/>
    <w:rsid w:val="00635A1F"/>
    <w:rsid w:val="006376E9"/>
    <w:rsid w:val="006408D0"/>
    <w:rsid w:val="006425ED"/>
    <w:rsid w:val="006503E1"/>
    <w:rsid w:val="00651332"/>
    <w:rsid w:val="006517EB"/>
    <w:rsid w:val="006521E0"/>
    <w:rsid w:val="00652789"/>
    <w:rsid w:val="00657856"/>
    <w:rsid w:val="00660A85"/>
    <w:rsid w:val="00661F11"/>
    <w:rsid w:val="00664538"/>
    <w:rsid w:val="006647BA"/>
    <w:rsid w:val="00667A15"/>
    <w:rsid w:val="00671FDA"/>
    <w:rsid w:val="00672570"/>
    <w:rsid w:val="006810E8"/>
    <w:rsid w:val="00681545"/>
    <w:rsid w:val="00686DF5"/>
    <w:rsid w:val="00692EAF"/>
    <w:rsid w:val="006939C3"/>
    <w:rsid w:val="006940AC"/>
    <w:rsid w:val="006A0964"/>
    <w:rsid w:val="006A3239"/>
    <w:rsid w:val="006B32C1"/>
    <w:rsid w:val="006B5393"/>
    <w:rsid w:val="006B61D6"/>
    <w:rsid w:val="006C0083"/>
    <w:rsid w:val="006C04A9"/>
    <w:rsid w:val="006C07EF"/>
    <w:rsid w:val="006D237E"/>
    <w:rsid w:val="006D4308"/>
    <w:rsid w:val="006D7517"/>
    <w:rsid w:val="006D7D64"/>
    <w:rsid w:val="006E1D40"/>
    <w:rsid w:val="006E32CC"/>
    <w:rsid w:val="006E7662"/>
    <w:rsid w:val="006F15DC"/>
    <w:rsid w:val="006F23C6"/>
    <w:rsid w:val="006F4743"/>
    <w:rsid w:val="0070464A"/>
    <w:rsid w:val="007075D8"/>
    <w:rsid w:val="00707807"/>
    <w:rsid w:val="007150D9"/>
    <w:rsid w:val="00715570"/>
    <w:rsid w:val="00727F82"/>
    <w:rsid w:val="00730EAE"/>
    <w:rsid w:val="007314A1"/>
    <w:rsid w:val="00737A74"/>
    <w:rsid w:val="007413E4"/>
    <w:rsid w:val="00745605"/>
    <w:rsid w:val="0075124A"/>
    <w:rsid w:val="007537A2"/>
    <w:rsid w:val="0076460D"/>
    <w:rsid w:val="0076570C"/>
    <w:rsid w:val="00766014"/>
    <w:rsid w:val="00770872"/>
    <w:rsid w:val="0077161E"/>
    <w:rsid w:val="00777972"/>
    <w:rsid w:val="00780FA9"/>
    <w:rsid w:val="00784AD5"/>
    <w:rsid w:val="007857F5"/>
    <w:rsid w:val="00790241"/>
    <w:rsid w:val="00794085"/>
    <w:rsid w:val="007A347D"/>
    <w:rsid w:val="007A6D5E"/>
    <w:rsid w:val="007B644F"/>
    <w:rsid w:val="007B6C7B"/>
    <w:rsid w:val="007C6A01"/>
    <w:rsid w:val="007C787C"/>
    <w:rsid w:val="007D228C"/>
    <w:rsid w:val="007D601B"/>
    <w:rsid w:val="007D6EBA"/>
    <w:rsid w:val="007E1CCC"/>
    <w:rsid w:val="007E5B59"/>
    <w:rsid w:val="007E6A8F"/>
    <w:rsid w:val="007F127D"/>
    <w:rsid w:val="007F1D74"/>
    <w:rsid w:val="007F4A6D"/>
    <w:rsid w:val="00802349"/>
    <w:rsid w:val="008027BD"/>
    <w:rsid w:val="00805F76"/>
    <w:rsid w:val="00810F2C"/>
    <w:rsid w:val="0081172D"/>
    <w:rsid w:val="00813DEF"/>
    <w:rsid w:val="00815F7E"/>
    <w:rsid w:val="008240F4"/>
    <w:rsid w:val="00824BBB"/>
    <w:rsid w:val="0083389A"/>
    <w:rsid w:val="0083476B"/>
    <w:rsid w:val="00834C71"/>
    <w:rsid w:val="00834F1F"/>
    <w:rsid w:val="0084389E"/>
    <w:rsid w:val="00846575"/>
    <w:rsid w:val="0084732E"/>
    <w:rsid w:val="00850C5D"/>
    <w:rsid w:val="00855816"/>
    <w:rsid w:val="0086070F"/>
    <w:rsid w:val="0086094A"/>
    <w:rsid w:val="00865B99"/>
    <w:rsid w:val="0087078B"/>
    <w:rsid w:val="008714DC"/>
    <w:rsid w:val="008722EF"/>
    <w:rsid w:val="008726D8"/>
    <w:rsid w:val="00872E8E"/>
    <w:rsid w:val="00876DD0"/>
    <w:rsid w:val="00877829"/>
    <w:rsid w:val="0088780C"/>
    <w:rsid w:val="00891666"/>
    <w:rsid w:val="00891DF7"/>
    <w:rsid w:val="00896C93"/>
    <w:rsid w:val="008976ED"/>
    <w:rsid w:val="008A4DF8"/>
    <w:rsid w:val="008A53F9"/>
    <w:rsid w:val="008A5D9C"/>
    <w:rsid w:val="008B07E8"/>
    <w:rsid w:val="008E0DEB"/>
    <w:rsid w:val="008E1695"/>
    <w:rsid w:val="008E17A7"/>
    <w:rsid w:val="008F28DA"/>
    <w:rsid w:val="008F2E4E"/>
    <w:rsid w:val="00900CBF"/>
    <w:rsid w:val="009117AF"/>
    <w:rsid w:val="00915029"/>
    <w:rsid w:val="00916A95"/>
    <w:rsid w:val="009232D0"/>
    <w:rsid w:val="00924B22"/>
    <w:rsid w:val="0092535F"/>
    <w:rsid w:val="0092657B"/>
    <w:rsid w:val="0092691B"/>
    <w:rsid w:val="00932DCD"/>
    <w:rsid w:val="00937B44"/>
    <w:rsid w:val="00937F61"/>
    <w:rsid w:val="009458FB"/>
    <w:rsid w:val="00953787"/>
    <w:rsid w:val="00962DB5"/>
    <w:rsid w:val="009817F1"/>
    <w:rsid w:val="00983AC8"/>
    <w:rsid w:val="00983C55"/>
    <w:rsid w:val="0098700C"/>
    <w:rsid w:val="00987DE4"/>
    <w:rsid w:val="00992BE1"/>
    <w:rsid w:val="009A157C"/>
    <w:rsid w:val="009A34EE"/>
    <w:rsid w:val="009A3F2D"/>
    <w:rsid w:val="009A545B"/>
    <w:rsid w:val="009A7252"/>
    <w:rsid w:val="009B139A"/>
    <w:rsid w:val="009B7372"/>
    <w:rsid w:val="009B79F9"/>
    <w:rsid w:val="009C0F0C"/>
    <w:rsid w:val="009C2CBF"/>
    <w:rsid w:val="009C74E9"/>
    <w:rsid w:val="009D30A0"/>
    <w:rsid w:val="009D5CE2"/>
    <w:rsid w:val="009D7A0B"/>
    <w:rsid w:val="009E03E5"/>
    <w:rsid w:val="009E10FD"/>
    <w:rsid w:val="009E1770"/>
    <w:rsid w:val="009E2DE2"/>
    <w:rsid w:val="009E4C3E"/>
    <w:rsid w:val="009E6D37"/>
    <w:rsid w:val="009F3887"/>
    <w:rsid w:val="009F4414"/>
    <w:rsid w:val="009F6D9E"/>
    <w:rsid w:val="009F7863"/>
    <w:rsid w:val="00A0181F"/>
    <w:rsid w:val="00A039F0"/>
    <w:rsid w:val="00A04808"/>
    <w:rsid w:val="00A053C7"/>
    <w:rsid w:val="00A07ADA"/>
    <w:rsid w:val="00A10B1B"/>
    <w:rsid w:val="00A16175"/>
    <w:rsid w:val="00A16B10"/>
    <w:rsid w:val="00A22861"/>
    <w:rsid w:val="00A23A1E"/>
    <w:rsid w:val="00A25743"/>
    <w:rsid w:val="00A26056"/>
    <w:rsid w:val="00A26BB4"/>
    <w:rsid w:val="00A308A7"/>
    <w:rsid w:val="00A32B19"/>
    <w:rsid w:val="00A36AB7"/>
    <w:rsid w:val="00A36C10"/>
    <w:rsid w:val="00A438D4"/>
    <w:rsid w:val="00A444F8"/>
    <w:rsid w:val="00A446D4"/>
    <w:rsid w:val="00A51CA4"/>
    <w:rsid w:val="00A53AAF"/>
    <w:rsid w:val="00A542F6"/>
    <w:rsid w:val="00A56C2E"/>
    <w:rsid w:val="00A730C6"/>
    <w:rsid w:val="00A74B7F"/>
    <w:rsid w:val="00A75634"/>
    <w:rsid w:val="00A80A61"/>
    <w:rsid w:val="00A86BFE"/>
    <w:rsid w:val="00A91734"/>
    <w:rsid w:val="00A96E06"/>
    <w:rsid w:val="00A96E60"/>
    <w:rsid w:val="00AA31F7"/>
    <w:rsid w:val="00AA4924"/>
    <w:rsid w:val="00AB1709"/>
    <w:rsid w:val="00AB5A13"/>
    <w:rsid w:val="00AB663F"/>
    <w:rsid w:val="00AB72F4"/>
    <w:rsid w:val="00AC37E4"/>
    <w:rsid w:val="00AC64DD"/>
    <w:rsid w:val="00AE6B92"/>
    <w:rsid w:val="00AF249E"/>
    <w:rsid w:val="00AF368A"/>
    <w:rsid w:val="00AF3ED9"/>
    <w:rsid w:val="00B04063"/>
    <w:rsid w:val="00B060AB"/>
    <w:rsid w:val="00B06114"/>
    <w:rsid w:val="00B0616A"/>
    <w:rsid w:val="00B075B5"/>
    <w:rsid w:val="00B21473"/>
    <w:rsid w:val="00B24AC4"/>
    <w:rsid w:val="00B258F7"/>
    <w:rsid w:val="00B30E81"/>
    <w:rsid w:val="00B31371"/>
    <w:rsid w:val="00B3142E"/>
    <w:rsid w:val="00B3396F"/>
    <w:rsid w:val="00B34B96"/>
    <w:rsid w:val="00B3620B"/>
    <w:rsid w:val="00B36A99"/>
    <w:rsid w:val="00B36B87"/>
    <w:rsid w:val="00B415F6"/>
    <w:rsid w:val="00B4488E"/>
    <w:rsid w:val="00B4723C"/>
    <w:rsid w:val="00B607CC"/>
    <w:rsid w:val="00B617CB"/>
    <w:rsid w:val="00B82226"/>
    <w:rsid w:val="00B92582"/>
    <w:rsid w:val="00B948AA"/>
    <w:rsid w:val="00BA0159"/>
    <w:rsid w:val="00BA3AEC"/>
    <w:rsid w:val="00BA3F20"/>
    <w:rsid w:val="00BA5B68"/>
    <w:rsid w:val="00BB0373"/>
    <w:rsid w:val="00BB0CD9"/>
    <w:rsid w:val="00BB224C"/>
    <w:rsid w:val="00BB3520"/>
    <w:rsid w:val="00BB615F"/>
    <w:rsid w:val="00BC1A47"/>
    <w:rsid w:val="00BC2A8A"/>
    <w:rsid w:val="00BC5E0D"/>
    <w:rsid w:val="00BD19B0"/>
    <w:rsid w:val="00BD3872"/>
    <w:rsid w:val="00BD5A05"/>
    <w:rsid w:val="00BE0B04"/>
    <w:rsid w:val="00BE3E78"/>
    <w:rsid w:val="00BE4C3A"/>
    <w:rsid w:val="00BE5725"/>
    <w:rsid w:val="00BF64CE"/>
    <w:rsid w:val="00C02246"/>
    <w:rsid w:val="00C04809"/>
    <w:rsid w:val="00C10EE1"/>
    <w:rsid w:val="00C138BD"/>
    <w:rsid w:val="00C152BA"/>
    <w:rsid w:val="00C15A4B"/>
    <w:rsid w:val="00C218DF"/>
    <w:rsid w:val="00C21F0F"/>
    <w:rsid w:val="00C22570"/>
    <w:rsid w:val="00C25836"/>
    <w:rsid w:val="00C269D2"/>
    <w:rsid w:val="00C26CE5"/>
    <w:rsid w:val="00C27BF9"/>
    <w:rsid w:val="00C322C3"/>
    <w:rsid w:val="00C322EC"/>
    <w:rsid w:val="00C32D5D"/>
    <w:rsid w:val="00C34097"/>
    <w:rsid w:val="00C420A6"/>
    <w:rsid w:val="00C43F29"/>
    <w:rsid w:val="00C47CE4"/>
    <w:rsid w:val="00C51DEE"/>
    <w:rsid w:val="00C51E3A"/>
    <w:rsid w:val="00C62F10"/>
    <w:rsid w:val="00C6637A"/>
    <w:rsid w:val="00C668C4"/>
    <w:rsid w:val="00C70C88"/>
    <w:rsid w:val="00C70E40"/>
    <w:rsid w:val="00C71D32"/>
    <w:rsid w:val="00C721BF"/>
    <w:rsid w:val="00C731E5"/>
    <w:rsid w:val="00C755F5"/>
    <w:rsid w:val="00C75634"/>
    <w:rsid w:val="00C75D08"/>
    <w:rsid w:val="00C842F2"/>
    <w:rsid w:val="00C87BBC"/>
    <w:rsid w:val="00C916AE"/>
    <w:rsid w:val="00C96B2B"/>
    <w:rsid w:val="00C96BCD"/>
    <w:rsid w:val="00CA0812"/>
    <w:rsid w:val="00CA3752"/>
    <w:rsid w:val="00CA6B73"/>
    <w:rsid w:val="00CB0E75"/>
    <w:rsid w:val="00CB1322"/>
    <w:rsid w:val="00CB3C38"/>
    <w:rsid w:val="00CB40A5"/>
    <w:rsid w:val="00CB77CC"/>
    <w:rsid w:val="00CC1F2B"/>
    <w:rsid w:val="00CC4CAE"/>
    <w:rsid w:val="00CC571F"/>
    <w:rsid w:val="00CC5889"/>
    <w:rsid w:val="00CD2BE0"/>
    <w:rsid w:val="00CD623F"/>
    <w:rsid w:val="00CD7CEC"/>
    <w:rsid w:val="00CE48AB"/>
    <w:rsid w:val="00CE59F6"/>
    <w:rsid w:val="00CF2F6B"/>
    <w:rsid w:val="00CF3E07"/>
    <w:rsid w:val="00CF7886"/>
    <w:rsid w:val="00D1051F"/>
    <w:rsid w:val="00D125BF"/>
    <w:rsid w:val="00D233F5"/>
    <w:rsid w:val="00D2450E"/>
    <w:rsid w:val="00D24A17"/>
    <w:rsid w:val="00D27DD6"/>
    <w:rsid w:val="00D3195D"/>
    <w:rsid w:val="00D331C0"/>
    <w:rsid w:val="00D40A50"/>
    <w:rsid w:val="00D42B20"/>
    <w:rsid w:val="00D45550"/>
    <w:rsid w:val="00D45FC6"/>
    <w:rsid w:val="00D465C8"/>
    <w:rsid w:val="00D4695E"/>
    <w:rsid w:val="00D47304"/>
    <w:rsid w:val="00D47751"/>
    <w:rsid w:val="00D52D8A"/>
    <w:rsid w:val="00D55FBA"/>
    <w:rsid w:val="00D56226"/>
    <w:rsid w:val="00D5650B"/>
    <w:rsid w:val="00D57BA1"/>
    <w:rsid w:val="00D6387C"/>
    <w:rsid w:val="00D7089F"/>
    <w:rsid w:val="00D711D6"/>
    <w:rsid w:val="00D7427F"/>
    <w:rsid w:val="00D8127C"/>
    <w:rsid w:val="00D83AAC"/>
    <w:rsid w:val="00D84653"/>
    <w:rsid w:val="00D84675"/>
    <w:rsid w:val="00D86621"/>
    <w:rsid w:val="00D946F9"/>
    <w:rsid w:val="00D94FF9"/>
    <w:rsid w:val="00DC3CD7"/>
    <w:rsid w:val="00DC4058"/>
    <w:rsid w:val="00DC67CC"/>
    <w:rsid w:val="00DD17C0"/>
    <w:rsid w:val="00DD1AEE"/>
    <w:rsid w:val="00DD56FA"/>
    <w:rsid w:val="00DD7807"/>
    <w:rsid w:val="00DD7BC9"/>
    <w:rsid w:val="00DE45D8"/>
    <w:rsid w:val="00DF02C3"/>
    <w:rsid w:val="00DF3DCE"/>
    <w:rsid w:val="00DF777D"/>
    <w:rsid w:val="00E00684"/>
    <w:rsid w:val="00E10F47"/>
    <w:rsid w:val="00E11412"/>
    <w:rsid w:val="00E17BE7"/>
    <w:rsid w:val="00E21402"/>
    <w:rsid w:val="00E32448"/>
    <w:rsid w:val="00E3360C"/>
    <w:rsid w:val="00E33942"/>
    <w:rsid w:val="00E363DE"/>
    <w:rsid w:val="00E427D9"/>
    <w:rsid w:val="00E428E5"/>
    <w:rsid w:val="00E50F29"/>
    <w:rsid w:val="00E51A71"/>
    <w:rsid w:val="00E55698"/>
    <w:rsid w:val="00E55D7C"/>
    <w:rsid w:val="00E560EB"/>
    <w:rsid w:val="00E62CE8"/>
    <w:rsid w:val="00E6469B"/>
    <w:rsid w:val="00E65D63"/>
    <w:rsid w:val="00E729A7"/>
    <w:rsid w:val="00E74518"/>
    <w:rsid w:val="00E86CAE"/>
    <w:rsid w:val="00E95DA3"/>
    <w:rsid w:val="00EA1114"/>
    <w:rsid w:val="00EA46E8"/>
    <w:rsid w:val="00EB0C16"/>
    <w:rsid w:val="00EB0F48"/>
    <w:rsid w:val="00EB2B5A"/>
    <w:rsid w:val="00EB68B1"/>
    <w:rsid w:val="00EC22EB"/>
    <w:rsid w:val="00EC2475"/>
    <w:rsid w:val="00EC6C5B"/>
    <w:rsid w:val="00ED163C"/>
    <w:rsid w:val="00ED1A91"/>
    <w:rsid w:val="00ED40F6"/>
    <w:rsid w:val="00ED452F"/>
    <w:rsid w:val="00ED48F6"/>
    <w:rsid w:val="00ED5A63"/>
    <w:rsid w:val="00ED5AAF"/>
    <w:rsid w:val="00ED6A05"/>
    <w:rsid w:val="00ED7773"/>
    <w:rsid w:val="00ED7F0C"/>
    <w:rsid w:val="00EE1625"/>
    <w:rsid w:val="00EE672B"/>
    <w:rsid w:val="00F032E4"/>
    <w:rsid w:val="00F051CD"/>
    <w:rsid w:val="00F12EAB"/>
    <w:rsid w:val="00F132D0"/>
    <w:rsid w:val="00F1500F"/>
    <w:rsid w:val="00F16B8D"/>
    <w:rsid w:val="00F24438"/>
    <w:rsid w:val="00F26DF5"/>
    <w:rsid w:val="00F3023C"/>
    <w:rsid w:val="00F31656"/>
    <w:rsid w:val="00F41B45"/>
    <w:rsid w:val="00F449A3"/>
    <w:rsid w:val="00F45D36"/>
    <w:rsid w:val="00F47BC4"/>
    <w:rsid w:val="00F5024C"/>
    <w:rsid w:val="00F518C0"/>
    <w:rsid w:val="00F5221F"/>
    <w:rsid w:val="00F52248"/>
    <w:rsid w:val="00F54162"/>
    <w:rsid w:val="00F54FC3"/>
    <w:rsid w:val="00F55614"/>
    <w:rsid w:val="00F564F6"/>
    <w:rsid w:val="00F6027E"/>
    <w:rsid w:val="00F62C42"/>
    <w:rsid w:val="00F65321"/>
    <w:rsid w:val="00F66ED5"/>
    <w:rsid w:val="00F67ECC"/>
    <w:rsid w:val="00F72052"/>
    <w:rsid w:val="00F7228A"/>
    <w:rsid w:val="00F732B2"/>
    <w:rsid w:val="00F73346"/>
    <w:rsid w:val="00F77D0C"/>
    <w:rsid w:val="00F81103"/>
    <w:rsid w:val="00F91508"/>
    <w:rsid w:val="00F92AC2"/>
    <w:rsid w:val="00F93E6E"/>
    <w:rsid w:val="00F96022"/>
    <w:rsid w:val="00F96828"/>
    <w:rsid w:val="00FB228B"/>
    <w:rsid w:val="00FB4CD3"/>
    <w:rsid w:val="00FB7150"/>
    <w:rsid w:val="00FC4273"/>
    <w:rsid w:val="00FC4963"/>
    <w:rsid w:val="00FC5CF7"/>
    <w:rsid w:val="00FC7AE6"/>
    <w:rsid w:val="00FD0327"/>
    <w:rsid w:val="00FD09D7"/>
    <w:rsid w:val="00FD123C"/>
    <w:rsid w:val="00FD1E3E"/>
    <w:rsid w:val="00FD280F"/>
    <w:rsid w:val="00FD7FC0"/>
    <w:rsid w:val="00FE0A0E"/>
    <w:rsid w:val="00FE0B44"/>
    <w:rsid w:val="00FE45A6"/>
    <w:rsid w:val="00FE573D"/>
    <w:rsid w:val="00FF69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9BD2560"/>
  <w15:chartTrackingRefBased/>
  <w15:docId w15:val="{DE718594-4BBE-4932-9D29-718C7EE882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ko-KR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27BF9"/>
  </w:style>
  <w:style w:type="paragraph" w:styleId="1">
    <w:name w:val="heading 1"/>
    <w:basedOn w:val="a"/>
    <w:next w:val="a"/>
    <w:link w:val="1Char"/>
    <w:uiPriority w:val="9"/>
    <w:qFormat/>
    <w:rsid w:val="000D6B89"/>
    <w:pPr>
      <w:pBdr>
        <w:top w:val="single" w:sz="24" w:space="0" w:color="3494BA" w:themeColor="accent1"/>
        <w:left w:val="single" w:sz="24" w:space="0" w:color="3494BA" w:themeColor="accent1"/>
        <w:bottom w:val="single" w:sz="24" w:space="0" w:color="3494BA" w:themeColor="accent1"/>
        <w:right w:val="single" w:sz="24" w:space="0" w:color="3494BA" w:themeColor="accent1"/>
      </w:pBdr>
      <w:shd w:val="clear" w:color="auto" w:fill="3494BA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Char"/>
    <w:uiPriority w:val="9"/>
    <w:unhideWhenUsed/>
    <w:qFormat/>
    <w:rsid w:val="00D45FC6"/>
    <w:pPr>
      <w:pBdr>
        <w:top w:val="single" w:sz="24" w:space="0" w:color="D4EAF3" w:themeColor="accent1" w:themeTint="33"/>
        <w:left w:val="single" w:sz="24" w:space="0" w:color="D4EAF3" w:themeColor="accent1" w:themeTint="33"/>
        <w:bottom w:val="single" w:sz="24" w:space="0" w:color="D4EAF3" w:themeColor="accent1" w:themeTint="33"/>
        <w:right w:val="single" w:sz="24" w:space="0" w:color="D4EAF3" w:themeColor="accent1" w:themeTint="33"/>
      </w:pBdr>
      <w:shd w:val="clear" w:color="auto" w:fill="D4EAF3" w:themeFill="accent1" w:themeFillTint="33"/>
      <w:spacing w:after="0"/>
      <w:outlineLvl w:val="1"/>
    </w:pPr>
    <w:rPr>
      <w:spacing w:val="15"/>
    </w:rPr>
  </w:style>
  <w:style w:type="paragraph" w:styleId="3">
    <w:name w:val="heading 3"/>
    <w:basedOn w:val="a"/>
    <w:next w:val="a"/>
    <w:link w:val="3Char"/>
    <w:uiPriority w:val="9"/>
    <w:unhideWhenUsed/>
    <w:qFormat/>
    <w:rsid w:val="00D45FC6"/>
    <w:pPr>
      <w:pBdr>
        <w:top w:val="single" w:sz="6" w:space="2" w:color="3494BA" w:themeColor="accent1"/>
      </w:pBdr>
      <w:spacing w:before="300" w:after="0"/>
      <w:outlineLvl w:val="2"/>
    </w:pPr>
    <w:rPr>
      <w:color w:val="1A495C" w:themeColor="accent1" w:themeShade="7F"/>
      <w:spacing w:val="15"/>
    </w:rPr>
  </w:style>
  <w:style w:type="paragraph" w:styleId="4">
    <w:name w:val="heading 4"/>
    <w:basedOn w:val="a"/>
    <w:next w:val="a"/>
    <w:link w:val="4Char"/>
    <w:uiPriority w:val="9"/>
    <w:unhideWhenUsed/>
    <w:qFormat/>
    <w:rsid w:val="000D6B89"/>
    <w:pPr>
      <w:pBdr>
        <w:top w:val="dotted" w:sz="6" w:space="2" w:color="3494BA" w:themeColor="accent1"/>
      </w:pBdr>
      <w:spacing w:before="200" w:after="0"/>
      <w:outlineLvl w:val="3"/>
    </w:pPr>
    <w:rPr>
      <w:caps/>
      <w:color w:val="276E8B" w:themeColor="accent1" w:themeShade="BF"/>
      <w:spacing w:val="10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0D6B89"/>
    <w:pPr>
      <w:pBdr>
        <w:bottom w:val="single" w:sz="6" w:space="1" w:color="3494BA" w:themeColor="accent1"/>
      </w:pBdr>
      <w:spacing w:before="200" w:after="0"/>
      <w:outlineLvl w:val="4"/>
    </w:pPr>
    <w:rPr>
      <w:caps/>
      <w:color w:val="276E8B" w:themeColor="accent1" w:themeShade="BF"/>
      <w:spacing w:val="10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0D6B89"/>
    <w:pPr>
      <w:pBdr>
        <w:bottom w:val="dotted" w:sz="6" w:space="1" w:color="3494BA" w:themeColor="accent1"/>
      </w:pBdr>
      <w:spacing w:before="200" w:after="0"/>
      <w:outlineLvl w:val="5"/>
    </w:pPr>
    <w:rPr>
      <w:caps/>
      <w:color w:val="276E8B" w:themeColor="accent1" w:themeShade="BF"/>
      <w:spacing w:val="10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0D6B89"/>
    <w:pPr>
      <w:spacing w:before="200" w:after="0"/>
      <w:outlineLvl w:val="6"/>
    </w:pPr>
    <w:rPr>
      <w:caps/>
      <w:color w:val="276E8B" w:themeColor="accent1" w:themeShade="BF"/>
      <w:spacing w:val="10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0D6B89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0D6B89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0D6B89"/>
    <w:rPr>
      <w:caps/>
      <w:color w:val="FFFFFF" w:themeColor="background1"/>
      <w:spacing w:val="15"/>
      <w:sz w:val="22"/>
      <w:szCs w:val="22"/>
      <w:shd w:val="clear" w:color="auto" w:fill="3494BA" w:themeFill="accent1"/>
    </w:rPr>
  </w:style>
  <w:style w:type="character" w:customStyle="1" w:styleId="2Char">
    <w:name w:val="제목 2 Char"/>
    <w:basedOn w:val="a0"/>
    <w:link w:val="2"/>
    <w:uiPriority w:val="9"/>
    <w:rsid w:val="00D45FC6"/>
    <w:rPr>
      <w:spacing w:val="15"/>
      <w:shd w:val="clear" w:color="auto" w:fill="D4EAF3" w:themeFill="accent1" w:themeFillTint="33"/>
    </w:rPr>
  </w:style>
  <w:style w:type="character" w:customStyle="1" w:styleId="3Char">
    <w:name w:val="제목 3 Char"/>
    <w:basedOn w:val="a0"/>
    <w:link w:val="3"/>
    <w:uiPriority w:val="9"/>
    <w:rsid w:val="00D45FC6"/>
    <w:rPr>
      <w:color w:val="1A495C" w:themeColor="accent1" w:themeShade="7F"/>
      <w:spacing w:val="15"/>
    </w:rPr>
  </w:style>
  <w:style w:type="character" w:customStyle="1" w:styleId="4Char">
    <w:name w:val="제목 4 Char"/>
    <w:basedOn w:val="a0"/>
    <w:link w:val="4"/>
    <w:uiPriority w:val="9"/>
    <w:rsid w:val="000D6B89"/>
    <w:rPr>
      <w:caps/>
      <w:color w:val="276E8B" w:themeColor="accent1" w:themeShade="BF"/>
      <w:spacing w:val="10"/>
    </w:rPr>
  </w:style>
  <w:style w:type="character" w:customStyle="1" w:styleId="5Char">
    <w:name w:val="제목 5 Char"/>
    <w:basedOn w:val="a0"/>
    <w:link w:val="5"/>
    <w:uiPriority w:val="9"/>
    <w:semiHidden/>
    <w:rsid w:val="000D6B89"/>
    <w:rPr>
      <w:caps/>
      <w:color w:val="276E8B" w:themeColor="accent1" w:themeShade="BF"/>
      <w:spacing w:val="10"/>
    </w:rPr>
  </w:style>
  <w:style w:type="character" w:customStyle="1" w:styleId="6Char">
    <w:name w:val="제목 6 Char"/>
    <w:basedOn w:val="a0"/>
    <w:link w:val="6"/>
    <w:uiPriority w:val="9"/>
    <w:semiHidden/>
    <w:rsid w:val="000D6B89"/>
    <w:rPr>
      <w:caps/>
      <w:color w:val="276E8B" w:themeColor="accent1" w:themeShade="BF"/>
      <w:spacing w:val="10"/>
    </w:rPr>
  </w:style>
  <w:style w:type="character" w:customStyle="1" w:styleId="7Char">
    <w:name w:val="제목 7 Char"/>
    <w:basedOn w:val="a0"/>
    <w:link w:val="7"/>
    <w:uiPriority w:val="9"/>
    <w:semiHidden/>
    <w:rsid w:val="000D6B89"/>
    <w:rPr>
      <w:caps/>
      <w:color w:val="276E8B" w:themeColor="accent1" w:themeShade="BF"/>
      <w:spacing w:val="10"/>
    </w:rPr>
  </w:style>
  <w:style w:type="character" w:customStyle="1" w:styleId="8Char">
    <w:name w:val="제목 8 Char"/>
    <w:basedOn w:val="a0"/>
    <w:link w:val="8"/>
    <w:uiPriority w:val="9"/>
    <w:semiHidden/>
    <w:rsid w:val="000D6B89"/>
    <w:rPr>
      <w:caps/>
      <w:spacing w:val="10"/>
      <w:sz w:val="18"/>
      <w:szCs w:val="18"/>
    </w:rPr>
  </w:style>
  <w:style w:type="character" w:customStyle="1" w:styleId="9Char">
    <w:name w:val="제목 9 Char"/>
    <w:basedOn w:val="a0"/>
    <w:link w:val="9"/>
    <w:uiPriority w:val="9"/>
    <w:semiHidden/>
    <w:rsid w:val="000D6B89"/>
    <w:rPr>
      <w:i/>
      <w:iCs/>
      <w:caps/>
      <w:spacing w:val="10"/>
      <w:sz w:val="18"/>
      <w:szCs w:val="18"/>
    </w:rPr>
  </w:style>
  <w:style w:type="paragraph" w:styleId="a3">
    <w:name w:val="caption"/>
    <w:basedOn w:val="a"/>
    <w:next w:val="a"/>
    <w:uiPriority w:val="35"/>
    <w:semiHidden/>
    <w:unhideWhenUsed/>
    <w:qFormat/>
    <w:rsid w:val="000D6B89"/>
    <w:rPr>
      <w:b/>
      <w:bCs/>
      <w:color w:val="276E8B" w:themeColor="accent1" w:themeShade="BF"/>
      <w:sz w:val="16"/>
      <w:szCs w:val="16"/>
    </w:rPr>
  </w:style>
  <w:style w:type="paragraph" w:styleId="a4">
    <w:name w:val="Title"/>
    <w:basedOn w:val="a"/>
    <w:next w:val="a"/>
    <w:link w:val="Char"/>
    <w:uiPriority w:val="10"/>
    <w:qFormat/>
    <w:rsid w:val="000D6B89"/>
    <w:pPr>
      <w:spacing w:before="0" w:after="0"/>
    </w:pPr>
    <w:rPr>
      <w:rFonts w:asciiTheme="majorHAnsi" w:eastAsiaTheme="majorEastAsia" w:hAnsiTheme="majorHAnsi" w:cstheme="majorBidi"/>
      <w:caps/>
      <w:color w:val="3494BA" w:themeColor="accent1"/>
      <w:spacing w:val="10"/>
      <w:sz w:val="52"/>
      <w:szCs w:val="52"/>
    </w:rPr>
  </w:style>
  <w:style w:type="character" w:customStyle="1" w:styleId="Char">
    <w:name w:val="제목 Char"/>
    <w:basedOn w:val="a0"/>
    <w:link w:val="a4"/>
    <w:uiPriority w:val="10"/>
    <w:rsid w:val="000D6B89"/>
    <w:rPr>
      <w:rFonts w:asciiTheme="majorHAnsi" w:eastAsiaTheme="majorEastAsia" w:hAnsiTheme="majorHAnsi" w:cstheme="majorBidi"/>
      <w:caps/>
      <w:color w:val="3494BA" w:themeColor="accent1"/>
      <w:spacing w:val="10"/>
      <w:sz w:val="52"/>
      <w:szCs w:val="52"/>
    </w:rPr>
  </w:style>
  <w:style w:type="paragraph" w:styleId="a5">
    <w:name w:val="Subtitle"/>
    <w:basedOn w:val="a"/>
    <w:next w:val="a"/>
    <w:link w:val="Char0"/>
    <w:uiPriority w:val="11"/>
    <w:qFormat/>
    <w:rsid w:val="000D6B89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Char0">
    <w:name w:val="부제 Char"/>
    <w:basedOn w:val="a0"/>
    <w:link w:val="a5"/>
    <w:uiPriority w:val="11"/>
    <w:rsid w:val="000D6B89"/>
    <w:rPr>
      <w:caps/>
      <w:color w:val="595959" w:themeColor="text1" w:themeTint="A6"/>
      <w:spacing w:val="10"/>
      <w:sz w:val="21"/>
      <w:szCs w:val="21"/>
    </w:rPr>
  </w:style>
  <w:style w:type="character" w:styleId="a6">
    <w:name w:val="Strong"/>
    <w:uiPriority w:val="22"/>
    <w:qFormat/>
    <w:rsid w:val="000D6B89"/>
    <w:rPr>
      <w:b/>
      <w:bCs/>
    </w:rPr>
  </w:style>
  <w:style w:type="character" w:styleId="a7">
    <w:name w:val="Emphasis"/>
    <w:uiPriority w:val="20"/>
    <w:qFormat/>
    <w:rsid w:val="000D6B89"/>
    <w:rPr>
      <w:caps/>
      <w:color w:val="1A495C" w:themeColor="accent1" w:themeShade="7F"/>
      <w:spacing w:val="5"/>
    </w:rPr>
  </w:style>
  <w:style w:type="paragraph" w:styleId="a8">
    <w:name w:val="No Spacing"/>
    <w:link w:val="Char1"/>
    <w:uiPriority w:val="1"/>
    <w:qFormat/>
    <w:rsid w:val="000D6B89"/>
    <w:pPr>
      <w:spacing w:after="0" w:line="240" w:lineRule="auto"/>
    </w:pPr>
  </w:style>
  <w:style w:type="paragraph" w:styleId="a9">
    <w:name w:val="Quote"/>
    <w:basedOn w:val="a"/>
    <w:next w:val="a"/>
    <w:link w:val="Char2"/>
    <w:uiPriority w:val="29"/>
    <w:qFormat/>
    <w:rsid w:val="000D6B89"/>
    <w:rPr>
      <w:i/>
      <w:iCs/>
      <w:sz w:val="24"/>
      <w:szCs w:val="24"/>
    </w:rPr>
  </w:style>
  <w:style w:type="character" w:customStyle="1" w:styleId="Char2">
    <w:name w:val="인용 Char"/>
    <w:basedOn w:val="a0"/>
    <w:link w:val="a9"/>
    <w:uiPriority w:val="29"/>
    <w:rsid w:val="000D6B89"/>
    <w:rPr>
      <w:i/>
      <w:iCs/>
      <w:sz w:val="24"/>
      <w:szCs w:val="24"/>
    </w:rPr>
  </w:style>
  <w:style w:type="paragraph" w:styleId="aa">
    <w:name w:val="Intense Quote"/>
    <w:basedOn w:val="a"/>
    <w:next w:val="a"/>
    <w:link w:val="Char3"/>
    <w:uiPriority w:val="30"/>
    <w:qFormat/>
    <w:rsid w:val="000D6B89"/>
    <w:pPr>
      <w:spacing w:before="240" w:after="240" w:line="240" w:lineRule="auto"/>
      <w:ind w:left="1080" w:right="1080"/>
      <w:jc w:val="center"/>
    </w:pPr>
    <w:rPr>
      <w:color w:val="3494BA" w:themeColor="accent1"/>
      <w:sz w:val="24"/>
      <w:szCs w:val="24"/>
    </w:rPr>
  </w:style>
  <w:style w:type="character" w:customStyle="1" w:styleId="Char3">
    <w:name w:val="강한 인용 Char"/>
    <w:basedOn w:val="a0"/>
    <w:link w:val="aa"/>
    <w:uiPriority w:val="30"/>
    <w:rsid w:val="000D6B89"/>
    <w:rPr>
      <w:color w:val="3494BA" w:themeColor="accent1"/>
      <w:sz w:val="24"/>
      <w:szCs w:val="24"/>
    </w:rPr>
  </w:style>
  <w:style w:type="character" w:styleId="ab">
    <w:name w:val="Subtle Emphasis"/>
    <w:uiPriority w:val="19"/>
    <w:qFormat/>
    <w:rsid w:val="000D6B89"/>
    <w:rPr>
      <w:i/>
      <w:iCs/>
      <w:color w:val="1A495C" w:themeColor="accent1" w:themeShade="7F"/>
    </w:rPr>
  </w:style>
  <w:style w:type="character" w:styleId="ac">
    <w:name w:val="Intense Emphasis"/>
    <w:uiPriority w:val="21"/>
    <w:qFormat/>
    <w:rsid w:val="000D6B89"/>
    <w:rPr>
      <w:b/>
      <w:bCs/>
      <w:caps/>
      <w:color w:val="1A495C" w:themeColor="accent1" w:themeShade="7F"/>
      <w:spacing w:val="10"/>
    </w:rPr>
  </w:style>
  <w:style w:type="character" w:styleId="ad">
    <w:name w:val="Subtle Reference"/>
    <w:uiPriority w:val="31"/>
    <w:qFormat/>
    <w:rsid w:val="000D6B89"/>
    <w:rPr>
      <w:b/>
      <w:bCs/>
      <w:color w:val="3494BA" w:themeColor="accent1"/>
    </w:rPr>
  </w:style>
  <w:style w:type="character" w:styleId="ae">
    <w:name w:val="Intense Reference"/>
    <w:uiPriority w:val="32"/>
    <w:qFormat/>
    <w:rsid w:val="000D6B89"/>
    <w:rPr>
      <w:b/>
      <w:bCs/>
      <w:i/>
      <w:iCs/>
      <w:caps/>
      <w:color w:val="3494BA" w:themeColor="accent1"/>
    </w:rPr>
  </w:style>
  <w:style w:type="character" w:styleId="af">
    <w:name w:val="Book Title"/>
    <w:uiPriority w:val="33"/>
    <w:qFormat/>
    <w:rsid w:val="000D6B89"/>
    <w:rPr>
      <w:b/>
      <w:bCs/>
      <w:i/>
      <w:iCs/>
      <w:spacing w:val="0"/>
    </w:rPr>
  </w:style>
  <w:style w:type="paragraph" w:styleId="TOC">
    <w:name w:val="TOC Heading"/>
    <w:basedOn w:val="1"/>
    <w:next w:val="a"/>
    <w:uiPriority w:val="39"/>
    <w:unhideWhenUsed/>
    <w:qFormat/>
    <w:rsid w:val="000D6B89"/>
    <w:pPr>
      <w:outlineLvl w:val="9"/>
    </w:pPr>
  </w:style>
  <w:style w:type="paragraph" w:styleId="af0">
    <w:name w:val="header"/>
    <w:basedOn w:val="a"/>
    <w:link w:val="Char4"/>
    <w:uiPriority w:val="99"/>
    <w:unhideWhenUsed/>
    <w:rsid w:val="00AC37E4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머리글 Char"/>
    <w:basedOn w:val="a0"/>
    <w:link w:val="af0"/>
    <w:uiPriority w:val="99"/>
    <w:rsid w:val="00AC37E4"/>
  </w:style>
  <w:style w:type="paragraph" w:styleId="af1">
    <w:name w:val="footer"/>
    <w:basedOn w:val="a"/>
    <w:link w:val="Char5"/>
    <w:uiPriority w:val="99"/>
    <w:unhideWhenUsed/>
    <w:rsid w:val="00AC37E4"/>
    <w:pPr>
      <w:tabs>
        <w:tab w:val="center" w:pos="4513"/>
        <w:tab w:val="right" w:pos="9026"/>
      </w:tabs>
      <w:snapToGrid w:val="0"/>
    </w:pPr>
  </w:style>
  <w:style w:type="character" w:customStyle="1" w:styleId="Char5">
    <w:name w:val="바닥글 Char"/>
    <w:basedOn w:val="a0"/>
    <w:link w:val="af1"/>
    <w:uiPriority w:val="99"/>
    <w:rsid w:val="00AC37E4"/>
  </w:style>
  <w:style w:type="character" w:customStyle="1" w:styleId="Char1">
    <w:name w:val="간격 없음 Char"/>
    <w:basedOn w:val="a0"/>
    <w:link w:val="a8"/>
    <w:uiPriority w:val="1"/>
    <w:rsid w:val="006F23C6"/>
  </w:style>
  <w:style w:type="paragraph" w:styleId="10">
    <w:name w:val="toc 1"/>
    <w:basedOn w:val="a"/>
    <w:next w:val="a"/>
    <w:autoRedefine/>
    <w:uiPriority w:val="39"/>
    <w:unhideWhenUsed/>
    <w:rsid w:val="001A4EAD"/>
  </w:style>
  <w:style w:type="paragraph" w:styleId="20">
    <w:name w:val="toc 2"/>
    <w:basedOn w:val="a"/>
    <w:next w:val="a"/>
    <w:autoRedefine/>
    <w:uiPriority w:val="39"/>
    <w:unhideWhenUsed/>
    <w:rsid w:val="00FB228B"/>
    <w:pPr>
      <w:tabs>
        <w:tab w:val="right" w:leader="dot" w:pos="10456"/>
      </w:tabs>
      <w:ind w:leftChars="200" w:left="392"/>
    </w:pPr>
    <w:rPr>
      <w:noProof/>
      <w:sz w:val="14"/>
      <w:szCs w:val="14"/>
    </w:rPr>
  </w:style>
  <w:style w:type="paragraph" w:styleId="30">
    <w:name w:val="toc 3"/>
    <w:basedOn w:val="a"/>
    <w:next w:val="a"/>
    <w:autoRedefine/>
    <w:uiPriority w:val="39"/>
    <w:unhideWhenUsed/>
    <w:rsid w:val="001A4EAD"/>
    <w:pPr>
      <w:ind w:leftChars="400" w:left="850"/>
    </w:pPr>
  </w:style>
  <w:style w:type="character" w:styleId="af2">
    <w:name w:val="Hyperlink"/>
    <w:basedOn w:val="a0"/>
    <w:uiPriority w:val="99"/>
    <w:unhideWhenUsed/>
    <w:rsid w:val="001A4EAD"/>
    <w:rPr>
      <w:color w:val="6B9F25" w:themeColor="hyperlink"/>
      <w:u w:val="single"/>
    </w:rPr>
  </w:style>
  <w:style w:type="paragraph" w:styleId="af3">
    <w:name w:val="Normal (Web)"/>
    <w:basedOn w:val="a"/>
    <w:uiPriority w:val="99"/>
    <w:semiHidden/>
    <w:unhideWhenUsed/>
    <w:rsid w:val="006517EB"/>
    <w:pPr>
      <w:spacing w:beforeAutospacing="1" w:after="100" w:afterAutospacing="1" w:line="240" w:lineRule="auto"/>
    </w:pPr>
    <w:rPr>
      <w:rFonts w:ascii="굴림" w:eastAsia="굴림" w:hAnsi="굴림" w:cs="굴림"/>
      <w:sz w:val="24"/>
      <w:szCs w:val="24"/>
    </w:rPr>
  </w:style>
  <w:style w:type="paragraph" w:styleId="af4">
    <w:name w:val="List Paragraph"/>
    <w:basedOn w:val="a"/>
    <w:uiPriority w:val="34"/>
    <w:qFormat/>
    <w:rsid w:val="00671FDA"/>
    <w:pPr>
      <w:ind w:leftChars="400" w:left="800"/>
    </w:pPr>
  </w:style>
  <w:style w:type="table" w:styleId="af5">
    <w:name w:val="Table Grid"/>
    <w:basedOn w:val="a1"/>
    <w:uiPriority w:val="39"/>
    <w:rsid w:val="002269E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3-2">
    <w:name w:val="List Table 3 Accent 2"/>
    <w:basedOn w:val="a1"/>
    <w:uiPriority w:val="48"/>
    <w:rsid w:val="002269E0"/>
    <w:pPr>
      <w:spacing w:after="0" w:line="240" w:lineRule="auto"/>
    </w:pPr>
    <w:tblPr>
      <w:tblStyleRowBandSize w:val="1"/>
      <w:tblStyleColBandSize w:val="1"/>
      <w:tblBorders>
        <w:top w:val="single" w:sz="4" w:space="0" w:color="58B6C0" w:themeColor="accent2"/>
        <w:left w:val="single" w:sz="4" w:space="0" w:color="58B6C0" w:themeColor="accent2"/>
        <w:bottom w:val="single" w:sz="4" w:space="0" w:color="58B6C0" w:themeColor="accent2"/>
        <w:right w:val="single" w:sz="4" w:space="0" w:color="58B6C0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8B6C0" w:themeFill="accent2"/>
      </w:tcPr>
    </w:tblStylePr>
    <w:tblStylePr w:type="lastRow">
      <w:rPr>
        <w:b/>
        <w:bCs/>
      </w:rPr>
      <w:tblPr/>
      <w:tcPr>
        <w:tcBorders>
          <w:top w:val="double" w:sz="4" w:space="0" w:color="58B6C0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8B6C0" w:themeColor="accent2"/>
          <w:right w:val="single" w:sz="4" w:space="0" w:color="58B6C0" w:themeColor="accent2"/>
        </w:tcBorders>
      </w:tcPr>
    </w:tblStylePr>
    <w:tblStylePr w:type="band1Horz">
      <w:tblPr/>
      <w:tcPr>
        <w:tcBorders>
          <w:top w:val="single" w:sz="4" w:space="0" w:color="58B6C0" w:themeColor="accent2"/>
          <w:bottom w:val="single" w:sz="4" w:space="0" w:color="58B6C0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8B6C0" w:themeColor="accent2"/>
          <w:left w:val="nil"/>
        </w:tcBorders>
      </w:tcPr>
    </w:tblStylePr>
    <w:tblStylePr w:type="swCell">
      <w:tblPr/>
      <w:tcPr>
        <w:tcBorders>
          <w:top w:val="double" w:sz="4" w:space="0" w:color="58B6C0" w:themeColor="accent2"/>
          <w:right w:val="nil"/>
        </w:tcBorders>
      </w:tcPr>
    </w:tblStylePr>
  </w:style>
  <w:style w:type="table" w:styleId="3-1">
    <w:name w:val="List Table 3 Accent 1"/>
    <w:basedOn w:val="a1"/>
    <w:uiPriority w:val="48"/>
    <w:rsid w:val="002269E0"/>
    <w:pPr>
      <w:spacing w:after="0" w:line="240" w:lineRule="auto"/>
    </w:pPr>
    <w:tblPr>
      <w:tblStyleRowBandSize w:val="1"/>
      <w:tblStyleColBandSize w:val="1"/>
      <w:tblBorders>
        <w:top w:val="single" w:sz="4" w:space="0" w:color="3494BA" w:themeColor="accent1"/>
        <w:left w:val="single" w:sz="4" w:space="0" w:color="3494BA" w:themeColor="accent1"/>
        <w:bottom w:val="single" w:sz="4" w:space="0" w:color="3494BA" w:themeColor="accent1"/>
        <w:right w:val="single" w:sz="4" w:space="0" w:color="3494BA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494BA" w:themeFill="accent1"/>
      </w:tcPr>
    </w:tblStylePr>
    <w:tblStylePr w:type="lastRow">
      <w:rPr>
        <w:b/>
        <w:bCs/>
      </w:rPr>
      <w:tblPr/>
      <w:tcPr>
        <w:tcBorders>
          <w:top w:val="double" w:sz="4" w:space="0" w:color="3494BA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494BA" w:themeColor="accent1"/>
          <w:right w:val="single" w:sz="4" w:space="0" w:color="3494BA" w:themeColor="accent1"/>
        </w:tcBorders>
      </w:tcPr>
    </w:tblStylePr>
    <w:tblStylePr w:type="band1Horz">
      <w:tblPr/>
      <w:tcPr>
        <w:tcBorders>
          <w:top w:val="single" w:sz="4" w:space="0" w:color="3494BA" w:themeColor="accent1"/>
          <w:bottom w:val="single" w:sz="4" w:space="0" w:color="3494BA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494BA" w:themeColor="accent1"/>
          <w:left w:val="nil"/>
        </w:tcBorders>
      </w:tcPr>
    </w:tblStylePr>
    <w:tblStylePr w:type="swCell">
      <w:tblPr/>
      <w:tcPr>
        <w:tcBorders>
          <w:top w:val="double" w:sz="4" w:space="0" w:color="3494BA" w:themeColor="accent1"/>
          <w:right w:val="nil"/>
        </w:tcBorders>
      </w:tcPr>
    </w:tblStylePr>
  </w:style>
  <w:style w:type="table" w:styleId="5-1">
    <w:name w:val="Grid Table 5 Dark Accent 1"/>
    <w:basedOn w:val="a1"/>
    <w:uiPriority w:val="50"/>
    <w:rsid w:val="00490EE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4EA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494B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494B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494B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494BA" w:themeFill="accent1"/>
      </w:tcPr>
    </w:tblStylePr>
    <w:tblStylePr w:type="band1Vert">
      <w:tblPr/>
      <w:tcPr>
        <w:shd w:val="clear" w:color="auto" w:fill="A9D5E7" w:themeFill="accent1" w:themeFillTint="66"/>
      </w:tcPr>
    </w:tblStylePr>
    <w:tblStylePr w:type="band1Horz">
      <w:tblPr/>
      <w:tcPr>
        <w:shd w:val="clear" w:color="auto" w:fill="A9D5E7" w:themeFill="accent1" w:themeFillTint="66"/>
      </w:tcPr>
    </w:tblStylePr>
  </w:style>
  <w:style w:type="table" w:styleId="1-1">
    <w:name w:val="Grid Table 1 Light Accent 1"/>
    <w:basedOn w:val="a1"/>
    <w:uiPriority w:val="46"/>
    <w:rsid w:val="00FD09D7"/>
    <w:pPr>
      <w:spacing w:after="0" w:line="240" w:lineRule="auto"/>
    </w:pPr>
    <w:tblPr>
      <w:tblStyleRowBandSize w:val="1"/>
      <w:tblStyleColBandSize w:val="1"/>
      <w:tblBorders>
        <w:top w:val="single" w:sz="4" w:space="0" w:color="A9D5E7" w:themeColor="accent1" w:themeTint="66"/>
        <w:left w:val="single" w:sz="4" w:space="0" w:color="A9D5E7" w:themeColor="accent1" w:themeTint="66"/>
        <w:bottom w:val="single" w:sz="4" w:space="0" w:color="A9D5E7" w:themeColor="accent1" w:themeTint="66"/>
        <w:right w:val="single" w:sz="4" w:space="0" w:color="A9D5E7" w:themeColor="accent1" w:themeTint="66"/>
        <w:insideH w:val="single" w:sz="4" w:space="0" w:color="A9D5E7" w:themeColor="accent1" w:themeTint="66"/>
        <w:insideV w:val="single" w:sz="4" w:space="0" w:color="A9D5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7FC0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FC0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4-1">
    <w:name w:val="Grid Table 4 Accent 1"/>
    <w:basedOn w:val="a1"/>
    <w:uiPriority w:val="49"/>
    <w:rsid w:val="005E749A"/>
    <w:pPr>
      <w:spacing w:after="0" w:line="240" w:lineRule="auto"/>
    </w:pPr>
    <w:tblPr>
      <w:tblStyleRowBandSize w:val="1"/>
      <w:tblStyleColBandSize w:val="1"/>
      <w:tblBorders>
        <w:top w:val="single" w:sz="4" w:space="0" w:color="7FC0DB" w:themeColor="accent1" w:themeTint="99"/>
        <w:left w:val="single" w:sz="4" w:space="0" w:color="7FC0DB" w:themeColor="accent1" w:themeTint="99"/>
        <w:bottom w:val="single" w:sz="4" w:space="0" w:color="7FC0DB" w:themeColor="accent1" w:themeTint="99"/>
        <w:right w:val="single" w:sz="4" w:space="0" w:color="7FC0DB" w:themeColor="accent1" w:themeTint="99"/>
        <w:insideH w:val="single" w:sz="4" w:space="0" w:color="7FC0DB" w:themeColor="accent1" w:themeTint="99"/>
        <w:insideV w:val="single" w:sz="4" w:space="0" w:color="7FC0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494BA" w:themeColor="accent1"/>
          <w:left w:val="single" w:sz="4" w:space="0" w:color="3494BA" w:themeColor="accent1"/>
          <w:bottom w:val="single" w:sz="4" w:space="0" w:color="3494BA" w:themeColor="accent1"/>
          <w:right w:val="single" w:sz="4" w:space="0" w:color="3494BA" w:themeColor="accent1"/>
          <w:insideH w:val="nil"/>
          <w:insideV w:val="nil"/>
        </w:tcBorders>
        <w:shd w:val="clear" w:color="auto" w:fill="3494BA" w:themeFill="accent1"/>
      </w:tcPr>
    </w:tblStylePr>
    <w:tblStylePr w:type="lastRow">
      <w:rPr>
        <w:b/>
        <w:bCs/>
      </w:rPr>
      <w:tblPr/>
      <w:tcPr>
        <w:tcBorders>
          <w:top w:val="double" w:sz="4" w:space="0" w:color="3494B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4EAF3" w:themeFill="accent1" w:themeFillTint="33"/>
      </w:tcPr>
    </w:tblStylePr>
    <w:tblStylePr w:type="band1Horz">
      <w:tblPr/>
      <w:tcPr>
        <w:shd w:val="clear" w:color="auto" w:fill="D4EAF3" w:themeFill="accent1" w:themeFillTint="33"/>
      </w:tcPr>
    </w:tblStylePr>
  </w:style>
  <w:style w:type="character" w:styleId="af6">
    <w:name w:val="FollowedHyperlink"/>
    <w:basedOn w:val="a0"/>
    <w:uiPriority w:val="99"/>
    <w:semiHidden/>
    <w:unhideWhenUsed/>
    <w:rsid w:val="00C02246"/>
    <w:rPr>
      <w:color w:val="9F6715" w:themeColor="followedHyperlink"/>
      <w:u w:val="single"/>
    </w:rPr>
  </w:style>
  <w:style w:type="paragraph" w:customStyle="1" w:styleId="af7">
    <w:name w:val="바탕글"/>
    <w:basedOn w:val="a"/>
    <w:rsid w:val="00395413"/>
    <w:pPr>
      <w:widowControl w:val="0"/>
      <w:wordWrap w:val="0"/>
      <w:autoSpaceDE w:val="0"/>
      <w:autoSpaceDN w:val="0"/>
      <w:snapToGrid w:val="0"/>
      <w:spacing w:after="0" w:line="384" w:lineRule="auto"/>
      <w:jc w:val="both"/>
      <w:textAlignment w:val="baseline"/>
    </w:pPr>
    <w:rPr>
      <w:rFonts w:ascii="한양신명조" w:eastAsia="굴림" w:hAnsi="굴림" w:cs="굴림"/>
      <w:color w:val="000000"/>
    </w:rPr>
  </w:style>
  <w:style w:type="character" w:styleId="af8">
    <w:name w:val="Unresolved Mention"/>
    <w:basedOn w:val="a0"/>
    <w:uiPriority w:val="99"/>
    <w:semiHidden/>
    <w:unhideWhenUsed/>
    <w:rsid w:val="000249CD"/>
    <w:rPr>
      <w:color w:val="605E5C"/>
      <w:shd w:val="clear" w:color="auto" w:fill="E1DFDD"/>
    </w:rPr>
  </w:style>
  <w:style w:type="character" w:styleId="af9">
    <w:name w:val="Placeholder Text"/>
    <w:basedOn w:val="a0"/>
    <w:uiPriority w:val="99"/>
    <w:semiHidden/>
    <w:rsid w:val="008B07E8"/>
    <w:rPr>
      <w:color w:val="808080"/>
    </w:rPr>
  </w:style>
  <w:style w:type="character" w:styleId="afa">
    <w:name w:val="annotation reference"/>
    <w:basedOn w:val="a0"/>
    <w:uiPriority w:val="99"/>
    <w:semiHidden/>
    <w:unhideWhenUsed/>
    <w:rsid w:val="00D57BA1"/>
    <w:rPr>
      <w:sz w:val="18"/>
      <w:szCs w:val="18"/>
    </w:rPr>
  </w:style>
  <w:style w:type="paragraph" w:styleId="afb">
    <w:name w:val="annotation text"/>
    <w:basedOn w:val="a"/>
    <w:link w:val="Char6"/>
    <w:uiPriority w:val="99"/>
    <w:semiHidden/>
    <w:unhideWhenUsed/>
    <w:rsid w:val="00D57BA1"/>
  </w:style>
  <w:style w:type="character" w:customStyle="1" w:styleId="Char6">
    <w:name w:val="메모 텍스트 Char"/>
    <w:basedOn w:val="a0"/>
    <w:link w:val="afb"/>
    <w:uiPriority w:val="99"/>
    <w:semiHidden/>
    <w:rsid w:val="00D57BA1"/>
  </w:style>
  <w:style w:type="paragraph" w:styleId="afc">
    <w:name w:val="annotation subject"/>
    <w:basedOn w:val="afb"/>
    <w:next w:val="afb"/>
    <w:link w:val="Char7"/>
    <w:uiPriority w:val="99"/>
    <w:semiHidden/>
    <w:unhideWhenUsed/>
    <w:rsid w:val="00D57BA1"/>
    <w:rPr>
      <w:b/>
      <w:bCs/>
    </w:rPr>
  </w:style>
  <w:style w:type="character" w:customStyle="1" w:styleId="Char7">
    <w:name w:val="메모 주제 Char"/>
    <w:basedOn w:val="Char6"/>
    <w:link w:val="afc"/>
    <w:uiPriority w:val="99"/>
    <w:semiHidden/>
    <w:rsid w:val="00D57BA1"/>
    <w:rPr>
      <w:b/>
      <w:bCs/>
    </w:rPr>
  </w:style>
  <w:style w:type="character" w:customStyle="1" w:styleId="blob-code-inner">
    <w:name w:val="blob-code-inner"/>
    <w:basedOn w:val="a0"/>
    <w:rsid w:val="00692EAF"/>
  </w:style>
  <w:style w:type="character" w:customStyle="1" w:styleId="pl-v">
    <w:name w:val="pl-v"/>
    <w:basedOn w:val="a0"/>
    <w:rsid w:val="00692EAF"/>
  </w:style>
  <w:style w:type="table" w:customStyle="1" w:styleId="11">
    <w:name w:val="표 구분선1"/>
    <w:basedOn w:val="a1"/>
    <w:next w:val="af5"/>
    <w:uiPriority w:val="39"/>
    <w:rsid w:val="00A26BB4"/>
    <w:pPr>
      <w:spacing w:after="0" w:line="240" w:lineRule="auto"/>
    </w:pPr>
    <w:rPr>
      <w:rFonts w:ascii="나눔스퀘어_ac Bold" w:eastAsia="나눔스퀘어_ac Bold" w:hAnsi="나눔스퀘어_ac Bold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">
    <w:name w:val="표 구분선2"/>
    <w:basedOn w:val="a1"/>
    <w:next w:val="af5"/>
    <w:uiPriority w:val="39"/>
    <w:rsid w:val="00A26BB4"/>
    <w:pPr>
      <w:spacing w:after="0" w:line="240" w:lineRule="auto"/>
    </w:pPr>
    <w:rPr>
      <w:rFonts w:ascii="나눔스퀘어_ac Bold" w:eastAsia="나눔스퀘어_ac Bold" w:hAnsi="나눔스퀘어_ac Bold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">
    <w:name w:val="표 구분선3"/>
    <w:basedOn w:val="a1"/>
    <w:next w:val="af5"/>
    <w:uiPriority w:val="39"/>
    <w:rsid w:val="00953787"/>
    <w:pPr>
      <w:spacing w:after="0" w:line="240" w:lineRule="auto"/>
    </w:pPr>
    <w:rPr>
      <w:rFonts w:ascii="나눔스퀘어_ac Bold" w:eastAsia="나눔스퀘어_ac Bold" w:hAnsi="나눔스퀘어_ac Bold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Char"/>
    <w:uiPriority w:val="99"/>
    <w:semiHidden/>
    <w:unhideWhenUsed/>
    <w:rsid w:val="00ED40F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굴림체" w:eastAsia="굴림체" w:hAnsi="굴림체" w:cs="굴림체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ED40F6"/>
    <w:rPr>
      <w:rFonts w:ascii="굴림체" w:eastAsia="굴림체" w:hAnsi="굴림체" w:cs="굴림체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ED40F6"/>
    <w:rPr>
      <w:rFonts w:ascii="굴림체" w:eastAsia="굴림체" w:hAnsi="굴림체" w:cs="굴림체"/>
      <w:sz w:val="24"/>
      <w:szCs w:val="24"/>
    </w:rPr>
  </w:style>
  <w:style w:type="table" w:customStyle="1" w:styleId="40">
    <w:name w:val="표 구분선4"/>
    <w:basedOn w:val="a1"/>
    <w:next w:val="af5"/>
    <w:uiPriority w:val="39"/>
    <w:rsid w:val="00B3396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1">
    <w:name w:val="표 구분선41"/>
    <w:basedOn w:val="a1"/>
    <w:next w:val="af5"/>
    <w:uiPriority w:val="39"/>
    <w:rsid w:val="00B3396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74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89159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45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9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125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6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8453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47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44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15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58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0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6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73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52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8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54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01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4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2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5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24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96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45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25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83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23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91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96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949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65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29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30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57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83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7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2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8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01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56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39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50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020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716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38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63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14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94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81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09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79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11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68443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507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0925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150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3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08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44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25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42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23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48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894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08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9001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9532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5247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209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95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1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60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8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350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77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07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55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20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97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83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62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66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359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20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7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5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175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12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99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73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368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892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14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68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4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88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003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3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26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054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82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196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0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06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65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85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29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84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28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52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90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64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09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69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135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04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37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44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67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1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33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93167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238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02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34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22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50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46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3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7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02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765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93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8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3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3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505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261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190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740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34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2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36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32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02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66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57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21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305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36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088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52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09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71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92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9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6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22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532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29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1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2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52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53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44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51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13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0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97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30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66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836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73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61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797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91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56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07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606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58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77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36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83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61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74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71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76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69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65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951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9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31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82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01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49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071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34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28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34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60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30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1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69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80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02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63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21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0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26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32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40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72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20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10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55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71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60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00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738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18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4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2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288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18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27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662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86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49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96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87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95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07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62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9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45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44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24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73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70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05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8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69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40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94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30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88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387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44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64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68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84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64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436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97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877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79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40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6967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45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702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25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github.com/edu10make/Project-X_/blob/main/Project1-Medical%20Analysis/002_Head%20CT-Hemorrhage/002_Head%20CT-Hemorrhage.ipynb" TargetMode="External"/><Relationship Id="rId18" Type="http://schemas.openxmlformats.org/officeDocument/2006/relationships/hyperlink" Target="https://api.slack.com/bot-users" TargetMode="External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hyperlink" Target="https://numpy.org/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yperlink" Target="https://www.tensorflow.org/tutorials/keras/classification?hl=ko" TargetMode="External"/><Relationship Id="rId25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hyperlink" Target="https://tensorflowkorea.gitbooks.io/tensorflow-kr/content/g3doc/tutorials/mnist/beginners/" TargetMode="External"/><Relationship Id="rId20" Type="http://schemas.openxmlformats.org/officeDocument/2006/relationships/hyperlink" Target="https://github.com/numpy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hyperlink" Target="https://www.inflearn.com/course/&#44592;&#48376;&#51201;&#51064;-&#47672;&#49888;&#47084;&#45789;-&#46373;&#47084;&#45789;-&#44053;&#51340;%23" TargetMode="External"/><Relationship Id="rId23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hyperlink" Target="https://flask.palletsprojects.com/en/1.1.x/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https://www.deeplearning.ai/machine-learning-yearning/" TargetMode="External"/><Relationship Id="rId22" Type="http://schemas.openxmlformats.org/officeDocument/2006/relationships/hyperlink" Target="https://github.com/edu10make/Project-X_" TargetMode="Externa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ublic.JONGHOONJUNG-MA\Documents\&#49324;&#50857;&#51088;%20&#51648;&#51221;%20Office%20&#49436;&#49885;%20&#54028;&#51068;\default_word_templat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13E599C6F46744A680D744907D3E6600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935E8BDE-37E6-4A0C-B698-D7BE424029C9}"/>
      </w:docPartPr>
      <w:docPartBody>
        <w:p w:rsidR="00B70723" w:rsidRDefault="001318AE" w:rsidP="001318AE">
          <w:pPr>
            <w:pStyle w:val="13E599C6F46744A680D744907D3E6600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  <w:lang w:val="ko-KR"/>
            </w:rPr>
            <w:t>[문서 제목]</w:t>
          </w:r>
        </w:p>
      </w:docPartBody>
    </w:docPart>
    <w:docPart>
      <w:docPartPr>
        <w:name w:val="3AB7719C2F2A499D8736F21A79D4C8F3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C8BE7D1A-F15E-491C-A38F-E8C37C630DEE}"/>
      </w:docPartPr>
      <w:docPartBody>
        <w:p w:rsidR="00B70723" w:rsidRDefault="001318AE" w:rsidP="001318AE">
          <w:pPr>
            <w:pStyle w:val="3AB7719C2F2A499D8736F21A79D4C8F3"/>
          </w:pPr>
          <w:r>
            <w:rPr>
              <w:color w:val="4472C4" w:themeColor="accent1"/>
              <w:sz w:val="28"/>
              <w:szCs w:val="28"/>
              <w:lang w:val="ko-KR"/>
            </w:rPr>
            <w:t>[문서 부제]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나눔스퀘어_ac Bold">
    <w:panose1 w:val="020B0600000101010101"/>
    <w:charset w:val="81"/>
    <w:family w:val="modern"/>
    <w:pitch w:val="variable"/>
    <w:sig w:usb0="00000203" w:usb1="29D72C10" w:usb2="00000010" w:usb3="00000000" w:csb0="00280005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한양신명조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18AE"/>
    <w:rsid w:val="001318AE"/>
    <w:rsid w:val="00225DB8"/>
    <w:rsid w:val="003906E0"/>
    <w:rsid w:val="004E64BF"/>
    <w:rsid w:val="007543F1"/>
    <w:rsid w:val="00892912"/>
    <w:rsid w:val="00B10ECE"/>
    <w:rsid w:val="00B674F1"/>
    <w:rsid w:val="00B70723"/>
    <w:rsid w:val="00B70977"/>
    <w:rsid w:val="00DD7D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3E599C6F46744A680D744907D3E6600">
    <w:name w:val="13E599C6F46744A680D744907D3E6600"/>
    <w:rsid w:val="001318AE"/>
    <w:pPr>
      <w:widowControl w:val="0"/>
      <w:wordWrap w:val="0"/>
      <w:autoSpaceDE w:val="0"/>
      <w:autoSpaceDN w:val="0"/>
    </w:pPr>
  </w:style>
  <w:style w:type="paragraph" w:customStyle="1" w:styleId="3AB7719C2F2A499D8736F21A79D4C8F3">
    <w:name w:val="3AB7719C2F2A499D8736F21A79D4C8F3"/>
    <w:rsid w:val="001318AE"/>
    <w:pPr>
      <w:widowControl w:val="0"/>
      <w:wordWrap w:val="0"/>
      <w:autoSpaceDE w:val="0"/>
      <w:autoSpaceDN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테마">
  <a:themeElements>
    <a:clrScheme name="청록색">
      <a:dk1>
        <a:sysClr val="windowText" lastClr="000000"/>
      </a:dk1>
      <a:lt1>
        <a:sysClr val="window" lastClr="FFFFFF"/>
      </a:lt1>
      <a:dk2>
        <a:srgbClr val="373545"/>
      </a:dk2>
      <a:lt2>
        <a:srgbClr val="CEDBE6"/>
      </a:lt2>
      <a:accent1>
        <a:srgbClr val="3494BA"/>
      </a:accent1>
      <a:accent2>
        <a:srgbClr val="58B6C0"/>
      </a:accent2>
      <a:accent3>
        <a:srgbClr val="75BDA7"/>
      </a:accent3>
      <a:accent4>
        <a:srgbClr val="7A8C8E"/>
      </a:accent4>
      <a:accent5>
        <a:srgbClr val="84ACB6"/>
      </a:accent5>
      <a:accent6>
        <a:srgbClr val="2683C6"/>
      </a:accent6>
      <a:hlink>
        <a:srgbClr val="6B9F25"/>
      </a:hlink>
      <a:folHlink>
        <a:srgbClr val="9F6715"/>
      </a:folHlink>
    </a:clrScheme>
    <a:fontScheme name="나눔스퀘어_ac Bold">
      <a:majorFont>
        <a:latin typeface="나눔스퀘어_ac Bold"/>
        <a:ea typeface="나눔스퀘어_ac Bold"/>
        <a:cs typeface=""/>
      </a:majorFont>
      <a:minorFont>
        <a:latin typeface="나눔스퀘어_ac Bold"/>
        <a:ea typeface="나눔스퀘어_ac Bold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2021-03-30T00:00:00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DE7003D-018B-4F13-B882-9FDF1D9F68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default_word_template.dotx</Template>
  <TotalTime>1554</TotalTime>
  <Pages>14</Pages>
  <Words>1725</Words>
  <Characters>9837</Characters>
  <Application>Microsoft Office Word</Application>
  <DocSecurity>0</DocSecurity>
  <Lines>81</Lines>
  <Paragraphs>23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PBL 콘텐츠 설계서</vt:lpstr>
    </vt:vector>
  </TitlesOfParts>
  <Company>매직에코</Company>
  <LinksUpToDate>false</LinksUpToDate>
  <CharactersWithSpaces>11539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PBL 콘텐츠 설계서</dc:title>
  <dc:subject>PROJECT 2: 계량기 읽기</dc:subject>
  <dc:creator>매직에코</dc:creator>
  <cp:keywords/>
  <dc:description/>
  <cp:lastModifiedBy>준석</cp:lastModifiedBy>
  <cp:revision>290</cp:revision>
  <cp:lastPrinted>2021-04-14T05:02:00Z</cp:lastPrinted>
  <dcterms:created xsi:type="dcterms:W3CDTF">2021-04-06T08:13:00Z</dcterms:created>
  <dcterms:modified xsi:type="dcterms:W3CDTF">2021-05-11T04:27:00Z</dcterms:modified>
</cp:coreProperties>
</file>