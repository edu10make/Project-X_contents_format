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3494BA" w:themeColor="accent1"/>
        </w:rPr>
        <w:id w:val="-460655552"/>
        <w:docPartObj>
          <w:docPartGallery w:val="Cover Pages"/>
          <w:docPartUnique/>
        </w:docPartObj>
      </w:sdtPr>
      <w:sdtEndPr>
        <w:rPr>
          <w:color w:val="auto"/>
        </w:rPr>
      </w:sdtEndPr>
      <w:sdtContent>
        <w:p w14:paraId="4AE3F3AF" w14:textId="04943034" w:rsidR="00707807" w:rsidRDefault="00707807">
          <w:pPr>
            <w:pStyle w:val="a8"/>
            <w:spacing w:before="1540" w:after="240"/>
            <w:jc w:val="center"/>
            <w:rPr>
              <w:color w:val="3494BA" w:themeColor="accent1"/>
            </w:rPr>
          </w:pPr>
          <w:r>
            <w:rPr>
              <w:noProof/>
              <w:color w:val="3494BA" w:themeColor="accent1"/>
            </w:rPr>
            <w:drawing>
              <wp:inline distT="0" distB="0" distL="0" distR="0" wp14:anchorId="4A70BA9F" wp14:editId="61B43329">
                <wp:extent cx="1417320" cy="750898"/>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3494BA" w:themeColor="accent1"/>
              <w:sz w:val="72"/>
              <w:szCs w:val="72"/>
            </w:rPr>
            <w:alias w:val="제목"/>
            <w:tag w:val=""/>
            <w:id w:val="1735040861"/>
            <w:placeholder>
              <w:docPart w:val="13E599C6F46744A680D744907D3E660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085E76" w14:textId="741179AA" w:rsidR="00707807" w:rsidRDefault="00707807">
              <w:pPr>
                <w:pStyle w:val="a8"/>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rPr>
              </w:pPr>
              <w:r>
                <w:rPr>
                  <w:rFonts w:asciiTheme="majorHAnsi" w:eastAsiaTheme="majorEastAsia" w:hAnsiTheme="majorHAnsi" w:cstheme="majorBidi" w:hint="eastAsia"/>
                  <w:caps/>
                  <w:color w:val="3494BA" w:themeColor="accent1"/>
                  <w:sz w:val="72"/>
                  <w:szCs w:val="72"/>
                </w:rPr>
                <w:t>PBL 콘텐츠 설계서</w:t>
              </w:r>
            </w:p>
          </w:sdtContent>
        </w:sdt>
        <w:sdt>
          <w:sdtPr>
            <w:rPr>
              <w:rFonts w:hint="eastAsia"/>
              <w:color w:val="3494BA" w:themeColor="accent1"/>
              <w:sz w:val="28"/>
              <w:szCs w:val="28"/>
            </w:rPr>
            <w:alias w:val="부제"/>
            <w:tag w:val=""/>
            <w:id w:val="328029620"/>
            <w:placeholder>
              <w:docPart w:val="3AB7719C2F2A499D8736F21A79D4C8F3"/>
            </w:placeholder>
            <w:dataBinding w:prefixMappings="xmlns:ns0='http://purl.org/dc/elements/1.1/' xmlns:ns1='http://schemas.openxmlformats.org/package/2006/metadata/core-properties' " w:xpath="/ns1:coreProperties[1]/ns0:subject[1]" w:storeItemID="{6C3C8BC8-F283-45AE-878A-BAB7291924A1}"/>
            <w:text/>
          </w:sdtPr>
          <w:sdtContent>
            <w:p w14:paraId="2A1C9F33" w14:textId="14E3F26C" w:rsidR="00707807" w:rsidRDefault="000D6B89">
              <w:pPr>
                <w:pStyle w:val="a8"/>
                <w:jc w:val="center"/>
                <w:rPr>
                  <w:color w:val="3494BA" w:themeColor="accent1"/>
                  <w:sz w:val="28"/>
                  <w:szCs w:val="28"/>
                </w:rPr>
              </w:pPr>
              <w:r>
                <w:rPr>
                  <w:rFonts w:hint="eastAsia"/>
                  <w:color w:val="3494BA" w:themeColor="accent1"/>
                  <w:sz w:val="28"/>
                  <w:szCs w:val="28"/>
                </w:rPr>
                <w:t xml:space="preserve">PROJECT 1: </w:t>
              </w:r>
              <w:r w:rsidR="00AE6B92">
                <w:rPr>
                  <w:rFonts w:hint="eastAsia"/>
                  <w:color w:val="3494BA" w:themeColor="accent1"/>
                  <w:sz w:val="28"/>
                  <w:szCs w:val="28"/>
                </w:rPr>
                <w:t>의료데이터 분석</w:t>
              </w:r>
            </w:p>
          </w:sdtContent>
        </w:sdt>
        <w:p w14:paraId="27142233" w14:textId="77777777" w:rsidR="00707807" w:rsidRDefault="00707807">
          <w:pPr>
            <w:pStyle w:val="a8"/>
            <w:spacing w:before="480"/>
            <w:jc w:val="center"/>
            <w:rPr>
              <w:color w:val="3494BA" w:themeColor="accent1"/>
            </w:rPr>
          </w:pPr>
          <w:r>
            <w:rPr>
              <w:noProof/>
              <w:color w:val="3494BA" w:themeColor="accent1"/>
            </w:rPr>
            <mc:AlternateContent>
              <mc:Choice Requires="wps">
                <w:drawing>
                  <wp:anchor distT="0" distB="0" distL="114300" distR="114300" simplePos="0" relativeHeight="251659264" behindDoc="0" locked="0" layoutInCell="1" allowOverlap="1" wp14:anchorId="591B9E16" wp14:editId="138C84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1679E2">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Content>
                                    <w:r>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91B9E16" id="_x0000_t202" coordsize="21600,21600" o:spt="202" path="m,l,21600r21600,l21600,xe">
                    <v:stroke joinstyle="miter"/>
                    <v:path gradientshapeok="t" o:connecttype="rect"/>
                  </v:shapetype>
                  <v:shape id="텍스트 상자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" filled="f" stroked="f" strokeweight=".5pt">
                    <v:textbox style="mso-fit-shape-to-text:t" inset="0,0,0,0">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1679E2">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Content>
                              <w:r>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v:textbox>
                    <w10:wrap anchorx="margin" anchory="page"/>
                  </v:shape>
                </w:pict>
              </mc:Fallback>
            </mc:AlternateContent>
          </w:r>
          <w:r>
            <w:rPr>
              <w:noProof/>
              <w:color w:val="3494BA" w:themeColor="accent1"/>
            </w:rPr>
            <w:drawing>
              <wp:inline distT="0" distB="0" distL="0" distR="0" wp14:anchorId="10D4C7F4" wp14:editId="4E078A2C">
                <wp:extent cx="758952" cy="478932"/>
                <wp:effectExtent l="0" t="0" r="3175"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75C142" w14:textId="327A9C2A" w:rsidR="00707807" w:rsidRDefault="00D40A50">
          <w:r>
            <w:rPr>
              <w:noProof/>
            </w:rPr>
            <w:drawing>
              <wp:anchor distT="0" distB="0" distL="114300" distR="114300" simplePos="0" relativeHeight="251662336" behindDoc="1" locked="0" layoutInCell="1" allowOverlap="1" wp14:anchorId="25C30D1E" wp14:editId="35F60CF5">
                <wp:simplePos x="0" y="0"/>
                <wp:positionH relativeFrom="column">
                  <wp:posOffset>3745164</wp:posOffset>
                </wp:positionH>
                <wp:positionV relativeFrom="paragraph">
                  <wp:posOffset>3899724</wp:posOffset>
                </wp:positionV>
                <wp:extent cx="1991995" cy="575945"/>
                <wp:effectExtent l="0" t="0" r="8255" b="0"/>
                <wp:wrapTight wrapText="bothSides">
                  <wp:wrapPolygon edited="0">
                    <wp:start x="9296" y="714"/>
                    <wp:lineTo x="1653" y="6430"/>
                    <wp:lineTo x="207" y="7859"/>
                    <wp:lineTo x="207" y="15718"/>
                    <wp:lineTo x="4131" y="19290"/>
                    <wp:lineTo x="6404" y="20719"/>
                    <wp:lineTo x="8056" y="20719"/>
                    <wp:lineTo x="13427" y="19290"/>
                    <wp:lineTo x="21483" y="15718"/>
                    <wp:lineTo x="21483" y="5716"/>
                    <wp:lineTo x="18591" y="2858"/>
                    <wp:lineTo x="10122" y="714"/>
                    <wp:lineTo x="9296" y="714"/>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1">
                          <a:extLst>
                            <a:ext uri="{28A0092B-C50C-407E-A947-70E740481C1C}">
                              <a14:useLocalDpi xmlns:a14="http://schemas.microsoft.com/office/drawing/2010/main" val="0"/>
                            </a:ext>
                          </a:extLst>
                        </a:blip>
                        <a:stretch>
                          <a:fillRect/>
                        </a:stretch>
                      </pic:blipFill>
                      <pic:spPr>
                        <a:xfrm>
                          <a:off x="0" y="0"/>
                          <a:ext cx="1991995" cy="5759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7D1DFEC0" wp14:editId="03CE4E4C">
                <wp:simplePos x="0" y="0"/>
                <wp:positionH relativeFrom="column">
                  <wp:posOffset>889627</wp:posOffset>
                </wp:positionH>
                <wp:positionV relativeFrom="paragraph">
                  <wp:posOffset>3930056</wp:posOffset>
                </wp:positionV>
                <wp:extent cx="2088000" cy="576000"/>
                <wp:effectExtent l="0" t="0" r="762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extLst>
                            <a:ext uri="{28A0092B-C50C-407E-A947-70E740481C1C}">
                              <a14:useLocalDpi xmlns:a14="http://schemas.microsoft.com/office/drawing/2010/main" val="0"/>
                            </a:ext>
                          </a:extLst>
                        </a:blip>
                        <a:stretch>
                          <a:fillRect/>
                        </a:stretch>
                      </pic:blipFill>
                      <pic:spPr>
                        <a:xfrm>
                          <a:off x="0" y="0"/>
                          <a:ext cx="2088000" cy="576000"/>
                        </a:xfrm>
                        <a:prstGeom prst="rect">
                          <a:avLst/>
                        </a:prstGeom>
                      </pic:spPr>
                    </pic:pic>
                  </a:graphicData>
                </a:graphic>
                <wp14:sizeRelH relativeFrom="margin">
                  <wp14:pctWidth>0</wp14:pctWidth>
                </wp14:sizeRelH>
                <wp14:sizeRelV relativeFrom="margin">
                  <wp14:pctHeight>0</wp14:pctHeight>
                </wp14:sizeRelV>
              </wp:anchor>
            </w:drawing>
          </w:r>
          <w:r>
            <w:rPr>
              <w:noProof/>
              <w:color w:val="3494BA" w:themeColor="accent1"/>
            </w:rPr>
            <mc:AlternateContent>
              <mc:Choice Requires="wps">
                <w:drawing>
                  <wp:anchor distT="0" distB="0" distL="114300" distR="114300" simplePos="0" relativeHeight="251658239" behindDoc="0" locked="0" layoutInCell="1" allowOverlap="1" wp14:anchorId="383FCD67" wp14:editId="51C5D6D8">
                    <wp:simplePos x="0" y="0"/>
                    <wp:positionH relativeFrom="margin">
                      <wp:align>left</wp:align>
                    </wp:positionH>
                    <wp:positionV relativeFrom="page">
                      <wp:posOffset>8122376</wp:posOffset>
                    </wp:positionV>
                    <wp:extent cx="6553200" cy="557784"/>
                    <wp:effectExtent l="0" t="0" r="2540" b="6350"/>
                    <wp:wrapNone/>
                    <wp:docPr id="4"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83FCD67" id="_x0000_s1027" type="#_x0000_t202" style="position:absolute;margin-left:0;margin-top:639.55pt;width:516pt;height:43.9pt;z-index:251658239;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" filled="f" stroked="f" strokeweight=".5pt">
                    <v:textbox style="mso-fit-shape-to-text:t" inset="0,0,0,0">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v:textbox>
                    <w10:wrap anchorx="margin" anchory="page"/>
                  </v:shape>
                </w:pict>
              </mc:Fallback>
            </mc:AlternateContent>
          </w:r>
          <w:r w:rsidR="00707807">
            <w:br w:type="page"/>
          </w:r>
        </w:p>
      </w:sdtContent>
    </w:sdt>
    <w:bookmarkStart w:id="0" w:name="_Toc69301010" w:displacedByCustomXml="next"/>
    <w:sdt>
      <w:sdtPr>
        <w:rPr>
          <w:spacing w:val="0"/>
          <w:lang w:val="ko-KR"/>
        </w:rPr>
        <w:id w:val="385068732"/>
        <w:docPartObj>
          <w:docPartGallery w:val="Table of Contents"/>
          <w:docPartUnique/>
        </w:docPartObj>
      </w:sdtPr>
      <w:sdtEndPr>
        <w:rPr>
          <w:b/>
          <w:bCs/>
          <w:caps w:val="0"/>
          <w:color w:val="auto"/>
          <w:sz w:val="20"/>
          <w:szCs w:val="20"/>
        </w:rPr>
      </w:sdtEndPr>
      <w:sdtContent>
        <w:p w14:paraId="694F2D54" w14:textId="2028F522" w:rsidR="00D84675" w:rsidRDefault="00D84675" w:rsidP="00DF1AB0">
          <w:pPr>
            <w:pStyle w:val="1"/>
          </w:pPr>
          <w:r>
            <w:rPr>
              <w:rFonts w:hint="eastAsia"/>
              <w:lang w:val="ko-KR"/>
            </w:rPr>
            <w:t>목차</w:t>
          </w:r>
          <w:bookmarkEnd w:id="0"/>
        </w:p>
        <w:p w14:paraId="3D3BB554" w14:textId="2582BFC3" w:rsidR="001679E2" w:rsidRPr="001679E2" w:rsidRDefault="00D84675">
          <w:pPr>
            <w:pStyle w:val="10"/>
            <w:tabs>
              <w:tab w:val="right" w:leader="dot" w:pos="10456"/>
            </w:tabs>
            <w:rPr>
              <w:noProof/>
              <w:kern w:val="2"/>
            </w:rPr>
          </w:pPr>
          <w:r>
            <w:fldChar w:fldCharType="begin"/>
          </w:r>
          <w:r>
            <w:instrText xml:space="preserve"> TOC \o "1-3" \h \z \u </w:instrText>
          </w:r>
          <w:r>
            <w:fldChar w:fldCharType="separate"/>
          </w:r>
          <w:hyperlink w:anchor="_Toc69301010" w:history="1">
            <w:r w:rsidR="001679E2" w:rsidRPr="001679E2">
              <w:rPr>
                <w:rStyle w:val="af2"/>
                <w:noProof/>
                <w:lang w:val="ko-KR"/>
              </w:rPr>
              <w:t>목차</w:t>
            </w:r>
            <w:r w:rsidR="001679E2" w:rsidRPr="001679E2">
              <w:rPr>
                <w:noProof/>
                <w:webHidden/>
              </w:rPr>
              <w:tab/>
            </w:r>
            <w:r w:rsidR="001679E2" w:rsidRPr="001679E2">
              <w:rPr>
                <w:noProof/>
                <w:webHidden/>
              </w:rPr>
              <w:fldChar w:fldCharType="begin"/>
            </w:r>
            <w:r w:rsidR="001679E2" w:rsidRPr="001679E2">
              <w:rPr>
                <w:noProof/>
                <w:webHidden/>
              </w:rPr>
              <w:instrText xml:space="preserve"> PAGEREF _Toc69301010 \h </w:instrText>
            </w:r>
            <w:r w:rsidR="001679E2" w:rsidRPr="001679E2">
              <w:rPr>
                <w:noProof/>
                <w:webHidden/>
              </w:rPr>
            </w:r>
            <w:r w:rsidR="001679E2" w:rsidRPr="001679E2">
              <w:rPr>
                <w:noProof/>
                <w:webHidden/>
              </w:rPr>
              <w:fldChar w:fldCharType="separate"/>
            </w:r>
            <w:r w:rsidR="00256E42">
              <w:rPr>
                <w:noProof/>
                <w:webHidden/>
              </w:rPr>
              <w:t>1</w:t>
            </w:r>
            <w:r w:rsidR="001679E2" w:rsidRPr="001679E2">
              <w:rPr>
                <w:noProof/>
                <w:webHidden/>
              </w:rPr>
              <w:fldChar w:fldCharType="end"/>
            </w:r>
          </w:hyperlink>
        </w:p>
        <w:p w14:paraId="36A836C0" w14:textId="3139E33E" w:rsidR="001679E2" w:rsidRPr="001679E2" w:rsidRDefault="001679E2">
          <w:pPr>
            <w:pStyle w:val="10"/>
            <w:tabs>
              <w:tab w:val="right" w:leader="dot" w:pos="10456"/>
            </w:tabs>
            <w:rPr>
              <w:noProof/>
              <w:kern w:val="2"/>
            </w:rPr>
          </w:pPr>
          <w:hyperlink w:anchor="_Toc69301011" w:history="1">
            <w:r w:rsidRPr="001679E2">
              <w:rPr>
                <w:rStyle w:val="af2"/>
                <w:noProof/>
              </w:rPr>
              <w:t>백그라운드 스토리</w:t>
            </w:r>
            <w:r w:rsidRPr="001679E2">
              <w:rPr>
                <w:noProof/>
                <w:webHidden/>
              </w:rPr>
              <w:tab/>
            </w:r>
            <w:r w:rsidRPr="001679E2">
              <w:rPr>
                <w:noProof/>
                <w:webHidden/>
              </w:rPr>
              <w:fldChar w:fldCharType="begin"/>
            </w:r>
            <w:r w:rsidRPr="001679E2">
              <w:rPr>
                <w:noProof/>
                <w:webHidden/>
              </w:rPr>
              <w:instrText xml:space="preserve"> PAGEREF _Toc69301011 \h </w:instrText>
            </w:r>
            <w:r w:rsidRPr="001679E2">
              <w:rPr>
                <w:noProof/>
                <w:webHidden/>
              </w:rPr>
            </w:r>
            <w:r w:rsidRPr="001679E2">
              <w:rPr>
                <w:noProof/>
                <w:webHidden/>
              </w:rPr>
              <w:fldChar w:fldCharType="separate"/>
            </w:r>
            <w:r w:rsidR="00256E42">
              <w:rPr>
                <w:noProof/>
                <w:webHidden/>
              </w:rPr>
              <w:t>3</w:t>
            </w:r>
            <w:r w:rsidRPr="001679E2">
              <w:rPr>
                <w:noProof/>
                <w:webHidden/>
              </w:rPr>
              <w:fldChar w:fldCharType="end"/>
            </w:r>
          </w:hyperlink>
        </w:p>
        <w:p w14:paraId="6E49386B" w14:textId="77ED59F8" w:rsidR="001679E2" w:rsidRPr="001679E2" w:rsidRDefault="001679E2">
          <w:pPr>
            <w:pStyle w:val="20"/>
            <w:ind w:left="364"/>
            <w:rPr>
              <w:kern w:val="2"/>
              <w:sz w:val="20"/>
              <w:szCs w:val="20"/>
            </w:rPr>
          </w:pPr>
          <w:hyperlink w:anchor="_Toc69301012" w:history="1">
            <w:r w:rsidRPr="001679E2">
              <w:rPr>
                <w:rStyle w:val="af2"/>
                <w:sz w:val="20"/>
                <w:szCs w:val="20"/>
              </w:rPr>
              <w:t>Mission 1: No Show 데이터 분석</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_Toc69301012 \h </w:instrText>
            </w:r>
            <w:r w:rsidRPr="001679E2">
              <w:rPr>
                <w:webHidden/>
                <w:sz w:val="20"/>
                <w:szCs w:val="20"/>
              </w:rPr>
            </w:r>
            <w:r w:rsidRPr="001679E2">
              <w:rPr>
                <w:webHidden/>
                <w:sz w:val="20"/>
                <w:szCs w:val="20"/>
              </w:rPr>
              <w:fldChar w:fldCharType="separate"/>
            </w:r>
            <w:r w:rsidR="00256E42">
              <w:rPr>
                <w:webHidden/>
                <w:sz w:val="20"/>
                <w:szCs w:val="20"/>
              </w:rPr>
              <w:t>3</w:t>
            </w:r>
            <w:r w:rsidRPr="001679E2">
              <w:rPr>
                <w:webHidden/>
                <w:sz w:val="20"/>
                <w:szCs w:val="20"/>
              </w:rPr>
              <w:fldChar w:fldCharType="end"/>
            </w:r>
          </w:hyperlink>
        </w:p>
        <w:p w14:paraId="0A064474" w14:textId="36925B54" w:rsidR="001679E2" w:rsidRPr="001679E2" w:rsidRDefault="001679E2">
          <w:pPr>
            <w:pStyle w:val="20"/>
            <w:ind w:left="364"/>
            <w:rPr>
              <w:kern w:val="2"/>
              <w:sz w:val="20"/>
              <w:szCs w:val="20"/>
            </w:rPr>
          </w:pPr>
          <w:hyperlink w:anchor="_Toc69301013" w:history="1">
            <w:r w:rsidRPr="001679E2">
              <w:rPr>
                <w:rStyle w:val="af2"/>
                <w:sz w:val="20"/>
                <w:szCs w:val="20"/>
              </w:rPr>
              <w:t>Mission 2: 뇌 CT 분석</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_Toc69301013 \h </w:instrText>
            </w:r>
            <w:r w:rsidRPr="001679E2">
              <w:rPr>
                <w:webHidden/>
                <w:sz w:val="20"/>
                <w:szCs w:val="20"/>
              </w:rPr>
            </w:r>
            <w:r w:rsidRPr="001679E2">
              <w:rPr>
                <w:webHidden/>
                <w:sz w:val="20"/>
                <w:szCs w:val="20"/>
              </w:rPr>
              <w:fldChar w:fldCharType="separate"/>
            </w:r>
            <w:r w:rsidR="00256E42">
              <w:rPr>
                <w:webHidden/>
                <w:sz w:val="20"/>
                <w:szCs w:val="20"/>
              </w:rPr>
              <w:t>3</w:t>
            </w:r>
            <w:r w:rsidRPr="001679E2">
              <w:rPr>
                <w:webHidden/>
                <w:sz w:val="20"/>
                <w:szCs w:val="20"/>
              </w:rPr>
              <w:fldChar w:fldCharType="end"/>
            </w:r>
          </w:hyperlink>
        </w:p>
        <w:p w14:paraId="2D7CD90E" w14:textId="05A33124" w:rsidR="001679E2" w:rsidRPr="001679E2" w:rsidRDefault="001679E2">
          <w:pPr>
            <w:pStyle w:val="10"/>
            <w:tabs>
              <w:tab w:val="right" w:leader="dot" w:pos="10456"/>
            </w:tabs>
            <w:rPr>
              <w:noProof/>
              <w:kern w:val="2"/>
            </w:rPr>
          </w:pPr>
          <w:hyperlink w:anchor="_Toc69301014" w:history="1">
            <w:r w:rsidRPr="001679E2">
              <w:rPr>
                <w:rStyle w:val="af2"/>
                <w:noProof/>
              </w:rPr>
              <w:t>학습해야 하는 키워드에 대한 설명</w:t>
            </w:r>
            <w:r w:rsidRPr="001679E2">
              <w:rPr>
                <w:noProof/>
                <w:webHidden/>
              </w:rPr>
              <w:tab/>
            </w:r>
            <w:r w:rsidRPr="001679E2">
              <w:rPr>
                <w:noProof/>
                <w:webHidden/>
              </w:rPr>
              <w:fldChar w:fldCharType="begin"/>
            </w:r>
            <w:r w:rsidRPr="001679E2">
              <w:rPr>
                <w:noProof/>
                <w:webHidden/>
              </w:rPr>
              <w:instrText xml:space="preserve"> PAGEREF _Toc69301014 \h </w:instrText>
            </w:r>
            <w:r w:rsidRPr="001679E2">
              <w:rPr>
                <w:noProof/>
                <w:webHidden/>
              </w:rPr>
            </w:r>
            <w:r w:rsidRPr="001679E2">
              <w:rPr>
                <w:noProof/>
                <w:webHidden/>
              </w:rPr>
              <w:fldChar w:fldCharType="separate"/>
            </w:r>
            <w:r w:rsidR="00256E42">
              <w:rPr>
                <w:noProof/>
                <w:webHidden/>
              </w:rPr>
              <w:t>4</w:t>
            </w:r>
            <w:r w:rsidRPr="001679E2">
              <w:rPr>
                <w:noProof/>
                <w:webHidden/>
              </w:rPr>
              <w:fldChar w:fldCharType="end"/>
            </w:r>
          </w:hyperlink>
        </w:p>
        <w:p w14:paraId="299FA96E" w14:textId="14C1CAB9" w:rsidR="001679E2" w:rsidRPr="001679E2" w:rsidRDefault="001679E2">
          <w:pPr>
            <w:pStyle w:val="20"/>
            <w:ind w:left="364"/>
            <w:rPr>
              <w:kern w:val="2"/>
              <w:sz w:val="20"/>
              <w:szCs w:val="20"/>
            </w:rPr>
          </w:pPr>
          <w:hyperlink w:anchor="_Toc69301015" w:history="1">
            <w:r w:rsidRPr="001679E2">
              <w:rPr>
                <w:rStyle w:val="af2"/>
                <w:sz w:val="20"/>
                <w:szCs w:val="20"/>
              </w:rPr>
              <w:t>Mission 1: 환자 데이터를 분석한 노쇼 예측</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_Toc69301015 \h </w:instrText>
            </w:r>
            <w:r w:rsidRPr="001679E2">
              <w:rPr>
                <w:webHidden/>
                <w:sz w:val="20"/>
                <w:szCs w:val="20"/>
              </w:rPr>
            </w:r>
            <w:r w:rsidRPr="001679E2">
              <w:rPr>
                <w:webHidden/>
                <w:sz w:val="20"/>
                <w:szCs w:val="20"/>
              </w:rPr>
              <w:fldChar w:fldCharType="separate"/>
            </w:r>
            <w:r w:rsidR="00256E42">
              <w:rPr>
                <w:webHidden/>
                <w:sz w:val="20"/>
                <w:szCs w:val="20"/>
              </w:rPr>
              <w:t>4</w:t>
            </w:r>
            <w:r w:rsidRPr="001679E2">
              <w:rPr>
                <w:webHidden/>
                <w:sz w:val="20"/>
                <w:szCs w:val="20"/>
              </w:rPr>
              <w:fldChar w:fldCharType="end"/>
            </w:r>
          </w:hyperlink>
        </w:p>
        <w:p w14:paraId="6D33B567" w14:textId="0CE0047C" w:rsidR="001679E2" w:rsidRPr="001679E2" w:rsidRDefault="001679E2">
          <w:pPr>
            <w:pStyle w:val="20"/>
            <w:ind w:left="364"/>
            <w:rPr>
              <w:kern w:val="2"/>
              <w:sz w:val="20"/>
              <w:szCs w:val="20"/>
            </w:rPr>
          </w:pPr>
          <w:hyperlink w:anchor="_Toc69301016" w:history="1">
            <w:r w:rsidRPr="001679E2">
              <w:rPr>
                <w:rStyle w:val="af2"/>
                <w:sz w:val="20"/>
                <w:szCs w:val="20"/>
              </w:rPr>
              <w:t>Mission 2: CT 이미지를 분석한 뇌출혈 예측</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_Toc69301016 \h </w:instrText>
            </w:r>
            <w:r w:rsidRPr="001679E2">
              <w:rPr>
                <w:webHidden/>
                <w:sz w:val="20"/>
                <w:szCs w:val="20"/>
              </w:rPr>
            </w:r>
            <w:r w:rsidRPr="001679E2">
              <w:rPr>
                <w:webHidden/>
                <w:sz w:val="20"/>
                <w:szCs w:val="20"/>
              </w:rPr>
              <w:fldChar w:fldCharType="separate"/>
            </w:r>
            <w:r w:rsidR="00256E42">
              <w:rPr>
                <w:webHidden/>
                <w:sz w:val="20"/>
                <w:szCs w:val="20"/>
              </w:rPr>
              <w:t>4</w:t>
            </w:r>
            <w:r w:rsidRPr="001679E2">
              <w:rPr>
                <w:webHidden/>
                <w:sz w:val="20"/>
                <w:szCs w:val="20"/>
              </w:rPr>
              <w:fldChar w:fldCharType="end"/>
            </w:r>
          </w:hyperlink>
        </w:p>
        <w:p w14:paraId="73C32574" w14:textId="132527F4" w:rsidR="001679E2" w:rsidRPr="001679E2" w:rsidRDefault="001679E2">
          <w:pPr>
            <w:pStyle w:val="10"/>
            <w:tabs>
              <w:tab w:val="right" w:leader="dot" w:pos="10456"/>
            </w:tabs>
            <w:rPr>
              <w:noProof/>
              <w:kern w:val="2"/>
            </w:rPr>
          </w:pPr>
          <w:hyperlink w:anchor="_Toc69301017" w:history="1">
            <w:r w:rsidRPr="001679E2">
              <w:rPr>
                <w:rStyle w:val="af2"/>
                <w:caps/>
                <w:noProof/>
                <w:spacing w:val="15"/>
              </w:rPr>
              <w:t>프로젝트의 목적</w:t>
            </w:r>
            <w:r w:rsidRPr="001679E2">
              <w:rPr>
                <w:noProof/>
                <w:webHidden/>
              </w:rPr>
              <w:tab/>
            </w:r>
            <w:r w:rsidRPr="001679E2">
              <w:rPr>
                <w:noProof/>
                <w:webHidden/>
              </w:rPr>
              <w:fldChar w:fldCharType="begin"/>
            </w:r>
            <w:r w:rsidRPr="001679E2">
              <w:rPr>
                <w:noProof/>
                <w:webHidden/>
              </w:rPr>
              <w:instrText xml:space="preserve"> PAGEREF _Toc69301017 \h </w:instrText>
            </w:r>
            <w:r w:rsidRPr="001679E2">
              <w:rPr>
                <w:noProof/>
                <w:webHidden/>
              </w:rPr>
            </w:r>
            <w:r w:rsidRPr="001679E2">
              <w:rPr>
                <w:noProof/>
                <w:webHidden/>
              </w:rPr>
              <w:fldChar w:fldCharType="separate"/>
            </w:r>
            <w:r w:rsidR="00256E42">
              <w:rPr>
                <w:noProof/>
                <w:webHidden/>
              </w:rPr>
              <w:t>4</w:t>
            </w:r>
            <w:r w:rsidRPr="001679E2">
              <w:rPr>
                <w:noProof/>
                <w:webHidden/>
              </w:rPr>
              <w:fldChar w:fldCharType="end"/>
            </w:r>
          </w:hyperlink>
        </w:p>
        <w:p w14:paraId="2080C8DB" w14:textId="5A9B485B" w:rsidR="001679E2" w:rsidRPr="001679E2" w:rsidRDefault="001679E2">
          <w:pPr>
            <w:pStyle w:val="20"/>
            <w:ind w:left="364"/>
            <w:rPr>
              <w:kern w:val="2"/>
              <w:sz w:val="20"/>
              <w:szCs w:val="20"/>
            </w:rPr>
          </w:pPr>
          <w:hyperlink w:anchor="_Toc69301018" w:history="1">
            <w:r w:rsidRPr="001679E2">
              <w:rPr>
                <w:rStyle w:val="af2"/>
                <w:spacing w:val="15"/>
                <w:sz w:val="20"/>
                <w:szCs w:val="20"/>
              </w:rPr>
              <w:t>Mission 1: 텍스트 데이터 분석 및 학습</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_Toc69301018 \h </w:instrText>
            </w:r>
            <w:r w:rsidRPr="001679E2">
              <w:rPr>
                <w:webHidden/>
                <w:sz w:val="20"/>
                <w:szCs w:val="20"/>
              </w:rPr>
            </w:r>
            <w:r w:rsidRPr="001679E2">
              <w:rPr>
                <w:webHidden/>
                <w:sz w:val="20"/>
                <w:szCs w:val="20"/>
              </w:rPr>
              <w:fldChar w:fldCharType="separate"/>
            </w:r>
            <w:r w:rsidR="00256E42">
              <w:rPr>
                <w:webHidden/>
                <w:sz w:val="20"/>
                <w:szCs w:val="20"/>
              </w:rPr>
              <w:t>4</w:t>
            </w:r>
            <w:r w:rsidRPr="001679E2">
              <w:rPr>
                <w:webHidden/>
                <w:sz w:val="20"/>
                <w:szCs w:val="20"/>
              </w:rPr>
              <w:fldChar w:fldCharType="end"/>
            </w:r>
          </w:hyperlink>
        </w:p>
        <w:p w14:paraId="07A63AD3" w14:textId="62133FAF" w:rsidR="001679E2" w:rsidRPr="001679E2" w:rsidRDefault="001679E2">
          <w:pPr>
            <w:pStyle w:val="20"/>
            <w:ind w:left="364"/>
            <w:rPr>
              <w:kern w:val="2"/>
              <w:sz w:val="20"/>
              <w:szCs w:val="20"/>
            </w:rPr>
          </w:pPr>
          <w:hyperlink w:anchor="_Toc69301019" w:history="1">
            <w:r w:rsidRPr="001679E2">
              <w:rPr>
                <w:rStyle w:val="af2"/>
                <w:spacing w:val="15"/>
                <w:sz w:val="20"/>
                <w:szCs w:val="20"/>
              </w:rPr>
              <w:t>Mission 2: 이미지 데이터 분석 및 학습</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_Toc69301019 \h </w:instrText>
            </w:r>
            <w:r w:rsidRPr="001679E2">
              <w:rPr>
                <w:webHidden/>
                <w:sz w:val="20"/>
                <w:szCs w:val="20"/>
              </w:rPr>
            </w:r>
            <w:r w:rsidRPr="001679E2">
              <w:rPr>
                <w:webHidden/>
                <w:sz w:val="20"/>
                <w:szCs w:val="20"/>
              </w:rPr>
              <w:fldChar w:fldCharType="separate"/>
            </w:r>
            <w:r w:rsidR="00256E42">
              <w:rPr>
                <w:webHidden/>
                <w:sz w:val="20"/>
                <w:szCs w:val="20"/>
              </w:rPr>
              <w:t>4</w:t>
            </w:r>
            <w:r w:rsidRPr="001679E2">
              <w:rPr>
                <w:webHidden/>
                <w:sz w:val="20"/>
                <w:szCs w:val="20"/>
              </w:rPr>
              <w:fldChar w:fldCharType="end"/>
            </w:r>
          </w:hyperlink>
        </w:p>
        <w:p w14:paraId="0F2B6C26" w14:textId="7CEB303D" w:rsidR="001679E2" w:rsidRPr="001679E2" w:rsidRDefault="001679E2">
          <w:pPr>
            <w:pStyle w:val="10"/>
            <w:tabs>
              <w:tab w:val="right" w:leader="dot" w:pos="10456"/>
            </w:tabs>
            <w:rPr>
              <w:noProof/>
              <w:kern w:val="2"/>
            </w:rPr>
          </w:pPr>
          <w:hyperlink w:anchor="_Toc69301020" w:history="1">
            <w:r w:rsidRPr="001679E2">
              <w:rPr>
                <w:rStyle w:val="af2"/>
                <w:noProof/>
              </w:rPr>
              <w:t>수준 구분</w:t>
            </w:r>
            <w:r w:rsidRPr="001679E2">
              <w:rPr>
                <w:noProof/>
                <w:webHidden/>
              </w:rPr>
              <w:tab/>
            </w:r>
            <w:r w:rsidRPr="001679E2">
              <w:rPr>
                <w:noProof/>
                <w:webHidden/>
              </w:rPr>
              <w:fldChar w:fldCharType="begin"/>
            </w:r>
            <w:r w:rsidRPr="001679E2">
              <w:rPr>
                <w:noProof/>
                <w:webHidden/>
              </w:rPr>
              <w:instrText xml:space="preserve"> PAGEREF _Toc69301020 \h </w:instrText>
            </w:r>
            <w:r w:rsidRPr="001679E2">
              <w:rPr>
                <w:noProof/>
                <w:webHidden/>
              </w:rPr>
            </w:r>
            <w:r w:rsidRPr="001679E2">
              <w:rPr>
                <w:noProof/>
                <w:webHidden/>
              </w:rPr>
              <w:fldChar w:fldCharType="separate"/>
            </w:r>
            <w:r w:rsidR="00256E42">
              <w:rPr>
                <w:noProof/>
                <w:webHidden/>
              </w:rPr>
              <w:t>5</w:t>
            </w:r>
            <w:r w:rsidRPr="001679E2">
              <w:rPr>
                <w:noProof/>
                <w:webHidden/>
              </w:rPr>
              <w:fldChar w:fldCharType="end"/>
            </w:r>
          </w:hyperlink>
        </w:p>
        <w:p w14:paraId="0FE0A9D3" w14:textId="3F018EB6" w:rsidR="001679E2" w:rsidRPr="001679E2" w:rsidRDefault="001679E2">
          <w:pPr>
            <w:pStyle w:val="10"/>
            <w:tabs>
              <w:tab w:val="right" w:leader="dot" w:pos="10456"/>
            </w:tabs>
            <w:rPr>
              <w:noProof/>
              <w:kern w:val="2"/>
            </w:rPr>
          </w:pPr>
          <w:hyperlink w:anchor="_Toc69301021" w:history="1">
            <w:r w:rsidRPr="001679E2">
              <w:rPr>
                <w:rStyle w:val="af2"/>
                <w:noProof/>
              </w:rPr>
              <w:t>관련 기술</w:t>
            </w:r>
            <w:r w:rsidRPr="001679E2">
              <w:rPr>
                <w:noProof/>
                <w:webHidden/>
              </w:rPr>
              <w:tab/>
            </w:r>
            <w:r w:rsidRPr="001679E2">
              <w:rPr>
                <w:noProof/>
                <w:webHidden/>
              </w:rPr>
              <w:fldChar w:fldCharType="begin"/>
            </w:r>
            <w:r w:rsidRPr="001679E2">
              <w:rPr>
                <w:noProof/>
                <w:webHidden/>
              </w:rPr>
              <w:instrText xml:space="preserve"> PAGEREF _Toc69301021 \h </w:instrText>
            </w:r>
            <w:r w:rsidRPr="001679E2">
              <w:rPr>
                <w:noProof/>
                <w:webHidden/>
              </w:rPr>
            </w:r>
            <w:r w:rsidRPr="001679E2">
              <w:rPr>
                <w:noProof/>
                <w:webHidden/>
              </w:rPr>
              <w:fldChar w:fldCharType="separate"/>
            </w:r>
            <w:r w:rsidR="00256E42">
              <w:rPr>
                <w:noProof/>
                <w:webHidden/>
              </w:rPr>
              <w:t>5</w:t>
            </w:r>
            <w:r w:rsidRPr="001679E2">
              <w:rPr>
                <w:noProof/>
                <w:webHidden/>
              </w:rPr>
              <w:fldChar w:fldCharType="end"/>
            </w:r>
          </w:hyperlink>
        </w:p>
        <w:p w14:paraId="38DFCA16" w14:textId="7EE5D8BB" w:rsidR="001679E2" w:rsidRPr="001679E2" w:rsidRDefault="001679E2">
          <w:pPr>
            <w:pStyle w:val="20"/>
            <w:ind w:left="364"/>
            <w:rPr>
              <w:kern w:val="2"/>
              <w:sz w:val="20"/>
              <w:szCs w:val="20"/>
            </w:rPr>
          </w:pPr>
          <w:hyperlink w:anchor="_Toc69301022" w:history="1">
            <w:r w:rsidRPr="001679E2">
              <w:rPr>
                <w:rStyle w:val="af2"/>
                <w:sz w:val="20"/>
                <w:szCs w:val="20"/>
              </w:rPr>
              <w:t>Mission 1: No Show 데이터 분석</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_Toc69301022 \h </w:instrText>
            </w:r>
            <w:r w:rsidRPr="001679E2">
              <w:rPr>
                <w:webHidden/>
                <w:sz w:val="20"/>
                <w:szCs w:val="20"/>
              </w:rPr>
            </w:r>
            <w:r w:rsidRPr="001679E2">
              <w:rPr>
                <w:webHidden/>
                <w:sz w:val="20"/>
                <w:szCs w:val="20"/>
              </w:rPr>
              <w:fldChar w:fldCharType="separate"/>
            </w:r>
            <w:r w:rsidR="00256E42">
              <w:rPr>
                <w:webHidden/>
                <w:sz w:val="20"/>
                <w:szCs w:val="20"/>
              </w:rPr>
              <w:t>5</w:t>
            </w:r>
            <w:r w:rsidRPr="001679E2">
              <w:rPr>
                <w:webHidden/>
                <w:sz w:val="20"/>
                <w:szCs w:val="20"/>
              </w:rPr>
              <w:fldChar w:fldCharType="end"/>
            </w:r>
          </w:hyperlink>
        </w:p>
        <w:p w14:paraId="7C587DF0" w14:textId="0A503BF4" w:rsidR="001679E2" w:rsidRPr="001679E2" w:rsidRDefault="001679E2">
          <w:pPr>
            <w:pStyle w:val="30"/>
            <w:tabs>
              <w:tab w:val="right" w:leader="dot" w:pos="10456"/>
            </w:tabs>
            <w:ind w:left="728"/>
            <w:rPr>
              <w:noProof/>
              <w:kern w:val="2"/>
            </w:rPr>
          </w:pPr>
          <w:hyperlink w:anchor="_Toc69301023" w:history="1">
            <w:r w:rsidRPr="001679E2">
              <w:rPr>
                <w:rStyle w:val="af2"/>
                <w:noProof/>
              </w:rPr>
              <w:t>Knowledge Skill</w:t>
            </w:r>
            <w:r w:rsidRPr="001679E2">
              <w:rPr>
                <w:noProof/>
                <w:webHidden/>
              </w:rPr>
              <w:tab/>
            </w:r>
            <w:r w:rsidRPr="001679E2">
              <w:rPr>
                <w:noProof/>
                <w:webHidden/>
              </w:rPr>
              <w:fldChar w:fldCharType="begin"/>
            </w:r>
            <w:r w:rsidRPr="001679E2">
              <w:rPr>
                <w:noProof/>
                <w:webHidden/>
              </w:rPr>
              <w:instrText xml:space="preserve"> PAGEREF _Toc69301023 \h </w:instrText>
            </w:r>
            <w:r w:rsidRPr="001679E2">
              <w:rPr>
                <w:noProof/>
                <w:webHidden/>
              </w:rPr>
            </w:r>
            <w:r w:rsidRPr="001679E2">
              <w:rPr>
                <w:noProof/>
                <w:webHidden/>
              </w:rPr>
              <w:fldChar w:fldCharType="separate"/>
            </w:r>
            <w:r w:rsidR="00256E42">
              <w:rPr>
                <w:noProof/>
                <w:webHidden/>
              </w:rPr>
              <w:t>5</w:t>
            </w:r>
            <w:r w:rsidRPr="001679E2">
              <w:rPr>
                <w:noProof/>
                <w:webHidden/>
              </w:rPr>
              <w:fldChar w:fldCharType="end"/>
            </w:r>
          </w:hyperlink>
        </w:p>
        <w:p w14:paraId="69E4591F" w14:textId="235A9191" w:rsidR="001679E2" w:rsidRPr="001679E2" w:rsidRDefault="001679E2">
          <w:pPr>
            <w:pStyle w:val="30"/>
            <w:tabs>
              <w:tab w:val="right" w:leader="dot" w:pos="10456"/>
            </w:tabs>
            <w:ind w:left="728"/>
            <w:rPr>
              <w:noProof/>
              <w:kern w:val="2"/>
            </w:rPr>
          </w:pPr>
          <w:hyperlink w:anchor="_Toc69301024" w:history="1">
            <w:r w:rsidRPr="001679E2">
              <w:rPr>
                <w:rStyle w:val="af2"/>
                <w:noProof/>
              </w:rPr>
              <w:t>Tech Skill</w:t>
            </w:r>
            <w:r w:rsidRPr="001679E2">
              <w:rPr>
                <w:noProof/>
                <w:webHidden/>
              </w:rPr>
              <w:tab/>
            </w:r>
            <w:r w:rsidRPr="001679E2">
              <w:rPr>
                <w:noProof/>
                <w:webHidden/>
              </w:rPr>
              <w:fldChar w:fldCharType="begin"/>
            </w:r>
            <w:r w:rsidRPr="001679E2">
              <w:rPr>
                <w:noProof/>
                <w:webHidden/>
              </w:rPr>
              <w:instrText xml:space="preserve"> PAGEREF _Toc69301024 \h </w:instrText>
            </w:r>
            <w:r w:rsidRPr="001679E2">
              <w:rPr>
                <w:noProof/>
                <w:webHidden/>
              </w:rPr>
            </w:r>
            <w:r w:rsidRPr="001679E2">
              <w:rPr>
                <w:noProof/>
                <w:webHidden/>
              </w:rPr>
              <w:fldChar w:fldCharType="separate"/>
            </w:r>
            <w:r w:rsidR="00256E42">
              <w:rPr>
                <w:noProof/>
                <w:webHidden/>
              </w:rPr>
              <w:t>5</w:t>
            </w:r>
            <w:r w:rsidRPr="001679E2">
              <w:rPr>
                <w:noProof/>
                <w:webHidden/>
              </w:rPr>
              <w:fldChar w:fldCharType="end"/>
            </w:r>
          </w:hyperlink>
        </w:p>
        <w:p w14:paraId="783BDAB1" w14:textId="6467326E" w:rsidR="001679E2" w:rsidRPr="001679E2" w:rsidRDefault="001679E2">
          <w:pPr>
            <w:pStyle w:val="30"/>
            <w:tabs>
              <w:tab w:val="right" w:leader="dot" w:pos="10456"/>
            </w:tabs>
            <w:ind w:left="728"/>
            <w:rPr>
              <w:noProof/>
              <w:kern w:val="2"/>
            </w:rPr>
          </w:pPr>
          <w:hyperlink w:anchor="_Toc69301025" w:history="1">
            <w:r w:rsidRPr="001679E2">
              <w:rPr>
                <w:rStyle w:val="af2"/>
                <w:noProof/>
              </w:rPr>
              <w:t>Soft Skill</w:t>
            </w:r>
            <w:r w:rsidRPr="001679E2">
              <w:rPr>
                <w:noProof/>
                <w:webHidden/>
              </w:rPr>
              <w:tab/>
            </w:r>
            <w:r w:rsidRPr="001679E2">
              <w:rPr>
                <w:noProof/>
                <w:webHidden/>
              </w:rPr>
              <w:fldChar w:fldCharType="begin"/>
            </w:r>
            <w:r w:rsidRPr="001679E2">
              <w:rPr>
                <w:noProof/>
                <w:webHidden/>
              </w:rPr>
              <w:instrText xml:space="preserve"> PAGEREF _Toc69301025 \h </w:instrText>
            </w:r>
            <w:r w:rsidRPr="001679E2">
              <w:rPr>
                <w:noProof/>
                <w:webHidden/>
              </w:rPr>
            </w:r>
            <w:r w:rsidRPr="001679E2">
              <w:rPr>
                <w:noProof/>
                <w:webHidden/>
              </w:rPr>
              <w:fldChar w:fldCharType="separate"/>
            </w:r>
            <w:r w:rsidR="00256E42">
              <w:rPr>
                <w:noProof/>
                <w:webHidden/>
              </w:rPr>
              <w:t>5</w:t>
            </w:r>
            <w:r w:rsidRPr="001679E2">
              <w:rPr>
                <w:noProof/>
                <w:webHidden/>
              </w:rPr>
              <w:fldChar w:fldCharType="end"/>
            </w:r>
          </w:hyperlink>
        </w:p>
        <w:p w14:paraId="2B41AFBD" w14:textId="22DD4796" w:rsidR="001679E2" w:rsidRPr="001679E2" w:rsidRDefault="001679E2">
          <w:pPr>
            <w:pStyle w:val="20"/>
            <w:ind w:left="364"/>
            <w:rPr>
              <w:kern w:val="2"/>
              <w:sz w:val="20"/>
              <w:szCs w:val="20"/>
            </w:rPr>
          </w:pPr>
          <w:hyperlink w:anchor="_Toc69301026" w:history="1">
            <w:r w:rsidRPr="001679E2">
              <w:rPr>
                <w:rStyle w:val="af2"/>
                <w:sz w:val="20"/>
                <w:szCs w:val="20"/>
              </w:rPr>
              <w:t>Mission 2: 뇌 CT 분석</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_Toc69301026 \h </w:instrText>
            </w:r>
            <w:r w:rsidRPr="001679E2">
              <w:rPr>
                <w:webHidden/>
                <w:sz w:val="20"/>
                <w:szCs w:val="20"/>
              </w:rPr>
            </w:r>
            <w:r w:rsidRPr="001679E2">
              <w:rPr>
                <w:webHidden/>
                <w:sz w:val="20"/>
                <w:szCs w:val="20"/>
              </w:rPr>
              <w:fldChar w:fldCharType="separate"/>
            </w:r>
            <w:r w:rsidR="00256E42">
              <w:rPr>
                <w:webHidden/>
                <w:sz w:val="20"/>
                <w:szCs w:val="20"/>
              </w:rPr>
              <w:t>6</w:t>
            </w:r>
            <w:r w:rsidRPr="001679E2">
              <w:rPr>
                <w:webHidden/>
                <w:sz w:val="20"/>
                <w:szCs w:val="20"/>
              </w:rPr>
              <w:fldChar w:fldCharType="end"/>
            </w:r>
          </w:hyperlink>
        </w:p>
        <w:p w14:paraId="11FFADD2" w14:textId="67EE5B52" w:rsidR="001679E2" w:rsidRPr="001679E2" w:rsidRDefault="001679E2">
          <w:pPr>
            <w:pStyle w:val="30"/>
            <w:tabs>
              <w:tab w:val="right" w:leader="dot" w:pos="10456"/>
            </w:tabs>
            <w:ind w:left="728"/>
            <w:rPr>
              <w:noProof/>
              <w:kern w:val="2"/>
            </w:rPr>
          </w:pPr>
          <w:hyperlink w:anchor="_Toc69301027" w:history="1">
            <w:r w:rsidRPr="001679E2">
              <w:rPr>
                <w:rStyle w:val="af2"/>
                <w:noProof/>
              </w:rPr>
              <w:t>Knowledge Skill</w:t>
            </w:r>
            <w:r w:rsidRPr="001679E2">
              <w:rPr>
                <w:noProof/>
                <w:webHidden/>
              </w:rPr>
              <w:tab/>
            </w:r>
            <w:r w:rsidRPr="001679E2">
              <w:rPr>
                <w:noProof/>
                <w:webHidden/>
              </w:rPr>
              <w:fldChar w:fldCharType="begin"/>
            </w:r>
            <w:r w:rsidRPr="001679E2">
              <w:rPr>
                <w:noProof/>
                <w:webHidden/>
              </w:rPr>
              <w:instrText xml:space="preserve"> PAGEREF _Toc69301027 \h </w:instrText>
            </w:r>
            <w:r w:rsidRPr="001679E2">
              <w:rPr>
                <w:noProof/>
                <w:webHidden/>
              </w:rPr>
            </w:r>
            <w:r w:rsidRPr="001679E2">
              <w:rPr>
                <w:noProof/>
                <w:webHidden/>
              </w:rPr>
              <w:fldChar w:fldCharType="separate"/>
            </w:r>
            <w:r w:rsidR="00256E42">
              <w:rPr>
                <w:noProof/>
                <w:webHidden/>
              </w:rPr>
              <w:t>6</w:t>
            </w:r>
            <w:r w:rsidRPr="001679E2">
              <w:rPr>
                <w:noProof/>
                <w:webHidden/>
              </w:rPr>
              <w:fldChar w:fldCharType="end"/>
            </w:r>
          </w:hyperlink>
        </w:p>
        <w:p w14:paraId="18BC01B2" w14:textId="2ABE0EC5" w:rsidR="001679E2" w:rsidRPr="001679E2" w:rsidRDefault="001679E2">
          <w:pPr>
            <w:pStyle w:val="30"/>
            <w:tabs>
              <w:tab w:val="right" w:leader="dot" w:pos="10456"/>
            </w:tabs>
            <w:ind w:left="728"/>
            <w:rPr>
              <w:noProof/>
              <w:kern w:val="2"/>
            </w:rPr>
          </w:pPr>
          <w:hyperlink w:anchor="_Toc69301028" w:history="1">
            <w:r w:rsidRPr="001679E2">
              <w:rPr>
                <w:rStyle w:val="af2"/>
                <w:noProof/>
              </w:rPr>
              <w:t>Tech Skill</w:t>
            </w:r>
            <w:r w:rsidRPr="001679E2">
              <w:rPr>
                <w:noProof/>
                <w:webHidden/>
              </w:rPr>
              <w:tab/>
            </w:r>
            <w:r w:rsidRPr="001679E2">
              <w:rPr>
                <w:noProof/>
                <w:webHidden/>
              </w:rPr>
              <w:fldChar w:fldCharType="begin"/>
            </w:r>
            <w:r w:rsidRPr="001679E2">
              <w:rPr>
                <w:noProof/>
                <w:webHidden/>
              </w:rPr>
              <w:instrText xml:space="preserve"> PAGEREF _Toc69301028 \h </w:instrText>
            </w:r>
            <w:r w:rsidRPr="001679E2">
              <w:rPr>
                <w:noProof/>
                <w:webHidden/>
              </w:rPr>
            </w:r>
            <w:r w:rsidRPr="001679E2">
              <w:rPr>
                <w:noProof/>
                <w:webHidden/>
              </w:rPr>
              <w:fldChar w:fldCharType="separate"/>
            </w:r>
            <w:r w:rsidR="00256E42">
              <w:rPr>
                <w:noProof/>
                <w:webHidden/>
              </w:rPr>
              <w:t>6</w:t>
            </w:r>
            <w:r w:rsidRPr="001679E2">
              <w:rPr>
                <w:noProof/>
                <w:webHidden/>
              </w:rPr>
              <w:fldChar w:fldCharType="end"/>
            </w:r>
          </w:hyperlink>
        </w:p>
        <w:p w14:paraId="7F99CA2C" w14:textId="110AF7EB" w:rsidR="001679E2" w:rsidRPr="001679E2" w:rsidRDefault="001679E2">
          <w:pPr>
            <w:pStyle w:val="30"/>
            <w:tabs>
              <w:tab w:val="right" w:leader="dot" w:pos="10456"/>
            </w:tabs>
            <w:ind w:left="728"/>
            <w:rPr>
              <w:noProof/>
              <w:kern w:val="2"/>
            </w:rPr>
          </w:pPr>
          <w:hyperlink w:anchor="_Toc69301029" w:history="1">
            <w:r w:rsidRPr="001679E2">
              <w:rPr>
                <w:rStyle w:val="af2"/>
                <w:noProof/>
              </w:rPr>
              <w:t>Soft Skill</w:t>
            </w:r>
            <w:r w:rsidRPr="001679E2">
              <w:rPr>
                <w:noProof/>
                <w:webHidden/>
              </w:rPr>
              <w:tab/>
            </w:r>
            <w:r w:rsidRPr="001679E2">
              <w:rPr>
                <w:noProof/>
                <w:webHidden/>
              </w:rPr>
              <w:fldChar w:fldCharType="begin"/>
            </w:r>
            <w:r w:rsidRPr="001679E2">
              <w:rPr>
                <w:noProof/>
                <w:webHidden/>
              </w:rPr>
              <w:instrText xml:space="preserve"> PAGEREF _Toc69301029 \h </w:instrText>
            </w:r>
            <w:r w:rsidRPr="001679E2">
              <w:rPr>
                <w:noProof/>
                <w:webHidden/>
              </w:rPr>
            </w:r>
            <w:r w:rsidRPr="001679E2">
              <w:rPr>
                <w:noProof/>
                <w:webHidden/>
              </w:rPr>
              <w:fldChar w:fldCharType="separate"/>
            </w:r>
            <w:r w:rsidR="00256E42">
              <w:rPr>
                <w:noProof/>
                <w:webHidden/>
              </w:rPr>
              <w:t>6</w:t>
            </w:r>
            <w:r w:rsidRPr="001679E2">
              <w:rPr>
                <w:noProof/>
                <w:webHidden/>
              </w:rPr>
              <w:fldChar w:fldCharType="end"/>
            </w:r>
          </w:hyperlink>
        </w:p>
        <w:p w14:paraId="49EE093F" w14:textId="5DA6CC37" w:rsidR="001679E2" w:rsidRPr="001679E2" w:rsidRDefault="001679E2">
          <w:pPr>
            <w:pStyle w:val="10"/>
            <w:tabs>
              <w:tab w:val="right" w:leader="dot" w:pos="10456"/>
            </w:tabs>
            <w:rPr>
              <w:noProof/>
              <w:kern w:val="2"/>
            </w:rPr>
          </w:pPr>
          <w:hyperlink w:anchor="_Toc69301030" w:history="1">
            <w:r w:rsidRPr="001679E2">
              <w:rPr>
                <w:rStyle w:val="af2"/>
                <w:noProof/>
              </w:rPr>
              <w:t>미션 별 목표 및 평가기준</w:t>
            </w:r>
            <w:r w:rsidRPr="001679E2">
              <w:rPr>
                <w:noProof/>
                <w:webHidden/>
              </w:rPr>
              <w:tab/>
            </w:r>
            <w:r w:rsidRPr="001679E2">
              <w:rPr>
                <w:noProof/>
                <w:webHidden/>
              </w:rPr>
              <w:fldChar w:fldCharType="begin"/>
            </w:r>
            <w:r w:rsidRPr="001679E2">
              <w:rPr>
                <w:noProof/>
                <w:webHidden/>
              </w:rPr>
              <w:instrText xml:space="preserve"> PAGEREF _Toc69301030 \h </w:instrText>
            </w:r>
            <w:r w:rsidRPr="001679E2">
              <w:rPr>
                <w:noProof/>
                <w:webHidden/>
              </w:rPr>
            </w:r>
            <w:r w:rsidRPr="001679E2">
              <w:rPr>
                <w:noProof/>
                <w:webHidden/>
              </w:rPr>
              <w:fldChar w:fldCharType="separate"/>
            </w:r>
            <w:r w:rsidR="00256E42">
              <w:rPr>
                <w:noProof/>
                <w:webHidden/>
              </w:rPr>
              <w:t>7</w:t>
            </w:r>
            <w:r w:rsidRPr="001679E2">
              <w:rPr>
                <w:noProof/>
                <w:webHidden/>
              </w:rPr>
              <w:fldChar w:fldCharType="end"/>
            </w:r>
          </w:hyperlink>
        </w:p>
        <w:p w14:paraId="4BE59B1D" w14:textId="75AEFB7D" w:rsidR="001679E2" w:rsidRPr="001679E2" w:rsidRDefault="001679E2">
          <w:pPr>
            <w:pStyle w:val="20"/>
            <w:ind w:left="364"/>
            <w:rPr>
              <w:kern w:val="2"/>
              <w:sz w:val="20"/>
              <w:szCs w:val="20"/>
            </w:rPr>
          </w:pPr>
          <w:hyperlink w:anchor="_Toc69301031" w:history="1">
            <w:r w:rsidRPr="001679E2">
              <w:rPr>
                <w:rStyle w:val="af2"/>
                <w:sz w:val="20"/>
                <w:szCs w:val="20"/>
              </w:rPr>
              <w:t>Mission 1-1</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_Toc69301031 \h </w:instrText>
            </w:r>
            <w:r w:rsidRPr="001679E2">
              <w:rPr>
                <w:webHidden/>
                <w:sz w:val="20"/>
                <w:szCs w:val="20"/>
              </w:rPr>
            </w:r>
            <w:r w:rsidRPr="001679E2">
              <w:rPr>
                <w:webHidden/>
                <w:sz w:val="20"/>
                <w:szCs w:val="20"/>
              </w:rPr>
              <w:fldChar w:fldCharType="separate"/>
            </w:r>
            <w:r w:rsidR="00256E42">
              <w:rPr>
                <w:webHidden/>
                <w:sz w:val="20"/>
                <w:szCs w:val="20"/>
              </w:rPr>
              <w:t>7</w:t>
            </w:r>
            <w:r w:rsidRPr="001679E2">
              <w:rPr>
                <w:webHidden/>
                <w:sz w:val="20"/>
                <w:szCs w:val="20"/>
              </w:rPr>
              <w:fldChar w:fldCharType="end"/>
            </w:r>
          </w:hyperlink>
        </w:p>
        <w:p w14:paraId="427C9096" w14:textId="07055071" w:rsidR="001679E2" w:rsidRPr="001679E2" w:rsidRDefault="001679E2">
          <w:pPr>
            <w:pStyle w:val="20"/>
            <w:ind w:left="364"/>
            <w:rPr>
              <w:kern w:val="2"/>
              <w:sz w:val="20"/>
              <w:szCs w:val="20"/>
            </w:rPr>
          </w:pPr>
          <w:hyperlink w:anchor="_Toc69301032" w:history="1">
            <w:r w:rsidRPr="001679E2">
              <w:rPr>
                <w:rStyle w:val="af2"/>
                <w:sz w:val="20"/>
                <w:szCs w:val="20"/>
              </w:rPr>
              <w:t>Mission 1-2</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_Toc69301032 \h </w:instrText>
            </w:r>
            <w:r w:rsidRPr="001679E2">
              <w:rPr>
                <w:webHidden/>
                <w:sz w:val="20"/>
                <w:szCs w:val="20"/>
              </w:rPr>
            </w:r>
            <w:r w:rsidRPr="001679E2">
              <w:rPr>
                <w:webHidden/>
                <w:sz w:val="20"/>
                <w:szCs w:val="20"/>
              </w:rPr>
              <w:fldChar w:fldCharType="separate"/>
            </w:r>
            <w:r w:rsidR="00256E42">
              <w:rPr>
                <w:webHidden/>
                <w:sz w:val="20"/>
                <w:szCs w:val="20"/>
              </w:rPr>
              <w:t>8</w:t>
            </w:r>
            <w:r w:rsidRPr="001679E2">
              <w:rPr>
                <w:webHidden/>
                <w:sz w:val="20"/>
                <w:szCs w:val="20"/>
              </w:rPr>
              <w:fldChar w:fldCharType="end"/>
            </w:r>
          </w:hyperlink>
        </w:p>
        <w:p w14:paraId="3FC3974B" w14:textId="77BCF2C7" w:rsidR="001679E2" w:rsidRPr="001679E2" w:rsidRDefault="001679E2">
          <w:pPr>
            <w:pStyle w:val="20"/>
            <w:ind w:left="364"/>
            <w:rPr>
              <w:kern w:val="2"/>
              <w:sz w:val="20"/>
              <w:szCs w:val="20"/>
            </w:rPr>
          </w:pPr>
          <w:hyperlink w:anchor="_Toc69301033" w:history="1">
            <w:r w:rsidRPr="001679E2">
              <w:rPr>
                <w:rStyle w:val="af2"/>
                <w:sz w:val="20"/>
                <w:szCs w:val="20"/>
              </w:rPr>
              <w:t>Mission 2-1</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_Toc69301033 \h </w:instrText>
            </w:r>
            <w:r w:rsidRPr="001679E2">
              <w:rPr>
                <w:webHidden/>
                <w:sz w:val="20"/>
                <w:szCs w:val="20"/>
              </w:rPr>
            </w:r>
            <w:r w:rsidRPr="001679E2">
              <w:rPr>
                <w:webHidden/>
                <w:sz w:val="20"/>
                <w:szCs w:val="20"/>
              </w:rPr>
              <w:fldChar w:fldCharType="separate"/>
            </w:r>
            <w:r w:rsidR="00256E42">
              <w:rPr>
                <w:webHidden/>
                <w:sz w:val="20"/>
                <w:szCs w:val="20"/>
              </w:rPr>
              <w:t>9</w:t>
            </w:r>
            <w:r w:rsidRPr="001679E2">
              <w:rPr>
                <w:webHidden/>
                <w:sz w:val="20"/>
                <w:szCs w:val="20"/>
              </w:rPr>
              <w:fldChar w:fldCharType="end"/>
            </w:r>
          </w:hyperlink>
        </w:p>
        <w:p w14:paraId="4D8FF90E" w14:textId="60D9142E" w:rsidR="001679E2" w:rsidRPr="001679E2" w:rsidRDefault="001679E2">
          <w:pPr>
            <w:pStyle w:val="20"/>
            <w:ind w:left="364"/>
            <w:rPr>
              <w:kern w:val="2"/>
              <w:sz w:val="20"/>
              <w:szCs w:val="20"/>
            </w:rPr>
          </w:pPr>
          <w:hyperlink w:anchor="_Toc69301034" w:history="1">
            <w:r w:rsidRPr="001679E2">
              <w:rPr>
                <w:rStyle w:val="af2"/>
                <w:sz w:val="20"/>
                <w:szCs w:val="20"/>
              </w:rPr>
              <w:t>Mission 2-2</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_Toc69301034 \h </w:instrText>
            </w:r>
            <w:r w:rsidRPr="001679E2">
              <w:rPr>
                <w:webHidden/>
                <w:sz w:val="20"/>
                <w:szCs w:val="20"/>
              </w:rPr>
            </w:r>
            <w:r w:rsidRPr="001679E2">
              <w:rPr>
                <w:webHidden/>
                <w:sz w:val="20"/>
                <w:szCs w:val="20"/>
              </w:rPr>
              <w:fldChar w:fldCharType="separate"/>
            </w:r>
            <w:r w:rsidR="00256E42">
              <w:rPr>
                <w:webHidden/>
                <w:sz w:val="20"/>
                <w:szCs w:val="20"/>
              </w:rPr>
              <w:t>10</w:t>
            </w:r>
            <w:r w:rsidRPr="001679E2">
              <w:rPr>
                <w:webHidden/>
                <w:sz w:val="20"/>
                <w:szCs w:val="20"/>
              </w:rPr>
              <w:fldChar w:fldCharType="end"/>
            </w:r>
          </w:hyperlink>
        </w:p>
        <w:p w14:paraId="27525BA3" w14:textId="1D516362" w:rsidR="001679E2" w:rsidRPr="001679E2" w:rsidRDefault="001679E2">
          <w:pPr>
            <w:pStyle w:val="10"/>
            <w:tabs>
              <w:tab w:val="right" w:leader="dot" w:pos="10456"/>
            </w:tabs>
            <w:rPr>
              <w:noProof/>
              <w:kern w:val="2"/>
            </w:rPr>
          </w:pPr>
          <w:hyperlink w:anchor="_Toc69301035" w:history="1">
            <w:r w:rsidRPr="001679E2">
              <w:rPr>
                <w:rStyle w:val="af2"/>
                <w:noProof/>
              </w:rPr>
              <w:t>모범 답안</w:t>
            </w:r>
            <w:r w:rsidRPr="001679E2">
              <w:rPr>
                <w:noProof/>
                <w:webHidden/>
              </w:rPr>
              <w:tab/>
            </w:r>
            <w:r w:rsidRPr="001679E2">
              <w:rPr>
                <w:noProof/>
                <w:webHidden/>
              </w:rPr>
              <w:fldChar w:fldCharType="begin"/>
            </w:r>
            <w:r w:rsidRPr="001679E2">
              <w:rPr>
                <w:noProof/>
                <w:webHidden/>
              </w:rPr>
              <w:instrText xml:space="preserve"> PAGEREF _Toc69301035 \h </w:instrText>
            </w:r>
            <w:r w:rsidRPr="001679E2">
              <w:rPr>
                <w:noProof/>
                <w:webHidden/>
              </w:rPr>
            </w:r>
            <w:r w:rsidRPr="001679E2">
              <w:rPr>
                <w:noProof/>
                <w:webHidden/>
              </w:rPr>
              <w:fldChar w:fldCharType="separate"/>
            </w:r>
            <w:r w:rsidR="00256E42">
              <w:rPr>
                <w:noProof/>
                <w:webHidden/>
              </w:rPr>
              <w:t>12</w:t>
            </w:r>
            <w:r w:rsidRPr="001679E2">
              <w:rPr>
                <w:noProof/>
                <w:webHidden/>
              </w:rPr>
              <w:fldChar w:fldCharType="end"/>
            </w:r>
          </w:hyperlink>
        </w:p>
        <w:p w14:paraId="1D9255FB" w14:textId="7F9B1871" w:rsidR="001679E2" w:rsidRPr="001679E2" w:rsidRDefault="001679E2">
          <w:pPr>
            <w:pStyle w:val="20"/>
            <w:ind w:left="364"/>
            <w:rPr>
              <w:kern w:val="2"/>
              <w:sz w:val="20"/>
              <w:szCs w:val="20"/>
            </w:rPr>
          </w:pPr>
          <w:hyperlink w:anchor="_Toc69301036" w:history="1">
            <w:r w:rsidRPr="001679E2">
              <w:rPr>
                <w:rStyle w:val="af2"/>
                <w:sz w:val="20"/>
                <w:szCs w:val="20"/>
              </w:rPr>
              <w:t>Mission 1: Medical No Show</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_Toc69301036 \h </w:instrText>
            </w:r>
            <w:r w:rsidRPr="001679E2">
              <w:rPr>
                <w:webHidden/>
                <w:sz w:val="20"/>
                <w:szCs w:val="20"/>
              </w:rPr>
            </w:r>
            <w:r w:rsidRPr="001679E2">
              <w:rPr>
                <w:webHidden/>
                <w:sz w:val="20"/>
                <w:szCs w:val="20"/>
              </w:rPr>
              <w:fldChar w:fldCharType="separate"/>
            </w:r>
            <w:r w:rsidR="00256E42">
              <w:rPr>
                <w:webHidden/>
                <w:sz w:val="20"/>
                <w:szCs w:val="20"/>
              </w:rPr>
              <w:t>12</w:t>
            </w:r>
            <w:r w:rsidRPr="001679E2">
              <w:rPr>
                <w:webHidden/>
                <w:sz w:val="20"/>
                <w:szCs w:val="20"/>
              </w:rPr>
              <w:fldChar w:fldCharType="end"/>
            </w:r>
          </w:hyperlink>
        </w:p>
        <w:p w14:paraId="11F948E4" w14:textId="7F86BF03" w:rsidR="001679E2" w:rsidRPr="001679E2" w:rsidRDefault="001679E2">
          <w:pPr>
            <w:pStyle w:val="20"/>
            <w:ind w:left="364"/>
            <w:rPr>
              <w:kern w:val="2"/>
              <w:sz w:val="20"/>
              <w:szCs w:val="20"/>
            </w:rPr>
          </w:pPr>
          <w:hyperlink w:anchor="_Toc69301037" w:history="1">
            <w:r w:rsidRPr="001679E2">
              <w:rPr>
                <w:rStyle w:val="af2"/>
                <w:sz w:val="20"/>
                <w:szCs w:val="20"/>
              </w:rPr>
              <w:t>Mission 2: Head CT-Hemorrhage</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_Toc69301037 \h </w:instrText>
            </w:r>
            <w:r w:rsidRPr="001679E2">
              <w:rPr>
                <w:webHidden/>
                <w:sz w:val="20"/>
                <w:szCs w:val="20"/>
              </w:rPr>
            </w:r>
            <w:r w:rsidRPr="001679E2">
              <w:rPr>
                <w:webHidden/>
                <w:sz w:val="20"/>
                <w:szCs w:val="20"/>
              </w:rPr>
              <w:fldChar w:fldCharType="separate"/>
            </w:r>
            <w:r w:rsidR="00256E42">
              <w:rPr>
                <w:webHidden/>
                <w:sz w:val="20"/>
                <w:szCs w:val="20"/>
              </w:rPr>
              <w:t>12</w:t>
            </w:r>
            <w:r w:rsidRPr="001679E2">
              <w:rPr>
                <w:webHidden/>
                <w:sz w:val="20"/>
                <w:szCs w:val="20"/>
              </w:rPr>
              <w:fldChar w:fldCharType="end"/>
            </w:r>
          </w:hyperlink>
        </w:p>
        <w:p w14:paraId="236E09FA" w14:textId="0B154A69" w:rsidR="001679E2" w:rsidRPr="001679E2" w:rsidRDefault="001679E2">
          <w:pPr>
            <w:pStyle w:val="10"/>
            <w:tabs>
              <w:tab w:val="right" w:leader="dot" w:pos="10456"/>
            </w:tabs>
            <w:rPr>
              <w:noProof/>
              <w:kern w:val="2"/>
            </w:rPr>
          </w:pPr>
          <w:hyperlink w:anchor="_Toc69301038" w:history="1">
            <w:r w:rsidRPr="001679E2">
              <w:rPr>
                <w:rStyle w:val="af2"/>
                <w:noProof/>
              </w:rPr>
              <w:t>데이터 파일 설명</w:t>
            </w:r>
            <w:r w:rsidRPr="001679E2">
              <w:rPr>
                <w:noProof/>
                <w:webHidden/>
              </w:rPr>
              <w:tab/>
            </w:r>
            <w:r w:rsidRPr="001679E2">
              <w:rPr>
                <w:noProof/>
                <w:webHidden/>
              </w:rPr>
              <w:fldChar w:fldCharType="begin"/>
            </w:r>
            <w:r w:rsidRPr="001679E2">
              <w:rPr>
                <w:noProof/>
                <w:webHidden/>
              </w:rPr>
              <w:instrText xml:space="preserve"> PAGEREF _Toc69301038 \h </w:instrText>
            </w:r>
            <w:r w:rsidRPr="001679E2">
              <w:rPr>
                <w:noProof/>
                <w:webHidden/>
              </w:rPr>
            </w:r>
            <w:r w:rsidRPr="001679E2">
              <w:rPr>
                <w:noProof/>
                <w:webHidden/>
              </w:rPr>
              <w:fldChar w:fldCharType="separate"/>
            </w:r>
            <w:r w:rsidR="00256E42">
              <w:rPr>
                <w:noProof/>
                <w:webHidden/>
              </w:rPr>
              <w:t>12</w:t>
            </w:r>
            <w:r w:rsidRPr="001679E2">
              <w:rPr>
                <w:noProof/>
                <w:webHidden/>
              </w:rPr>
              <w:fldChar w:fldCharType="end"/>
            </w:r>
          </w:hyperlink>
        </w:p>
        <w:p w14:paraId="4F8189AC" w14:textId="4E6E90E2" w:rsidR="001679E2" w:rsidRPr="001679E2" w:rsidRDefault="001679E2">
          <w:pPr>
            <w:pStyle w:val="20"/>
            <w:ind w:left="364"/>
            <w:rPr>
              <w:kern w:val="2"/>
              <w:sz w:val="20"/>
              <w:szCs w:val="20"/>
            </w:rPr>
          </w:pPr>
          <w:hyperlink w:anchor="_Toc69301039" w:history="1">
            <w:r w:rsidRPr="001679E2">
              <w:rPr>
                <w:rStyle w:val="af2"/>
                <w:sz w:val="20"/>
                <w:szCs w:val="20"/>
              </w:rPr>
              <w:t>Mission 1: Medical No Show</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_Toc69301039 \h </w:instrText>
            </w:r>
            <w:r w:rsidRPr="001679E2">
              <w:rPr>
                <w:webHidden/>
                <w:sz w:val="20"/>
                <w:szCs w:val="20"/>
              </w:rPr>
            </w:r>
            <w:r w:rsidRPr="001679E2">
              <w:rPr>
                <w:webHidden/>
                <w:sz w:val="20"/>
                <w:szCs w:val="20"/>
              </w:rPr>
              <w:fldChar w:fldCharType="separate"/>
            </w:r>
            <w:r w:rsidR="00256E42">
              <w:rPr>
                <w:webHidden/>
                <w:sz w:val="20"/>
                <w:szCs w:val="20"/>
              </w:rPr>
              <w:t>12</w:t>
            </w:r>
            <w:r w:rsidRPr="001679E2">
              <w:rPr>
                <w:webHidden/>
                <w:sz w:val="20"/>
                <w:szCs w:val="20"/>
              </w:rPr>
              <w:fldChar w:fldCharType="end"/>
            </w:r>
          </w:hyperlink>
        </w:p>
        <w:p w14:paraId="378B5AC2" w14:textId="0DB7CE24" w:rsidR="001679E2" w:rsidRPr="001679E2" w:rsidRDefault="001679E2">
          <w:pPr>
            <w:pStyle w:val="20"/>
            <w:ind w:left="364"/>
            <w:rPr>
              <w:kern w:val="2"/>
              <w:sz w:val="20"/>
              <w:szCs w:val="20"/>
            </w:rPr>
          </w:pPr>
          <w:hyperlink w:anchor="_Toc69301040" w:history="1">
            <w:r w:rsidRPr="001679E2">
              <w:rPr>
                <w:rStyle w:val="af2"/>
                <w:sz w:val="20"/>
                <w:szCs w:val="20"/>
              </w:rPr>
              <w:t>Mission 2: Head CT-Hemorrhage</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_Toc69301040 \h </w:instrText>
            </w:r>
            <w:r w:rsidRPr="001679E2">
              <w:rPr>
                <w:webHidden/>
                <w:sz w:val="20"/>
                <w:szCs w:val="20"/>
              </w:rPr>
            </w:r>
            <w:r w:rsidRPr="001679E2">
              <w:rPr>
                <w:webHidden/>
                <w:sz w:val="20"/>
                <w:szCs w:val="20"/>
              </w:rPr>
              <w:fldChar w:fldCharType="separate"/>
            </w:r>
            <w:r w:rsidR="00256E42">
              <w:rPr>
                <w:webHidden/>
                <w:sz w:val="20"/>
                <w:szCs w:val="20"/>
              </w:rPr>
              <w:t>12</w:t>
            </w:r>
            <w:r w:rsidRPr="001679E2">
              <w:rPr>
                <w:webHidden/>
                <w:sz w:val="20"/>
                <w:szCs w:val="20"/>
              </w:rPr>
              <w:fldChar w:fldCharType="end"/>
            </w:r>
          </w:hyperlink>
        </w:p>
        <w:p w14:paraId="7825A50E" w14:textId="4DB98315" w:rsidR="001679E2" w:rsidRPr="001679E2" w:rsidRDefault="001679E2">
          <w:pPr>
            <w:pStyle w:val="10"/>
            <w:tabs>
              <w:tab w:val="right" w:leader="dot" w:pos="10456"/>
            </w:tabs>
            <w:rPr>
              <w:noProof/>
              <w:kern w:val="2"/>
            </w:rPr>
          </w:pPr>
          <w:hyperlink w:anchor="_Toc69301041" w:history="1">
            <w:r w:rsidRPr="001679E2">
              <w:rPr>
                <w:rStyle w:val="af2"/>
                <w:noProof/>
              </w:rPr>
              <w:t>학습 지원 정보</w:t>
            </w:r>
            <w:r w:rsidRPr="001679E2">
              <w:rPr>
                <w:noProof/>
                <w:webHidden/>
              </w:rPr>
              <w:tab/>
            </w:r>
            <w:r w:rsidRPr="001679E2">
              <w:rPr>
                <w:noProof/>
                <w:webHidden/>
              </w:rPr>
              <w:fldChar w:fldCharType="begin"/>
            </w:r>
            <w:r w:rsidRPr="001679E2">
              <w:rPr>
                <w:noProof/>
                <w:webHidden/>
              </w:rPr>
              <w:instrText xml:space="preserve"> PAGEREF _Toc69301041 \h </w:instrText>
            </w:r>
            <w:r w:rsidRPr="001679E2">
              <w:rPr>
                <w:noProof/>
                <w:webHidden/>
              </w:rPr>
            </w:r>
            <w:r w:rsidRPr="001679E2">
              <w:rPr>
                <w:noProof/>
                <w:webHidden/>
              </w:rPr>
              <w:fldChar w:fldCharType="separate"/>
            </w:r>
            <w:r w:rsidR="00256E42">
              <w:rPr>
                <w:noProof/>
                <w:webHidden/>
              </w:rPr>
              <w:t>13</w:t>
            </w:r>
            <w:r w:rsidRPr="001679E2">
              <w:rPr>
                <w:noProof/>
                <w:webHidden/>
              </w:rPr>
              <w:fldChar w:fldCharType="end"/>
            </w:r>
          </w:hyperlink>
        </w:p>
        <w:p w14:paraId="573A0F75" w14:textId="0C3807F7" w:rsidR="001679E2" w:rsidRPr="001679E2" w:rsidRDefault="001679E2">
          <w:pPr>
            <w:pStyle w:val="20"/>
            <w:ind w:left="364"/>
            <w:rPr>
              <w:kern w:val="2"/>
              <w:sz w:val="20"/>
              <w:szCs w:val="20"/>
            </w:rPr>
          </w:pPr>
          <w:hyperlink w:anchor="_Toc69301042" w:history="1">
            <w:r w:rsidRPr="001679E2">
              <w:rPr>
                <w:rStyle w:val="af2"/>
                <w:sz w:val="20"/>
                <w:szCs w:val="20"/>
              </w:rPr>
              <w:t>학습 리소스</w:t>
            </w:r>
            <w:r w:rsidRPr="001679E2">
              <w:rPr>
                <w:webHidden/>
                <w:sz w:val="20"/>
                <w:szCs w:val="20"/>
              </w:rPr>
              <w:tab/>
            </w:r>
            <w:r w:rsidRPr="001679E2">
              <w:rPr>
                <w:webHidden/>
                <w:sz w:val="20"/>
                <w:szCs w:val="20"/>
              </w:rPr>
              <w:fldChar w:fldCharType="begin"/>
            </w:r>
            <w:r w:rsidRPr="001679E2">
              <w:rPr>
                <w:webHidden/>
                <w:sz w:val="20"/>
                <w:szCs w:val="20"/>
              </w:rPr>
              <w:instrText xml:space="preserve"> PAGEREF _Toc69301042 \h </w:instrText>
            </w:r>
            <w:r w:rsidRPr="001679E2">
              <w:rPr>
                <w:webHidden/>
                <w:sz w:val="20"/>
                <w:szCs w:val="20"/>
              </w:rPr>
            </w:r>
            <w:r w:rsidRPr="001679E2">
              <w:rPr>
                <w:webHidden/>
                <w:sz w:val="20"/>
                <w:szCs w:val="20"/>
              </w:rPr>
              <w:fldChar w:fldCharType="separate"/>
            </w:r>
            <w:r w:rsidR="00256E42">
              <w:rPr>
                <w:webHidden/>
                <w:sz w:val="20"/>
                <w:szCs w:val="20"/>
              </w:rPr>
              <w:t>13</w:t>
            </w:r>
            <w:r w:rsidRPr="001679E2">
              <w:rPr>
                <w:webHidden/>
                <w:sz w:val="20"/>
                <w:szCs w:val="20"/>
              </w:rPr>
              <w:fldChar w:fldCharType="end"/>
            </w:r>
          </w:hyperlink>
        </w:p>
        <w:p w14:paraId="696FE1A1" w14:textId="0985734E" w:rsidR="001679E2" w:rsidRPr="001679E2" w:rsidRDefault="001679E2">
          <w:pPr>
            <w:pStyle w:val="10"/>
            <w:tabs>
              <w:tab w:val="right" w:leader="dot" w:pos="10456"/>
            </w:tabs>
            <w:rPr>
              <w:noProof/>
              <w:kern w:val="2"/>
            </w:rPr>
          </w:pPr>
          <w:hyperlink w:anchor="_Toc69301043" w:history="1">
            <w:r w:rsidRPr="001679E2">
              <w:rPr>
                <w:rStyle w:val="af2"/>
                <w:noProof/>
              </w:rPr>
              <w:t>포럼</w:t>
            </w:r>
            <w:r w:rsidRPr="001679E2">
              <w:rPr>
                <w:noProof/>
                <w:webHidden/>
              </w:rPr>
              <w:tab/>
            </w:r>
            <w:r w:rsidRPr="001679E2">
              <w:rPr>
                <w:noProof/>
                <w:webHidden/>
              </w:rPr>
              <w:fldChar w:fldCharType="begin"/>
            </w:r>
            <w:r w:rsidRPr="001679E2">
              <w:rPr>
                <w:noProof/>
                <w:webHidden/>
              </w:rPr>
              <w:instrText xml:space="preserve"> PAGEREF _Toc69301043 \h </w:instrText>
            </w:r>
            <w:r w:rsidRPr="001679E2">
              <w:rPr>
                <w:noProof/>
                <w:webHidden/>
              </w:rPr>
            </w:r>
            <w:r w:rsidRPr="001679E2">
              <w:rPr>
                <w:noProof/>
                <w:webHidden/>
              </w:rPr>
              <w:fldChar w:fldCharType="separate"/>
            </w:r>
            <w:r w:rsidR="00256E42">
              <w:rPr>
                <w:noProof/>
                <w:webHidden/>
              </w:rPr>
              <w:t>13</w:t>
            </w:r>
            <w:r w:rsidRPr="001679E2">
              <w:rPr>
                <w:noProof/>
                <w:webHidden/>
              </w:rPr>
              <w:fldChar w:fldCharType="end"/>
            </w:r>
          </w:hyperlink>
        </w:p>
        <w:p w14:paraId="1D8AD86B" w14:textId="042FCD6F" w:rsidR="00D84675" w:rsidRDefault="00D84675">
          <w:r>
            <w:rPr>
              <w:b/>
              <w:bCs/>
              <w:lang w:val="ko-KR"/>
            </w:rPr>
            <w:fldChar w:fldCharType="end"/>
          </w:r>
        </w:p>
      </w:sdtContent>
    </w:sdt>
    <w:p w14:paraId="38E780A6" w14:textId="243F4276" w:rsidR="00707807" w:rsidRDefault="00F41B45" w:rsidP="00707807">
      <w:r>
        <w:br w:type="page"/>
      </w:r>
    </w:p>
    <w:p w14:paraId="1DC234C7" w14:textId="198AC6C7" w:rsidR="00707807" w:rsidRDefault="00707807" w:rsidP="00707807">
      <w:pPr>
        <w:pStyle w:val="1"/>
      </w:pPr>
      <w:bookmarkStart w:id="1" w:name="_Toc69301011"/>
      <w:r>
        <w:rPr>
          <w:rFonts w:hint="eastAsia"/>
        </w:rPr>
        <w:lastRenderedPageBreak/>
        <w:t>백그라운드</w:t>
      </w:r>
      <w:r>
        <w:t xml:space="preserve"> 스토리</w:t>
      </w:r>
      <w:bookmarkEnd w:id="1"/>
    </w:p>
    <w:p w14:paraId="7BF88646" w14:textId="3C544268" w:rsidR="000D6B89" w:rsidRPr="000D6B89" w:rsidRDefault="00EB2B5A" w:rsidP="001C4A25">
      <w:pPr>
        <w:pStyle w:val="2"/>
      </w:pPr>
      <w:bookmarkStart w:id="2" w:name="_Toc69301012"/>
      <w:r>
        <w:rPr>
          <w:rFonts w:hint="eastAsia"/>
        </w:rPr>
        <w:t>M</w:t>
      </w:r>
      <w:r>
        <w:t xml:space="preserve">ission </w:t>
      </w:r>
      <w:r w:rsidR="000D6B89">
        <w:t>1</w:t>
      </w:r>
      <w:r w:rsidR="0058270C">
        <w:t xml:space="preserve">: </w:t>
      </w:r>
      <w:r w:rsidR="0058270C">
        <w:rPr>
          <w:rFonts w:hint="eastAsia"/>
        </w:rPr>
        <w:t>N</w:t>
      </w:r>
      <w:r w:rsidR="0058270C">
        <w:t xml:space="preserve">o Show </w:t>
      </w:r>
      <w:r w:rsidR="0058270C">
        <w:rPr>
          <w:rFonts w:hint="eastAsia"/>
        </w:rPr>
        <w:t>데이터 분석</w:t>
      </w:r>
      <w:bookmarkEnd w:id="2"/>
    </w:p>
    <w:p w14:paraId="3E6F783B" w14:textId="5356CC68" w:rsidR="00707807" w:rsidRDefault="000D6B89" w:rsidP="000D6B89">
      <w:pPr>
        <w:ind w:firstLineChars="50" w:firstLine="91"/>
      </w:pPr>
      <w:r>
        <w:t>예약 부도(</w:t>
      </w:r>
      <w:r w:rsidR="00581E61">
        <w:t>No Show</w:t>
      </w:r>
      <w:r>
        <w:t xml:space="preserve">): 진료·수술 일시를 잡고 미리 병·의원에게 알리지 않고 환자가 본인 마음대로 예약을 취소하는 행위, 다른 환자가 </w:t>
      </w:r>
      <w:r w:rsidR="009D1939">
        <w:rPr>
          <w:rFonts w:hint="eastAsia"/>
        </w:rPr>
        <w:t>진료</w:t>
      </w:r>
      <w:r w:rsidR="009D1939">
        <w:t>받을</w:t>
      </w:r>
      <w:r>
        <w:t xml:space="preserve"> 기회를 빼앗아 간다. 검사나 수술이 시급한 환자들의 빠른 치료 기회가 줄어든다는 점이 가장 큰 문제이다.</w:t>
      </w:r>
    </w:p>
    <w:p w14:paraId="55644347" w14:textId="79256C0A" w:rsidR="00707807" w:rsidRDefault="000D6B89" w:rsidP="000D6B89">
      <w:pPr>
        <w:ind w:firstLineChars="50" w:firstLine="91"/>
      </w:pPr>
      <w:r>
        <w:t xml:space="preserve">오늘도 바쁜 XX병원 데스크. 환자 </w:t>
      </w:r>
      <w:proofErr w:type="spellStart"/>
      <w:r>
        <w:t>응대하랴</w:t>
      </w:r>
      <w:proofErr w:type="spellEnd"/>
      <w:r>
        <w:t xml:space="preserve">, 걸려오는 예약 전화 </w:t>
      </w:r>
      <w:proofErr w:type="spellStart"/>
      <w:r>
        <w:t>받으랴</w:t>
      </w:r>
      <w:proofErr w:type="spellEnd"/>
      <w:r>
        <w:t xml:space="preserve"> 정신이 없다. 오늘따라 방문을 희망하는 환자들이 많은데 이를 어쩌나, 오전과 오후 시간대 모두 수술 환자가 꽉 잡혀 있어서 다른 환자의 진료가 어렵다. 수술 예약 환자 방문을 10분 앞두고 전화가 또 걸려온다. "너무 아파서 그런데... 지금 바로 가서 진료 좀 볼 수 있을까요?" 하지만 </w:t>
      </w:r>
      <w:proofErr w:type="spellStart"/>
      <w:r>
        <w:t>도리없다</w:t>
      </w:r>
      <w:proofErr w:type="spellEnd"/>
      <w:r>
        <w:t xml:space="preserve">. "조금 뒤 원장님이 수술을 들어가야 해서, 오늘은 진료가 </w:t>
      </w:r>
      <w:r w:rsidR="002069EA">
        <w:rPr>
          <w:rFonts w:hint="eastAsia"/>
        </w:rPr>
        <w:t>힘드실</w:t>
      </w:r>
      <w:r>
        <w:t xml:space="preserve"> 것 같습니다." 응대하는 데스크도 찝찝하다. 너무 아프다고 하는데 진료를 </w:t>
      </w:r>
      <w:r w:rsidR="002069EA">
        <w:rPr>
          <w:rFonts w:hint="eastAsia"/>
        </w:rPr>
        <w:t>못 봐주니</w:t>
      </w:r>
      <w:r>
        <w:t>, 방법을 찾아주고 싶지만 불가능하다. 그리고 10분 뒤, 수술 예약한 환자는 오지도 않고 연락도 되지 않는다.</w:t>
      </w:r>
    </w:p>
    <w:p w14:paraId="41395D48" w14:textId="5898D69A" w:rsidR="000D6B89" w:rsidRDefault="000D6B89" w:rsidP="000D6B89">
      <w:pPr>
        <w:ind w:firstLineChars="50" w:firstLine="91"/>
      </w:pPr>
      <w:r>
        <w:t xml:space="preserve">이러한 상황이 반복되니 XX병원 혁신팀은 </w:t>
      </w:r>
      <w:proofErr w:type="spellStart"/>
      <w:r>
        <w:t>노쇼를</w:t>
      </w:r>
      <w:proofErr w:type="spellEnd"/>
      <w:r>
        <w:t xml:space="preserve"> 방지하고자 환자들에게 '예약 </w:t>
      </w:r>
      <w:proofErr w:type="spellStart"/>
      <w:r>
        <w:t>선입금</w:t>
      </w:r>
      <w:proofErr w:type="spellEnd"/>
      <w:r>
        <w:t>'을 시도하려 했지만, 신규 환자 유치를 막는다는 이유로 병원장이 퇴짜를 놓았다. 그리하여 혁신팀은 차선책으로 '예약 대기 환자 시스템'을 제안했다. 예약 대기 환자 시스템이란 부득이 예약이 취소되는 경우를 대비하여 대기 예약 환자를 배정하는 정책이다. 물론 먼저 예약했던 환자가 제시간에 도착한다면 예약 대기 환자는 진료를 받을 수 없지만, 이전의 예약이 부도가 난다면 (</w:t>
      </w:r>
      <w:proofErr w:type="spellStart"/>
      <w:r>
        <w:t>노쇼가</w:t>
      </w:r>
      <w:proofErr w:type="spellEnd"/>
      <w:r>
        <w:t xml:space="preserve"> 발생한다면) 우선 순위는 대기환자에게 돌아가 진료를 받을 수 있게 한다.</w:t>
      </w:r>
    </w:p>
    <w:p w14:paraId="7A6DAA95" w14:textId="21535A99" w:rsidR="000D6B89" w:rsidRDefault="000D6B89" w:rsidP="000D6B89">
      <w:pPr>
        <w:ind w:firstLineChars="50" w:firstLine="91"/>
      </w:pPr>
      <w:r>
        <w:t xml:space="preserve">하지만 이 시스템을 적용하기에도 아직 어려움이 남아있었다. 모든 시간에 예약 대기환자를 받는다면 예약 대기환자에게 우선순위가 돌아가는 확률은 매우 낮을 것으로 예상되어 예약 대기 환자 시스템을 운영하는 실효성이 떨어진다. 따라서 혁신팀은 환자들의 데이터를 활용하여 특정 환자가 예약을 </w:t>
      </w:r>
      <w:proofErr w:type="spellStart"/>
      <w:r>
        <w:t>부도낼</w:t>
      </w:r>
      <w:proofErr w:type="spellEnd"/>
      <w:r>
        <w:t xml:space="preserve"> 확률, 즉 </w:t>
      </w:r>
      <w:proofErr w:type="spellStart"/>
      <w:r>
        <w:t>노쇼</w:t>
      </w:r>
      <w:proofErr w:type="spellEnd"/>
      <w:r>
        <w:t xml:space="preserve"> 확률(No - Show Probability)를 계산하여 그 확률이 높은 환자들의 예약에만 대기 환자를 받자고 제안했다.</w:t>
      </w:r>
    </w:p>
    <w:p w14:paraId="15C75D7A" w14:textId="77777777" w:rsidR="00992BE1" w:rsidRDefault="00992BE1" w:rsidP="000D6B89">
      <w:pPr>
        <w:ind w:firstLineChars="50" w:firstLine="91"/>
      </w:pPr>
    </w:p>
    <w:p w14:paraId="1BF9393C" w14:textId="2D958E82" w:rsidR="000D6B89" w:rsidRPr="001C4A25" w:rsidRDefault="00EB2B5A" w:rsidP="001C4A25">
      <w:pPr>
        <w:pStyle w:val="2"/>
      </w:pPr>
      <w:bookmarkStart w:id="3" w:name="_Toc69301013"/>
      <w:r>
        <w:rPr>
          <w:rFonts w:hint="eastAsia"/>
        </w:rPr>
        <w:t>M</w:t>
      </w:r>
      <w:r>
        <w:t xml:space="preserve">ission </w:t>
      </w:r>
      <w:r w:rsidR="00FE10F9">
        <w:t>2</w:t>
      </w:r>
      <w:r w:rsidR="0058270C">
        <w:t xml:space="preserve">: </w:t>
      </w:r>
      <w:r w:rsidR="0058270C">
        <w:rPr>
          <w:rFonts w:hint="eastAsia"/>
        </w:rPr>
        <w:t xml:space="preserve">뇌 </w:t>
      </w:r>
      <w:r w:rsidR="0058270C">
        <w:t xml:space="preserve">CT </w:t>
      </w:r>
      <w:r w:rsidR="0058270C">
        <w:rPr>
          <w:rFonts w:hint="eastAsia"/>
        </w:rPr>
        <w:t>분석</w:t>
      </w:r>
      <w:bookmarkEnd w:id="3"/>
    </w:p>
    <w:p w14:paraId="3DD394A5" w14:textId="4BBB98EE" w:rsidR="000D6B89" w:rsidRPr="000D6B89" w:rsidRDefault="000D6B89" w:rsidP="000D6B89">
      <w:pPr>
        <w:spacing w:before="0" w:after="160" w:line="259" w:lineRule="auto"/>
        <w:ind w:firstLineChars="50" w:firstLine="100"/>
        <w:rPr>
          <w:sz w:val="22"/>
          <w:szCs w:val="22"/>
        </w:rPr>
      </w:pPr>
      <w:r w:rsidRPr="000D6B89">
        <w:rPr>
          <w:sz w:val="22"/>
          <w:szCs w:val="22"/>
        </w:rPr>
        <w:t xml:space="preserve">XX병원은 </w:t>
      </w:r>
      <w:proofErr w:type="spellStart"/>
      <w:r w:rsidRPr="000D6B89">
        <w:rPr>
          <w:sz w:val="22"/>
          <w:szCs w:val="22"/>
        </w:rPr>
        <w:t>노쇼</w:t>
      </w:r>
      <w:proofErr w:type="spellEnd"/>
      <w:r w:rsidRPr="000D6B89">
        <w:rPr>
          <w:sz w:val="22"/>
          <w:szCs w:val="22"/>
        </w:rPr>
        <w:t xml:space="preserve"> 문제를 해결하자 더욱 많은 손님들로 붐비게 되었다. 특히 XX병원의 뇌신경센터는 전국적으로 유명하여 항상 환자로 센터가 </w:t>
      </w:r>
      <w:r w:rsidR="002069EA" w:rsidRPr="000D6B89">
        <w:rPr>
          <w:rFonts w:hint="eastAsia"/>
          <w:sz w:val="22"/>
          <w:szCs w:val="22"/>
        </w:rPr>
        <w:t>가득 찼지만</w:t>
      </w:r>
      <w:r w:rsidRPr="000D6B89">
        <w:rPr>
          <w:sz w:val="22"/>
          <w:szCs w:val="22"/>
        </w:rPr>
        <w:t xml:space="preserve">, </w:t>
      </w:r>
      <w:proofErr w:type="spellStart"/>
      <w:r w:rsidRPr="000D6B89">
        <w:rPr>
          <w:sz w:val="22"/>
          <w:szCs w:val="22"/>
        </w:rPr>
        <w:t>노쇼</w:t>
      </w:r>
      <w:proofErr w:type="spellEnd"/>
      <w:r w:rsidRPr="000D6B89">
        <w:rPr>
          <w:sz w:val="22"/>
          <w:szCs w:val="22"/>
        </w:rPr>
        <w:t xml:space="preserve"> 문제가 해결되자 </w:t>
      </w:r>
      <w:proofErr w:type="spellStart"/>
      <w:r w:rsidRPr="000D6B89">
        <w:rPr>
          <w:sz w:val="22"/>
          <w:szCs w:val="22"/>
        </w:rPr>
        <w:t>터져나오는</w:t>
      </w:r>
      <w:proofErr w:type="spellEnd"/>
      <w:r w:rsidRPr="000D6B89">
        <w:rPr>
          <w:sz w:val="22"/>
          <w:szCs w:val="22"/>
        </w:rPr>
        <w:t xml:space="preserve"> 손님으로 센터가 마비가 될 정도였다. 넘쳐나는 환자들은 뇌신경센터에 인력난을 불러왔고, 병원 운영팀은 인력 보충을 약속했지만 곧바로 전문적인 인력이 보충되기는 말처럼 쉬운 일이 아니었다.</w:t>
      </w:r>
    </w:p>
    <w:p w14:paraId="78FA4532" w14:textId="77777777" w:rsidR="000D6B89" w:rsidRPr="000D6B89" w:rsidRDefault="000D6B89" w:rsidP="000D6B89">
      <w:pPr>
        <w:spacing w:before="0" w:after="160" w:line="259" w:lineRule="auto"/>
        <w:ind w:firstLineChars="50" w:firstLine="100"/>
        <w:rPr>
          <w:sz w:val="22"/>
          <w:szCs w:val="22"/>
        </w:rPr>
      </w:pPr>
      <w:r w:rsidRPr="000D6B89">
        <w:rPr>
          <w:sz w:val="22"/>
          <w:szCs w:val="22"/>
        </w:rPr>
        <w:t xml:space="preserve">이러한 상황에서 의료사고가 발생했다. 하루에 30명 이상의 환자들을 상대하던 방사선 전문의 A는 </w:t>
      </w:r>
      <w:proofErr w:type="spellStart"/>
      <w:r w:rsidRPr="000D6B89">
        <w:rPr>
          <w:sz w:val="22"/>
          <w:szCs w:val="22"/>
        </w:rPr>
        <w:t>뇌졸증</w:t>
      </w:r>
      <w:proofErr w:type="spellEnd"/>
      <w:r w:rsidRPr="000D6B89">
        <w:rPr>
          <w:sz w:val="22"/>
          <w:szCs w:val="22"/>
        </w:rPr>
        <w:t xml:space="preserve"> 환자를 뇌경색으로 판단하였고 결국 환자는 뇌사상태에 빠졌다. </w:t>
      </w:r>
      <w:proofErr w:type="spellStart"/>
      <w:r w:rsidRPr="000D6B89">
        <w:rPr>
          <w:sz w:val="22"/>
          <w:szCs w:val="22"/>
        </w:rPr>
        <w:t>뇌졸증의</w:t>
      </w:r>
      <w:proofErr w:type="spellEnd"/>
      <w:r w:rsidRPr="000D6B89">
        <w:rPr>
          <w:sz w:val="22"/>
          <w:szCs w:val="22"/>
        </w:rPr>
        <w:t xml:space="preserve"> 치료는 시작부터 끝까지 모든 순간이 중요하지만 환자의 뇌 </w:t>
      </w:r>
      <w:proofErr w:type="spellStart"/>
      <w:r w:rsidRPr="000D6B89">
        <w:rPr>
          <w:sz w:val="22"/>
          <w:szCs w:val="22"/>
        </w:rPr>
        <w:t>컴퓨터단층촬영</w:t>
      </w:r>
      <w:proofErr w:type="spellEnd"/>
      <w:r w:rsidRPr="000D6B89">
        <w:rPr>
          <w:sz w:val="22"/>
          <w:szCs w:val="22"/>
        </w:rPr>
        <w:t>(CT) 이미지로부터 환자에게 뇌출혈이 있는지 판단하는 과정이 가장 중요하다. 이렇게 출혈을 감지하는 작업은 특별히 훈련된 방사선 전문의들에게도 높은 집중력을 필요로 하는 까다로운 작업이다.</w:t>
      </w:r>
    </w:p>
    <w:p w14:paraId="343D8567" w14:textId="77777777" w:rsidR="000D6B89" w:rsidRPr="000D6B89" w:rsidRDefault="000D6B89" w:rsidP="000D6B89">
      <w:pPr>
        <w:spacing w:before="0" w:after="160" w:line="259" w:lineRule="auto"/>
        <w:ind w:firstLineChars="50" w:firstLine="100"/>
        <w:rPr>
          <w:sz w:val="22"/>
          <w:szCs w:val="22"/>
        </w:rPr>
      </w:pPr>
      <w:r w:rsidRPr="000D6B89">
        <w:rPr>
          <w:sz w:val="22"/>
          <w:szCs w:val="22"/>
        </w:rPr>
        <w:t>이러한 문제가 발생하자 병원 혁신팀은 뇌출혈을 정확하여 의료사고를 예방하고 의료진들의 피로를 덜어주고자 뇌출혈 판단 모델을 만들기로 결정하였다. 이제까지의 뇌출혈 환자들의 CT사진을 식별하여 뇌출혈 판단 모델을 만들고 해당 모델을 활용하여 새로운 환자의 CT사진만 갖고도 그 환자가 뇌출혈을 갖고 있는지 빠르게 판단하고, 의사들로 하여금 결정을 도울 수 있도록 하였다.</w:t>
      </w:r>
    </w:p>
    <w:p w14:paraId="64896EC9" w14:textId="076C0CD5" w:rsidR="000D6B89" w:rsidRPr="000D6B89" w:rsidRDefault="00F41B45" w:rsidP="000D6B89">
      <w:r>
        <w:br w:type="page"/>
      </w:r>
    </w:p>
    <w:p w14:paraId="0275DE74" w14:textId="4196633D" w:rsidR="00707807" w:rsidRDefault="00707807" w:rsidP="00707807">
      <w:pPr>
        <w:pStyle w:val="1"/>
      </w:pPr>
      <w:bookmarkStart w:id="4" w:name="_Toc69301014"/>
      <w:r>
        <w:rPr>
          <w:rFonts w:hint="eastAsia"/>
        </w:rPr>
        <w:lastRenderedPageBreak/>
        <w:t>학습해야</w:t>
      </w:r>
      <w:r>
        <w:t xml:space="preserve"> 하는 키워드에 대한 설명</w:t>
      </w:r>
      <w:bookmarkEnd w:id="4"/>
    </w:p>
    <w:p w14:paraId="3A0AE4FF" w14:textId="365F57A5" w:rsidR="00CD195B" w:rsidRDefault="00CD195B" w:rsidP="00CD195B">
      <w:pPr>
        <w:pStyle w:val="2"/>
      </w:pPr>
      <w:bookmarkStart w:id="5" w:name="_Toc69301015"/>
      <w:r>
        <w:rPr>
          <w:rFonts w:hint="eastAsia"/>
        </w:rPr>
        <w:t>M</w:t>
      </w:r>
      <w:r>
        <w:t xml:space="preserve">ission 1: </w:t>
      </w:r>
      <w:r w:rsidR="006F3EDD">
        <w:rPr>
          <w:rFonts w:hint="eastAsia"/>
        </w:rPr>
        <w:t xml:space="preserve">환자 데이터를 분석한 </w:t>
      </w:r>
      <w:proofErr w:type="spellStart"/>
      <w:r w:rsidR="006F3EDD">
        <w:rPr>
          <w:rFonts w:hint="eastAsia"/>
        </w:rPr>
        <w:t>노쇼</w:t>
      </w:r>
      <w:proofErr w:type="spellEnd"/>
      <w:r w:rsidR="006F3EDD">
        <w:rPr>
          <w:rFonts w:hint="eastAsia"/>
        </w:rPr>
        <w:t xml:space="preserve"> 예측</w:t>
      </w:r>
      <w:bookmarkEnd w:id="5"/>
    </w:p>
    <w:p w14:paraId="7C36A10C" w14:textId="2F14CA98" w:rsidR="00CD195B" w:rsidRDefault="001E5ED7" w:rsidP="00CD195B">
      <w:r>
        <w:t xml:space="preserve">환자에게 적절하고 정확한 의료 서비스를 제공하고 병원 자원을 효율적으로 사용하기 위 하여 대부분의 병원은 예약 진료 시스템을 사용하고 있다. 그러나 사회가 고령화 </w:t>
      </w:r>
      <w:proofErr w:type="spellStart"/>
      <w:r>
        <w:t>되어감에</w:t>
      </w:r>
      <w:proofErr w:type="spellEnd"/>
      <w:r>
        <w:t xml:space="preserve"> 따라 의료 서비스 요구가 증가하고, 이는 곧 예약의 증가, 예약 대기의 증가, 그리고 예약 부도 (no-show)의 증가로 이어지고 있다</w:t>
      </w:r>
      <w:r w:rsidR="006F3EDD">
        <w:rPr>
          <w:rFonts w:hint="eastAsia"/>
        </w:rPr>
        <w:t>.</w:t>
      </w:r>
      <w:r w:rsidR="006F3EDD">
        <w:t xml:space="preserve"> </w:t>
      </w:r>
      <w:r>
        <w:t>이러한 상황에서 환자들은 불필요하게 길어진 예약 대기 때문에 건강 상태의 불확실성이 증가하게 되며, 불필요한 응급 진료를 받는 경우가 발생하기도 한다. 또한, 병원에서는 의료진들의 진료 효율성이 저하되고 병원 자원을 비효율적으로 운영하게 되어 병원의 수익성이 악화될 수 있다</w:t>
      </w:r>
      <w:r w:rsidR="006F3EDD">
        <w:t>.</w:t>
      </w:r>
    </w:p>
    <w:p w14:paraId="4BAD02C2" w14:textId="0D9B64F8" w:rsidR="006F3EDD" w:rsidRPr="00CD195B" w:rsidRDefault="006F3EDD" w:rsidP="00CD195B">
      <w:r>
        <w:t>no-show를 설명하고 예측하는 연구는 실제 데이터를 이용하여 no-show에 영향을 줄 수 있는 요인들을 나열하고 통계적 분석 등의 방 법을 통해 핵심 요소들을 찾는다. 그리고 이를 이용하여 병원 예약 관리에 시사점을 제시하거나, 대안을 제시한 뒤 적용 사례연구를 통해 대 안의 효과에 대해 분석하고, 환자 별 no-show 확률에 대해서 예측하기도 한다.</w:t>
      </w:r>
    </w:p>
    <w:p w14:paraId="01DA5511" w14:textId="6C3FAD92" w:rsidR="00CD195B" w:rsidRPr="00CD195B" w:rsidRDefault="00CD195B" w:rsidP="00CD195B">
      <w:pPr>
        <w:pStyle w:val="2"/>
      </w:pPr>
      <w:bookmarkStart w:id="6" w:name="_Toc69301016"/>
      <w:r>
        <w:t>Mission 2:</w:t>
      </w:r>
      <w:r w:rsidRPr="00CD195B">
        <w:t xml:space="preserve"> </w:t>
      </w:r>
      <w:r w:rsidR="006F3EDD" w:rsidRPr="006F3EDD">
        <w:t>CT 이미지를 분석한 뇌출혈 예측</w:t>
      </w:r>
      <w:bookmarkEnd w:id="6"/>
    </w:p>
    <w:p w14:paraId="4169F260" w14:textId="634E0D2F" w:rsidR="00CD195B" w:rsidRDefault="006F3EDD" w:rsidP="00CD195B">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CT </w:t>
      </w:r>
      <w:r>
        <w:rPr>
          <w:rFonts w:ascii="Arial" w:hAnsi="Arial" w:cs="Arial"/>
          <w:color w:val="000000"/>
          <w:sz w:val="21"/>
          <w:szCs w:val="21"/>
          <w:shd w:val="clear" w:color="auto" w:fill="FFFFFF"/>
        </w:rPr>
        <w:t>검사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부위는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심각한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정도에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따라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인지하기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어려운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경우도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있으며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숙련이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되지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않은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의료진에게는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부담을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준다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검사와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동시에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뇌출혈부위를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자동으로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빨리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파악하고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정량적인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정보를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제공하는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보조적인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역할은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필요하며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컴퓨터를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이용한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자동</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및</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인식</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시스템은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진단에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매우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도움을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있다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연구에서는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문턱치</w:t>
      </w:r>
      <w:r w:rsidR="00C376C6">
        <w:rPr>
          <w:rFonts w:ascii="Arial" w:hAnsi="Arial" w:cs="Arial" w:hint="eastAsia"/>
          <w:color w:val="000000"/>
          <w:sz w:val="21"/>
          <w:szCs w:val="21"/>
          <w:shd w:val="clear" w:color="auto" w:fill="FFFFFF"/>
        </w:rPr>
        <w:t xml:space="preserve"> </w:t>
      </w:r>
      <w:r>
        <w:rPr>
          <w:rFonts w:ascii="Arial" w:hAnsi="Arial" w:cs="Arial"/>
          <w:color w:val="000000"/>
          <w:sz w:val="21"/>
          <w:szCs w:val="21"/>
          <w:shd w:val="clear" w:color="auto" w:fill="FFFFFF"/>
        </w:rPr>
        <w:t>값</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처리</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모폴로지</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연산</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원형률</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계산을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접목하여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출혈부위의</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자동검출에</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성공하였고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후보군에서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못</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선정된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영역을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판정하기위한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주성분분석을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이용한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분류기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개발에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성공하였다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개발된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시스템을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환자에게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적용한다면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의료진에게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수술계획을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위한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유용한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정보가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것으로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사료된다</w:t>
      </w:r>
      <w:r>
        <w:rPr>
          <w:rFonts w:ascii="Arial" w:hAnsi="Arial" w:cs="Arial"/>
          <w:color w:val="000000"/>
          <w:sz w:val="21"/>
          <w:szCs w:val="21"/>
          <w:shd w:val="clear" w:color="auto" w:fill="FFFFFF"/>
        </w:rPr>
        <w:t>.</w:t>
      </w:r>
    </w:p>
    <w:p w14:paraId="445CBFB5" w14:textId="3533515B" w:rsidR="00C376C6" w:rsidRDefault="00C376C6" w:rsidP="00CD195B">
      <w:pPr>
        <w:rPr>
          <w:rFonts w:ascii="Arial" w:hAnsi="Arial" w:cs="Arial"/>
          <w:color w:val="000000"/>
          <w:sz w:val="21"/>
          <w:szCs w:val="21"/>
          <w:shd w:val="clear" w:color="auto" w:fill="FFFFFF"/>
        </w:rPr>
      </w:pPr>
    </w:p>
    <w:p w14:paraId="20A4297F" w14:textId="77777777" w:rsidR="00C376C6" w:rsidRPr="00C376C6" w:rsidRDefault="00C376C6" w:rsidP="00C376C6">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rPr>
          <w:caps/>
          <w:color w:val="FFFFFF" w:themeColor="background1"/>
          <w:spacing w:val="15"/>
          <w:sz w:val="22"/>
          <w:szCs w:val="22"/>
        </w:rPr>
      </w:pPr>
      <w:bookmarkStart w:id="7" w:name="_Toc69299975"/>
      <w:bookmarkStart w:id="8" w:name="_Toc69301017"/>
      <w:r w:rsidRPr="00C376C6">
        <w:rPr>
          <w:rFonts w:hint="eastAsia"/>
          <w:caps/>
          <w:color w:val="FFFFFF" w:themeColor="background1"/>
          <w:spacing w:val="15"/>
          <w:sz w:val="22"/>
          <w:szCs w:val="22"/>
        </w:rPr>
        <w:t>프로젝트의 목적</w:t>
      </w:r>
      <w:bookmarkEnd w:id="7"/>
      <w:bookmarkEnd w:id="8"/>
    </w:p>
    <w:p w14:paraId="54D8B298" w14:textId="0A0C6865" w:rsidR="00C376C6" w:rsidRPr="00C376C6" w:rsidRDefault="009D1939" w:rsidP="00C376C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240"/>
        <w:outlineLvl w:val="1"/>
        <w:rPr>
          <w:rFonts w:hint="eastAsia"/>
          <w:spacing w:val="15"/>
        </w:rPr>
      </w:pPr>
      <w:bookmarkStart w:id="9" w:name="_Toc69301018"/>
      <w:r>
        <w:rPr>
          <w:rFonts w:hint="eastAsia"/>
          <w:spacing w:val="15"/>
        </w:rPr>
        <w:t>M</w:t>
      </w:r>
      <w:r>
        <w:rPr>
          <w:spacing w:val="15"/>
        </w:rPr>
        <w:t xml:space="preserve">ission 1: </w:t>
      </w:r>
      <w:r w:rsidRPr="009D1939">
        <w:rPr>
          <w:rFonts w:hint="eastAsia"/>
          <w:spacing w:val="15"/>
        </w:rPr>
        <w:t>텍스트</w:t>
      </w:r>
      <w:r w:rsidRPr="009D1939">
        <w:rPr>
          <w:spacing w:val="15"/>
        </w:rPr>
        <w:t xml:space="preserve"> 데이터 분석 및 학습</w:t>
      </w:r>
      <w:bookmarkEnd w:id="9"/>
    </w:p>
    <w:tbl>
      <w:tblPr>
        <w:tblStyle w:val="21"/>
        <w:tblW w:w="10456" w:type="dxa"/>
        <w:tblInd w:w="0" w:type="dxa"/>
        <w:tblLook w:val="04A0" w:firstRow="1" w:lastRow="0" w:firstColumn="1" w:lastColumn="0" w:noHBand="0" w:noVBand="1"/>
      </w:tblPr>
      <w:tblGrid>
        <w:gridCol w:w="560"/>
        <w:gridCol w:w="9896"/>
      </w:tblGrid>
      <w:tr w:rsidR="00C376C6" w:rsidRPr="00C376C6" w14:paraId="10D53755"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184859AC" w14:textId="77777777" w:rsidR="00C376C6" w:rsidRPr="00C376C6" w:rsidRDefault="00C376C6" w:rsidP="00C376C6">
            <w:pPr>
              <w:jc w:val="center"/>
            </w:pPr>
            <w:r w:rsidRPr="00C376C6">
              <w:rPr>
                <w:rFonts w:hint="eastAsia"/>
              </w:rPr>
              <w:t>구분</w:t>
            </w:r>
          </w:p>
        </w:tc>
        <w:tc>
          <w:tcPr>
            <w:tcW w:w="9896"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2AA4D6E7" w14:textId="77777777" w:rsidR="00C376C6" w:rsidRPr="00C376C6" w:rsidRDefault="00C376C6" w:rsidP="00C376C6">
            <w:pPr>
              <w:jc w:val="center"/>
            </w:pPr>
            <w:r w:rsidRPr="00C376C6">
              <w:rPr>
                <w:rFonts w:hint="eastAsia"/>
              </w:rPr>
              <w:t>설명</w:t>
            </w:r>
          </w:p>
        </w:tc>
      </w:tr>
      <w:tr w:rsidR="00C376C6" w:rsidRPr="00C376C6" w14:paraId="2AD0AB83"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77EAD4" w14:textId="59D8C33F" w:rsidR="00C376C6" w:rsidRPr="00C376C6" w:rsidRDefault="009D1939" w:rsidP="00C376C6">
            <w:pPr>
              <w:jc w:val="center"/>
              <w:rPr>
                <w:b/>
                <w:bCs/>
              </w:rPr>
            </w:pPr>
            <w:r>
              <w:rPr>
                <w:rFonts w:hint="eastAsia"/>
                <w:b/>
                <w:bCs/>
              </w:rPr>
              <w:t>1</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8AEA4" w14:textId="7FE0CF61" w:rsidR="00C376C6" w:rsidRPr="00C376C6" w:rsidRDefault="009D1939" w:rsidP="00C376C6">
            <w:pPr>
              <w:rPr>
                <w:rFonts w:hint="eastAsia"/>
              </w:rPr>
            </w:pPr>
            <w:r>
              <w:rPr>
                <w:rFonts w:hint="eastAsia"/>
              </w:rPr>
              <w:t xml:space="preserve">데이터 저장 및 준비 등 데이터 </w:t>
            </w:r>
            <w:proofErr w:type="spellStart"/>
            <w:r>
              <w:rPr>
                <w:rFonts w:hint="eastAsia"/>
              </w:rPr>
              <w:t>전처리</w:t>
            </w:r>
            <w:proofErr w:type="spellEnd"/>
            <w:r>
              <w:rPr>
                <w:rFonts w:hint="eastAsia"/>
              </w:rPr>
              <w:t xml:space="preserve"> 과정을 경험할 수 있다.</w:t>
            </w:r>
          </w:p>
        </w:tc>
      </w:tr>
      <w:tr w:rsidR="00C376C6" w:rsidRPr="00C376C6" w14:paraId="454EDA97"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08394" w14:textId="5109B261" w:rsidR="00C376C6" w:rsidRPr="00C376C6" w:rsidRDefault="009D1939" w:rsidP="00C376C6">
            <w:pPr>
              <w:jc w:val="center"/>
              <w:rPr>
                <w:b/>
                <w:bCs/>
              </w:rPr>
            </w:pPr>
            <w:r>
              <w:rPr>
                <w:rFonts w:hint="eastAsia"/>
                <w:b/>
                <w:bCs/>
              </w:rPr>
              <w:t>2</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48715" w14:textId="7575A803" w:rsidR="00C376C6" w:rsidRPr="00C376C6" w:rsidRDefault="009D1939" w:rsidP="00C376C6">
            <w:pPr>
              <w:rPr>
                <w:rFonts w:hint="eastAsia"/>
              </w:rPr>
            </w:pPr>
            <w:r>
              <w:rPr>
                <w:rFonts w:hint="eastAsia"/>
              </w:rPr>
              <w:t>데이터를 자세하게 분석하고 해당 내용에 대해 설명할 수 있다.</w:t>
            </w:r>
          </w:p>
        </w:tc>
      </w:tr>
      <w:tr w:rsidR="00C376C6" w:rsidRPr="00C376C6" w14:paraId="7651FE86"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24A1E7" w14:textId="1E33ED7D" w:rsidR="00C376C6" w:rsidRPr="00C376C6" w:rsidRDefault="009D1939" w:rsidP="00C376C6">
            <w:pPr>
              <w:jc w:val="center"/>
              <w:rPr>
                <w:rFonts w:hint="eastAsia"/>
                <w:b/>
                <w:bCs/>
              </w:rPr>
            </w:pPr>
            <w:r>
              <w:rPr>
                <w:rFonts w:hint="eastAsia"/>
                <w:b/>
                <w:bCs/>
              </w:rPr>
              <w:t>3</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0CF7" w14:textId="45192F30" w:rsidR="00C376C6" w:rsidRPr="00C376C6" w:rsidRDefault="009D1939" w:rsidP="00C376C6">
            <w:pPr>
              <w:rPr>
                <w:rFonts w:hint="eastAsia"/>
              </w:rPr>
            </w:pPr>
            <w:r>
              <w:rPr>
                <w:rFonts w:hint="eastAsia"/>
              </w:rPr>
              <w:t>모델링을 경험해볼 수 있다.</w:t>
            </w:r>
          </w:p>
        </w:tc>
      </w:tr>
    </w:tbl>
    <w:p w14:paraId="5C41A697" w14:textId="77777777" w:rsidR="009D1939" w:rsidRDefault="009D1939" w:rsidP="009D1939"/>
    <w:p w14:paraId="4FC265AD" w14:textId="190DA729" w:rsidR="00C376C6" w:rsidRPr="00C376C6" w:rsidRDefault="009D1939" w:rsidP="009D193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240"/>
        <w:outlineLvl w:val="1"/>
        <w:rPr>
          <w:rFonts w:hint="eastAsia"/>
          <w:spacing w:val="15"/>
        </w:rPr>
      </w:pPr>
      <w:bookmarkStart w:id="10" w:name="_Toc69301019"/>
      <w:r>
        <w:rPr>
          <w:rFonts w:hint="eastAsia"/>
          <w:spacing w:val="15"/>
        </w:rPr>
        <w:t>M</w:t>
      </w:r>
      <w:r>
        <w:rPr>
          <w:spacing w:val="15"/>
        </w:rPr>
        <w:t xml:space="preserve">ission 2: </w:t>
      </w:r>
      <w:r w:rsidRPr="009D1939">
        <w:rPr>
          <w:spacing w:val="15"/>
        </w:rPr>
        <w:t>이미지 데이터 분석 및 학습</w:t>
      </w:r>
      <w:bookmarkEnd w:id="10"/>
    </w:p>
    <w:tbl>
      <w:tblPr>
        <w:tblStyle w:val="21"/>
        <w:tblW w:w="10456" w:type="dxa"/>
        <w:tblInd w:w="0" w:type="dxa"/>
        <w:tblLook w:val="04A0" w:firstRow="1" w:lastRow="0" w:firstColumn="1" w:lastColumn="0" w:noHBand="0" w:noVBand="1"/>
      </w:tblPr>
      <w:tblGrid>
        <w:gridCol w:w="560"/>
        <w:gridCol w:w="9896"/>
      </w:tblGrid>
      <w:tr w:rsidR="009D1939" w:rsidRPr="00C376C6" w14:paraId="645857BA"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6FC38F36" w14:textId="77777777" w:rsidR="009D1939" w:rsidRPr="00C376C6" w:rsidRDefault="009D1939" w:rsidP="001679E2">
            <w:pPr>
              <w:jc w:val="center"/>
            </w:pPr>
            <w:r w:rsidRPr="00C376C6">
              <w:rPr>
                <w:rFonts w:hint="eastAsia"/>
              </w:rPr>
              <w:t>구분</w:t>
            </w:r>
          </w:p>
        </w:tc>
        <w:tc>
          <w:tcPr>
            <w:tcW w:w="9896"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3C5A0400" w14:textId="77777777" w:rsidR="009D1939" w:rsidRPr="00C376C6" w:rsidRDefault="009D1939" w:rsidP="001679E2">
            <w:pPr>
              <w:jc w:val="center"/>
            </w:pPr>
            <w:r w:rsidRPr="00C376C6">
              <w:rPr>
                <w:rFonts w:hint="eastAsia"/>
              </w:rPr>
              <w:t>설명</w:t>
            </w:r>
          </w:p>
        </w:tc>
      </w:tr>
      <w:tr w:rsidR="009D1939" w:rsidRPr="00C376C6" w14:paraId="38451391"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2A71B5" w14:textId="77777777" w:rsidR="009D1939" w:rsidRPr="00C376C6" w:rsidRDefault="009D1939" w:rsidP="001679E2">
            <w:pPr>
              <w:jc w:val="center"/>
              <w:rPr>
                <w:b/>
                <w:bCs/>
              </w:rPr>
            </w:pPr>
            <w:r>
              <w:rPr>
                <w:rFonts w:hint="eastAsia"/>
                <w:b/>
                <w:bCs/>
              </w:rPr>
              <w:t>1</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8FF3F" w14:textId="77777777" w:rsidR="009D1939" w:rsidRPr="00C376C6" w:rsidRDefault="009D1939" w:rsidP="001679E2">
            <w:pPr>
              <w:rPr>
                <w:rFonts w:hint="eastAsia"/>
              </w:rPr>
            </w:pPr>
            <w:r>
              <w:rPr>
                <w:rFonts w:hint="eastAsia"/>
              </w:rPr>
              <w:t xml:space="preserve">데이터 저장 및 준비 등 데이터 </w:t>
            </w:r>
            <w:proofErr w:type="spellStart"/>
            <w:r>
              <w:rPr>
                <w:rFonts w:hint="eastAsia"/>
              </w:rPr>
              <w:t>전처리</w:t>
            </w:r>
            <w:proofErr w:type="spellEnd"/>
            <w:r>
              <w:rPr>
                <w:rFonts w:hint="eastAsia"/>
              </w:rPr>
              <w:t xml:space="preserve"> 과정을 경험할 수 있다.</w:t>
            </w:r>
          </w:p>
        </w:tc>
      </w:tr>
      <w:tr w:rsidR="009D1939" w:rsidRPr="00C376C6" w14:paraId="731766A1"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C68EF" w14:textId="77777777" w:rsidR="009D1939" w:rsidRPr="00C376C6" w:rsidRDefault="009D1939" w:rsidP="001679E2">
            <w:pPr>
              <w:jc w:val="center"/>
              <w:rPr>
                <w:b/>
                <w:bCs/>
              </w:rPr>
            </w:pPr>
            <w:r>
              <w:rPr>
                <w:rFonts w:hint="eastAsia"/>
                <w:b/>
                <w:bCs/>
              </w:rPr>
              <w:t>2</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2268B2" w14:textId="2223D4FE" w:rsidR="009D1939" w:rsidRPr="00C376C6" w:rsidRDefault="009D1939" w:rsidP="001679E2">
            <w:pPr>
              <w:rPr>
                <w:rFonts w:hint="eastAsia"/>
              </w:rPr>
            </w:pPr>
            <w:r>
              <w:rPr>
                <w:rFonts w:hint="eastAsia"/>
              </w:rPr>
              <w:t xml:space="preserve">데이터 </w:t>
            </w:r>
            <w:proofErr w:type="spellStart"/>
            <w:r>
              <w:rPr>
                <w:rFonts w:hint="eastAsia"/>
              </w:rPr>
              <w:t>전처리</w:t>
            </w:r>
            <w:proofErr w:type="spellEnd"/>
            <w:r>
              <w:rPr>
                <w:rFonts w:hint="eastAsia"/>
              </w:rPr>
              <w:t xml:space="preserve"> 과정 중 이미지 변형에 대해 학습할 수 있다.</w:t>
            </w:r>
          </w:p>
        </w:tc>
      </w:tr>
      <w:tr w:rsidR="009D1939" w:rsidRPr="00C376C6" w14:paraId="1F8FB72D"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912F7" w14:textId="77777777" w:rsidR="009D1939" w:rsidRPr="00C376C6" w:rsidRDefault="009D1939" w:rsidP="001679E2">
            <w:pPr>
              <w:jc w:val="center"/>
              <w:rPr>
                <w:rFonts w:hint="eastAsia"/>
                <w:b/>
                <w:bCs/>
              </w:rPr>
            </w:pPr>
            <w:r>
              <w:rPr>
                <w:rFonts w:hint="eastAsia"/>
                <w:b/>
                <w:bCs/>
              </w:rPr>
              <w:t>3</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tcPr>
          <w:p w14:paraId="33E97DE6" w14:textId="065317E6" w:rsidR="009D1939" w:rsidRPr="00C376C6" w:rsidRDefault="009D1939" w:rsidP="001679E2">
            <w:pPr>
              <w:rPr>
                <w:rFonts w:hint="eastAsia"/>
              </w:rPr>
            </w:pPr>
            <w:r>
              <w:rPr>
                <w:rFonts w:hint="eastAsia"/>
              </w:rPr>
              <w:t xml:space="preserve">모델링 과정을 통해 </w:t>
            </w:r>
            <w:r>
              <w:t>CNN</w:t>
            </w:r>
            <w:r>
              <w:rPr>
                <w:rFonts w:hint="eastAsia"/>
              </w:rPr>
              <w:t>을 경험할 수 있다.</w:t>
            </w:r>
          </w:p>
        </w:tc>
      </w:tr>
    </w:tbl>
    <w:p w14:paraId="51581D91" w14:textId="77777777" w:rsidR="00C376C6" w:rsidRPr="00C376C6" w:rsidRDefault="00C376C6" w:rsidP="00C376C6"/>
    <w:p w14:paraId="0CC4D84B" w14:textId="37BFE006" w:rsidR="00C376C6" w:rsidRPr="00C376C6" w:rsidRDefault="00C376C6" w:rsidP="00CD195B">
      <w:pPr>
        <w:rPr>
          <w:rFonts w:hint="eastAsia"/>
          <w:caps/>
          <w:color w:val="FFFFFF" w:themeColor="background1"/>
          <w:spacing w:val="15"/>
          <w:sz w:val="22"/>
          <w:szCs w:val="22"/>
        </w:rPr>
      </w:pPr>
      <w:r w:rsidRPr="00C376C6">
        <w:br w:type="page"/>
      </w:r>
    </w:p>
    <w:p w14:paraId="7F1CB237" w14:textId="6EE90850" w:rsidR="005F6583" w:rsidRDefault="005F6583" w:rsidP="005F6583">
      <w:pPr>
        <w:pStyle w:val="1"/>
      </w:pPr>
      <w:bookmarkStart w:id="11" w:name="_Toc69301020"/>
      <w:r>
        <w:rPr>
          <w:rFonts w:hint="eastAsia"/>
        </w:rPr>
        <w:lastRenderedPageBreak/>
        <w:t>수준 구분</w:t>
      </w:r>
      <w:bookmarkEnd w:id="11"/>
    </w:p>
    <w:p w14:paraId="72071451" w14:textId="77777777" w:rsidR="005F6583" w:rsidRDefault="005F6583" w:rsidP="000D1AD1">
      <w:pPr>
        <w:pStyle w:val="af4"/>
        <w:numPr>
          <w:ilvl w:val="0"/>
          <w:numId w:val="2"/>
        </w:numPr>
        <w:ind w:leftChars="0"/>
      </w:pPr>
      <w:r w:rsidRPr="005F6583">
        <w:t>AI/Data분석/Edu4</w:t>
      </w:r>
    </w:p>
    <w:p w14:paraId="09EE10BA" w14:textId="77777777" w:rsidR="005F6583" w:rsidRDefault="005F6583" w:rsidP="000D1AD1">
      <w:pPr>
        <w:pStyle w:val="af4"/>
        <w:numPr>
          <w:ilvl w:val="0"/>
          <w:numId w:val="2"/>
        </w:numPr>
        <w:ind w:leftChars="0"/>
      </w:pPr>
      <w:r w:rsidRPr="005F6583">
        <w:t>AI/모델개발/Edu4</w:t>
      </w:r>
    </w:p>
    <w:p w14:paraId="3CBEEE17" w14:textId="78BCBC98" w:rsidR="005F6583" w:rsidRDefault="005F6583" w:rsidP="000D1AD1">
      <w:pPr>
        <w:pStyle w:val="af4"/>
        <w:numPr>
          <w:ilvl w:val="0"/>
          <w:numId w:val="2"/>
        </w:numPr>
        <w:ind w:leftChars="0"/>
      </w:pPr>
      <w:r w:rsidRPr="005F6583">
        <w:t>AI/AIOps/Edu4</w:t>
      </w:r>
    </w:p>
    <w:p w14:paraId="7B9C191D" w14:textId="5002C761" w:rsidR="005F6583" w:rsidRDefault="00F7228A" w:rsidP="005F6583">
      <w:pPr>
        <w:pStyle w:val="1"/>
      </w:pPr>
      <w:bookmarkStart w:id="12" w:name="_Toc69301021"/>
      <w:r>
        <w:rPr>
          <w:rFonts w:hint="eastAsia"/>
        </w:rPr>
        <w:t>관련 기술</w:t>
      </w:r>
      <w:bookmarkEnd w:id="12"/>
    </w:p>
    <w:p w14:paraId="2BBF4A9B" w14:textId="11061D7B" w:rsidR="005F6583" w:rsidRDefault="005F6583" w:rsidP="005F6583">
      <w:pPr>
        <w:pStyle w:val="2"/>
      </w:pPr>
      <w:bookmarkStart w:id="13" w:name="_Toc69301022"/>
      <w:r>
        <w:rPr>
          <w:rFonts w:hint="eastAsia"/>
        </w:rPr>
        <w:t>M</w:t>
      </w:r>
      <w:r>
        <w:t xml:space="preserve">ission 1: </w:t>
      </w:r>
      <w:r>
        <w:rPr>
          <w:rFonts w:hint="eastAsia"/>
        </w:rPr>
        <w:t>N</w:t>
      </w:r>
      <w:r>
        <w:t xml:space="preserve">o Show </w:t>
      </w:r>
      <w:r>
        <w:rPr>
          <w:rFonts w:hint="eastAsia"/>
        </w:rPr>
        <w:t>데이터 분석</w:t>
      </w:r>
      <w:bookmarkEnd w:id="13"/>
    </w:p>
    <w:p w14:paraId="6B344334" w14:textId="3C7A3AE3" w:rsidR="00EB68B1" w:rsidRDefault="00B0616A" w:rsidP="00EB68B1">
      <w:pPr>
        <w:pStyle w:val="3"/>
      </w:pPr>
      <w:bookmarkStart w:id="14" w:name="_Toc69301023"/>
      <w:r>
        <w:rPr>
          <w:rFonts w:hint="eastAsia"/>
        </w:rPr>
        <w:t>K</w:t>
      </w:r>
      <w:r>
        <w:t>nowledge Skill</w:t>
      </w:r>
      <w:bookmarkEnd w:id="14"/>
    </w:p>
    <w:p w14:paraId="15424CB7" w14:textId="77777777" w:rsidR="00410AF6" w:rsidRDefault="00410AF6" w:rsidP="000D1AD1">
      <w:pPr>
        <w:pStyle w:val="af4"/>
        <w:numPr>
          <w:ilvl w:val="0"/>
          <w:numId w:val="7"/>
        </w:numPr>
        <w:spacing w:after="0"/>
        <w:ind w:leftChars="0"/>
      </w:pPr>
      <w:r>
        <w:t>P</w:t>
      </w:r>
      <w:r w:rsidR="00EB68B1">
        <w:t>ython</w:t>
      </w:r>
      <w:r>
        <w:t xml:space="preserve"> </w:t>
      </w:r>
    </w:p>
    <w:p w14:paraId="078292B9" w14:textId="77777777" w:rsidR="00410AF6" w:rsidRDefault="00EB68B1" w:rsidP="000D1AD1">
      <w:pPr>
        <w:pStyle w:val="af4"/>
        <w:numPr>
          <w:ilvl w:val="0"/>
          <w:numId w:val="7"/>
        </w:numPr>
        <w:spacing w:after="0"/>
        <w:ind w:leftChars="0"/>
      </w:pPr>
      <w:proofErr w:type="spellStart"/>
      <w:r>
        <w:t>Jupyter</w:t>
      </w:r>
      <w:proofErr w:type="spellEnd"/>
      <w:r>
        <w:t xml:space="preserve"> Notebook</w:t>
      </w:r>
    </w:p>
    <w:p w14:paraId="1EFB4694" w14:textId="55D04D03" w:rsidR="00410AF6" w:rsidRDefault="00402CA6" w:rsidP="000D1AD1">
      <w:pPr>
        <w:pStyle w:val="af4"/>
        <w:numPr>
          <w:ilvl w:val="0"/>
          <w:numId w:val="7"/>
        </w:numPr>
        <w:spacing w:after="0"/>
        <w:ind w:leftChars="0"/>
      </w:pPr>
      <w:r>
        <w:t>TensorFlow</w:t>
      </w:r>
    </w:p>
    <w:p w14:paraId="1734AAF0" w14:textId="4DC863B9" w:rsidR="00410AF6" w:rsidRDefault="00402CA6" w:rsidP="000D1AD1">
      <w:pPr>
        <w:pStyle w:val="af4"/>
        <w:numPr>
          <w:ilvl w:val="0"/>
          <w:numId w:val="7"/>
        </w:numPr>
        <w:spacing w:after="0"/>
        <w:ind w:leftChars="0"/>
      </w:pPr>
      <w:r>
        <w:t>NumPy</w:t>
      </w:r>
    </w:p>
    <w:p w14:paraId="47CB3230" w14:textId="1C5BAC1F" w:rsidR="00410AF6" w:rsidRDefault="00410AF6" w:rsidP="000D1AD1">
      <w:pPr>
        <w:pStyle w:val="af4"/>
        <w:numPr>
          <w:ilvl w:val="0"/>
          <w:numId w:val="7"/>
        </w:numPr>
        <w:spacing w:after="0"/>
        <w:ind w:leftChars="0"/>
      </w:pPr>
      <w:r>
        <w:t>P</w:t>
      </w:r>
      <w:r w:rsidR="00EB68B1">
        <w:t>andas</w:t>
      </w:r>
    </w:p>
    <w:p w14:paraId="0DE15441" w14:textId="77777777" w:rsidR="00410AF6" w:rsidRDefault="00EB68B1" w:rsidP="000D1AD1">
      <w:pPr>
        <w:pStyle w:val="af4"/>
        <w:numPr>
          <w:ilvl w:val="0"/>
          <w:numId w:val="7"/>
        </w:numPr>
        <w:spacing w:after="0"/>
        <w:ind w:leftChars="0"/>
      </w:pPr>
      <w:r>
        <w:t>scikit-learn</w:t>
      </w:r>
    </w:p>
    <w:p w14:paraId="4F03246A" w14:textId="3EB3AC2F" w:rsidR="00EB68B1" w:rsidRDefault="00EB68B1" w:rsidP="000D1AD1">
      <w:pPr>
        <w:pStyle w:val="af4"/>
        <w:numPr>
          <w:ilvl w:val="0"/>
          <w:numId w:val="7"/>
        </w:numPr>
        <w:spacing w:after="0"/>
        <w:ind w:leftChars="0"/>
      </w:pPr>
      <w:r>
        <w:t>CNN</w:t>
      </w:r>
    </w:p>
    <w:p w14:paraId="554465B9" w14:textId="36DEAEEF" w:rsidR="00EB68B1" w:rsidRDefault="00EB68B1" w:rsidP="00EB68B1">
      <w:pPr>
        <w:pStyle w:val="3"/>
      </w:pPr>
      <w:bookmarkStart w:id="15" w:name="_Toc69301024"/>
      <w:r>
        <w:t>Tech Skill</w:t>
      </w:r>
      <w:bookmarkEnd w:id="15"/>
    </w:p>
    <w:tbl>
      <w:tblPr>
        <w:tblStyle w:val="40"/>
        <w:tblW w:w="10456" w:type="dxa"/>
        <w:tblLook w:val="04A0" w:firstRow="1" w:lastRow="0" w:firstColumn="1" w:lastColumn="0" w:noHBand="0" w:noVBand="1"/>
      </w:tblPr>
      <w:tblGrid>
        <w:gridCol w:w="4248"/>
        <w:gridCol w:w="5103"/>
        <w:gridCol w:w="1105"/>
      </w:tblGrid>
      <w:tr w:rsidR="00C376C6" w:rsidRPr="00B3396F" w14:paraId="6BCD5CEE" w14:textId="77777777" w:rsidTr="001679E2">
        <w:tc>
          <w:tcPr>
            <w:tcW w:w="4248" w:type="dxa"/>
            <w:shd w:val="clear" w:color="auto" w:fill="3494BA" w:themeFill="accent1"/>
          </w:tcPr>
          <w:p w14:paraId="71D84C87" w14:textId="77777777" w:rsidR="00C376C6" w:rsidRPr="00B3396F" w:rsidRDefault="00C376C6" w:rsidP="001679E2">
            <w:pPr>
              <w:jc w:val="center"/>
            </w:pPr>
            <w:r w:rsidRPr="00B3396F">
              <w:rPr>
                <w:rFonts w:hint="eastAsia"/>
              </w:rPr>
              <w:t>분류</w:t>
            </w:r>
          </w:p>
        </w:tc>
        <w:tc>
          <w:tcPr>
            <w:tcW w:w="5103" w:type="dxa"/>
            <w:shd w:val="clear" w:color="auto" w:fill="3494BA" w:themeFill="accent1"/>
          </w:tcPr>
          <w:p w14:paraId="11FCC797" w14:textId="77777777" w:rsidR="00C376C6" w:rsidRPr="00B3396F" w:rsidRDefault="00C376C6" w:rsidP="001679E2">
            <w:pPr>
              <w:jc w:val="center"/>
            </w:pPr>
            <w:r>
              <w:rPr>
                <w:rFonts w:hint="eastAsia"/>
              </w:rPr>
              <w:t>경험</w:t>
            </w:r>
          </w:p>
        </w:tc>
        <w:tc>
          <w:tcPr>
            <w:tcW w:w="1105" w:type="dxa"/>
            <w:shd w:val="clear" w:color="auto" w:fill="3494BA" w:themeFill="accent1"/>
          </w:tcPr>
          <w:p w14:paraId="298198BD" w14:textId="77777777" w:rsidR="00C376C6" w:rsidRPr="00B3396F" w:rsidRDefault="00C376C6" w:rsidP="001679E2">
            <w:pPr>
              <w:jc w:val="center"/>
            </w:pPr>
            <w:r>
              <w:rPr>
                <w:rFonts w:hint="eastAsia"/>
              </w:rPr>
              <w:t>난이도</w:t>
            </w:r>
          </w:p>
        </w:tc>
      </w:tr>
      <w:tr w:rsidR="00C376C6" w:rsidRPr="00B3396F" w14:paraId="67444CD1" w14:textId="77777777" w:rsidTr="001679E2">
        <w:tc>
          <w:tcPr>
            <w:tcW w:w="4248" w:type="dxa"/>
            <w:shd w:val="clear" w:color="auto" w:fill="FFFFFF" w:themeFill="background1"/>
          </w:tcPr>
          <w:p w14:paraId="4073013C" w14:textId="29904A57" w:rsidR="00C376C6" w:rsidRPr="00B3396F" w:rsidRDefault="00C376C6" w:rsidP="001679E2">
            <w:r w:rsidRPr="00C376C6">
              <w:t>Data분석(데이터 추출 및 가공 역량)</w:t>
            </w:r>
          </w:p>
        </w:tc>
        <w:tc>
          <w:tcPr>
            <w:tcW w:w="5103" w:type="dxa"/>
            <w:shd w:val="clear" w:color="auto" w:fill="FFFFFF" w:themeFill="background1"/>
          </w:tcPr>
          <w:p w14:paraId="17032E7F" w14:textId="2BD66398" w:rsidR="00C376C6" w:rsidRPr="00B3396F" w:rsidRDefault="00C376C6" w:rsidP="001679E2">
            <w:r w:rsidRPr="00C376C6">
              <w:rPr>
                <w:rFonts w:hint="eastAsia"/>
              </w:rPr>
              <w:t>수집된</w:t>
            </w:r>
            <w:r w:rsidRPr="00C376C6">
              <w:t xml:space="preserve"> 데이터를 특정 포맷으로 가공하고 정렬할 수 있다, 수집된 데이터에서 잘못된 데이터를 찾아 수정 삭제할 수 있다, 수집된 데이터에서 불필요한 차원을 제거할 수 있다</w:t>
            </w:r>
            <w:r>
              <w:rPr>
                <w:rFonts w:hint="eastAsia"/>
              </w:rPr>
              <w:t>.</w:t>
            </w:r>
          </w:p>
        </w:tc>
        <w:tc>
          <w:tcPr>
            <w:tcW w:w="1105" w:type="dxa"/>
            <w:shd w:val="clear" w:color="auto" w:fill="FFFFFF" w:themeFill="background1"/>
          </w:tcPr>
          <w:p w14:paraId="701B6D7D" w14:textId="4F403568" w:rsidR="00C376C6" w:rsidRPr="00B3396F" w:rsidRDefault="00C376C6" w:rsidP="001679E2">
            <w:pPr>
              <w:jc w:val="center"/>
            </w:pPr>
            <w:r>
              <w:rPr>
                <w:rFonts w:hint="eastAsia"/>
              </w:rPr>
              <w:t>2</w:t>
            </w:r>
          </w:p>
        </w:tc>
      </w:tr>
      <w:tr w:rsidR="00C376C6" w14:paraId="593D5FB3" w14:textId="77777777" w:rsidTr="001679E2">
        <w:tc>
          <w:tcPr>
            <w:tcW w:w="4248" w:type="dxa"/>
            <w:shd w:val="clear" w:color="auto" w:fill="FFFFFF" w:themeFill="background1"/>
          </w:tcPr>
          <w:p w14:paraId="4243EA3B" w14:textId="6761DFB9" w:rsidR="00C376C6" w:rsidRPr="00B3396F" w:rsidRDefault="00C376C6" w:rsidP="001679E2">
            <w:r w:rsidRPr="00C376C6">
              <w:t>Data분석(데이터 추론 역량)</w:t>
            </w:r>
          </w:p>
        </w:tc>
        <w:tc>
          <w:tcPr>
            <w:tcW w:w="5103" w:type="dxa"/>
            <w:shd w:val="clear" w:color="auto" w:fill="FFFFFF" w:themeFill="background1"/>
          </w:tcPr>
          <w:p w14:paraId="427DC063" w14:textId="0672636A" w:rsidR="00C376C6" w:rsidRPr="00B3396F" w:rsidRDefault="00C376C6" w:rsidP="001679E2">
            <w:pPr>
              <w:rPr>
                <w:rFonts w:hint="eastAsia"/>
              </w:rPr>
            </w:pPr>
            <w:r w:rsidRPr="00C376C6">
              <w:rPr>
                <w:rFonts w:hint="eastAsia"/>
              </w:rPr>
              <w:t>모집단으로부터</w:t>
            </w:r>
            <w:r w:rsidRPr="00C376C6">
              <w:t xml:space="preserve"> 추출된 표본을 바탕으로 통계적 추론이 가능하다, 대용량의 자료에서 데이터의 관계, 패턴, 규칙을 탐색하고 활용할 수 있다, 모델링을 위한 성능 평가 지표를 정의하고 구현할 수 있다</w:t>
            </w:r>
            <w:r>
              <w:rPr>
                <w:rFonts w:hint="eastAsia"/>
              </w:rPr>
              <w:t>.</w:t>
            </w:r>
          </w:p>
        </w:tc>
        <w:tc>
          <w:tcPr>
            <w:tcW w:w="1105" w:type="dxa"/>
            <w:shd w:val="clear" w:color="auto" w:fill="FFFFFF" w:themeFill="background1"/>
          </w:tcPr>
          <w:p w14:paraId="6D4A5F78" w14:textId="77777777" w:rsidR="00C376C6" w:rsidRDefault="00C376C6" w:rsidP="001679E2">
            <w:pPr>
              <w:jc w:val="center"/>
              <w:rPr>
                <w:rFonts w:hint="eastAsia"/>
              </w:rPr>
            </w:pPr>
            <w:r>
              <w:rPr>
                <w:rFonts w:hint="eastAsia"/>
              </w:rPr>
              <w:t>3</w:t>
            </w:r>
          </w:p>
        </w:tc>
      </w:tr>
      <w:tr w:rsidR="00C376C6" w14:paraId="5A4FC51C" w14:textId="77777777" w:rsidTr="001679E2">
        <w:tc>
          <w:tcPr>
            <w:tcW w:w="4248" w:type="dxa"/>
            <w:shd w:val="clear" w:color="auto" w:fill="FFFFFF" w:themeFill="background1"/>
          </w:tcPr>
          <w:p w14:paraId="228D3F74" w14:textId="5380FC1C" w:rsidR="00C376C6" w:rsidRPr="00B3396F" w:rsidRDefault="00C376C6" w:rsidP="001679E2">
            <w:r w:rsidRPr="00C376C6">
              <w:t>Data분석(데이터 재가공 및 전산화 역량)</w:t>
            </w:r>
          </w:p>
        </w:tc>
        <w:tc>
          <w:tcPr>
            <w:tcW w:w="5103" w:type="dxa"/>
            <w:shd w:val="clear" w:color="auto" w:fill="FFFFFF" w:themeFill="background1"/>
          </w:tcPr>
          <w:p w14:paraId="1FC80E6C" w14:textId="62D3359B" w:rsidR="00C376C6" w:rsidRPr="00C376C6" w:rsidRDefault="00C376C6" w:rsidP="001679E2">
            <w:pPr>
              <w:rPr>
                <w:rFonts w:hint="eastAsia"/>
                <w:sz w:val="19"/>
                <w:szCs w:val="19"/>
              </w:rPr>
            </w:pPr>
            <w:r w:rsidRPr="00C376C6">
              <w:rPr>
                <w:rFonts w:hint="eastAsia"/>
                <w:sz w:val="19"/>
                <w:szCs w:val="19"/>
              </w:rPr>
              <w:t>데이터의</w:t>
            </w:r>
            <w:r w:rsidRPr="00C376C6">
              <w:rPr>
                <w:sz w:val="19"/>
                <w:szCs w:val="19"/>
              </w:rPr>
              <w:t xml:space="preserve"> 특성을 파악해, 수집된 데이터를 재 가공할 수 있다</w:t>
            </w:r>
            <w:r w:rsidRPr="00C376C6">
              <w:rPr>
                <w:rFonts w:hint="eastAsia"/>
                <w:sz w:val="19"/>
                <w:szCs w:val="19"/>
              </w:rPr>
              <w:t>.</w:t>
            </w:r>
          </w:p>
        </w:tc>
        <w:tc>
          <w:tcPr>
            <w:tcW w:w="1105" w:type="dxa"/>
            <w:shd w:val="clear" w:color="auto" w:fill="FFFFFF" w:themeFill="background1"/>
          </w:tcPr>
          <w:p w14:paraId="58DE116F" w14:textId="4A468F7F" w:rsidR="00C376C6" w:rsidRDefault="00C376C6" w:rsidP="001679E2">
            <w:pPr>
              <w:jc w:val="center"/>
              <w:rPr>
                <w:rFonts w:hint="eastAsia"/>
              </w:rPr>
            </w:pPr>
            <w:r>
              <w:rPr>
                <w:rFonts w:hint="eastAsia"/>
              </w:rPr>
              <w:t>2</w:t>
            </w:r>
          </w:p>
        </w:tc>
      </w:tr>
      <w:tr w:rsidR="00C376C6" w14:paraId="3B071C9F" w14:textId="77777777" w:rsidTr="001679E2">
        <w:tc>
          <w:tcPr>
            <w:tcW w:w="4248" w:type="dxa"/>
            <w:shd w:val="clear" w:color="auto" w:fill="FFFFFF" w:themeFill="background1"/>
          </w:tcPr>
          <w:p w14:paraId="4149B1B1" w14:textId="5B83FC4F" w:rsidR="00C376C6" w:rsidRPr="00B3396F" w:rsidRDefault="00C376C6" w:rsidP="001679E2">
            <w:r w:rsidRPr="00C376C6">
              <w:t>AI모델개발(ml/dl/기초 지식 이해력)</w:t>
            </w:r>
          </w:p>
        </w:tc>
        <w:tc>
          <w:tcPr>
            <w:tcW w:w="5103" w:type="dxa"/>
            <w:shd w:val="clear" w:color="auto" w:fill="FFFFFF" w:themeFill="background1"/>
          </w:tcPr>
          <w:p w14:paraId="4332AA11" w14:textId="0F866900" w:rsidR="00C376C6" w:rsidRPr="00B3396F" w:rsidRDefault="00C376C6" w:rsidP="001679E2">
            <w:pPr>
              <w:rPr>
                <w:rFonts w:hint="eastAsia"/>
              </w:rPr>
            </w:pPr>
            <w:r w:rsidRPr="00C376C6">
              <w:rPr>
                <w:rFonts w:hint="eastAsia"/>
              </w:rPr>
              <w:t>머신러닝과</w:t>
            </w:r>
            <w:r w:rsidRPr="00C376C6">
              <w:t xml:space="preserve"> 관련된 공개된 학습모델(</w:t>
            </w:r>
            <w:proofErr w:type="spellStart"/>
            <w:r w:rsidRPr="00C376C6">
              <w:t>사이킷런</w:t>
            </w:r>
            <w:proofErr w:type="spellEnd"/>
            <w:r w:rsidRPr="00C376C6">
              <w:t xml:space="preserve"> 라이브러리의 문서 등)을 따라서 모델을 돌려볼 수 있다, 과적합에 대한 정의를 이해하고 설명할 수 있다.</w:t>
            </w:r>
          </w:p>
        </w:tc>
        <w:tc>
          <w:tcPr>
            <w:tcW w:w="1105" w:type="dxa"/>
            <w:shd w:val="clear" w:color="auto" w:fill="FFFFFF" w:themeFill="background1"/>
          </w:tcPr>
          <w:p w14:paraId="09B3350E" w14:textId="140835BF" w:rsidR="00C376C6" w:rsidRDefault="00C376C6" w:rsidP="001679E2">
            <w:pPr>
              <w:jc w:val="center"/>
              <w:rPr>
                <w:rFonts w:hint="eastAsia"/>
              </w:rPr>
            </w:pPr>
            <w:r>
              <w:rPr>
                <w:rFonts w:hint="eastAsia"/>
              </w:rPr>
              <w:t>4</w:t>
            </w:r>
          </w:p>
        </w:tc>
      </w:tr>
    </w:tbl>
    <w:p w14:paraId="2BE31115" w14:textId="08910D7D" w:rsidR="00EB68B1" w:rsidRDefault="00EB68B1" w:rsidP="00EB68B1">
      <w:pPr>
        <w:pStyle w:val="3"/>
      </w:pPr>
      <w:bookmarkStart w:id="16" w:name="_Toc69301025"/>
      <w:r>
        <w:rPr>
          <w:rFonts w:hint="eastAsia"/>
        </w:rPr>
        <w:t>S</w:t>
      </w:r>
      <w:r>
        <w:t>oft Skill</w:t>
      </w:r>
      <w:bookmarkEnd w:id="16"/>
    </w:p>
    <w:tbl>
      <w:tblPr>
        <w:tblStyle w:val="41"/>
        <w:tblW w:w="10456" w:type="dxa"/>
        <w:tblLook w:val="04A0" w:firstRow="1" w:lastRow="0" w:firstColumn="1" w:lastColumn="0" w:noHBand="0" w:noVBand="1"/>
      </w:tblPr>
      <w:tblGrid>
        <w:gridCol w:w="2062"/>
        <w:gridCol w:w="1761"/>
        <w:gridCol w:w="6633"/>
      </w:tblGrid>
      <w:tr w:rsidR="00C376C6" w:rsidRPr="00B3396F" w14:paraId="08751DC2" w14:textId="77777777" w:rsidTr="001679E2">
        <w:tc>
          <w:tcPr>
            <w:tcW w:w="2062" w:type="dxa"/>
            <w:shd w:val="clear" w:color="auto" w:fill="3494BA" w:themeFill="accent1"/>
          </w:tcPr>
          <w:p w14:paraId="0CADE068" w14:textId="77777777" w:rsidR="00C376C6" w:rsidRPr="00B3396F" w:rsidRDefault="00C376C6" w:rsidP="001679E2">
            <w:pPr>
              <w:jc w:val="center"/>
            </w:pPr>
            <w:proofErr w:type="spellStart"/>
            <w:r>
              <w:rPr>
                <w:rFonts w:hint="eastAsia"/>
              </w:rPr>
              <w:t>역량명</w:t>
            </w:r>
            <w:proofErr w:type="spellEnd"/>
          </w:p>
        </w:tc>
        <w:tc>
          <w:tcPr>
            <w:tcW w:w="1761" w:type="dxa"/>
            <w:shd w:val="clear" w:color="auto" w:fill="3494BA" w:themeFill="accent1"/>
          </w:tcPr>
          <w:p w14:paraId="0586A25E" w14:textId="77777777" w:rsidR="00C376C6" w:rsidRPr="00B3396F" w:rsidRDefault="00C376C6" w:rsidP="001679E2">
            <w:pPr>
              <w:jc w:val="center"/>
            </w:pPr>
            <w:r>
              <w:rPr>
                <w:rFonts w:hint="eastAsia"/>
              </w:rPr>
              <w:t>키워드</w:t>
            </w:r>
          </w:p>
        </w:tc>
        <w:tc>
          <w:tcPr>
            <w:tcW w:w="6633" w:type="dxa"/>
            <w:shd w:val="clear" w:color="auto" w:fill="3494BA" w:themeFill="accent1"/>
          </w:tcPr>
          <w:p w14:paraId="190FA68D" w14:textId="77777777" w:rsidR="00C376C6" w:rsidRPr="00B3396F" w:rsidRDefault="00C376C6" w:rsidP="001679E2">
            <w:pPr>
              <w:jc w:val="center"/>
              <w:rPr>
                <w:rFonts w:hint="eastAsia"/>
              </w:rPr>
            </w:pPr>
            <w:r>
              <w:rPr>
                <w:rFonts w:hint="eastAsia"/>
              </w:rPr>
              <w:t>행동</w:t>
            </w:r>
          </w:p>
        </w:tc>
      </w:tr>
      <w:tr w:rsidR="00C376C6" w:rsidRPr="00B3396F" w14:paraId="6B54217A" w14:textId="77777777" w:rsidTr="001679E2">
        <w:tc>
          <w:tcPr>
            <w:tcW w:w="2062" w:type="dxa"/>
            <w:shd w:val="clear" w:color="auto" w:fill="FFFFFF" w:themeFill="background1"/>
          </w:tcPr>
          <w:p w14:paraId="1003473D" w14:textId="77777777" w:rsidR="00C376C6" w:rsidRPr="00B3396F" w:rsidRDefault="00C376C6" w:rsidP="001679E2">
            <w:r w:rsidRPr="00B3396F">
              <w:rPr>
                <w:rFonts w:hint="eastAsia"/>
              </w:rPr>
              <w:t>비판적</w:t>
            </w:r>
            <w:r w:rsidRPr="00B3396F">
              <w:t xml:space="preserve"> 사고 Critical Thinking</w:t>
            </w:r>
          </w:p>
        </w:tc>
        <w:tc>
          <w:tcPr>
            <w:tcW w:w="1761" w:type="dxa"/>
            <w:shd w:val="clear" w:color="auto" w:fill="FFFFFF" w:themeFill="background1"/>
          </w:tcPr>
          <w:p w14:paraId="68D0A5A2" w14:textId="77777777" w:rsidR="00C376C6" w:rsidRPr="00B3396F" w:rsidRDefault="00C376C6" w:rsidP="001679E2">
            <w:pPr>
              <w:rPr>
                <w:rFonts w:hint="eastAsia"/>
              </w:rPr>
            </w:pPr>
            <w:r w:rsidRPr="00B3396F">
              <w:rPr>
                <w:rFonts w:hint="eastAsia"/>
              </w:rPr>
              <w:t>핵심</w:t>
            </w:r>
            <w:r w:rsidRPr="00B3396F">
              <w:t xml:space="preserve"> 정보 파악</w:t>
            </w:r>
          </w:p>
        </w:tc>
        <w:tc>
          <w:tcPr>
            <w:tcW w:w="6633" w:type="dxa"/>
            <w:shd w:val="clear" w:color="auto" w:fill="FFFFFF" w:themeFill="background1"/>
          </w:tcPr>
          <w:p w14:paraId="276F13B7" w14:textId="77777777" w:rsidR="00C376C6" w:rsidRPr="00B3396F" w:rsidRDefault="00C376C6" w:rsidP="001679E2">
            <w:pPr>
              <w:rPr>
                <w:rFonts w:hint="eastAsia"/>
              </w:rPr>
            </w:pPr>
            <w:r w:rsidRPr="00B3396F">
              <w:rPr>
                <w:rFonts w:hint="eastAsia"/>
              </w:rPr>
              <w:t>비판적</w:t>
            </w:r>
            <w:r w:rsidRPr="00B3396F">
              <w:t xml:space="preserve"> 사고/핵심 정보 파악/다양한 정보나 아이디어를 무작정 수용하지 않고, 업무에 도움이 되는 것과 그렇지 않은 것을 구별할 수 있다.</w:t>
            </w:r>
          </w:p>
        </w:tc>
      </w:tr>
      <w:tr w:rsidR="00C376C6" w:rsidRPr="00B3396F" w14:paraId="0A446058" w14:textId="77777777" w:rsidTr="001679E2">
        <w:tc>
          <w:tcPr>
            <w:tcW w:w="2062" w:type="dxa"/>
            <w:shd w:val="clear" w:color="auto" w:fill="FFFFFF" w:themeFill="background1"/>
          </w:tcPr>
          <w:p w14:paraId="159548E6" w14:textId="77777777" w:rsidR="00C376C6" w:rsidRPr="00B3396F" w:rsidRDefault="00C376C6" w:rsidP="001679E2">
            <w:r w:rsidRPr="00B3396F">
              <w:rPr>
                <w:rFonts w:hint="eastAsia"/>
              </w:rPr>
              <w:t>비판적</w:t>
            </w:r>
            <w:r w:rsidRPr="00B3396F">
              <w:t xml:space="preserve"> 사고 Critical Thinking</w:t>
            </w:r>
          </w:p>
        </w:tc>
        <w:tc>
          <w:tcPr>
            <w:tcW w:w="1761" w:type="dxa"/>
            <w:shd w:val="clear" w:color="auto" w:fill="FFFFFF" w:themeFill="background1"/>
          </w:tcPr>
          <w:p w14:paraId="1B1A5189" w14:textId="77777777" w:rsidR="00C376C6" w:rsidRPr="00B3396F" w:rsidRDefault="00C376C6" w:rsidP="001679E2">
            <w:pPr>
              <w:rPr>
                <w:rFonts w:hint="eastAsia"/>
              </w:rPr>
            </w:pPr>
            <w:r w:rsidRPr="00B3396F">
              <w:rPr>
                <w:rFonts w:hint="eastAsia"/>
              </w:rPr>
              <w:t>근본</w:t>
            </w:r>
            <w:r w:rsidRPr="00B3396F">
              <w:t xml:space="preserve"> 원인 규명</w:t>
            </w:r>
          </w:p>
        </w:tc>
        <w:tc>
          <w:tcPr>
            <w:tcW w:w="6633" w:type="dxa"/>
            <w:shd w:val="clear" w:color="auto" w:fill="FFFFFF" w:themeFill="background1"/>
          </w:tcPr>
          <w:p w14:paraId="5BB6AE2A" w14:textId="77777777" w:rsidR="00C376C6" w:rsidRPr="00B3396F" w:rsidRDefault="00C376C6" w:rsidP="001679E2">
            <w:pPr>
              <w:rPr>
                <w:rFonts w:hint="eastAsia"/>
              </w:rPr>
            </w:pPr>
            <w:r w:rsidRPr="00B3396F">
              <w:rPr>
                <w:rFonts w:hint="eastAsia"/>
              </w:rPr>
              <w:t>비판적</w:t>
            </w:r>
            <w:r w:rsidRPr="00B3396F">
              <w:t xml:space="preserve"> 사고/근본 원인 규명/문제 발생 시, 문제 해결을 위해 근본 원인을 해결할 수 있다.</w:t>
            </w:r>
          </w:p>
        </w:tc>
      </w:tr>
    </w:tbl>
    <w:p w14:paraId="3FBF367F" w14:textId="095B4111" w:rsidR="00C376C6" w:rsidRDefault="00C376C6" w:rsidP="00C376C6"/>
    <w:p w14:paraId="6F783C6A" w14:textId="4710821B" w:rsidR="00C376C6" w:rsidRPr="00C376C6" w:rsidRDefault="00C376C6" w:rsidP="00C376C6">
      <w:pPr>
        <w:rPr>
          <w:rFonts w:hint="eastAsia"/>
        </w:rPr>
      </w:pPr>
      <w:r>
        <w:br w:type="page"/>
      </w:r>
    </w:p>
    <w:p w14:paraId="5F0B9C76" w14:textId="294B693A" w:rsidR="005F6583" w:rsidRDefault="005F6583" w:rsidP="005F6583">
      <w:pPr>
        <w:pStyle w:val="2"/>
      </w:pPr>
      <w:bookmarkStart w:id="17" w:name="_Toc69301026"/>
      <w:r>
        <w:rPr>
          <w:rFonts w:hint="eastAsia"/>
        </w:rPr>
        <w:lastRenderedPageBreak/>
        <w:t>M</w:t>
      </w:r>
      <w:r>
        <w:t xml:space="preserve">ission </w:t>
      </w:r>
      <w:r w:rsidR="00FE10F9">
        <w:t>2</w:t>
      </w:r>
      <w:r>
        <w:t xml:space="preserve">: </w:t>
      </w:r>
      <w:r>
        <w:rPr>
          <w:rFonts w:hint="eastAsia"/>
        </w:rPr>
        <w:t xml:space="preserve">뇌 </w:t>
      </w:r>
      <w:r>
        <w:t xml:space="preserve">CT </w:t>
      </w:r>
      <w:r>
        <w:rPr>
          <w:rFonts w:hint="eastAsia"/>
        </w:rPr>
        <w:t>분석</w:t>
      </w:r>
      <w:bookmarkEnd w:id="17"/>
    </w:p>
    <w:p w14:paraId="0A68CDA9" w14:textId="5E961CF0" w:rsidR="005F6583" w:rsidRDefault="00492130" w:rsidP="005F6583">
      <w:pPr>
        <w:pStyle w:val="3"/>
      </w:pPr>
      <w:bookmarkStart w:id="18" w:name="_Toc69301027"/>
      <w:r>
        <w:rPr>
          <w:rFonts w:hint="eastAsia"/>
        </w:rPr>
        <w:t>K</w:t>
      </w:r>
      <w:r>
        <w:t>nowledge Skill</w:t>
      </w:r>
      <w:bookmarkEnd w:id="18"/>
    </w:p>
    <w:p w14:paraId="38D89EDE" w14:textId="77777777" w:rsidR="00410AF6" w:rsidRDefault="00410AF6" w:rsidP="000D1AD1">
      <w:pPr>
        <w:pStyle w:val="af4"/>
        <w:numPr>
          <w:ilvl w:val="0"/>
          <w:numId w:val="7"/>
        </w:numPr>
        <w:spacing w:after="0"/>
        <w:ind w:leftChars="0"/>
      </w:pPr>
      <w:r>
        <w:t xml:space="preserve">Python </w:t>
      </w:r>
    </w:p>
    <w:p w14:paraId="69537041" w14:textId="77777777" w:rsidR="00410AF6" w:rsidRDefault="00410AF6" w:rsidP="000D1AD1">
      <w:pPr>
        <w:pStyle w:val="af4"/>
        <w:numPr>
          <w:ilvl w:val="0"/>
          <w:numId w:val="7"/>
        </w:numPr>
        <w:spacing w:after="0"/>
        <w:ind w:leftChars="0"/>
      </w:pPr>
      <w:proofErr w:type="spellStart"/>
      <w:r>
        <w:t>Jupyter</w:t>
      </w:r>
      <w:proofErr w:type="spellEnd"/>
      <w:r>
        <w:t xml:space="preserve"> Notebook</w:t>
      </w:r>
    </w:p>
    <w:p w14:paraId="41066400" w14:textId="178548F8" w:rsidR="00410AF6" w:rsidRDefault="00402CA6" w:rsidP="000D1AD1">
      <w:pPr>
        <w:pStyle w:val="af4"/>
        <w:numPr>
          <w:ilvl w:val="0"/>
          <w:numId w:val="7"/>
        </w:numPr>
        <w:spacing w:after="0"/>
        <w:ind w:leftChars="0"/>
      </w:pPr>
      <w:r>
        <w:t>TensorFlow</w:t>
      </w:r>
    </w:p>
    <w:p w14:paraId="2D372D8A" w14:textId="282B68A1" w:rsidR="00410AF6" w:rsidRDefault="00402CA6" w:rsidP="000D1AD1">
      <w:pPr>
        <w:pStyle w:val="af4"/>
        <w:numPr>
          <w:ilvl w:val="0"/>
          <w:numId w:val="7"/>
        </w:numPr>
        <w:spacing w:after="0"/>
        <w:ind w:leftChars="0"/>
      </w:pPr>
      <w:r>
        <w:t>NumPy</w:t>
      </w:r>
    </w:p>
    <w:p w14:paraId="38DAE34C" w14:textId="77777777" w:rsidR="00410AF6" w:rsidRDefault="00410AF6" w:rsidP="000D1AD1">
      <w:pPr>
        <w:pStyle w:val="af4"/>
        <w:numPr>
          <w:ilvl w:val="0"/>
          <w:numId w:val="7"/>
        </w:numPr>
        <w:spacing w:after="0"/>
        <w:ind w:leftChars="0"/>
      </w:pPr>
      <w:r>
        <w:t>Pandas</w:t>
      </w:r>
    </w:p>
    <w:p w14:paraId="404E9E1F" w14:textId="2394DE21" w:rsidR="00410AF6" w:rsidRDefault="00410AF6" w:rsidP="000D1AD1">
      <w:pPr>
        <w:pStyle w:val="af4"/>
        <w:numPr>
          <w:ilvl w:val="0"/>
          <w:numId w:val="7"/>
        </w:numPr>
        <w:spacing w:after="0"/>
        <w:ind w:leftChars="0"/>
      </w:pPr>
      <w:r>
        <w:t>scikit-learn</w:t>
      </w:r>
    </w:p>
    <w:p w14:paraId="211A597A" w14:textId="50A1B7FD" w:rsidR="00410AF6" w:rsidRDefault="00410AF6" w:rsidP="000D1AD1">
      <w:pPr>
        <w:pStyle w:val="af4"/>
        <w:numPr>
          <w:ilvl w:val="0"/>
          <w:numId w:val="7"/>
        </w:numPr>
        <w:spacing w:after="0"/>
        <w:ind w:leftChars="0"/>
      </w:pPr>
      <w:r>
        <w:t>CNN</w:t>
      </w:r>
    </w:p>
    <w:p w14:paraId="10D762B9" w14:textId="77777777" w:rsidR="00C376C6" w:rsidRDefault="00C376C6" w:rsidP="00C376C6">
      <w:pPr>
        <w:pStyle w:val="3"/>
      </w:pPr>
      <w:bookmarkStart w:id="19" w:name="_Toc69301028"/>
      <w:r>
        <w:t>Tech Skill</w:t>
      </w:r>
      <w:bookmarkEnd w:id="19"/>
    </w:p>
    <w:tbl>
      <w:tblPr>
        <w:tblStyle w:val="40"/>
        <w:tblW w:w="10456" w:type="dxa"/>
        <w:tblLook w:val="04A0" w:firstRow="1" w:lastRow="0" w:firstColumn="1" w:lastColumn="0" w:noHBand="0" w:noVBand="1"/>
      </w:tblPr>
      <w:tblGrid>
        <w:gridCol w:w="4248"/>
        <w:gridCol w:w="5103"/>
        <w:gridCol w:w="1105"/>
      </w:tblGrid>
      <w:tr w:rsidR="00C376C6" w:rsidRPr="00B3396F" w14:paraId="64024CED" w14:textId="77777777" w:rsidTr="001679E2">
        <w:tc>
          <w:tcPr>
            <w:tcW w:w="4248" w:type="dxa"/>
            <w:shd w:val="clear" w:color="auto" w:fill="3494BA" w:themeFill="accent1"/>
          </w:tcPr>
          <w:p w14:paraId="31F3099B" w14:textId="77777777" w:rsidR="00C376C6" w:rsidRPr="00B3396F" w:rsidRDefault="00C376C6" w:rsidP="001679E2">
            <w:pPr>
              <w:jc w:val="center"/>
            </w:pPr>
            <w:r w:rsidRPr="00B3396F">
              <w:rPr>
                <w:rFonts w:hint="eastAsia"/>
              </w:rPr>
              <w:t>분류</w:t>
            </w:r>
          </w:p>
        </w:tc>
        <w:tc>
          <w:tcPr>
            <w:tcW w:w="5103" w:type="dxa"/>
            <w:shd w:val="clear" w:color="auto" w:fill="3494BA" w:themeFill="accent1"/>
          </w:tcPr>
          <w:p w14:paraId="53C45434" w14:textId="77777777" w:rsidR="00C376C6" w:rsidRPr="00B3396F" w:rsidRDefault="00C376C6" w:rsidP="001679E2">
            <w:pPr>
              <w:jc w:val="center"/>
            </w:pPr>
            <w:r>
              <w:rPr>
                <w:rFonts w:hint="eastAsia"/>
              </w:rPr>
              <w:t>경험</w:t>
            </w:r>
          </w:p>
        </w:tc>
        <w:tc>
          <w:tcPr>
            <w:tcW w:w="1105" w:type="dxa"/>
            <w:shd w:val="clear" w:color="auto" w:fill="3494BA" w:themeFill="accent1"/>
          </w:tcPr>
          <w:p w14:paraId="2DDF2103" w14:textId="77777777" w:rsidR="00C376C6" w:rsidRPr="00B3396F" w:rsidRDefault="00C376C6" w:rsidP="001679E2">
            <w:pPr>
              <w:jc w:val="center"/>
            </w:pPr>
            <w:r>
              <w:rPr>
                <w:rFonts w:hint="eastAsia"/>
              </w:rPr>
              <w:t>난이도</w:t>
            </w:r>
          </w:p>
        </w:tc>
      </w:tr>
      <w:tr w:rsidR="00C376C6" w:rsidRPr="00B3396F" w14:paraId="3FD312C3" w14:textId="77777777" w:rsidTr="001679E2">
        <w:tc>
          <w:tcPr>
            <w:tcW w:w="4248" w:type="dxa"/>
            <w:shd w:val="clear" w:color="auto" w:fill="FFFFFF" w:themeFill="background1"/>
          </w:tcPr>
          <w:p w14:paraId="474DFBF6" w14:textId="77777777" w:rsidR="00C376C6" w:rsidRPr="00B3396F" w:rsidRDefault="00C376C6" w:rsidP="001679E2">
            <w:r w:rsidRPr="00C376C6">
              <w:t>Data분석(데이터 추출 및 가공 역량)</w:t>
            </w:r>
          </w:p>
        </w:tc>
        <w:tc>
          <w:tcPr>
            <w:tcW w:w="5103" w:type="dxa"/>
            <w:shd w:val="clear" w:color="auto" w:fill="FFFFFF" w:themeFill="background1"/>
          </w:tcPr>
          <w:p w14:paraId="15C7DA5F" w14:textId="77777777" w:rsidR="00C376C6" w:rsidRPr="00B3396F" w:rsidRDefault="00C376C6" w:rsidP="001679E2">
            <w:r w:rsidRPr="00C376C6">
              <w:rPr>
                <w:rFonts w:hint="eastAsia"/>
              </w:rPr>
              <w:t>수집된</w:t>
            </w:r>
            <w:r w:rsidRPr="00C376C6">
              <w:t xml:space="preserve"> 데이터를 특정 포맷으로 가공하고 정렬할 수 있다, 수집된 데이터에서 잘못된 데이터를 찾아 수정 삭제할 수 있다, 수집된 데이터에서 불필요한 차원을 제거할 수 있다</w:t>
            </w:r>
            <w:r>
              <w:rPr>
                <w:rFonts w:hint="eastAsia"/>
              </w:rPr>
              <w:t>.</w:t>
            </w:r>
          </w:p>
        </w:tc>
        <w:tc>
          <w:tcPr>
            <w:tcW w:w="1105" w:type="dxa"/>
            <w:shd w:val="clear" w:color="auto" w:fill="FFFFFF" w:themeFill="background1"/>
          </w:tcPr>
          <w:p w14:paraId="2F11255C" w14:textId="77777777" w:rsidR="00C376C6" w:rsidRPr="00B3396F" w:rsidRDefault="00C376C6" w:rsidP="001679E2">
            <w:pPr>
              <w:jc w:val="center"/>
            </w:pPr>
            <w:r>
              <w:rPr>
                <w:rFonts w:hint="eastAsia"/>
              </w:rPr>
              <w:t>2</w:t>
            </w:r>
          </w:p>
        </w:tc>
      </w:tr>
      <w:tr w:rsidR="00C376C6" w14:paraId="161DFB05" w14:textId="77777777" w:rsidTr="001679E2">
        <w:tc>
          <w:tcPr>
            <w:tcW w:w="4248" w:type="dxa"/>
            <w:shd w:val="clear" w:color="auto" w:fill="FFFFFF" w:themeFill="background1"/>
          </w:tcPr>
          <w:p w14:paraId="1F83A29A" w14:textId="77777777" w:rsidR="00C376C6" w:rsidRPr="00B3396F" w:rsidRDefault="00C376C6" w:rsidP="001679E2">
            <w:r w:rsidRPr="00C376C6">
              <w:t>Data분석(데이터 추론 역량)</w:t>
            </w:r>
          </w:p>
        </w:tc>
        <w:tc>
          <w:tcPr>
            <w:tcW w:w="5103" w:type="dxa"/>
            <w:shd w:val="clear" w:color="auto" w:fill="FFFFFF" w:themeFill="background1"/>
          </w:tcPr>
          <w:p w14:paraId="1801A6AB" w14:textId="77777777" w:rsidR="00C376C6" w:rsidRPr="00B3396F" w:rsidRDefault="00C376C6" w:rsidP="001679E2">
            <w:pPr>
              <w:rPr>
                <w:rFonts w:hint="eastAsia"/>
              </w:rPr>
            </w:pPr>
            <w:r w:rsidRPr="00C376C6">
              <w:rPr>
                <w:rFonts w:hint="eastAsia"/>
              </w:rPr>
              <w:t>모집단으로부터</w:t>
            </w:r>
            <w:r w:rsidRPr="00C376C6">
              <w:t xml:space="preserve"> 추출된 표본을 바탕으로 통계적 추론이 가능하다, 대용량의 자료에서 데이터의 관계, 패턴, 규칙을 탐색하고 활용할 수 있다, 모델링을 위한 성능 평가 지표를 정의하고 구현할 수 있다</w:t>
            </w:r>
            <w:r>
              <w:rPr>
                <w:rFonts w:hint="eastAsia"/>
              </w:rPr>
              <w:t>.</w:t>
            </w:r>
          </w:p>
        </w:tc>
        <w:tc>
          <w:tcPr>
            <w:tcW w:w="1105" w:type="dxa"/>
            <w:shd w:val="clear" w:color="auto" w:fill="FFFFFF" w:themeFill="background1"/>
          </w:tcPr>
          <w:p w14:paraId="1263B4DB" w14:textId="77777777" w:rsidR="00C376C6" w:rsidRDefault="00C376C6" w:rsidP="001679E2">
            <w:pPr>
              <w:jc w:val="center"/>
              <w:rPr>
                <w:rFonts w:hint="eastAsia"/>
              </w:rPr>
            </w:pPr>
            <w:r>
              <w:rPr>
                <w:rFonts w:hint="eastAsia"/>
              </w:rPr>
              <w:t>3</w:t>
            </w:r>
          </w:p>
        </w:tc>
      </w:tr>
      <w:tr w:rsidR="00C376C6" w14:paraId="6BEC169A" w14:textId="77777777" w:rsidTr="001679E2">
        <w:tc>
          <w:tcPr>
            <w:tcW w:w="4248" w:type="dxa"/>
            <w:shd w:val="clear" w:color="auto" w:fill="FFFFFF" w:themeFill="background1"/>
          </w:tcPr>
          <w:p w14:paraId="1733B0E8" w14:textId="77777777" w:rsidR="00C376C6" w:rsidRPr="00B3396F" w:rsidRDefault="00C376C6" w:rsidP="001679E2">
            <w:r w:rsidRPr="00C376C6">
              <w:t>Data분석(데이터 재가공 및 전산화 역량)</w:t>
            </w:r>
          </w:p>
        </w:tc>
        <w:tc>
          <w:tcPr>
            <w:tcW w:w="5103" w:type="dxa"/>
            <w:shd w:val="clear" w:color="auto" w:fill="FFFFFF" w:themeFill="background1"/>
          </w:tcPr>
          <w:p w14:paraId="35166FB3" w14:textId="77777777" w:rsidR="00C376C6" w:rsidRPr="00C376C6" w:rsidRDefault="00C376C6" w:rsidP="001679E2">
            <w:pPr>
              <w:rPr>
                <w:rFonts w:hint="eastAsia"/>
                <w:sz w:val="19"/>
                <w:szCs w:val="19"/>
              </w:rPr>
            </w:pPr>
            <w:r w:rsidRPr="00C376C6">
              <w:rPr>
                <w:rFonts w:hint="eastAsia"/>
                <w:sz w:val="19"/>
                <w:szCs w:val="19"/>
              </w:rPr>
              <w:t>데이터의</w:t>
            </w:r>
            <w:r w:rsidRPr="00C376C6">
              <w:rPr>
                <w:sz w:val="19"/>
                <w:szCs w:val="19"/>
              </w:rPr>
              <w:t xml:space="preserve"> 특성을 파악해, 수집된 데이터를 재 가공할 수 있다</w:t>
            </w:r>
            <w:r w:rsidRPr="00C376C6">
              <w:rPr>
                <w:rFonts w:hint="eastAsia"/>
                <w:sz w:val="19"/>
                <w:szCs w:val="19"/>
              </w:rPr>
              <w:t>.</w:t>
            </w:r>
          </w:p>
        </w:tc>
        <w:tc>
          <w:tcPr>
            <w:tcW w:w="1105" w:type="dxa"/>
            <w:shd w:val="clear" w:color="auto" w:fill="FFFFFF" w:themeFill="background1"/>
          </w:tcPr>
          <w:p w14:paraId="38C80171" w14:textId="77777777" w:rsidR="00C376C6" w:rsidRDefault="00C376C6" w:rsidP="001679E2">
            <w:pPr>
              <w:jc w:val="center"/>
              <w:rPr>
                <w:rFonts w:hint="eastAsia"/>
              </w:rPr>
            </w:pPr>
            <w:r>
              <w:rPr>
                <w:rFonts w:hint="eastAsia"/>
              </w:rPr>
              <w:t>2</w:t>
            </w:r>
          </w:p>
        </w:tc>
      </w:tr>
      <w:tr w:rsidR="00C376C6" w14:paraId="623F2E58" w14:textId="77777777" w:rsidTr="001679E2">
        <w:tc>
          <w:tcPr>
            <w:tcW w:w="4248" w:type="dxa"/>
            <w:shd w:val="clear" w:color="auto" w:fill="FFFFFF" w:themeFill="background1"/>
          </w:tcPr>
          <w:p w14:paraId="5B2C07E2" w14:textId="77777777" w:rsidR="00C376C6" w:rsidRPr="00B3396F" w:rsidRDefault="00C376C6" w:rsidP="001679E2">
            <w:r w:rsidRPr="00C376C6">
              <w:t>AI모델개발(ml/dl/기초 지식 이해력)</w:t>
            </w:r>
          </w:p>
        </w:tc>
        <w:tc>
          <w:tcPr>
            <w:tcW w:w="5103" w:type="dxa"/>
            <w:shd w:val="clear" w:color="auto" w:fill="FFFFFF" w:themeFill="background1"/>
          </w:tcPr>
          <w:p w14:paraId="43373F58" w14:textId="77777777" w:rsidR="00C376C6" w:rsidRPr="00B3396F" w:rsidRDefault="00C376C6" w:rsidP="001679E2">
            <w:pPr>
              <w:rPr>
                <w:rFonts w:hint="eastAsia"/>
              </w:rPr>
            </w:pPr>
            <w:r w:rsidRPr="00C376C6">
              <w:rPr>
                <w:rFonts w:hint="eastAsia"/>
              </w:rPr>
              <w:t>머신러닝과</w:t>
            </w:r>
            <w:r w:rsidRPr="00C376C6">
              <w:t xml:space="preserve"> 관련된 공개된 학습모델(</w:t>
            </w:r>
            <w:proofErr w:type="spellStart"/>
            <w:r w:rsidRPr="00C376C6">
              <w:t>사이킷런</w:t>
            </w:r>
            <w:proofErr w:type="spellEnd"/>
            <w:r w:rsidRPr="00C376C6">
              <w:t xml:space="preserve"> 라이브러리의 문서 등)을 따라서 모델을 돌려볼 수 있다, 과적합에 대한 정의를 이해하고 설명할 수 있다.</w:t>
            </w:r>
          </w:p>
        </w:tc>
        <w:tc>
          <w:tcPr>
            <w:tcW w:w="1105" w:type="dxa"/>
            <w:shd w:val="clear" w:color="auto" w:fill="FFFFFF" w:themeFill="background1"/>
          </w:tcPr>
          <w:p w14:paraId="3985EF6E" w14:textId="77777777" w:rsidR="00C376C6" w:rsidRDefault="00C376C6" w:rsidP="001679E2">
            <w:pPr>
              <w:jc w:val="center"/>
              <w:rPr>
                <w:rFonts w:hint="eastAsia"/>
              </w:rPr>
            </w:pPr>
            <w:r>
              <w:rPr>
                <w:rFonts w:hint="eastAsia"/>
              </w:rPr>
              <w:t>4</w:t>
            </w:r>
          </w:p>
        </w:tc>
      </w:tr>
    </w:tbl>
    <w:p w14:paraId="2CE1C893" w14:textId="77777777" w:rsidR="00C376C6" w:rsidRDefault="00C376C6" w:rsidP="00C376C6">
      <w:pPr>
        <w:pStyle w:val="3"/>
      </w:pPr>
      <w:bookmarkStart w:id="20" w:name="_Toc69301029"/>
      <w:r>
        <w:rPr>
          <w:rFonts w:hint="eastAsia"/>
        </w:rPr>
        <w:t>S</w:t>
      </w:r>
      <w:r>
        <w:t>oft Skill</w:t>
      </w:r>
      <w:bookmarkEnd w:id="20"/>
    </w:p>
    <w:tbl>
      <w:tblPr>
        <w:tblStyle w:val="41"/>
        <w:tblW w:w="10456" w:type="dxa"/>
        <w:tblLook w:val="04A0" w:firstRow="1" w:lastRow="0" w:firstColumn="1" w:lastColumn="0" w:noHBand="0" w:noVBand="1"/>
      </w:tblPr>
      <w:tblGrid>
        <w:gridCol w:w="2062"/>
        <w:gridCol w:w="1761"/>
        <w:gridCol w:w="6633"/>
      </w:tblGrid>
      <w:tr w:rsidR="00C376C6" w:rsidRPr="00B3396F" w14:paraId="69B65D9B" w14:textId="77777777" w:rsidTr="001679E2">
        <w:tc>
          <w:tcPr>
            <w:tcW w:w="2062" w:type="dxa"/>
            <w:shd w:val="clear" w:color="auto" w:fill="3494BA" w:themeFill="accent1"/>
          </w:tcPr>
          <w:p w14:paraId="6CD88ABD" w14:textId="77777777" w:rsidR="00C376C6" w:rsidRPr="00B3396F" w:rsidRDefault="00C376C6" w:rsidP="001679E2">
            <w:pPr>
              <w:jc w:val="center"/>
            </w:pPr>
            <w:proofErr w:type="spellStart"/>
            <w:r>
              <w:rPr>
                <w:rFonts w:hint="eastAsia"/>
              </w:rPr>
              <w:t>역량명</w:t>
            </w:r>
            <w:proofErr w:type="spellEnd"/>
          </w:p>
        </w:tc>
        <w:tc>
          <w:tcPr>
            <w:tcW w:w="1761" w:type="dxa"/>
            <w:shd w:val="clear" w:color="auto" w:fill="3494BA" w:themeFill="accent1"/>
          </w:tcPr>
          <w:p w14:paraId="4A4F5E9C" w14:textId="77777777" w:rsidR="00C376C6" w:rsidRPr="00B3396F" w:rsidRDefault="00C376C6" w:rsidP="001679E2">
            <w:pPr>
              <w:jc w:val="center"/>
            </w:pPr>
            <w:r>
              <w:rPr>
                <w:rFonts w:hint="eastAsia"/>
              </w:rPr>
              <w:t>키워드</w:t>
            </w:r>
          </w:p>
        </w:tc>
        <w:tc>
          <w:tcPr>
            <w:tcW w:w="6633" w:type="dxa"/>
            <w:shd w:val="clear" w:color="auto" w:fill="3494BA" w:themeFill="accent1"/>
          </w:tcPr>
          <w:p w14:paraId="61ED5A84" w14:textId="77777777" w:rsidR="00C376C6" w:rsidRPr="00B3396F" w:rsidRDefault="00C376C6" w:rsidP="001679E2">
            <w:pPr>
              <w:jc w:val="center"/>
              <w:rPr>
                <w:rFonts w:hint="eastAsia"/>
              </w:rPr>
            </w:pPr>
            <w:r>
              <w:rPr>
                <w:rFonts w:hint="eastAsia"/>
              </w:rPr>
              <w:t>행동</w:t>
            </w:r>
          </w:p>
        </w:tc>
      </w:tr>
      <w:tr w:rsidR="00C376C6" w:rsidRPr="00B3396F" w14:paraId="151399C5" w14:textId="77777777" w:rsidTr="001679E2">
        <w:tc>
          <w:tcPr>
            <w:tcW w:w="2062" w:type="dxa"/>
            <w:shd w:val="clear" w:color="auto" w:fill="FFFFFF" w:themeFill="background1"/>
          </w:tcPr>
          <w:p w14:paraId="1431F37B" w14:textId="77777777" w:rsidR="00C376C6" w:rsidRPr="00B3396F" w:rsidRDefault="00C376C6" w:rsidP="001679E2">
            <w:r w:rsidRPr="00B3396F">
              <w:rPr>
                <w:rFonts w:hint="eastAsia"/>
              </w:rPr>
              <w:t>비판적</w:t>
            </w:r>
            <w:r w:rsidRPr="00B3396F">
              <w:t xml:space="preserve"> 사고 Critical Thinking</w:t>
            </w:r>
          </w:p>
        </w:tc>
        <w:tc>
          <w:tcPr>
            <w:tcW w:w="1761" w:type="dxa"/>
            <w:shd w:val="clear" w:color="auto" w:fill="FFFFFF" w:themeFill="background1"/>
          </w:tcPr>
          <w:p w14:paraId="5B5665F0" w14:textId="77777777" w:rsidR="00C376C6" w:rsidRPr="00B3396F" w:rsidRDefault="00C376C6" w:rsidP="001679E2">
            <w:pPr>
              <w:rPr>
                <w:rFonts w:hint="eastAsia"/>
              </w:rPr>
            </w:pPr>
            <w:r w:rsidRPr="00B3396F">
              <w:rPr>
                <w:rFonts w:hint="eastAsia"/>
              </w:rPr>
              <w:t>핵심</w:t>
            </w:r>
            <w:r w:rsidRPr="00B3396F">
              <w:t xml:space="preserve"> 정보 파악</w:t>
            </w:r>
          </w:p>
        </w:tc>
        <w:tc>
          <w:tcPr>
            <w:tcW w:w="6633" w:type="dxa"/>
            <w:shd w:val="clear" w:color="auto" w:fill="FFFFFF" w:themeFill="background1"/>
          </w:tcPr>
          <w:p w14:paraId="1C918121" w14:textId="77777777" w:rsidR="00C376C6" w:rsidRPr="00B3396F" w:rsidRDefault="00C376C6" w:rsidP="001679E2">
            <w:pPr>
              <w:rPr>
                <w:rFonts w:hint="eastAsia"/>
              </w:rPr>
            </w:pPr>
            <w:r w:rsidRPr="00B3396F">
              <w:rPr>
                <w:rFonts w:hint="eastAsia"/>
              </w:rPr>
              <w:t>비판적</w:t>
            </w:r>
            <w:r w:rsidRPr="00B3396F">
              <w:t xml:space="preserve"> 사고/핵심 정보 파악/다양한 정보나 아이디어를 무작정 수용하지 않고, 업무에 도움이 되는 것과 그렇지 않은 것을 구별할 수 있다.</w:t>
            </w:r>
          </w:p>
        </w:tc>
      </w:tr>
      <w:tr w:rsidR="00C376C6" w:rsidRPr="00B3396F" w14:paraId="6E8556AE" w14:textId="77777777" w:rsidTr="001679E2">
        <w:tc>
          <w:tcPr>
            <w:tcW w:w="2062" w:type="dxa"/>
            <w:shd w:val="clear" w:color="auto" w:fill="FFFFFF" w:themeFill="background1"/>
          </w:tcPr>
          <w:p w14:paraId="2BFED8AF" w14:textId="77777777" w:rsidR="00C376C6" w:rsidRPr="00B3396F" w:rsidRDefault="00C376C6" w:rsidP="001679E2">
            <w:r w:rsidRPr="00B3396F">
              <w:rPr>
                <w:rFonts w:hint="eastAsia"/>
              </w:rPr>
              <w:t>비판적</w:t>
            </w:r>
            <w:r w:rsidRPr="00B3396F">
              <w:t xml:space="preserve"> 사고 Critical Thinking</w:t>
            </w:r>
          </w:p>
        </w:tc>
        <w:tc>
          <w:tcPr>
            <w:tcW w:w="1761" w:type="dxa"/>
            <w:shd w:val="clear" w:color="auto" w:fill="FFFFFF" w:themeFill="background1"/>
          </w:tcPr>
          <w:p w14:paraId="6ACB7B4D" w14:textId="77777777" w:rsidR="00C376C6" w:rsidRPr="00B3396F" w:rsidRDefault="00C376C6" w:rsidP="001679E2">
            <w:pPr>
              <w:rPr>
                <w:rFonts w:hint="eastAsia"/>
              </w:rPr>
            </w:pPr>
            <w:r w:rsidRPr="00B3396F">
              <w:rPr>
                <w:rFonts w:hint="eastAsia"/>
              </w:rPr>
              <w:t>근본</w:t>
            </w:r>
            <w:r w:rsidRPr="00B3396F">
              <w:t xml:space="preserve"> 원인 규명</w:t>
            </w:r>
          </w:p>
        </w:tc>
        <w:tc>
          <w:tcPr>
            <w:tcW w:w="6633" w:type="dxa"/>
            <w:shd w:val="clear" w:color="auto" w:fill="FFFFFF" w:themeFill="background1"/>
          </w:tcPr>
          <w:p w14:paraId="1B462EFD" w14:textId="77777777" w:rsidR="00C376C6" w:rsidRPr="00B3396F" w:rsidRDefault="00C376C6" w:rsidP="001679E2">
            <w:pPr>
              <w:rPr>
                <w:rFonts w:hint="eastAsia"/>
              </w:rPr>
            </w:pPr>
            <w:r w:rsidRPr="00B3396F">
              <w:rPr>
                <w:rFonts w:hint="eastAsia"/>
              </w:rPr>
              <w:t>비판적</w:t>
            </w:r>
            <w:r w:rsidRPr="00B3396F">
              <w:t xml:space="preserve"> 사고/근본 원인 규명/문제 발생 시, 문제 해결을 위해 근본 원인을 해결할 수 있다.</w:t>
            </w:r>
          </w:p>
        </w:tc>
      </w:tr>
    </w:tbl>
    <w:p w14:paraId="2CE1F07E" w14:textId="77777777" w:rsidR="005F6583" w:rsidRPr="00C376C6" w:rsidRDefault="005F6583" w:rsidP="005F6583"/>
    <w:p w14:paraId="0CDB1BB1" w14:textId="582C4735" w:rsidR="000D6B89" w:rsidRPr="000D6B89" w:rsidRDefault="00E55D7C" w:rsidP="000D6B89">
      <w:r>
        <w:br w:type="page"/>
      </w:r>
    </w:p>
    <w:p w14:paraId="761EFC2D" w14:textId="28F6A21A" w:rsidR="000D6B89" w:rsidRDefault="00707807" w:rsidP="000D6B89">
      <w:pPr>
        <w:pStyle w:val="1"/>
      </w:pPr>
      <w:bookmarkStart w:id="21" w:name="_Toc69301030"/>
      <w:r>
        <w:rPr>
          <w:rFonts w:hint="eastAsia"/>
        </w:rPr>
        <w:lastRenderedPageBreak/>
        <w:t>미션</w:t>
      </w:r>
      <w:r w:rsidR="000D6B89">
        <w:rPr>
          <w:rFonts w:hint="eastAsia"/>
        </w:rPr>
        <w:t xml:space="preserve"> </w:t>
      </w:r>
      <w:r>
        <w:rPr>
          <w:rFonts w:hint="eastAsia"/>
        </w:rPr>
        <w:t>별</w:t>
      </w:r>
      <w:r>
        <w:t xml:space="preserve"> </w:t>
      </w:r>
      <w:r w:rsidR="00103354">
        <w:rPr>
          <w:rFonts w:hint="eastAsia"/>
        </w:rPr>
        <w:t>목표 및 평가기준</w:t>
      </w:r>
      <w:bookmarkEnd w:id="21"/>
    </w:p>
    <w:p w14:paraId="359905B4" w14:textId="139296D2" w:rsidR="00E55698" w:rsidRDefault="00505008" w:rsidP="004B4639">
      <w:pPr>
        <w:pStyle w:val="2"/>
      </w:pPr>
      <w:bookmarkStart w:id="22" w:name="_Toc69301031"/>
      <w:r>
        <w:t>Mission 1</w:t>
      </w:r>
      <w:r w:rsidR="00FE10F9">
        <w:t>-1</w:t>
      </w:r>
      <w:bookmarkEnd w:id="22"/>
    </w:p>
    <w:p w14:paraId="4D550AAF" w14:textId="7C02C88E" w:rsidR="00C75634" w:rsidRDefault="009E10FD" w:rsidP="00C75634">
      <w:r>
        <w:rPr>
          <w:rFonts w:hint="eastAsia"/>
        </w:rPr>
        <w:t>환자 데이터를 읽어오고 데이터를 전처리하고 분석하라</w:t>
      </w:r>
      <w:r w:rsidR="00D24A17">
        <w:rPr>
          <w:rFonts w:hint="eastAsia"/>
        </w:rPr>
        <w:t>, 분석한 내용을 토대로 보고서를 작성하고 데이터 분석에 관한 발표 동영상을 만들어라</w:t>
      </w:r>
    </w:p>
    <w:p w14:paraId="2E4E092B" w14:textId="77777777" w:rsidR="00824BBB" w:rsidRDefault="00824BBB" w:rsidP="00824BBB">
      <w:pPr>
        <w:rPr>
          <w:b/>
          <w:bCs/>
        </w:rPr>
      </w:pPr>
      <w:r>
        <w:rPr>
          <w:rFonts w:hint="eastAsia"/>
          <w:b/>
          <w:bCs/>
        </w:rPr>
        <w:t>키워드</w:t>
      </w:r>
    </w:p>
    <w:p w14:paraId="02C28E97" w14:textId="77777777" w:rsidR="00824BBB" w:rsidRDefault="00824BBB" w:rsidP="00824BBB">
      <w:proofErr w:type="spellStart"/>
      <w:r>
        <w:t>Numpy</w:t>
      </w:r>
      <w:proofErr w:type="spellEnd"/>
      <w:r>
        <w:t>, Pandas</w:t>
      </w:r>
    </w:p>
    <w:p w14:paraId="11D4DDCF" w14:textId="60CC090D" w:rsidR="00824BBB" w:rsidRPr="00C75634" w:rsidRDefault="00824BBB" w:rsidP="00C75634">
      <w:r w:rsidRPr="001F5753">
        <w:t>matplotlib, seaborn, data analysis</w:t>
      </w:r>
    </w:p>
    <w:p w14:paraId="1A921262" w14:textId="77777777" w:rsidR="00A25743" w:rsidRPr="00A25743" w:rsidRDefault="00A25743" w:rsidP="00A25743">
      <w:pPr>
        <w:rPr>
          <w:b/>
          <w:bCs/>
        </w:rPr>
      </w:pPr>
      <w:r>
        <w:rPr>
          <w:rFonts w:hint="eastAsia"/>
          <w:b/>
          <w:bCs/>
        </w:rPr>
        <w:t>목표</w:t>
      </w:r>
    </w:p>
    <w:p w14:paraId="70D80068" w14:textId="02A675A3" w:rsidR="00A25743" w:rsidRDefault="00A25743" w:rsidP="000D1AD1">
      <w:pPr>
        <w:pStyle w:val="af4"/>
        <w:numPr>
          <w:ilvl w:val="0"/>
          <w:numId w:val="1"/>
        </w:numPr>
        <w:ind w:leftChars="0"/>
      </w:pPr>
      <w:r>
        <w:t xml:space="preserve">Data </w:t>
      </w:r>
      <w:r w:rsidR="0083476B">
        <w:t>Store:</w:t>
      </w:r>
      <w:r>
        <w:t xml:space="preserve"> </w:t>
      </w:r>
      <w:r w:rsidRPr="006D7D64">
        <w:rPr>
          <w:rFonts w:hint="eastAsia"/>
        </w:rPr>
        <w:t>구글드라이브에</w:t>
      </w:r>
      <w:r w:rsidRPr="006D7D64">
        <w:t xml:space="preserve"> </w:t>
      </w:r>
      <w:r>
        <w:rPr>
          <w:rFonts w:hint="eastAsia"/>
        </w:rPr>
        <w:t>환자 진료 데이터</w:t>
      </w:r>
      <w:r w:rsidRPr="006D7D64">
        <w:t xml:space="preserve">를 저장하고 구글 드라이브를 </w:t>
      </w:r>
      <w:r>
        <w:rPr>
          <w:rFonts w:hint="eastAsia"/>
        </w:rPr>
        <w:t xml:space="preserve">구글 </w:t>
      </w:r>
      <w:r>
        <w:t>Collaboratory</w:t>
      </w:r>
      <w:r w:rsidRPr="006D7D64">
        <w:t xml:space="preserve">에서 사용할 있도록 </w:t>
      </w:r>
      <w:proofErr w:type="spellStart"/>
      <w:r w:rsidRPr="006D7D64">
        <w:t>마운트하라</w:t>
      </w:r>
      <w:proofErr w:type="spellEnd"/>
    </w:p>
    <w:p w14:paraId="29948893" w14:textId="7B85EFEE" w:rsidR="00A25743" w:rsidRDefault="00A25743" w:rsidP="000D1AD1">
      <w:pPr>
        <w:pStyle w:val="af4"/>
        <w:numPr>
          <w:ilvl w:val="0"/>
          <w:numId w:val="1"/>
        </w:numPr>
        <w:ind w:leftChars="0"/>
      </w:pPr>
      <w:r>
        <w:rPr>
          <w:rFonts w:hint="eastAsia"/>
        </w:rPr>
        <w:t>D</w:t>
      </w:r>
      <w:r>
        <w:t xml:space="preserve">ata Explore &amp; </w:t>
      </w:r>
      <w:r w:rsidR="0083476B">
        <w:t>Preprocess:</w:t>
      </w:r>
      <w:r>
        <w:t xml:space="preserve"> </w:t>
      </w:r>
      <w:r>
        <w:rPr>
          <w:rFonts w:hint="eastAsia"/>
        </w:rPr>
        <w:t>주어진 환자 진료 데이터를 분석하기 위해 전처리를 진행하라</w:t>
      </w:r>
    </w:p>
    <w:p w14:paraId="54FC826E" w14:textId="66357E4B" w:rsidR="009A3F2D" w:rsidRDefault="00A25743" w:rsidP="000D1AD1">
      <w:pPr>
        <w:pStyle w:val="af4"/>
        <w:numPr>
          <w:ilvl w:val="0"/>
          <w:numId w:val="1"/>
        </w:numPr>
        <w:ind w:leftChars="0"/>
      </w:pPr>
      <w:r>
        <w:t xml:space="preserve">Data </w:t>
      </w:r>
      <w:r w:rsidR="0083476B">
        <w:t>Analysis:</w:t>
      </w:r>
      <w:r>
        <w:t xml:space="preserve"> </w:t>
      </w:r>
      <w:r>
        <w:rPr>
          <w:rFonts w:hint="eastAsia"/>
        </w:rPr>
        <w:t>전처리를 완료한 환자 데이터를</w:t>
      </w:r>
      <w:r>
        <w:t xml:space="preserve"> </w:t>
      </w:r>
      <w:r>
        <w:rPr>
          <w:rFonts w:hint="eastAsia"/>
        </w:rPr>
        <w:t>분석하라</w:t>
      </w:r>
    </w:p>
    <w:tbl>
      <w:tblPr>
        <w:tblStyle w:val="af5"/>
        <w:tblW w:w="0" w:type="auto"/>
        <w:tblLook w:val="04A0" w:firstRow="1" w:lastRow="0" w:firstColumn="1" w:lastColumn="0" w:noHBand="0" w:noVBand="1"/>
      </w:tblPr>
      <w:tblGrid>
        <w:gridCol w:w="7508"/>
        <w:gridCol w:w="2948"/>
      </w:tblGrid>
      <w:tr w:rsidR="00D47751" w14:paraId="311039C2" w14:textId="77777777" w:rsidTr="00065B7B">
        <w:tc>
          <w:tcPr>
            <w:tcW w:w="7508" w:type="dxa"/>
            <w:shd w:val="clear" w:color="auto" w:fill="7FC0DB" w:themeFill="accent1" w:themeFillTint="99"/>
          </w:tcPr>
          <w:p w14:paraId="3C08A82C" w14:textId="648BFFAF" w:rsidR="00D47751" w:rsidRDefault="00D47751" w:rsidP="00065B7B">
            <w:pPr>
              <w:jc w:val="center"/>
            </w:pPr>
            <w:r>
              <w:rPr>
                <w:rFonts w:hint="eastAsia"/>
              </w:rPr>
              <w:t xml:space="preserve">세부 </w:t>
            </w:r>
            <w:r w:rsidR="00C10EE1">
              <w:rPr>
                <w:rFonts w:hint="eastAsia"/>
              </w:rPr>
              <w:t>목표</w:t>
            </w:r>
          </w:p>
        </w:tc>
        <w:tc>
          <w:tcPr>
            <w:tcW w:w="2948" w:type="dxa"/>
            <w:shd w:val="clear" w:color="auto" w:fill="7FC0DB" w:themeFill="accent1" w:themeFillTint="99"/>
          </w:tcPr>
          <w:p w14:paraId="33286DFC" w14:textId="77777777" w:rsidR="00D47751" w:rsidRDefault="00D47751" w:rsidP="00065B7B">
            <w:pPr>
              <w:jc w:val="center"/>
            </w:pPr>
            <w:r>
              <w:rPr>
                <w:rFonts w:hint="eastAsia"/>
              </w:rPr>
              <w:t>구분</w:t>
            </w:r>
          </w:p>
        </w:tc>
      </w:tr>
      <w:tr w:rsidR="00D47751" w:rsidRPr="00261BE0" w14:paraId="01FEBCAA" w14:textId="77777777" w:rsidTr="00065B7B">
        <w:tc>
          <w:tcPr>
            <w:tcW w:w="7508" w:type="dxa"/>
          </w:tcPr>
          <w:p w14:paraId="56849FD1" w14:textId="77777777" w:rsidR="00D47751" w:rsidRDefault="00D47751" w:rsidP="00065B7B">
            <w:r>
              <w:rPr>
                <w:rFonts w:hint="eastAsia"/>
              </w:rPr>
              <w:t>1</w:t>
            </w:r>
            <w:r>
              <w:t xml:space="preserve">. </w:t>
            </w:r>
            <w:r w:rsidRPr="006D7D64">
              <w:rPr>
                <w:rFonts w:hint="eastAsia"/>
              </w:rPr>
              <w:t>구글드라이브에</w:t>
            </w:r>
            <w:r w:rsidRPr="006D7D64">
              <w:t xml:space="preserve"> </w:t>
            </w:r>
            <w:r>
              <w:rPr>
                <w:rFonts w:hint="eastAsia"/>
              </w:rPr>
              <w:t>환자 진료 데이터</w:t>
            </w:r>
            <w:r w:rsidRPr="006D7D64">
              <w:t xml:space="preserve">를 저장하고 구글 드라이브를 </w:t>
            </w:r>
            <w:r>
              <w:rPr>
                <w:rFonts w:hint="eastAsia"/>
              </w:rPr>
              <w:t xml:space="preserve">구글 </w:t>
            </w:r>
            <w:r>
              <w:t>Collaboratory</w:t>
            </w:r>
            <w:r w:rsidRPr="006D7D64">
              <w:t xml:space="preserve">에서 사용할 있도록 </w:t>
            </w:r>
            <w:proofErr w:type="spellStart"/>
            <w:r w:rsidRPr="006D7D64">
              <w:t>마운트하라</w:t>
            </w:r>
            <w:proofErr w:type="spellEnd"/>
          </w:p>
        </w:tc>
        <w:tc>
          <w:tcPr>
            <w:tcW w:w="2948" w:type="dxa"/>
          </w:tcPr>
          <w:p w14:paraId="38F3F4AF" w14:textId="77777777" w:rsidR="00D47751" w:rsidRPr="00261BE0" w:rsidRDefault="00D47751" w:rsidP="00065B7B">
            <w:r>
              <w:rPr>
                <w:rFonts w:hint="eastAsia"/>
              </w:rPr>
              <w:t>D</w:t>
            </w:r>
            <w:r>
              <w:t>ata Store</w:t>
            </w:r>
          </w:p>
        </w:tc>
      </w:tr>
      <w:tr w:rsidR="00D47751" w:rsidRPr="00261BE0" w14:paraId="6AADA5DD" w14:textId="77777777" w:rsidTr="00065B7B">
        <w:tc>
          <w:tcPr>
            <w:tcW w:w="7508" w:type="dxa"/>
          </w:tcPr>
          <w:p w14:paraId="24986621" w14:textId="2EBB9909" w:rsidR="00D47751" w:rsidRDefault="00D47751" w:rsidP="00065B7B">
            <w:r>
              <w:t xml:space="preserve">2. </w:t>
            </w:r>
            <w:r w:rsidRPr="00667A15">
              <w:t>데이터에는 오타가 존재한다. 오타를 고쳐라.</w:t>
            </w:r>
            <w:r w:rsidR="007D48AD">
              <w:t xml:space="preserve"> </w:t>
            </w:r>
            <w:r w:rsidR="007D48AD">
              <w:rPr>
                <w:rFonts w:ascii="Segoe UI" w:hAnsi="Segoe UI" w:cs="Segoe UI"/>
                <w:color w:val="C9D1D9"/>
                <w:shd w:val="clear" w:color="auto" w:fill="0D1117"/>
              </w:rPr>
              <w:t>(optional)</w:t>
            </w:r>
          </w:p>
        </w:tc>
        <w:tc>
          <w:tcPr>
            <w:tcW w:w="2948" w:type="dxa"/>
          </w:tcPr>
          <w:p w14:paraId="0592C574" w14:textId="77777777" w:rsidR="00D47751" w:rsidRPr="00261BE0" w:rsidRDefault="00D47751" w:rsidP="00065B7B">
            <w:r w:rsidRPr="00261BE0">
              <w:rPr>
                <w:rFonts w:hint="eastAsia"/>
              </w:rPr>
              <w:t>D</w:t>
            </w:r>
            <w:r w:rsidRPr="00261BE0">
              <w:t>ata Explore &amp; Preprocess</w:t>
            </w:r>
          </w:p>
        </w:tc>
      </w:tr>
      <w:tr w:rsidR="00D47751" w14:paraId="30FBCAA9" w14:textId="77777777" w:rsidTr="00065B7B">
        <w:tc>
          <w:tcPr>
            <w:tcW w:w="7508" w:type="dxa"/>
          </w:tcPr>
          <w:p w14:paraId="22C10E5E" w14:textId="77777777" w:rsidR="00D47751" w:rsidRDefault="00D47751" w:rsidP="00065B7B">
            <w:r>
              <w:t xml:space="preserve">3. </w:t>
            </w:r>
            <w:r w:rsidRPr="00667A15">
              <w:t>학습에 필요 없는 데이터가 있으면 삭제하라.</w:t>
            </w:r>
          </w:p>
        </w:tc>
        <w:tc>
          <w:tcPr>
            <w:tcW w:w="2948" w:type="dxa"/>
          </w:tcPr>
          <w:p w14:paraId="6350E205" w14:textId="77777777" w:rsidR="00D47751" w:rsidRDefault="00D47751" w:rsidP="00065B7B">
            <w:r w:rsidRPr="00261BE0">
              <w:rPr>
                <w:rFonts w:hint="eastAsia"/>
              </w:rPr>
              <w:t>D</w:t>
            </w:r>
            <w:r w:rsidRPr="00261BE0">
              <w:t>ata Explore &amp; Preprocess</w:t>
            </w:r>
          </w:p>
        </w:tc>
      </w:tr>
      <w:tr w:rsidR="00D47751" w14:paraId="576F2C21" w14:textId="77777777" w:rsidTr="00065B7B">
        <w:tc>
          <w:tcPr>
            <w:tcW w:w="7508" w:type="dxa"/>
          </w:tcPr>
          <w:p w14:paraId="469A7E00" w14:textId="77777777" w:rsidR="00D47751" w:rsidRDefault="00D47751" w:rsidP="00065B7B">
            <w:r>
              <w:t xml:space="preserve">4. </w:t>
            </w:r>
            <w:r w:rsidRPr="00667A15">
              <w:t>학습을 위한 데이터 타입으로 변환하라</w:t>
            </w:r>
            <w:r>
              <w:rPr>
                <w:rFonts w:hint="eastAsia"/>
              </w:rPr>
              <w:t>.</w:t>
            </w:r>
          </w:p>
        </w:tc>
        <w:tc>
          <w:tcPr>
            <w:tcW w:w="2948" w:type="dxa"/>
          </w:tcPr>
          <w:p w14:paraId="2FE0A037" w14:textId="77777777" w:rsidR="00D47751" w:rsidRDefault="00D47751" w:rsidP="00065B7B">
            <w:r w:rsidRPr="00261BE0">
              <w:rPr>
                <w:rFonts w:hint="eastAsia"/>
              </w:rPr>
              <w:t>D</w:t>
            </w:r>
            <w:r w:rsidRPr="00261BE0">
              <w:t>ata Explore &amp; Preprocess</w:t>
            </w:r>
          </w:p>
        </w:tc>
      </w:tr>
      <w:tr w:rsidR="00D47751" w14:paraId="468A8312" w14:textId="77777777" w:rsidTr="00065B7B">
        <w:tc>
          <w:tcPr>
            <w:tcW w:w="7508" w:type="dxa"/>
          </w:tcPr>
          <w:p w14:paraId="5EFCD922" w14:textId="77777777" w:rsidR="00D47751" w:rsidRDefault="00D47751" w:rsidP="00065B7B">
            <w:r>
              <w:t xml:space="preserve">5. </w:t>
            </w:r>
            <w:r w:rsidRPr="00667A15">
              <w:t>데이터 에러가 있는 지 검사하고 있다면 수정하라.</w:t>
            </w:r>
          </w:p>
        </w:tc>
        <w:tc>
          <w:tcPr>
            <w:tcW w:w="2948" w:type="dxa"/>
          </w:tcPr>
          <w:p w14:paraId="2522E3D1" w14:textId="77777777" w:rsidR="00D47751" w:rsidRDefault="00D47751" w:rsidP="00065B7B">
            <w:r w:rsidRPr="00261BE0">
              <w:rPr>
                <w:rFonts w:hint="eastAsia"/>
              </w:rPr>
              <w:t>D</w:t>
            </w:r>
            <w:r w:rsidRPr="00261BE0">
              <w:t>ata Explore &amp; Preprocess</w:t>
            </w:r>
          </w:p>
        </w:tc>
      </w:tr>
      <w:tr w:rsidR="00D47751" w14:paraId="6A7F03A8" w14:textId="77777777" w:rsidTr="00065B7B">
        <w:tc>
          <w:tcPr>
            <w:tcW w:w="7508" w:type="dxa"/>
          </w:tcPr>
          <w:p w14:paraId="4AD32194" w14:textId="548B9DCA" w:rsidR="00D47751" w:rsidRDefault="00D47751" w:rsidP="00065B7B">
            <w:r>
              <w:t xml:space="preserve">6. </w:t>
            </w:r>
            <w:r w:rsidRPr="00667A15">
              <w:t>학습에 필요하다고 판단되는 새로운 데이터를 생성하라</w:t>
            </w:r>
            <w:r>
              <w:rPr>
                <w:rFonts w:hint="eastAsia"/>
              </w:rPr>
              <w:t>.</w:t>
            </w:r>
            <w:r w:rsidR="007D48AD">
              <w:t xml:space="preserve"> </w:t>
            </w:r>
            <w:r w:rsidR="007D48AD">
              <w:rPr>
                <w:rFonts w:ascii="Segoe UI" w:hAnsi="Segoe UI" w:cs="Segoe UI"/>
                <w:color w:val="C9D1D9"/>
                <w:shd w:val="clear" w:color="auto" w:fill="0D1117"/>
              </w:rPr>
              <w:t>(optional)</w:t>
            </w:r>
          </w:p>
        </w:tc>
        <w:tc>
          <w:tcPr>
            <w:tcW w:w="2948" w:type="dxa"/>
          </w:tcPr>
          <w:p w14:paraId="20BC1504" w14:textId="77777777" w:rsidR="00D47751" w:rsidRDefault="00D47751" w:rsidP="00065B7B">
            <w:r w:rsidRPr="00261BE0">
              <w:rPr>
                <w:rFonts w:hint="eastAsia"/>
              </w:rPr>
              <w:t>D</w:t>
            </w:r>
            <w:r w:rsidRPr="00261BE0">
              <w:t>ata Explore &amp; Preprocess</w:t>
            </w:r>
          </w:p>
        </w:tc>
      </w:tr>
      <w:tr w:rsidR="00D47751" w:rsidRPr="00261BE0" w14:paraId="1426AC0E" w14:textId="77777777" w:rsidTr="00065B7B">
        <w:tc>
          <w:tcPr>
            <w:tcW w:w="7508" w:type="dxa"/>
          </w:tcPr>
          <w:p w14:paraId="25BC2FA1" w14:textId="77777777" w:rsidR="00D47751" w:rsidRDefault="00D47751" w:rsidP="00065B7B">
            <w:r>
              <w:t xml:space="preserve">7. </w:t>
            </w:r>
            <w:r w:rsidRPr="006D7D64">
              <w:rPr>
                <w:rFonts w:hint="eastAsia"/>
              </w:rPr>
              <w:t>데이터들을</w:t>
            </w:r>
            <w:r w:rsidRPr="006D7D64">
              <w:t xml:space="preserve"> 그래프로 그리고 분석하여 본인의 의견을 적는다.</w:t>
            </w:r>
          </w:p>
        </w:tc>
        <w:tc>
          <w:tcPr>
            <w:tcW w:w="2948" w:type="dxa"/>
          </w:tcPr>
          <w:p w14:paraId="3F7C0709" w14:textId="77777777" w:rsidR="00D47751" w:rsidRPr="00261BE0" w:rsidRDefault="00D47751" w:rsidP="00065B7B">
            <w:r>
              <w:rPr>
                <w:rFonts w:hint="eastAsia"/>
              </w:rPr>
              <w:t>D</w:t>
            </w:r>
            <w:r>
              <w:t>ata Analysis</w:t>
            </w:r>
          </w:p>
        </w:tc>
      </w:tr>
      <w:tr w:rsidR="00D47751" w:rsidRPr="00261BE0" w14:paraId="65B15147" w14:textId="77777777" w:rsidTr="00065B7B">
        <w:tc>
          <w:tcPr>
            <w:tcW w:w="7508" w:type="dxa"/>
          </w:tcPr>
          <w:p w14:paraId="2AA34903" w14:textId="77777777" w:rsidR="00D47751" w:rsidRDefault="00D47751" w:rsidP="00065B7B">
            <w:r>
              <w:t xml:space="preserve">8. </w:t>
            </w:r>
            <w:r w:rsidRPr="006D7D64">
              <w:rPr>
                <w:rFonts w:hint="eastAsia"/>
              </w:rPr>
              <w:t>분석한</w:t>
            </w:r>
            <w:r w:rsidRPr="006D7D64">
              <w:t xml:space="preserve"> 보고서를 팀원들 앞에서 발표한다.</w:t>
            </w:r>
          </w:p>
        </w:tc>
        <w:tc>
          <w:tcPr>
            <w:tcW w:w="2948" w:type="dxa"/>
          </w:tcPr>
          <w:p w14:paraId="5534CD35" w14:textId="77777777" w:rsidR="00D47751" w:rsidRPr="00261BE0" w:rsidRDefault="00D47751" w:rsidP="00065B7B">
            <w:r>
              <w:rPr>
                <w:rFonts w:hint="eastAsia"/>
              </w:rPr>
              <w:t>D</w:t>
            </w:r>
            <w:r>
              <w:t>ata Analysis</w:t>
            </w:r>
          </w:p>
        </w:tc>
      </w:tr>
    </w:tbl>
    <w:p w14:paraId="403249C6" w14:textId="77777777" w:rsidR="00D47751" w:rsidRDefault="00D47751" w:rsidP="00652789">
      <w:pPr>
        <w:rPr>
          <w:b/>
          <w:bCs/>
        </w:rPr>
      </w:pPr>
    </w:p>
    <w:p w14:paraId="360283FA" w14:textId="57179EC2" w:rsidR="00652789" w:rsidRPr="00505008" w:rsidRDefault="00652789" w:rsidP="00652789">
      <w:pPr>
        <w:rPr>
          <w:b/>
          <w:bCs/>
        </w:rPr>
      </w:pPr>
      <w:r>
        <w:rPr>
          <w:rFonts w:hint="eastAsia"/>
          <w:b/>
          <w:bCs/>
        </w:rPr>
        <w:t>결과물</w:t>
      </w:r>
    </w:p>
    <w:p w14:paraId="198DDE4C" w14:textId="77777777" w:rsidR="00652789" w:rsidRDefault="00652789" w:rsidP="000D1AD1">
      <w:pPr>
        <w:pStyle w:val="af4"/>
        <w:numPr>
          <w:ilvl w:val="0"/>
          <w:numId w:val="13"/>
        </w:numPr>
        <w:ind w:leftChars="0"/>
      </w:pPr>
      <w:r>
        <w:rPr>
          <w:rFonts w:hint="eastAsia"/>
        </w:rPr>
        <w:t>데이터</w:t>
      </w:r>
      <w:r>
        <w:t xml:space="preserve"> 분석 보고서 (형태: 자유)</w:t>
      </w:r>
    </w:p>
    <w:p w14:paraId="7963181C" w14:textId="13733683" w:rsidR="00A25743" w:rsidRPr="00A25743" w:rsidRDefault="00652789" w:rsidP="000D1AD1">
      <w:pPr>
        <w:pStyle w:val="af4"/>
        <w:numPr>
          <w:ilvl w:val="0"/>
          <w:numId w:val="13"/>
        </w:numPr>
        <w:ind w:leftChars="0"/>
      </w:pPr>
      <w:r>
        <w:rPr>
          <w:rFonts w:hint="eastAsia"/>
        </w:rPr>
        <w:t>데이터</w:t>
      </w:r>
      <w:r>
        <w:t xml:space="preserve"> 분석 발표 동영상</w:t>
      </w:r>
      <w:bookmarkStart w:id="23" w:name="_Hlk68886499"/>
    </w:p>
    <w:p w14:paraId="10E2E021" w14:textId="1B33CD3C" w:rsidR="00505008" w:rsidRPr="00505008" w:rsidRDefault="00505008" w:rsidP="00505008">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A25743" w14:paraId="526C36E8" w14:textId="51C4947F" w:rsidTr="00A25743">
        <w:tc>
          <w:tcPr>
            <w:tcW w:w="7508" w:type="dxa"/>
            <w:shd w:val="clear" w:color="auto" w:fill="3494BA" w:themeFill="accent1"/>
          </w:tcPr>
          <w:p w14:paraId="3DBE8E77" w14:textId="23DAB467" w:rsidR="00A25743" w:rsidRDefault="00A25743" w:rsidP="00681545">
            <w:pPr>
              <w:jc w:val="center"/>
            </w:pPr>
            <w:r>
              <w:rPr>
                <w:rFonts w:hint="eastAsia"/>
              </w:rPr>
              <w:t>멘토 평가 항목</w:t>
            </w:r>
          </w:p>
        </w:tc>
        <w:tc>
          <w:tcPr>
            <w:tcW w:w="2948" w:type="dxa"/>
            <w:shd w:val="clear" w:color="auto" w:fill="3494BA" w:themeFill="accent1"/>
          </w:tcPr>
          <w:p w14:paraId="7D81B7E1" w14:textId="7E39FC70" w:rsidR="00A25743" w:rsidRDefault="00A25743" w:rsidP="00681545">
            <w:pPr>
              <w:jc w:val="center"/>
            </w:pPr>
            <w:r>
              <w:rPr>
                <w:rFonts w:hint="eastAsia"/>
              </w:rPr>
              <w:t>구분</w:t>
            </w:r>
          </w:p>
        </w:tc>
      </w:tr>
      <w:tr w:rsidR="00D47751" w14:paraId="4CE2C0A7" w14:textId="74783A95" w:rsidTr="00A25743">
        <w:tc>
          <w:tcPr>
            <w:tcW w:w="7508" w:type="dxa"/>
            <w:shd w:val="clear" w:color="auto" w:fill="FFFFFF" w:themeFill="background1"/>
          </w:tcPr>
          <w:p w14:paraId="01FC735F" w14:textId="55D780A8" w:rsidR="00D47751" w:rsidRDefault="00D47751" w:rsidP="00D47751">
            <w:r>
              <w:rPr>
                <w:rFonts w:hint="eastAsia"/>
              </w:rPr>
              <w:t>1</w:t>
            </w:r>
            <w:r>
              <w:t xml:space="preserve">. </w:t>
            </w:r>
            <w:r w:rsidRPr="00E55698">
              <w:rPr>
                <w:rFonts w:hint="eastAsia"/>
              </w:rPr>
              <w:t>구글드라이브에</w:t>
            </w:r>
            <w:r w:rsidRPr="00E55698">
              <w:t xml:space="preserve"> 저장했는가?</w:t>
            </w:r>
          </w:p>
        </w:tc>
        <w:tc>
          <w:tcPr>
            <w:tcW w:w="2948" w:type="dxa"/>
            <w:shd w:val="clear" w:color="auto" w:fill="FFFFFF" w:themeFill="background1"/>
          </w:tcPr>
          <w:p w14:paraId="436C4C1B" w14:textId="476FA2D2" w:rsidR="00D47751" w:rsidRDefault="00D47751" w:rsidP="00D47751">
            <w:r>
              <w:rPr>
                <w:rFonts w:hint="eastAsia"/>
              </w:rPr>
              <w:t>D</w:t>
            </w:r>
            <w:r>
              <w:t>ata Store</w:t>
            </w:r>
          </w:p>
        </w:tc>
      </w:tr>
      <w:tr w:rsidR="00D47751" w14:paraId="5513644E" w14:textId="77777777" w:rsidTr="00A25743">
        <w:tc>
          <w:tcPr>
            <w:tcW w:w="7508" w:type="dxa"/>
            <w:shd w:val="clear" w:color="auto" w:fill="FFFFFF" w:themeFill="background1"/>
          </w:tcPr>
          <w:p w14:paraId="36DB7FFA" w14:textId="20C61A72" w:rsidR="00D47751" w:rsidRDefault="00D47751" w:rsidP="00D47751">
            <w:r>
              <w:rPr>
                <w:rFonts w:hint="eastAsia"/>
              </w:rPr>
              <w:t>2</w:t>
            </w:r>
            <w:r>
              <w:t xml:space="preserve">. </w:t>
            </w:r>
            <w:r w:rsidRPr="00E55698">
              <w:t xml:space="preserve">try except의 사용으로 데이터 </w:t>
            </w:r>
            <w:proofErr w:type="spellStart"/>
            <w:r w:rsidRPr="00E55698">
              <w:t>엑세스</w:t>
            </w:r>
            <w:proofErr w:type="spellEnd"/>
            <w:r w:rsidRPr="00E55698">
              <w:t xml:space="preserve"> 에러에 대처했는가?</w:t>
            </w:r>
          </w:p>
        </w:tc>
        <w:tc>
          <w:tcPr>
            <w:tcW w:w="2948" w:type="dxa"/>
            <w:shd w:val="clear" w:color="auto" w:fill="FFFFFF" w:themeFill="background1"/>
          </w:tcPr>
          <w:p w14:paraId="1DC97828" w14:textId="6AF15E2E" w:rsidR="00D47751" w:rsidRPr="000A2B95" w:rsidRDefault="00D47751" w:rsidP="00D47751">
            <w:r>
              <w:rPr>
                <w:rFonts w:hint="eastAsia"/>
              </w:rPr>
              <w:t>D</w:t>
            </w:r>
            <w:r>
              <w:t>ata Store</w:t>
            </w:r>
          </w:p>
        </w:tc>
      </w:tr>
      <w:tr w:rsidR="00D47751" w14:paraId="3507FB51" w14:textId="77777777" w:rsidTr="00A25743">
        <w:tc>
          <w:tcPr>
            <w:tcW w:w="7508" w:type="dxa"/>
            <w:shd w:val="clear" w:color="auto" w:fill="FFFFFF" w:themeFill="background1"/>
          </w:tcPr>
          <w:p w14:paraId="4CE0812D" w14:textId="1D9D1A48" w:rsidR="00D47751" w:rsidRDefault="00D47751" w:rsidP="00D47751">
            <w:r>
              <w:rPr>
                <w:rFonts w:hint="eastAsia"/>
              </w:rPr>
              <w:t>1</w:t>
            </w:r>
            <w:r>
              <w:t xml:space="preserve">. </w:t>
            </w:r>
            <w:r>
              <w:rPr>
                <w:rFonts w:hint="eastAsia"/>
              </w:rPr>
              <w:t>오타를 고쳤는가?</w:t>
            </w:r>
          </w:p>
        </w:tc>
        <w:tc>
          <w:tcPr>
            <w:tcW w:w="2948" w:type="dxa"/>
            <w:shd w:val="clear" w:color="auto" w:fill="FFFFFF" w:themeFill="background1"/>
          </w:tcPr>
          <w:p w14:paraId="5BC87A48" w14:textId="2F05FC4C" w:rsidR="00D47751" w:rsidRPr="000A2B95" w:rsidRDefault="00D47751" w:rsidP="00D47751">
            <w:r w:rsidRPr="000A2B95">
              <w:rPr>
                <w:rFonts w:hint="eastAsia"/>
              </w:rPr>
              <w:t>D</w:t>
            </w:r>
            <w:r w:rsidRPr="000A2B95">
              <w:t>ata Explore &amp; Preprocess</w:t>
            </w:r>
          </w:p>
        </w:tc>
      </w:tr>
      <w:tr w:rsidR="00A25743" w14:paraId="2D5DBE1A" w14:textId="2CB089E4" w:rsidTr="00A25743">
        <w:tc>
          <w:tcPr>
            <w:tcW w:w="7508" w:type="dxa"/>
            <w:shd w:val="clear" w:color="auto" w:fill="FFFFFF" w:themeFill="background1"/>
          </w:tcPr>
          <w:p w14:paraId="642CFFC9" w14:textId="7A54F2F9" w:rsidR="00A25743" w:rsidRDefault="00A25743" w:rsidP="00A25743">
            <w:r>
              <w:rPr>
                <w:rFonts w:hint="eastAsia"/>
              </w:rPr>
              <w:t>2</w:t>
            </w:r>
            <w:r>
              <w:t xml:space="preserve">. </w:t>
            </w:r>
            <w:r w:rsidRPr="006D7D64">
              <w:rPr>
                <w:rFonts w:hint="eastAsia"/>
              </w:rPr>
              <w:t>학습에</w:t>
            </w:r>
            <w:r w:rsidRPr="006D7D64">
              <w:t xml:space="preserve"> </w:t>
            </w:r>
            <w:proofErr w:type="spellStart"/>
            <w:r w:rsidRPr="006D7D64">
              <w:t>필요없는</w:t>
            </w:r>
            <w:proofErr w:type="spellEnd"/>
            <w:r w:rsidRPr="006D7D64">
              <w:t xml:space="preserve"> 데이터를 삭제했는가?</w:t>
            </w:r>
          </w:p>
        </w:tc>
        <w:tc>
          <w:tcPr>
            <w:tcW w:w="2948" w:type="dxa"/>
            <w:shd w:val="clear" w:color="auto" w:fill="FFFFFF" w:themeFill="background1"/>
          </w:tcPr>
          <w:p w14:paraId="0BA6C0C1" w14:textId="504AEB9E" w:rsidR="00A25743" w:rsidRDefault="00A25743" w:rsidP="00A25743">
            <w:r w:rsidRPr="000A2B95">
              <w:rPr>
                <w:rFonts w:hint="eastAsia"/>
              </w:rPr>
              <w:t>D</w:t>
            </w:r>
            <w:r w:rsidRPr="000A2B95">
              <w:t>ata Explore &amp; Preprocess</w:t>
            </w:r>
          </w:p>
        </w:tc>
      </w:tr>
      <w:tr w:rsidR="00A25743" w14:paraId="1AD74ED4" w14:textId="173D662F" w:rsidTr="00A25743">
        <w:tc>
          <w:tcPr>
            <w:tcW w:w="7508" w:type="dxa"/>
            <w:shd w:val="clear" w:color="auto" w:fill="FFFFFF" w:themeFill="background1"/>
          </w:tcPr>
          <w:p w14:paraId="432C7027" w14:textId="13758533" w:rsidR="00A25743" w:rsidRDefault="00A25743" w:rsidP="00A25743">
            <w:r>
              <w:rPr>
                <w:rFonts w:hint="eastAsia"/>
              </w:rPr>
              <w:t>3</w:t>
            </w:r>
            <w:r>
              <w:t xml:space="preserve">. </w:t>
            </w:r>
            <w:r w:rsidRPr="006D7D64">
              <w:rPr>
                <w:rFonts w:hint="eastAsia"/>
              </w:rPr>
              <w:t>데이터</w:t>
            </w:r>
            <w:r w:rsidRPr="006D7D64">
              <w:t xml:space="preserve"> 타입을 변환했는가?</w:t>
            </w:r>
          </w:p>
        </w:tc>
        <w:tc>
          <w:tcPr>
            <w:tcW w:w="2948" w:type="dxa"/>
            <w:shd w:val="clear" w:color="auto" w:fill="FFFFFF" w:themeFill="background1"/>
          </w:tcPr>
          <w:p w14:paraId="2985EA26" w14:textId="653DEFD4" w:rsidR="00A25743" w:rsidRDefault="00A25743" w:rsidP="00A25743">
            <w:r w:rsidRPr="000A2B95">
              <w:rPr>
                <w:rFonts w:hint="eastAsia"/>
              </w:rPr>
              <w:t>D</w:t>
            </w:r>
            <w:r w:rsidRPr="000A2B95">
              <w:t>ata Explore &amp; Preprocess</w:t>
            </w:r>
          </w:p>
        </w:tc>
      </w:tr>
      <w:tr w:rsidR="00A25743" w14:paraId="1BD440CF" w14:textId="11747BD0" w:rsidTr="00A25743">
        <w:tc>
          <w:tcPr>
            <w:tcW w:w="7508" w:type="dxa"/>
            <w:shd w:val="clear" w:color="auto" w:fill="FFFFFF" w:themeFill="background1"/>
          </w:tcPr>
          <w:p w14:paraId="0302C1DF" w14:textId="29515704" w:rsidR="00A25743" w:rsidRDefault="00A25743" w:rsidP="00A25743">
            <w:r>
              <w:rPr>
                <w:rFonts w:hint="eastAsia"/>
              </w:rPr>
              <w:lastRenderedPageBreak/>
              <w:t>4</w:t>
            </w:r>
            <w:r>
              <w:t xml:space="preserve">. </w:t>
            </w:r>
            <w:r w:rsidRPr="006D7D64">
              <w:rPr>
                <w:rFonts w:hint="eastAsia"/>
              </w:rPr>
              <w:t>데이터</w:t>
            </w:r>
            <w:r w:rsidRPr="006D7D64">
              <w:t xml:space="preserve"> 에러를 확인하려는 노력을 했는가? (검출하지 </w:t>
            </w:r>
            <w:proofErr w:type="spellStart"/>
            <w:r w:rsidRPr="006D7D64">
              <w:t>못했어도</w:t>
            </w:r>
            <w:proofErr w:type="spellEnd"/>
            <w:r w:rsidRPr="006D7D64">
              <w:t xml:space="preserve"> 다양하게 노력한 것으로만 점수 부여)</w:t>
            </w:r>
          </w:p>
        </w:tc>
        <w:tc>
          <w:tcPr>
            <w:tcW w:w="2948" w:type="dxa"/>
            <w:shd w:val="clear" w:color="auto" w:fill="FFFFFF" w:themeFill="background1"/>
          </w:tcPr>
          <w:p w14:paraId="3CBEA365" w14:textId="14267348" w:rsidR="00A25743" w:rsidRDefault="00A25743" w:rsidP="00A25743">
            <w:r w:rsidRPr="000A2B95">
              <w:rPr>
                <w:rFonts w:hint="eastAsia"/>
              </w:rPr>
              <w:t>D</w:t>
            </w:r>
            <w:r w:rsidRPr="000A2B95">
              <w:t>ata Explore &amp; Preprocess</w:t>
            </w:r>
          </w:p>
        </w:tc>
      </w:tr>
      <w:tr w:rsidR="00A25743" w14:paraId="315D9056" w14:textId="788F2272" w:rsidTr="00A25743">
        <w:tc>
          <w:tcPr>
            <w:tcW w:w="7508" w:type="dxa"/>
            <w:shd w:val="clear" w:color="auto" w:fill="FFFFFF" w:themeFill="background1"/>
          </w:tcPr>
          <w:p w14:paraId="37B4E262" w14:textId="11295B09" w:rsidR="00A25743" w:rsidRDefault="00A25743" w:rsidP="00A25743">
            <w:r>
              <w:rPr>
                <w:rFonts w:hint="eastAsia"/>
              </w:rPr>
              <w:t>5</w:t>
            </w:r>
            <w:r>
              <w:t xml:space="preserve">. </w:t>
            </w:r>
            <w:r w:rsidRPr="006D7D64">
              <w:rPr>
                <w:rFonts w:hint="eastAsia"/>
              </w:rPr>
              <w:t>새로운</w:t>
            </w:r>
            <w:r w:rsidRPr="006D7D64">
              <w:t xml:space="preserve"> 데이터를 생성했는가? (높은 점수 부여)</w:t>
            </w:r>
          </w:p>
        </w:tc>
        <w:tc>
          <w:tcPr>
            <w:tcW w:w="2948" w:type="dxa"/>
            <w:shd w:val="clear" w:color="auto" w:fill="FFFFFF" w:themeFill="background1"/>
          </w:tcPr>
          <w:p w14:paraId="26295791" w14:textId="22214DC6" w:rsidR="00A25743" w:rsidRDefault="00A25743" w:rsidP="00A25743">
            <w:r w:rsidRPr="000A2B95">
              <w:rPr>
                <w:rFonts w:hint="eastAsia"/>
              </w:rPr>
              <w:t>D</w:t>
            </w:r>
            <w:r w:rsidRPr="000A2B95">
              <w:t>ata Explore &amp; Preprocess</w:t>
            </w:r>
          </w:p>
        </w:tc>
      </w:tr>
      <w:tr w:rsidR="00A25743" w14:paraId="49C36493" w14:textId="77777777" w:rsidTr="00A25743">
        <w:tc>
          <w:tcPr>
            <w:tcW w:w="7508" w:type="dxa"/>
            <w:shd w:val="clear" w:color="auto" w:fill="FFFFFF" w:themeFill="background1"/>
          </w:tcPr>
          <w:p w14:paraId="2DEA6EBE" w14:textId="2289AEAE" w:rsidR="00A25743" w:rsidRPr="00505008" w:rsidRDefault="00ED1A91" w:rsidP="00A25743">
            <w:r>
              <w:t>6</w:t>
            </w:r>
            <w:r w:rsidR="00A25743">
              <w:t xml:space="preserve">. </w:t>
            </w:r>
            <w:r w:rsidR="00A25743">
              <w:rPr>
                <w:rFonts w:hint="eastAsia"/>
              </w:rPr>
              <w:t>많은</w:t>
            </w:r>
            <w:r w:rsidR="00A25743">
              <w:t xml:space="preserve"> 데이터를 분석할수록 높은 점수 부여</w:t>
            </w:r>
          </w:p>
        </w:tc>
        <w:tc>
          <w:tcPr>
            <w:tcW w:w="2948" w:type="dxa"/>
            <w:shd w:val="clear" w:color="auto" w:fill="FFFFFF" w:themeFill="background1"/>
          </w:tcPr>
          <w:p w14:paraId="15A72F04" w14:textId="1E660D73" w:rsidR="00A25743" w:rsidRPr="000A2B95" w:rsidRDefault="00A25743" w:rsidP="00A25743">
            <w:r w:rsidRPr="007E5020">
              <w:rPr>
                <w:rFonts w:hint="eastAsia"/>
              </w:rPr>
              <w:t>D</w:t>
            </w:r>
            <w:r w:rsidRPr="007E5020">
              <w:t>ata Analysis</w:t>
            </w:r>
          </w:p>
        </w:tc>
      </w:tr>
      <w:tr w:rsidR="00A25743" w14:paraId="4C3C805B" w14:textId="77777777" w:rsidTr="00A25743">
        <w:tc>
          <w:tcPr>
            <w:tcW w:w="7508" w:type="dxa"/>
            <w:shd w:val="clear" w:color="auto" w:fill="FFFFFF" w:themeFill="background1"/>
          </w:tcPr>
          <w:p w14:paraId="6F9577D1" w14:textId="23636C8C" w:rsidR="00A25743" w:rsidRPr="00505008" w:rsidRDefault="00ED1A91" w:rsidP="00A25743">
            <w:r>
              <w:t>7</w:t>
            </w:r>
            <w:r w:rsidR="00A25743">
              <w:t xml:space="preserve">. </w:t>
            </w:r>
            <w:r w:rsidR="00A25743">
              <w:rPr>
                <w:rFonts w:hint="eastAsia"/>
              </w:rPr>
              <w:t>보고서를</w:t>
            </w:r>
            <w:r w:rsidR="00A25743">
              <w:t xml:space="preserve"> 잘 만들수록 높은 점수 부여</w:t>
            </w:r>
          </w:p>
        </w:tc>
        <w:tc>
          <w:tcPr>
            <w:tcW w:w="2948" w:type="dxa"/>
            <w:shd w:val="clear" w:color="auto" w:fill="FFFFFF" w:themeFill="background1"/>
          </w:tcPr>
          <w:p w14:paraId="54228B07" w14:textId="4C1EB4D7" w:rsidR="00A25743" w:rsidRPr="000A2B95" w:rsidRDefault="00A25743" w:rsidP="00A25743">
            <w:r w:rsidRPr="007E5020">
              <w:rPr>
                <w:rFonts w:hint="eastAsia"/>
              </w:rPr>
              <w:t>D</w:t>
            </w:r>
            <w:r w:rsidRPr="007E5020">
              <w:t>ata Analysis</w:t>
            </w:r>
          </w:p>
        </w:tc>
      </w:tr>
      <w:tr w:rsidR="00A25743" w14:paraId="6623DF0C" w14:textId="77777777" w:rsidTr="00A25743">
        <w:tc>
          <w:tcPr>
            <w:tcW w:w="7508" w:type="dxa"/>
            <w:shd w:val="clear" w:color="auto" w:fill="FFFFFF" w:themeFill="background1"/>
          </w:tcPr>
          <w:p w14:paraId="4DA68F82" w14:textId="3CB5F73B" w:rsidR="00A25743" w:rsidRPr="00505008" w:rsidRDefault="00ED1A91" w:rsidP="00A25743">
            <w:r>
              <w:t>8</w:t>
            </w:r>
            <w:r w:rsidR="00A25743">
              <w:t xml:space="preserve">. </w:t>
            </w:r>
            <w:r w:rsidR="00A25743">
              <w:rPr>
                <w:rFonts w:hint="eastAsia"/>
              </w:rPr>
              <w:t>발표를</w:t>
            </w:r>
            <w:r w:rsidR="00A25743">
              <w:t xml:space="preserve"> 잘할수록 높은 점수 부여</w:t>
            </w:r>
          </w:p>
        </w:tc>
        <w:tc>
          <w:tcPr>
            <w:tcW w:w="2948" w:type="dxa"/>
            <w:shd w:val="clear" w:color="auto" w:fill="FFFFFF" w:themeFill="background1"/>
          </w:tcPr>
          <w:p w14:paraId="09DC5E8C" w14:textId="510C818F" w:rsidR="00A25743" w:rsidRPr="000A2B95" w:rsidRDefault="00A25743" w:rsidP="00A25743">
            <w:r w:rsidRPr="007E5020">
              <w:rPr>
                <w:rFonts w:hint="eastAsia"/>
              </w:rPr>
              <w:t>D</w:t>
            </w:r>
            <w:r w:rsidRPr="007E5020">
              <w:t>ata Analysis</w:t>
            </w:r>
          </w:p>
        </w:tc>
      </w:tr>
      <w:bookmarkEnd w:id="23"/>
    </w:tbl>
    <w:p w14:paraId="67216531" w14:textId="1D8B4C77" w:rsidR="009D30A0" w:rsidRDefault="009D30A0">
      <w:pPr>
        <w:rPr>
          <w:color w:val="1A495C" w:themeColor="accent1" w:themeShade="7F"/>
          <w:spacing w:val="15"/>
        </w:rPr>
      </w:pPr>
    </w:p>
    <w:p w14:paraId="040144DB" w14:textId="20F25324" w:rsidR="00DD17C0" w:rsidRPr="00DD17C0" w:rsidRDefault="00824BBB" w:rsidP="00DD17C0">
      <w:pPr>
        <w:rPr>
          <w:b/>
          <w:bCs/>
        </w:rPr>
      </w:pPr>
      <w:r>
        <w:rPr>
          <w:rFonts w:hint="eastAsia"/>
          <w:b/>
          <w:bCs/>
        </w:rPr>
        <w:t>확인 질문</w:t>
      </w:r>
    </w:p>
    <w:tbl>
      <w:tblPr>
        <w:tblStyle w:val="af5"/>
        <w:tblW w:w="10456" w:type="dxa"/>
        <w:tblLook w:val="04A0" w:firstRow="1" w:lastRow="0" w:firstColumn="1" w:lastColumn="0" w:noHBand="0" w:noVBand="1"/>
      </w:tblPr>
      <w:tblGrid>
        <w:gridCol w:w="1696"/>
        <w:gridCol w:w="6256"/>
        <w:gridCol w:w="2504"/>
      </w:tblGrid>
      <w:tr w:rsidR="00ED1A91" w14:paraId="5CE8BFD8" w14:textId="77777777" w:rsidTr="00824BBB">
        <w:tc>
          <w:tcPr>
            <w:tcW w:w="1696" w:type="dxa"/>
            <w:shd w:val="clear" w:color="auto" w:fill="3494BA" w:themeFill="accent1"/>
          </w:tcPr>
          <w:p w14:paraId="7CD3B160" w14:textId="03287D61" w:rsidR="00ED1A91" w:rsidRDefault="00ED1A91" w:rsidP="00ED1A91">
            <w:pPr>
              <w:jc w:val="center"/>
            </w:pPr>
            <w:r>
              <w:rPr>
                <w:rFonts w:hint="eastAsia"/>
              </w:rPr>
              <w:t>분류</w:t>
            </w:r>
          </w:p>
        </w:tc>
        <w:tc>
          <w:tcPr>
            <w:tcW w:w="6256" w:type="dxa"/>
            <w:shd w:val="clear" w:color="auto" w:fill="3494BA" w:themeFill="accent1"/>
          </w:tcPr>
          <w:p w14:paraId="3AECB702" w14:textId="5E092802" w:rsidR="00ED1A91" w:rsidRDefault="00ED1A91" w:rsidP="00ED1A91">
            <w:pPr>
              <w:jc w:val="center"/>
            </w:pPr>
            <w:r>
              <w:rPr>
                <w:rFonts w:hint="eastAsia"/>
              </w:rPr>
              <w:t>문제</w:t>
            </w:r>
          </w:p>
        </w:tc>
        <w:tc>
          <w:tcPr>
            <w:tcW w:w="2504" w:type="dxa"/>
            <w:shd w:val="clear" w:color="auto" w:fill="3494BA" w:themeFill="accent1"/>
          </w:tcPr>
          <w:p w14:paraId="60489E2B" w14:textId="515ABAFE" w:rsidR="00ED1A91" w:rsidRDefault="00ED1A91" w:rsidP="00ED1A91">
            <w:pPr>
              <w:jc w:val="center"/>
            </w:pPr>
            <w:r>
              <w:rPr>
                <w:rFonts w:hint="eastAsia"/>
              </w:rPr>
              <w:t>정답</w:t>
            </w:r>
          </w:p>
        </w:tc>
      </w:tr>
      <w:tr w:rsidR="00ED1A91" w14:paraId="36DB09D6" w14:textId="77777777" w:rsidTr="00824BBB">
        <w:tc>
          <w:tcPr>
            <w:tcW w:w="1696" w:type="dxa"/>
            <w:shd w:val="clear" w:color="auto" w:fill="FFFFFF" w:themeFill="background1"/>
          </w:tcPr>
          <w:p w14:paraId="6814B4B5" w14:textId="6B30633A" w:rsidR="00ED1A91" w:rsidRDefault="00ED1A91" w:rsidP="00ED1A91">
            <w:r w:rsidRPr="00CC6B49">
              <w:rPr>
                <w:rFonts w:hint="eastAsia"/>
              </w:rPr>
              <w:t>D</w:t>
            </w:r>
            <w:r w:rsidRPr="00CC6B49">
              <w:t>ata Explore &amp; Preprocess</w:t>
            </w:r>
          </w:p>
        </w:tc>
        <w:tc>
          <w:tcPr>
            <w:tcW w:w="6256" w:type="dxa"/>
            <w:shd w:val="clear" w:color="auto" w:fill="FFFFFF" w:themeFill="background1"/>
          </w:tcPr>
          <w:p w14:paraId="73757E7B" w14:textId="2050CF16" w:rsidR="00ED1A91" w:rsidRPr="006D7D64" w:rsidRDefault="00ED1A91" w:rsidP="00ED1A91">
            <w:proofErr w:type="spellStart"/>
            <w:r w:rsidRPr="006D7D64">
              <w:t>판다스</w:t>
            </w:r>
            <w:proofErr w:type="spellEnd"/>
            <w:r w:rsidRPr="006D7D64">
              <w:t xml:space="preserve"> 데이터 프레임을 간단하게 요약해서 보여주며, 주로 데이터 타입을 확인할 때 사용하는 메소드는?</w:t>
            </w:r>
          </w:p>
        </w:tc>
        <w:tc>
          <w:tcPr>
            <w:tcW w:w="2504" w:type="dxa"/>
            <w:shd w:val="clear" w:color="auto" w:fill="FFFFFF" w:themeFill="background1"/>
          </w:tcPr>
          <w:p w14:paraId="7D656B87" w14:textId="2FD9B3AE" w:rsidR="00ED1A91" w:rsidRDefault="00ED1A91" w:rsidP="00ED1A91">
            <w:r w:rsidRPr="006D7D64">
              <w:t>info() (sample(), describe()을 적었을 경우 점수 반만 부여)</w:t>
            </w:r>
          </w:p>
        </w:tc>
      </w:tr>
      <w:tr w:rsidR="00ED1A91" w14:paraId="589A5A6C" w14:textId="77777777" w:rsidTr="00824BBB">
        <w:tc>
          <w:tcPr>
            <w:tcW w:w="1696" w:type="dxa"/>
            <w:shd w:val="clear" w:color="auto" w:fill="FFFFFF" w:themeFill="background1"/>
          </w:tcPr>
          <w:p w14:paraId="0C1530E2" w14:textId="68BAFE1A" w:rsidR="00ED1A91" w:rsidRDefault="00ED1A91" w:rsidP="00ED1A91">
            <w:r w:rsidRPr="00CC6B49">
              <w:rPr>
                <w:rFonts w:hint="eastAsia"/>
              </w:rPr>
              <w:t>D</w:t>
            </w:r>
            <w:r w:rsidRPr="00CC6B49">
              <w:t>ata Explore &amp; Preprocess</w:t>
            </w:r>
          </w:p>
        </w:tc>
        <w:tc>
          <w:tcPr>
            <w:tcW w:w="6256" w:type="dxa"/>
            <w:shd w:val="clear" w:color="auto" w:fill="FFFFFF" w:themeFill="background1"/>
          </w:tcPr>
          <w:p w14:paraId="06FFFC8B" w14:textId="57254A38" w:rsidR="00ED1A91" w:rsidRPr="006D7D64" w:rsidRDefault="00ED1A91" w:rsidP="00ED1A91">
            <w:r w:rsidRPr="006D7D64">
              <w:t>열에 어떤 데이터들이 있는지 확인해 보고 싶을 때 사용하는 메소드는?</w:t>
            </w:r>
          </w:p>
        </w:tc>
        <w:tc>
          <w:tcPr>
            <w:tcW w:w="2504" w:type="dxa"/>
            <w:shd w:val="clear" w:color="auto" w:fill="FFFFFF" w:themeFill="background1"/>
          </w:tcPr>
          <w:p w14:paraId="24011549" w14:textId="1378F64F" w:rsidR="00ED1A91" w:rsidRDefault="00ED1A91" w:rsidP="00ED1A91">
            <w:r w:rsidRPr="006D7D64">
              <w:t>set(), unique() (</w:t>
            </w:r>
            <w:proofErr w:type="spellStart"/>
            <w:r w:rsidRPr="006D7D64">
              <w:t>둘중</w:t>
            </w:r>
            <w:proofErr w:type="spellEnd"/>
            <w:r w:rsidRPr="006D7D64">
              <w:t xml:space="preserve"> 하나만 적어도 정답)</w:t>
            </w:r>
          </w:p>
        </w:tc>
      </w:tr>
      <w:tr w:rsidR="00ED1A91" w14:paraId="18866693" w14:textId="77777777" w:rsidTr="00824BBB">
        <w:tc>
          <w:tcPr>
            <w:tcW w:w="1696" w:type="dxa"/>
            <w:shd w:val="clear" w:color="auto" w:fill="FFFFFF" w:themeFill="background1"/>
          </w:tcPr>
          <w:p w14:paraId="348BD753" w14:textId="6E964001" w:rsidR="00ED1A91" w:rsidRDefault="00ED1A91" w:rsidP="00ED1A91">
            <w:r w:rsidRPr="007E5020">
              <w:rPr>
                <w:rFonts w:hint="eastAsia"/>
              </w:rPr>
              <w:t>D</w:t>
            </w:r>
            <w:r w:rsidRPr="007E5020">
              <w:t>ata Analysis</w:t>
            </w:r>
          </w:p>
        </w:tc>
        <w:tc>
          <w:tcPr>
            <w:tcW w:w="6256" w:type="dxa"/>
            <w:shd w:val="clear" w:color="auto" w:fill="FFFFFF" w:themeFill="background1"/>
          </w:tcPr>
          <w:p w14:paraId="710E4225" w14:textId="4C9D2E45" w:rsidR="00ED1A91" w:rsidRDefault="00ED1A91" w:rsidP="00ED1A91">
            <w:proofErr w:type="spellStart"/>
            <w:r>
              <w:t>판다스</w:t>
            </w:r>
            <w:proofErr w:type="spellEnd"/>
            <w:r>
              <w:t xml:space="preserve"> 데이터의 개수를 세기 위해서 사용하는 메소드. 예를 들어 no show의 yes와 no의 개수를 세기 위해서 어떤 메소드를 사용해야 하는가?</w:t>
            </w:r>
          </w:p>
        </w:tc>
        <w:tc>
          <w:tcPr>
            <w:tcW w:w="2504" w:type="dxa"/>
            <w:shd w:val="clear" w:color="auto" w:fill="FFFFFF" w:themeFill="background1"/>
          </w:tcPr>
          <w:p w14:paraId="73D048D1" w14:textId="39C5EFDF" w:rsidR="00ED1A91" w:rsidRDefault="00ED1A91" w:rsidP="00ED1A91">
            <w:proofErr w:type="gramStart"/>
            <w:r>
              <w:t>size(</w:t>
            </w:r>
            <w:proofErr w:type="gramEnd"/>
            <w:r>
              <w:t>)</w:t>
            </w:r>
          </w:p>
        </w:tc>
      </w:tr>
      <w:tr w:rsidR="00ED1A91" w14:paraId="15297542" w14:textId="77777777" w:rsidTr="00824BBB">
        <w:tc>
          <w:tcPr>
            <w:tcW w:w="1696" w:type="dxa"/>
            <w:shd w:val="clear" w:color="auto" w:fill="FFFFFF" w:themeFill="background1"/>
          </w:tcPr>
          <w:p w14:paraId="7719D790" w14:textId="607E402F" w:rsidR="00ED1A91" w:rsidRDefault="00ED1A91" w:rsidP="00ED1A91">
            <w:r w:rsidRPr="007E5020">
              <w:rPr>
                <w:rFonts w:hint="eastAsia"/>
              </w:rPr>
              <w:t>D</w:t>
            </w:r>
            <w:r w:rsidRPr="007E5020">
              <w:t>ata Analysis</w:t>
            </w:r>
          </w:p>
        </w:tc>
        <w:tc>
          <w:tcPr>
            <w:tcW w:w="6256" w:type="dxa"/>
            <w:shd w:val="clear" w:color="auto" w:fill="FFFFFF" w:themeFill="background1"/>
          </w:tcPr>
          <w:p w14:paraId="35C4127D" w14:textId="4504E46F" w:rsidR="00ED1A91" w:rsidRDefault="00ED1A91" w:rsidP="00ED1A91">
            <w:r>
              <w:t>병원은 쉬는 요일이 있다. 언제인가?</w:t>
            </w:r>
          </w:p>
        </w:tc>
        <w:tc>
          <w:tcPr>
            <w:tcW w:w="2504" w:type="dxa"/>
            <w:shd w:val="clear" w:color="auto" w:fill="FFFFFF" w:themeFill="background1"/>
          </w:tcPr>
          <w:p w14:paraId="356F9810" w14:textId="2934A941" w:rsidR="00ED1A91" w:rsidRDefault="00ED1A91" w:rsidP="00ED1A91">
            <w:r>
              <w:t>토요일, 일요일</w:t>
            </w:r>
          </w:p>
        </w:tc>
      </w:tr>
    </w:tbl>
    <w:p w14:paraId="22A95B9B" w14:textId="731EA7C9" w:rsidR="00F91508" w:rsidRPr="00F91508" w:rsidRDefault="00F91508" w:rsidP="00F91508"/>
    <w:p w14:paraId="7D3A13A8" w14:textId="493682E1" w:rsidR="004C6AC1" w:rsidRDefault="004C6AC1" w:rsidP="004C6AC1">
      <w:pPr>
        <w:pStyle w:val="2"/>
      </w:pPr>
      <w:bookmarkStart w:id="24" w:name="_Toc69301032"/>
      <w:r>
        <w:rPr>
          <w:rFonts w:hint="eastAsia"/>
        </w:rPr>
        <w:t>M</w:t>
      </w:r>
      <w:r>
        <w:t xml:space="preserve">ission </w:t>
      </w:r>
      <w:r w:rsidR="00FE10F9">
        <w:t>1-2</w:t>
      </w:r>
      <w:bookmarkEnd w:id="24"/>
    </w:p>
    <w:p w14:paraId="4BFFBA6C" w14:textId="78AD616E" w:rsidR="00197F56" w:rsidRDefault="00197F56" w:rsidP="00197F56">
      <w:r>
        <w:rPr>
          <w:rFonts w:hint="eastAsia"/>
        </w:rPr>
        <w:t xml:space="preserve">분석한 환자 데이터를 기반으로 </w:t>
      </w:r>
      <w:r>
        <w:t>CNN</w:t>
      </w:r>
      <w:r>
        <w:rPr>
          <w:rFonts w:hint="eastAsia"/>
        </w:rPr>
        <w:t>모델을 개발하</w:t>
      </w:r>
      <w:r w:rsidR="00313753">
        <w:rPr>
          <w:rFonts w:hint="eastAsia"/>
        </w:rPr>
        <w:t>는 단계</w:t>
      </w:r>
    </w:p>
    <w:p w14:paraId="2E7FA815" w14:textId="14AEB171" w:rsidR="007D48AD" w:rsidRDefault="007D48AD" w:rsidP="00197F56">
      <w:pPr>
        <w:rPr>
          <w:b/>
          <w:bCs/>
        </w:rPr>
      </w:pPr>
      <w:r>
        <w:rPr>
          <w:rFonts w:hint="eastAsia"/>
          <w:b/>
          <w:bCs/>
        </w:rPr>
        <w:t xml:space="preserve">키워드 </w:t>
      </w:r>
    </w:p>
    <w:p w14:paraId="0CD9F261" w14:textId="2C205FE0" w:rsidR="007D48AD" w:rsidRPr="007D48AD" w:rsidRDefault="007D48AD" w:rsidP="00197F56">
      <w:r w:rsidRPr="007D48AD">
        <w:t xml:space="preserve">Decision Tree Classifier, Random Forest </w:t>
      </w:r>
      <w:proofErr w:type="spellStart"/>
      <w:r w:rsidRPr="007D48AD">
        <w:t>Classfier</w:t>
      </w:r>
      <w:proofErr w:type="spellEnd"/>
      <w:r w:rsidRPr="007D48AD">
        <w:t xml:space="preserve">, Grid Search CV, Bayes Classifier, </w:t>
      </w:r>
      <w:proofErr w:type="spellStart"/>
      <w:r w:rsidRPr="007D48AD">
        <w:t>XGBoost</w:t>
      </w:r>
      <w:proofErr w:type="spellEnd"/>
      <w:r w:rsidRPr="007D48AD">
        <w:t>, Logistic Regression</w:t>
      </w:r>
    </w:p>
    <w:p w14:paraId="36DD63CE" w14:textId="56FC1372" w:rsidR="00A25743" w:rsidRDefault="00A25743" w:rsidP="00197F56">
      <w:pPr>
        <w:rPr>
          <w:b/>
          <w:bCs/>
        </w:rPr>
      </w:pPr>
      <w:r>
        <w:rPr>
          <w:rFonts w:hint="eastAsia"/>
          <w:b/>
          <w:bCs/>
        </w:rPr>
        <w:t>목표</w:t>
      </w:r>
    </w:p>
    <w:p w14:paraId="1F82DFFF" w14:textId="55B9C3D7" w:rsidR="00A25743" w:rsidRDefault="00F62C42" w:rsidP="00197F56">
      <w:r>
        <w:t>Modeling:</w:t>
      </w:r>
      <w:r w:rsidR="00A25743">
        <w:t xml:space="preserve"> </w:t>
      </w:r>
      <w:r w:rsidR="00A25743">
        <w:rPr>
          <w:rFonts w:hint="eastAsia"/>
        </w:rPr>
        <w:t xml:space="preserve">현재까지 가공 및 분석한 환자 데이터를 토대로 </w:t>
      </w:r>
      <w:r w:rsidR="00A25743">
        <w:t>CNN</w:t>
      </w:r>
      <w:r w:rsidR="00A25743">
        <w:rPr>
          <w:rFonts w:hint="eastAsia"/>
        </w:rPr>
        <w:t>모델을 개발하라</w:t>
      </w:r>
    </w:p>
    <w:tbl>
      <w:tblPr>
        <w:tblStyle w:val="af5"/>
        <w:tblW w:w="0" w:type="auto"/>
        <w:tblLook w:val="04A0" w:firstRow="1" w:lastRow="0" w:firstColumn="1" w:lastColumn="0" w:noHBand="0" w:noVBand="1"/>
      </w:tblPr>
      <w:tblGrid>
        <w:gridCol w:w="7508"/>
        <w:gridCol w:w="2948"/>
      </w:tblGrid>
      <w:tr w:rsidR="00D47751" w14:paraId="36191E0B" w14:textId="77777777" w:rsidTr="00065B7B">
        <w:tc>
          <w:tcPr>
            <w:tcW w:w="7508" w:type="dxa"/>
            <w:shd w:val="clear" w:color="auto" w:fill="7FC0DB" w:themeFill="accent1" w:themeFillTint="99"/>
          </w:tcPr>
          <w:p w14:paraId="1DFE0589" w14:textId="2A4A32B1" w:rsidR="00D47751" w:rsidRDefault="00D47751" w:rsidP="00065B7B">
            <w:pPr>
              <w:jc w:val="center"/>
            </w:pPr>
            <w:r>
              <w:rPr>
                <w:rFonts w:hint="eastAsia"/>
              </w:rPr>
              <w:t>세부 목표</w:t>
            </w:r>
          </w:p>
        </w:tc>
        <w:tc>
          <w:tcPr>
            <w:tcW w:w="2948" w:type="dxa"/>
            <w:shd w:val="clear" w:color="auto" w:fill="7FC0DB" w:themeFill="accent1" w:themeFillTint="99"/>
          </w:tcPr>
          <w:p w14:paraId="35270C8C" w14:textId="77777777" w:rsidR="00D47751" w:rsidRDefault="00D47751" w:rsidP="00065B7B">
            <w:pPr>
              <w:jc w:val="center"/>
            </w:pPr>
            <w:r>
              <w:rPr>
                <w:rFonts w:hint="eastAsia"/>
              </w:rPr>
              <w:t>구분</w:t>
            </w:r>
          </w:p>
        </w:tc>
      </w:tr>
      <w:tr w:rsidR="00D47751" w:rsidRPr="00261BE0" w14:paraId="6506049B" w14:textId="77777777" w:rsidTr="00065B7B">
        <w:tc>
          <w:tcPr>
            <w:tcW w:w="7508" w:type="dxa"/>
          </w:tcPr>
          <w:p w14:paraId="7CA254E6" w14:textId="37753C31" w:rsidR="00D47751" w:rsidRDefault="00D47751" w:rsidP="00065B7B">
            <w:r>
              <w:t xml:space="preserve">1. </w:t>
            </w:r>
            <w:r>
              <w:rPr>
                <w:rFonts w:hint="eastAsia"/>
              </w:rPr>
              <w:t>데이터를</w:t>
            </w:r>
            <w:r>
              <w:t xml:space="preserve"> 2개 이상의 알고리즘으로 모델링하고 score를 확인하라.</w:t>
            </w:r>
            <w:r w:rsidR="007D48AD">
              <w:t xml:space="preserve"> </w:t>
            </w:r>
            <w:r w:rsidR="007D48AD">
              <w:rPr>
                <w:rFonts w:ascii="Segoe UI" w:hAnsi="Segoe UI" w:cs="Segoe UI"/>
                <w:color w:val="C9D1D9"/>
                <w:shd w:val="clear" w:color="auto" w:fill="0D1117"/>
              </w:rPr>
              <w:t>(optional)</w:t>
            </w:r>
          </w:p>
        </w:tc>
        <w:tc>
          <w:tcPr>
            <w:tcW w:w="2948" w:type="dxa"/>
          </w:tcPr>
          <w:p w14:paraId="7A9FF1A3" w14:textId="77777777" w:rsidR="00D47751" w:rsidRPr="00261BE0" w:rsidRDefault="00D47751" w:rsidP="00065B7B">
            <w:r>
              <w:rPr>
                <w:rFonts w:hint="eastAsia"/>
              </w:rPr>
              <w:t>D</w:t>
            </w:r>
            <w:r>
              <w:t>ata Modeling</w:t>
            </w:r>
          </w:p>
        </w:tc>
      </w:tr>
      <w:tr w:rsidR="00D47751" w:rsidRPr="00261BE0" w14:paraId="13F0BD29" w14:textId="77777777" w:rsidTr="00065B7B">
        <w:tc>
          <w:tcPr>
            <w:tcW w:w="7508" w:type="dxa"/>
          </w:tcPr>
          <w:p w14:paraId="32EB9B08" w14:textId="77777777" w:rsidR="00D47751" w:rsidRDefault="00D47751" w:rsidP="00065B7B">
            <w:r>
              <w:rPr>
                <w:rFonts w:hint="eastAsia"/>
              </w:rPr>
              <w:t>2</w:t>
            </w:r>
            <w:r>
              <w:t xml:space="preserve">. </w:t>
            </w:r>
            <w:r>
              <w:rPr>
                <w:rFonts w:hint="eastAsia"/>
              </w:rPr>
              <w:t>팀원들</w:t>
            </w:r>
            <w:r>
              <w:t xml:space="preserve"> 앞에서 사용한 알고리즘을 간단히 설명하고 모델링 결과를 설명하라.</w:t>
            </w:r>
          </w:p>
        </w:tc>
        <w:tc>
          <w:tcPr>
            <w:tcW w:w="2948" w:type="dxa"/>
          </w:tcPr>
          <w:p w14:paraId="13A74AE4" w14:textId="77777777" w:rsidR="00D47751" w:rsidRPr="00261BE0" w:rsidRDefault="00D47751" w:rsidP="00065B7B">
            <w:r>
              <w:rPr>
                <w:rFonts w:hint="eastAsia"/>
              </w:rPr>
              <w:t>D</w:t>
            </w:r>
            <w:r>
              <w:t>ata Modeling</w:t>
            </w:r>
          </w:p>
        </w:tc>
      </w:tr>
    </w:tbl>
    <w:p w14:paraId="5A38FC3F" w14:textId="77777777" w:rsidR="00891666" w:rsidRDefault="00891666" w:rsidP="00652789">
      <w:pPr>
        <w:rPr>
          <w:b/>
          <w:bCs/>
        </w:rPr>
      </w:pPr>
    </w:p>
    <w:p w14:paraId="3C87AD1F" w14:textId="73713CDE" w:rsidR="00652789" w:rsidRPr="00ED7F0C" w:rsidRDefault="00652789" w:rsidP="00652789">
      <w:pPr>
        <w:rPr>
          <w:b/>
          <w:bCs/>
        </w:rPr>
      </w:pPr>
      <w:r>
        <w:rPr>
          <w:rFonts w:hint="eastAsia"/>
          <w:b/>
          <w:bCs/>
        </w:rPr>
        <w:t>결과물</w:t>
      </w:r>
    </w:p>
    <w:p w14:paraId="3C094658" w14:textId="77777777" w:rsidR="00652789" w:rsidRPr="006D7D64" w:rsidRDefault="00652789" w:rsidP="000D1AD1">
      <w:pPr>
        <w:pStyle w:val="af4"/>
        <w:numPr>
          <w:ilvl w:val="0"/>
          <w:numId w:val="14"/>
        </w:numPr>
        <w:ind w:leftChars="0"/>
      </w:pPr>
      <w:r w:rsidRPr="006D7D64">
        <w:rPr>
          <w:rFonts w:hint="eastAsia"/>
        </w:rPr>
        <w:t>코드</w:t>
      </w:r>
    </w:p>
    <w:p w14:paraId="244DA99E" w14:textId="3C9BFDE6" w:rsidR="00474F41" w:rsidRDefault="00652789" w:rsidP="000D1AD1">
      <w:pPr>
        <w:pStyle w:val="af4"/>
        <w:numPr>
          <w:ilvl w:val="0"/>
          <w:numId w:val="14"/>
        </w:numPr>
        <w:ind w:leftChars="0"/>
      </w:pPr>
      <w:r w:rsidRPr="006D7D64">
        <w:rPr>
          <w:rFonts w:hint="eastAsia"/>
        </w:rPr>
        <w:t>모델링</w:t>
      </w:r>
      <w:r w:rsidRPr="006D7D64">
        <w:t xml:space="preserve"> 결과 발표 동영상</w:t>
      </w:r>
    </w:p>
    <w:p w14:paraId="27441487" w14:textId="50CA415D" w:rsidR="00B21473" w:rsidRPr="00D52D8A" w:rsidRDefault="00D52D8A" w:rsidP="00B21473">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B21473" w14:paraId="7FA8C92E" w14:textId="77777777" w:rsidTr="00065B7B">
        <w:tc>
          <w:tcPr>
            <w:tcW w:w="7508" w:type="dxa"/>
            <w:shd w:val="clear" w:color="auto" w:fill="3494BA" w:themeFill="accent1"/>
          </w:tcPr>
          <w:p w14:paraId="2EEE880B" w14:textId="77777777" w:rsidR="00B21473" w:rsidRDefault="00B21473" w:rsidP="00065B7B">
            <w:pPr>
              <w:jc w:val="center"/>
            </w:pPr>
            <w:r>
              <w:rPr>
                <w:rFonts w:hint="eastAsia"/>
              </w:rPr>
              <w:lastRenderedPageBreak/>
              <w:t>멘토 평가 항목</w:t>
            </w:r>
          </w:p>
        </w:tc>
        <w:tc>
          <w:tcPr>
            <w:tcW w:w="2948" w:type="dxa"/>
            <w:shd w:val="clear" w:color="auto" w:fill="3494BA" w:themeFill="accent1"/>
          </w:tcPr>
          <w:p w14:paraId="0FE5D854" w14:textId="77777777" w:rsidR="00B21473" w:rsidRDefault="00B21473" w:rsidP="00065B7B">
            <w:pPr>
              <w:jc w:val="center"/>
            </w:pPr>
            <w:r>
              <w:rPr>
                <w:rFonts w:hint="eastAsia"/>
              </w:rPr>
              <w:t>구분</w:t>
            </w:r>
          </w:p>
        </w:tc>
      </w:tr>
      <w:tr w:rsidR="00D52D8A" w14:paraId="350548C5" w14:textId="77777777" w:rsidTr="00065B7B">
        <w:tc>
          <w:tcPr>
            <w:tcW w:w="7508" w:type="dxa"/>
            <w:shd w:val="clear" w:color="auto" w:fill="FFFFFF" w:themeFill="background1"/>
          </w:tcPr>
          <w:p w14:paraId="093AF289" w14:textId="6CF16F4E" w:rsidR="00D52D8A" w:rsidRDefault="00D52D8A" w:rsidP="00D52D8A">
            <w:r>
              <w:rPr>
                <w:rFonts w:hint="eastAsia"/>
              </w:rPr>
              <w:t>1</w:t>
            </w:r>
            <w:r>
              <w:t xml:space="preserve">. </w:t>
            </w:r>
            <w:r>
              <w:rPr>
                <w:rFonts w:hint="eastAsia"/>
              </w:rPr>
              <w:t>많은</w:t>
            </w:r>
            <w:r>
              <w:t xml:space="preserve"> 알고리즘으로 모델링할 수록 높은 점수 부여</w:t>
            </w:r>
          </w:p>
        </w:tc>
        <w:tc>
          <w:tcPr>
            <w:tcW w:w="2948" w:type="dxa"/>
            <w:shd w:val="clear" w:color="auto" w:fill="FFFFFF" w:themeFill="background1"/>
          </w:tcPr>
          <w:p w14:paraId="357718F5" w14:textId="15F40E47" w:rsidR="00D52D8A" w:rsidRDefault="00D52D8A" w:rsidP="00D52D8A">
            <w:r w:rsidRPr="003B6682">
              <w:rPr>
                <w:rFonts w:hint="eastAsia"/>
              </w:rPr>
              <w:t>D</w:t>
            </w:r>
            <w:r w:rsidRPr="003B6682">
              <w:t>ata Modeling</w:t>
            </w:r>
          </w:p>
        </w:tc>
      </w:tr>
      <w:tr w:rsidR="00D52D8A" w14:paraId="26EC179E" w14:textId="77777777" w:rsidTr="00065B7B">
        <w:tc>
          <w:tcPr>
            <w:tcW w:w="7508" w:type="dxa"/>
            <w:shd w:val="clear" w:color="auto" w:fill="FFFFFF" w:themeFill="background1"/>
          </w:tcPr>
          <w:p w14:paraId="26C57846" w14:textId="31F9CDB7" w:rsidR="00D52D8A" w:rsidRDefault="00D52D8A" w:rsidP="00D52D8A">
            <w:r>
              <w:rPr>
                <w:rFonts w:hint="eastAsia"/>
              </w:rPr>
              <w:t>2</w:t>
            </w:r>
            <w:r>
              <w:t>. score가 높은 순서대로 높은 점수 부여</w:t>
            </w:r>
          </w:p>
        </w:tc>
        <w:tc>
          <w:tcPr>
            <w:tcW w:w="2948" w:type="dxa"/>
            <w:shd w:val="clear" w:color="auto" w:fill="FFFFFF" w:themeFill="background1"/>
          </w:tcPr>
          <w:p w14:paraId="00A3CC95" w14:textId="49EBD9A6" w:rsidR="00D52D8A" w:rsidRDefault="00D52D8A" w:rsidP="00D52D8A">
            <w:r w:rsidRPr="003B6682">
              <w:rPr>
                <w:rFonts w:hint="eastAsia"/>
              </w:rPr>
              <w:t>D</w:t>
            </w:r>
            <w:r w:rsidRPr="003B6682">
              <w:t>ata Modeling</w:t>
            </w:r>
          </w:p>
        </w:tc>
      </w:tr>
      <w:tr w:rsidR="00D52D8A" w14:paraId="2363215F" w14:textId="77777777" w:rsidTr="00065B7B">
        <w:tc>
          <w:tcPr>
            <w:tcW w:w="7508" w:type="dxa"/>
            <w:shd w:val="clear" w:color="auto" w:fill="FFFFFF" w:themeFill="background1"/>
          </w:tcPr>
          <w:p w14:paraId="4A52D7AC" w14:textId="0DF8B137" w:rsidR="00D52D8A" w:rsidRDefault="00D52D8A" w:rsidP="00D52D8A">
            <w:r>
              <w:rPr>
                <w:rFonts w:hint="eastAsia"/>
              </w:rPr>
              <w:t>3</w:t>
            </w:r>
            <w:r>
              <w:t xml:space="preserve">. </w:t>
            </w:r>
            <w:r>
              <w:rPr>
                <w:rFonts w:hint="eastAsia"/>
              </w:rPr>
              <w:t>발표를</w:t>
            </w:r>
            <w:r>
              <w:t xml:space="preserve"> 잘할수록 높은 점수 부여</w:t>
            </w:r>
          </w:p>
        </w:tc>
        <w:tc>
          <w:tcPr>
            <w:tcW w:w="2948" w:type="dxa"/>
            <w:shd w:val="clear" w:color="auto" w:fill="FFFFFF" w:themeFill="background1"/>
          </w:tcPr>
          <w:p w14:paraId="6728CD91" w14:textId="1FF964CF" w:rsidR="00D52D8A" w:rsidRDefault="00D52D8A" w:rsidP="00D52D8A">
            <w:r w:rsidRPr="003B6682">
              <w:rPr>
                <w:rFonts w:hint="eastAsia"/>
              </w:rPr>
              <w:t>D</w:t>
            </w:r>
            <w:r w:rsidRPr="003B6682">
              <w:t>ata Modeling</w:t>
            </w:r>
          </w:p>
        </w:tc>
      </w:tr>
      <w:tr w:rsidR="00D52D8A" w14:paraId="2776A4EA" w14:textId="77777777" w:rsidTr="00065B7B">
        <w:tc>
          <w:tcPr>
            <w:tcW w:w="7508" w:type="dxa"/>
            <w:shd w:val="clear" w:color="auto" w:fill="FFFFFF" w:themeFill="background1"/>
          </w:tcPr>
          <w:p w14:paraId="2D04105B" w14:textId="32AE9ACD" w:rsidR="00D52D8A" w:rsidRDefault="00D52D8A" w:rsidP="00D52D8A">
            <w:r>
              <w:t xml:space="preserve">4. </w:t>
            </w:r>
            <w:r>
              <w:rPr>
                <w:rFonts w:hint="eastAsia"/>
              </w:rPr>
              <w:t>알고리즘에</w:t>
            </w:r>
            <w:r>
              <w:t xml:space="preserve"> 대해서 잘 설명한 순서대로 높은 점수 부여</w:t>
            </w:r>
          </w:p>
        </w:tc>
        <w:tc>
          <w:tcPr>
            <w:tcW w:w="2948" w:type="dxa"/>
            <w:shd w:val="clear" w:color="auto" w:fill="FFFFFF" w:themeFill="background1"/>
          </w:tcPr>
          <w:p w14:paraId="0FF43A8B" w14:textId="4E048E9F" w:rsidR="00D52D8A" w:rsidRDefault="00D52D8A" w:rsidP="00D52D8A">
            <w:r w:rsidRPr="003B6682">
              <w:rPr>
                <w:rFonts w:hint="eastAsia"/>
              </w:rPr>
              <w:t>D</w:t>
            </w:r>
            <w:r w:rsidRPr="003B6682">
              <w:t>ata Modeling</w:t>
            </w:r>
          </w:p>
        </w:tc>
      </w:tr>
    </w:tbl>
    <w:p w14:paraId="1D5A526A" w14:textId="535CB35B" w:rsidR="00FD7FC0" w:rsidRPr="001B29B7" w:rsidRDefault="00824BBB" w:rsidP="001B29B7">
      <w:pPr>
        <w:rPr>
          <w:b/>
          <w:bCs/>
        </w:rPr>
      </w:pPr>
      <w:r w:rsidRPr="001B29B7">
        <w:rPr>
          <w:rFonts w:hint="eastAsia"/>
          <w:b/>
          <w:bCs/>
        </w:rPr>
        <w:t>확인 질문</w:t>
      </w:r>
    </w:p>
    <w:tbl>
      <w:tblPr>
        <w:tblStyle w:val="af5"/>
        <w:tblW w:w="10456" w:type="dxa"/>
        <w:tblLook w:val="04A0" w:firstRow="1" w:lastRow="0" w:firstColumn="1" w:lastColumn="0" w:noHBand="0" w:noVBand="1"/>
      </w:tblPr>
      <w:tblGrid>
        <w:gridCol w:w="1696"/>
        <w:gridCol w:w="6256"/>
        <w:gridCol w:w="2504"/>
      </w:tblGrid>
      <w:tr w:rsidR="00FD7FC0" w14:paraId="149F0894" w14:textId="77777777" w:rsidTr="00824BBB">
        <w:tc>
          <w:tcPr>
            <w:tcW w:w="1696" w:type="dxa"/>
            <w:shd w:val="clear" w:color="auto" w:fill="3494BA" w:themeFill="accent1"/>
          </w:tcPr>
          <w:p w14:paraId="2D187C75" w14:textId="77777777" w:rsidR="00FD7FC0" w:rsidRDefault="00FD7FC0" w:rsidP="00065B7B">
            <w:pPr>
              <w:jc w:val="center"/>
            </w:pPr>
            <w:r>
              <w:rPr>
                <w:rFonts w:hint="eastAsia"/>
              </w:rPr>
              <w:t>분류</w:t>
            </w:r>
          </w:p>
        </w:tc>
        <w:tc>
          <w:tcPr>
            <w:tcW w:w="6256" w:type="dxa"/>
            <w:shd w:val="clear" w:color="auto" w:fill="3494BA" w:themeFill="accent1"/>
          </w:tcPr>
          <w:p w14:paraId="1F6B6714" w14:textId="77777777" w:rsidR="00FD7FC0" w:rsidRDefault="00FD7FC0" w:rsidP="00065B7B">
            <w:pPr>
              <w:jc w:val="center"/>
            </w:pPr>
            <w:r>
              <w:rPr>
                <w:rFonts w:hint="eastAsia"/>
              </w:rPr>
              <w:t>문제</w:t>
            </w:r>
          </w:p>
        </w:tc>
        <w:tc>
          <w:tcPr>
            <w:tcW w:w="2504" w:type="dxa"/>
            <w:shd w:val="clear" w:color="auto" w:fill="3494BA" w:themeFill="accent1"/>
          </w:tcPr>
          <w:p w14:paraId="765E242F" w14:textId="77777777" w:rsidR="00FD7FC0" w:rsidRDefault="00FD7FC0" w:rsidP="00065B7B">
            <w:pPr>
              <w:jc w:val="center"/>
            </w:pPr>
            <w:r>
              <w:rPr>
                <w:rFonts w:hint="eastAsia"/>
              </w:rPr>
              <w:t>정답</w:t>
            </w:r>
          </w:p>
        </w:tc>
      </w:tr>
      <w:tr w:rsidR="00FD7FC0" w14:paraId="57D37FDB" w14:textId="77777777" w:rsidTr="00824BBB">
        <w:tc>
          <w:tcPr>
            <w:tcW w:w="1696" w:type="dxa"/>
            <w:shd w:val="clear" w:color="auto" w:fill="FFFFFF" w:themeFill="background1"/>
          </w:tcPr>
          <w:p w14:paraId="3418BFA7" w14:textId="3FFD90CA" w:rsidR="00FD7FC0" w:rsidRDefault="00FD7FC0" w:rsidP="00FD7FC0">
            <w:r w:rsidRPr="003B6682">
              <w:rPr>
                <w:rFonts w:hint="eastAsia"/>
              </w:rPr>
              <w:t>D</w:t>
            </w:r>
            <w:r w:rsidRPr="003B6682">
              <w:t>ata Modeling</w:t>
            </w:r>
          </w:p>
        </w:tc>
        <w:tc>
          <w:tcPr>
            <w:tcW w:w="6256" w:type="dxa"/>
            <w:shd w:val="clear" w:color="auto" w:fill="FFFFFF" w:themeFill="background1"/>
          </w:tcPr>
          <w:p w14:paraId="347D31C0" w14:textId="30B95837" w:rsidR="00FD7FC0" w:rsidRPr="006D7D64" w:rsidRDefault="00FD7FC0" w:rsidP="00FD7FC0">
            <w:r>
              <w:t>모델의 학습을 위해 data type이 object인 것을 숫자 값으로 변환해 주어야 한다. 어떤 메소드를 어떻게 사용해야 하는지 서술하라.</w:t>
            </w:r>
          </w:p>
        </w:tc>
        <w:tc>
          <w:tcPr>
            <w:tcW w:w="2504" w:type="dxa"/>
            <w:shd w:val="clear" w:color="auto" w:fill="FFFFFF" w:themeFill="background1"/>
          </w:tcPr>
          <w:p w14:paraId="41EA628D" w14:textId="691320DD" w:rsidR="00FD7FC0" w:rsidRDefault="00FD7FC0" w:rsidP="00FD7FC0">
            <w:proofErr w:type="spellStart"/>
            <w:r>
              <w:rPr>
                <w:rFonts w:hint="eastAsia"/>
              </w:rPr>
              <w:t>s</w:t>
            </w:r>
            <w:r>
              <w:t>klearn</w:t>
            </w:r>
            <w:proofErr w:type="spellEnd"/>
            <w:r>
              <w:t xml:space="preserve">의 </w:t>
            </w:r>
            <w:proofErr w:type="spellStart"/>
            <w:r>
              <w:t>labelEncoder</w:t>
            </w:r>
            <w:proofErr w:type="spellEnd"/>
            <w:r>
              <w:t xml:space="preserve">()와 </w:t>
            </w:r>
            <w:proofErr w:type="spellStart"/>
            <w:r>
              <w:t>fit_transform</w:t>
            </w:r>
            <w:proofErr w:type="spellEnd"/>
            <w:r>
              <w:t xml:space="preserve">()을 사용하여 범주형 데이터를 정수형 </w:t>
            </w:r>
            <w:proofErr w:type="spellStart"/>
            <w:r>
              <w:t>유효값으로</w:t>
            </w:r>
            <w:proofErr w:type="spellEnd"/>
            <w:r>
              <w:t xml:space="preserve"> 치환한다.</w:t>
            </w:r>
          </w:p>
        </w:tc>
      </w:tr>
      <w:tr w:rsidR="00FD7FC0" w14:paraId="4B3C5B56" w14:textId="77777777" w:rsidTr="00824BBB">
        <w:tc>
          <w:tcPr>
            <w:tcW w:w="1696" w:type="dxa"/>
            <w:shd w:val="clear" w:color="auto" w:fill="FFFFFF" w:themeFill="background1"/>
          </w:tcPr>
          <w:p w14:paraId="67DCDD15" w14:textId="40699EC5" w:rsidR="00FD7FC0" w:rsidRDefault="00FD7FC0" w:rsidP="00FD7FC0">
            <w:r w:rsidRPr="003B6682">
              <w:rPr>
                <w:rFonts w:hint="eastAsia"/>
              </w:rPr>
              <w:t>D</w:t>
            </w:r>
            <w:r w:rsidRPr="003B6682">
              <w:t>ata Modeling</w:t>
            </w:r>
          </w:p>
        </w:tc>
        <w:tc>
          <w:tcPr>
            <w:tcW w:w="6256" w:type="dxa"/>
            <w:shd w:val="clear" w:color="auto" w:fill="FFFFFF" w:themeFill="background1"/>
          </w:tcPr>
          <w:p w14:paraId="1F1A5762" w14:textId="74EADBBB" w:rsidR="00FD7FC0" w:rsidRPr="006D7D64" w:rsidRDefault="00FD7FC0" w:rsidP="00FD7FC0">
            <w:r>
              <w:t>모델의 정확도를 측정하기 위해 사용하는 메소드는?</w:t>
            </w:r>
          </w:p>
        </w:tc>
        <w:tc>
          <w:tcPr>
            <w:tcW w:w="2504" w:type="dxa"/>
            <w:shd w:val="clear" w:color="auto" w:fill="FFFFFF" w:themeFill="background1"/>
          </w:tcPr>
          <w:p w14:paraId="5096FB87" w14:textId="69CC21CD" w:rsidR="00FD7FC0" w:rsidRDefault="00FD7FC0" w:rsidP="00FD7FC0">
            <w:proofErr w:type="gramStart"/>
            <w:r>
              <w:t>score(</w:t>
            </w:r>
            <w:proofErr w:type="gramEnd"/>
            <w:r>
              <w:t>)</w:t>
            </w:r>
          </w:p>
        </w:tc>
      </w:tr>
    </w:tbl>
    <w:p w14:paraId="59680EB7" w14:textId="7A17C679" w:rsidR="006408D0" w:rsidRDefault="006408D0" w:rsidP="00C87BBC"/>
    <w:p w14:paraId="0867A135" w14:textId="00F49336" w:rsidR="00082F73" w:rsidRDefault="00082F73" w:rsidP="00082F73">
      <w:pPr>
        <w:pStyle w:val="2"/>
      </w:pPr>
      <w:bookmarkStart w:id="25" w:name="_Toc69301033"/>
      <w:r>
        <w:t xml:space="preserve">Mission </w:t>
      </w:r>
      <w:r w:rsidR="005E5516">
        <w:t>2-1</w:t>
      </w:r>
      <w:bookmarkEnd w:id="25"/>
    </w:p>
    <w:p w14:paraId="0AA02508" w14:textId="59656E35" w:rsidR="00082F73" w:rsidRPr="00C75634" w:rsidRDefault="00082F73" w:rsidP="00082F73">
      <w:r>
        <w:rPr>
          <w:rFonts w:hint="eastAsia"/>
        </w:rPr>
        <w:t>C</w:t>
      </w:r>
      <w:r>
        <w:t>T</w:t>
      </w:r>
      <w:r>
        <w:rPr>
          <w:rFonts w:hint="eastAsia"/>
        </w:rPr>
        <w:t xml:space="preserve">이미지를 읽어오고 데이터를 </w:t>
      </w:r>
      <w:r w:rsidR="00FE573D">
        <w:rPr>
          <w:rFonts w:hint="eastAsia"/>
        </w:rPr>
        <w:t>분석한다.</w:t>
      </w:r>
    </w:p>
    <w:p w14:paraId="3CB94EEA" w14:textId="31DDF4B7" w:rsidR="00082F73" w:rsidRDefault="00082F73" w:rsidP="00082F73">
      <w:r>
        <w:t>(01_</w:t>
      </w:r>
      <w:r>
        <w:rPr>
          <w:rFonts w:hint="eastAsia"/>
        </w:rPr>
        <w:t>D</w:t>
      </w:r>
      <w:r>
        <w:t xml:space="preserve">ata Storage </w:t>
      </w:r>
      <w:r>
        <w:sym w:font="Wingdings" w:char="F0E0"/>
      </w:r>
      <w:r>
        <w:t xml:space="preserve">02_Data Analysis </w:t>
      </w:r>
      <w:r w:rsidR="005645A2">
        <w:sym w:font="Wingdings" w:char="F0E0"/>
      </w:r>
      <w:r w:rsidR="005645A2">
        <w:t xml:space="preserve"> 03_</w:t>
      </w:r>
      <w:r w:rsidR="005645A2">
        <w:rPr>
          <w:rFonts w:hint="eastAsia"/>
        </w:rPr>
        <w:t>D</w:t>
      </w:r>
      <w:r w:rsidR="005645A2">
        <w:t xml:space="preserve">ata Split </w:t>
      </w:r>
      <w:r w:rsidR="005645A2">
        <w:sym w:font="Wingdings" w:char="F0E0"/>
      </w:r>
      <w:r w:rsidR="005645A2">
        <w:t xml:space="preserve"> 04_Image Data Generator</w:t>
      </w:r>
      <w:r>
        <w:rPr>
          <w:rFonts w:hint="eastAsia"/>
        </w:rPr>
        <w:t>순으로 미션 진행)</w:t>
      </w:r>
    </w:p>
    <w:p w14:paraId="03A93FF0" w14:textId="77777777" w:rsidR="00824BBB" w:rsidRDefault="00824BBB" w:rsidP="00824BBB">
      <w:pPr>
        <w:rPr>
          <w:b/>
          <w:bCs/>
        </w:rPr>
      </w:pPr>
      <w:r>
        <w:rPr>
          <w:rFonts w:hint="eastAsia"/>
          <w:b/>
          <w:bCs/>
        </w:rPr>
        <w:t>키워드</w:t>
      </w:r>
    </w:p>
    <w:p w14:paraId="0F0696B2" w14:textId="54C3AD46" w:rsidR="00824BBB" w:rsidRDefault="00824BBB" w:rsidP="00824BBB">
      <w:proofErr w:type="spellStart"/>
      <w:r w:rsidRPr="00C32D5D">
        <w:t>numpy</w:t>
      </w:r>
      <w:proofErr w:type="spellEnd"/>
      <w:r w:rsidRPr="00C32D5D">
        <w:t xml:space="preserve"> hist, image to </w:t>
      </w:r>
      <w:proofErr w:type="spellStart"/>
      <w:r w:rsidRPr="00C32D5D">
        <w:t>numpy</w:t>
      </w:r>
      <w:proofErr w:type="spellEnd"/>
      <w:r w:rsidRPr="00C32D5D">
        <w:t xml:space="preserve"> array, </w:t>
      </w:r>
      <w:proofErr w:type="spellStart"/>
      <w:r w:rsidRPr="00C32D5D">
        <w:t>opencv</w:t>
      </w:r>
      <w:proofErr w:type="spellEnd"/>
    </w:p>
    <w:p w14:paraId="71DB4578" w14:textId="09AE70F7" w:rsidR="00884DDD" w:rsidRPr="00092B51" w:rsidRDefault="00884DDD" w:rsidP="00824BBB">
      <w:proofErr w:type="spellStart"/>
      <w:r w:rsidRPr="00884DDD">
        <w:t>ImageDataGenerator</w:t>
      </w:r>
      <w:proofErr w:type="spellEnd"/>
    </w:p>
    <w:p w14:paraId="2B01EB36" w14:textId="20A2BC7E" w:rsidR="00824BBB" w:rsidRDefault="00824BBB" w:rsidP="00082F73">
      <w:proofErr w:type="spellStart"/>
      <w:r w:rsidRPr="00CB0E75">
        <w:t>train_test_split</w:t>
      </w:r>
      <w:proofErr w:type="spellEnd"/>
    </w:p>
    <w:p w14:paraId="144382C1" w14:textId="77777777" w:rsidR="000A27AB" w:rsidRPr="00A25743" w:rsidRDefault="000A27AB" w:rsidP="000A27AB">
      <w:pPr>
        <w:rPr>
          <w:b/>
          <w:bCs/>
        </w:rPr>
      </w:pPr>
      <w:r>
        <w:rPr>
          <w:rFonts w:hint="eastAsia"/>
          <w:b/>
          <w:bCs/>
        </w:rPr>
        <w:t>목표</w:t>
      </w:r>
    </w:p>
    <w:p w14:paraId="7CFBF3E3" w14:textId="45DF1958" w:rsidR="000A27AB" w:rsidRDefault="000A27AB" w:rsidP="000D1AD1">
      <w:pPr>
        <w:pStyle w:val="af4"/>
        <w:numPr>
          <w:ilvl w:val="0"/>
          <w:numId w:val="15"/>
        </w:numPr>
        <w:ind w:leftChars="0"/>
      </w:pPr>
      <w:r>
        <w:t xml:space="preserve">Data Store: </w:t>
      </w:r>
      <w:r w:rsidRPr="006D7D64">
        <w:rPr>
          <w:rFonts w:hint="eastAsia"/>
        </w:rPr>
        <w:t>구글드라이브에</w:t>
      </w:r>
      <w:r w:rsidRPr="006D7D64">
        <w:t xml:space="preserve"> </w:t>
      </w:r>
      <w:r>
        <w:rPr>
          <w:rFonts w:hint="eastAsia"/>
        </w:rPr>
        <w:t>환자 진료 데이터</w:t>
      </w:r>
      <w:r w:rsidRPr="006D7D64">
        <w:t xml:space="preserve">를 저장하고 구글 드라이브를 </w:t>
      </w:r>
      <w:r>
        <w:rPr>
          <w:rFonts w:hint="eastAsia"/>
        </w:rPr>
        <w:t xml:space="preserve">구글 </w:t>
      </w:r>
      <w:r>
        <w:t>Collaboratory</w:t>
      </w:r>
      <w:r w:rsidRPr="006D7D64">
        <w:t xml:space="preserve">에서 사용할 있도록 </w:t>
      </w:r>
      <w:proofErr w:type="spellStart"/>
      <w:r w:rsidRPr="006D7D64">
        <w:t>마운트하라</w:t>
      </w:r>
      <w:proofErr w:type="spellEnd"/>
    </w:p>
    <w:p w14:paraId="1ADC196A" w14:textId="2CB729F6" w:rsidR="00092B51" w:rsidRDefault="00092B51" w:rsidP="000D1AD1">
      <w:pPr>
        <w:pStyle w:val="af4"/>
        <w:numPr>
          <w:ilvl w:val="0"/>
          <w:numId w:val="15"/>
        </w:numPr>
        <w:ind w:leftChars="0"/>
      </w:pPr>
      <w:r>
        <w:rPr>
          <w:rFonts w:hint="eastAsia"/>
        </w:rPr>
        <w:t>D</w:t>
      </w:r>
      <w:r>
        <w:t xml:space="preserve">ata Analysis: </w:t>
      </w:r>
      <w:r w:rsidRPr="00C32D5D">
        <w:rPr>
          <w:rFonts w:hint="eastAsia"/>
        </w:rPr>
        <w:t>데이터들을</w:t>
      </w:r>
      <w:r w:rsidRPr="00C32D5D">
        <w:t xml:space="preserve"> 다양한 그래프로 출력하여 분석한다. 학습을 위해 이미지를 128, 128 크기로 저장한다.</w:t>
      </w:r>
    </w:p>
    <w:p w14:paraId="09830B76" w14:textId="1524B4CF" w:rsidR="000A27AB" w:rsidRDefault="000A27AB" w:rsidP="000D1AD1">
      <w:pPr>
        <w:pStyle w:val="af4"/>
        <w:numPr>
          <w:ilvl w:val="0"/>
          <w:numId w:val="15"/>
        </w:numPr>
        <w:ind w:leftChars="0"/>
      </w:pPr>
      <w:r>
        <w:rPr>
          <w:rFonts w:hint="eastAsia"/>
        </w:rPr>
        <w:t>D</w:t>
      </w:r>
      <w:r>
        <w:t xml:space="preserve">ata </w:t>
      </w:r>
      <w:r>
        <w:rPr>
          <w:rFonts w:hint="eastAsia"/>
        </w:rPr>
        <w:t>S</w:t>
      </w:r>
      <w:r>
        <w:t xml:space="preserve">plit: </w:t>
      </w:r>
      <w:r w:rsidRPr="00CB0E75">
        <w:rPr>
          <w:rFonts w:hint="eastAsia"/>
        </w:rPr>
        <w:t>학습을</w:t>
      </w:r>
      <w:r w:rsidRPr="00CB0E75">
        <w:t xml:space="preserve"> 위해 데이터를 train 80%, validation 10%, test 10%로 나누어라.</w:t>
      </w:r>
    </w:p>
    <w:p w14:paraId="4A6BA8CB" w14:textId="704B5789" w:rsidR="00092B51" w:rsidRDefault="00092B51" w:rsidP="000D1AD1">
      <w:pPr>
        <w:pStyle w:val="af4"/>
        <w:numPr>
          <w:ilvl w:val="0"/>
          <w:numId w:val="15"/>
        </w:numPr>
        <w:ind w:leftChars="0"/>
      </w:pPr>
      <w:r>
        <w:t xml:space="preserve">Image Data Generator: </w:t>
      </w:r>
      <w:r w:rsidRPr="00CB0E75">
        <w:rPr>
          <w:rFonts w:hint="eastAsia"/>
        </w:rPr>
        <w:t>데이터</w:t>
      </w:r>
      <w:r w:rsidRPr="00CB0E75">
        <w:t xml:space="preserve"> 변환으로 추가데이터를 확보한다는 것은 train과 validation 데이터를 가공하여 추가 데이터를 확보한다는 의미이다. test데이터는 가공할 이유가 없으므로 추가데이터 확보는 반드시 데이터를 train과 test로 구분하고 난 뒤에 train에 대해서만 가공한다.</w:t>
      </w:r>
    </w:p>
    <w:tbl>
      <w:tblPr>
        <w:tblStyle w:val="af5"/>
        <w:tblW w:w="0" w:type="auto"/>
        <w:tblLook w:val="04A0" w:firstRow="1" w:lastRow="0" w:firstColumn="1" w:lastColumn="0" w:noHBand="0" w:noVBand="1"/>
      </w:tblPr>
      <w:tblGrid>
        <w:gridCol w:w="7508"/>
        <w:gridCol w:w="2948"/>
      </w:tblGrid>
      <w:tr w:rsidR="00D47751" w14:paraId="2B88169B" w14:textId="77777777" w:rsidTr="00065B7B">
        <w:tc>
          <w:tcPr>
            <w:tcW w:w="7508" w:type="dxa"/>
            <w:shd w:val="clear" w:color="auto" w:fill="7FC0DB" w:themeFill="accent1" w:themeFillTint="99"/>
          </w:tcPr>
          <w:p w14:paraId="1FEFA8B2" w14:textId="701F48BD" w:rsidR="00D47751" w:rsidRDefault="00D47751" w:rsidP="00065B7B">
            <w:pPr>
              <w:jc w:val="center"/>
            </w:pPr>
            <w:r>
              <w:rPr>
                <w:rFonts w:hint="eastAsia"/>
              </w:rPr>
              <w:t>세부 목표</w:t>
            </w:r>
          </w:p>
        </w:tc>
        <w:tc>
          <w:tcPr>
            <w:tcW w:w="2948" w:type="dxa"/>
            <w:shd w:val="clear" w:color="auto" w:fill="7FC0DB" w:themeFill="accent1" w:themeFillTint="99"/>
          </w:tcPr>
          <w:p w14:paraId="48276CDC" w14:textId="77777777" w:rsidR="00D47751" w:rsidRDefault="00D47751" w:rsidP="00065B7B">
            <w:pPr>
              <w:jc w:val="center"/>
            </w:pPr>
            <w:r>
              <w:rPr>
                <w:rFonts w:hint="eastAsia"/>
              </w:rPr>
              <w:t>구분</w:t>
            </w:r>
          </w:p>
        </w:tc>
      </w:tr>
      <w:tr w:rsidR="00D47751" w:rsidRPr="00261BE0" w14:paraId="7B7BD055" w14:textId="77777777" w:rsidTr="00065B7B">
        <w:tc>
          <w:tcPr>
            <w:tcW w:w="7508" w:type="dxa"/>
          </w:tcPr>
          <w:p w14:paraId="1ED7F441" w14:textId="77777777" w:rsidR="00D47751" w:rsidRDefault="00D47751" w:rsidP="00065B7B">
            <w:r>
              <w:rPr>
                <w:rFonts w:hint="eastAsia"/>
              </w:rPr>
              <w:t>1</w:t>
            </w:r>
            <w:r>
              <w:t xml:space="preserve">. </w:t>
            </w:r>
            <w:r w:rsidRPr="006D7D64">
              <w:rPr>
                <w:rFonts w:hint="eastAsia"/>
              </w:rPr>
              <w:t>구글드라이브에</w:t>
            </w:r>
            <w:r w:rsidRPr="006D7D64">
              <w:t xml:space="preserve"> </w:t>
            </w:r>
            <w:r>
              <w:rPr>
                <w:rFonts w:hint="eastAsia"/>
              </w:rPr>
              <w:t>환자 진료 데이터</w:t>
            </w:r>
            <w:r w:rsidRPr="006D7D64">
              <w:t xml:space="preserve">를 저장하고 구글 드라이브를 </w:t>
            </w:r>
            <w:r>
              <w:rPr>
                <w:rFonts w:hint="eastAsia"/>
              </w:rPr>
              <w:t xml:space="preserve">구글 </w:t>
            </w:r>
            <w:r>
              <w:t>Collaboratory</w:t>
            </w:r>
            <w:r w:rsidRPr="006D7D64">
              <w:t xml:space="preserve">에서 사용할 있도록 </w:t>
            </w:r>
            <w:proofErr w:type="spellStart"/>
            <w:r w:rsidRPr="006D7D64">
              <w:t>마운트하라</w:t>
            </w:r>
            <w:proofErr w:type="spellEnd"/>
          </w:p>
        </w:tc>
        <w:tc>
          <w:tcPr>
            <w:tcW w:w="2948" w:type="dxa"/>
          </w:tcPr>
          <w:p w14:paraId="5DC22113" w14:textId="77777777" w:rsidR="00D47751" w:rsidRPr="00261BE0" w:rsidRDefault="00D47751" w:rsidP="00065B7B">
            <w:r>
              <w:rPr>
                <w:rFonts w:hint="eastAsia"/>
              </w:rPr>
              <w:t>D</w:t>
            </w:r>
            <w:r>
              <w:t>ata Store</w:t>
            </w:r>
          </w:p>
        </w:tc>
      </w:tr>
      <w:tr w:rsidR="00D47751" w:rsidRPr="00261BE0" w14:paraId="3D2D4263" w14:textId="77777777" w:rsidTr="00065B7B">
        <w:tc>
          <w:tcPr>
            <w:tcW w:w="7508" w:type="dxa"/>
          </w:tcPr>
          <w:p w14:paraId="57F44570" w14:textId="77777777" w:rsidR="00D47751" w:rsidRDefault="00D47751" w:rsidP="00065B7B">
            <w:r>
              <w:t xml:space="preserve">2. </w:t>
            </w:r>
            <w:r w:rsidRPr="00C32D5D">
              <w:rPr>
                <w:rFonts w:hint="eastAsia"/>
              </w:rPr>
              <w:t>이미지는</w:t>
            </w:r>
            <w:r w:rsidRPr="00C32D5D">
              <w:t xml:space="preserve"> 128, 128 크기로 저장했는가?</w:t>
            </w:r>
          </w:p>
        </w:tc>
        <w:tc>
          <w:tcPr>
            <w:tcW w:w="2948" w:type="dxa"/>
          </w:tcPr>
          <w:p w14:paraId="5118BD91" w14:textId="77777777" w:rsidR="00D47751" w:rsidRPr="00261BE0" w:rsidRDefault="00D47751" w:rsidP="00065B7B">
            <w:r>
              <w:t>Data Analysis</w:t>
            </w:r>
          </w:p>
        </w:tc>
      </w:tr>
      <w:tr w:rsidR="00D47751" w14:paraId="1A4AEC5C" w14:textId="77777777" w:rsidTr="00065B7B">
        <w:tc>
          <w:tcPr>
            <w:tcW w:w="7508" w:type="dxa"/>
          </w:tcPr>
          <w:p w14:paraId="0C589A39" w14:textId="77777777" w:rsidR="00D47751" w:rsidRDefault="00D47751" w:rsidP="00065B7B">
            <w:r>
              <w:t xml:space="preserve">3. </w:t>
            </w:r>
            <w:r w:rsidRPr="00CB0E75">
              <w:rPr>
                <w:rFonts w:hint="eastAsia"/>
              </w:rPr>
              <w:t>학습을</w:t>
            </w:r>
            <w:r w:rsidRPr="00CB0E75">
              <w:t xml:space="preserve"> 위해 데이터를 train 80%, validation 10%, test 10%로 나누어라.</w:t>
            </w:r>
          </w:p>
        </w:tc>
        <w:tc>
          <w:tcPr>
            <w:tcW w:w="2948" w:type="dxa"/>
          </w:tcPr>
          <w:p w14:paraId="3E213068" w14:textId="77777777" w:rsidR="00D47751" w:rsidRDefault="00D47751" w:rsidP="00065B7B">
            <w:r>
              <w:t>Data Split</w:t>
            </w:r>
          </w:p>
        </w:tc>
      </w:tr>
      <w:tr w:rsidR="00D47751" w14:paraId="4D12142D" w14:textId="77777777" w:rsidTr="00065B7B">
        <w:tc>
          <w:tcPr>
            <w:tcW w:w="7508" w:type="dxa"/>
          </w:tcPr>
          <w:p w14:paraId="475A5273" w14:textId="3A841C5A" w:rsidR="00D47751" w:rsidRDefault="00D47751" w:rsidP="00884DDD">
            <w:pPr>
              <w:tabs>
                <w:tab w:val="left" w:pos="5580"/>
              </w:tabs>
            </w:pPr>
            <w:r>
              <w:lastRenderedPageBreak/>
              <w:t xml:space="preserve">4. </w:t>
            </w:r>
            <w:proofErr w:type="spellStart"/>
            <w:r>
              <w:t>I</w:t>
            </w:r>
            <w:r w:rsidRPr="00CB0E75">
              <w:t>mageDataGenerator</w:t>
            </w:r>
            <w:proofErr w:type="spellEnd"/>
            <w:r w:rsidRPr="00CB0E75">
              <w:t>를 사용하여 이미지를 변형하</w:t>
            </w:r>
            <w:r w:rsidR="00884DDD">
              <w:t xml:space="preserve">라. </w:t>
            </w:r>
            <w:r w:rsidR="00884DDD">
              <w:rPr>
                <w:rFonts w:ascii="Segoe UI" w:hAnsi="Segoe UI" w:cs="Segoe UI"/>
                <w:color w:val="C9D1D9"/>
                <w:shd w:val="clear" w:color="auto" w:fill="0D1117"/>
              </w:rPr>
              <w:t>(optional)</w:t>
            </w:r>
          </w:p>
        </w:tc>
        <w:tc>
          <w:tcPr>
            <w:tcW w:w="2948" w:type="dxa"/>
          </w:tcPr>
          <w:p w14:paraId="6F19D520" w14:textId="77777777" w:rsidR="00D47751" w:rsidRDefault="00D47751" w:rsidP="00065B7B">
            <w:r>
              <w:rPr>
                <w:rFonts w:hint="eastAsia"/>
              </w:rPr>
              <w:t>I</w:t>
            </w:r>
            <w:r>
              <w:t>mage Data Generator</w:t>
            </w:r>
          </w:p>
        </w:tc>
      </w:tr>
      <w:tr w:rsidR="00D47751" w14:paraId="0CC37CD1" w14:textId="77777777" w:rsidTr="00065B7B">
        <w:tc>
          <w:tcPr>
            <w:tcW w:w="7508" w:type="dxa"/>
          </w:tcPr>
          <w:p w14:paraId="499CDD63" w14:textId="77777777" w:rsidR="00D47751" w:rsidRDefault="00D47751" w:rsidP="00065B7B">
            <w:r>
              <w:t xml:space="preserve">5. </w:t>
            </w:r>
            <w:r w:rsidRPr="00CB0E75">
              <w:rPr>
                <w:rFonts w:hint="eastAsia"/>
              </w:rPr>
              <w:t>이미지를</w:t>
            </w:r>
            <w:r w:rsidRPr="00CB0E75">
              <w:t xml:space="preserve"> 출력하여 확인하라.</w:t>
            </w:r>
          </w:p>
        </w:tc>
        <w:tc>
          <w:tcPr>
            <w:tcW w:w="2948" w:type="dxa"/>
          </w:tcPr>
          <w:p w14:paraId="21E5ED0B" w14:textId="77777777" w:rsidR="00D47751" w:rsidRDefault="00D47751" w:rsidP="00065B7B">
            <w:r w:rsidRPr="00A24297">
              <w:rPr>
                <w:rFonts w:hint="eastAsia"/>
              </w:rPr>
              <w:t>I</w:t>
            </w:r>
            <w:r w:rsidRPr="00A24297">
              <w:t>mage Data Generator</w:t>
            </w:r>
          </w:p>
        </w:tc>
      </w:tr>
      <w:tr w:rsidR="00D47751" w14:paraId="144B3BF3" w14:textId="77777777" w:rsidTr="00065B7B">
        <w:tc>
          <w:tcPr>
            <w:tcW w:w="7508" w:type="dxa"/>
          </w:tcPr>
          <w:p w14:paraId="42980BC8" w14:textId="77777777" w:rsidR="00D47751" w:rsidRDefault="00D47751" w:rsidP="00065B7B">
            <w:r>
              <w:t xml:space="preserve">6. </w:t>
            </w:r>
            <w:proofErr w:type="spellStart"/>
            <w:r w:rsidRPr="00CB0E75">
              <w:t>ImageDateGenerator</w:t>
            </w:r>
            <w:proofErr w:type="spellEnd"/>
            <w:r w:rsidRPr="00CB0E75">
              <w:t xml:space="preserve">의 인수 rescale, </w:t>
            </w:r>
            <w:proofErr w:type="spellStart"/>
            <w:r w:rsidRPr="00CB0E75">
              <w:t>shear_range</w:t>
            </w:r>
            <w:proofErr w:type="spellEnd"/>
            <w:r w:rsidRPr="00CB0E75">
              <w:t xml:space="preserve">, </w:t>
            </w:r>
            <w:proofErr w:type="spellStart"/>
            <w:r w:rsidRPr="00CB0E75">
              <w:t>rotation_range</w:t>
            </w:r>
            <w:proofErr w:type="spellEnd"/>
            <w:r w:rsidRPr="00CB0E75">
              <w:t xml:space="preserve">, </w:t>
            </w:r>
            <w:proofErr w:type="spellStart"/>
            <w:r w:rsidRPr="00CB0E75">
              <w:t>width_shift_range</w:t>
            </w:r>
            <w:proofErr w:type="spellEnd"/>
            <w:r w:rsidRPr="00CB0E75">
              <w:t xml:space="preserve">, </w:t>
            </w:r>
            <w:proofErr w:type="spellStart"/>
            <w:r w:rsidRPr="00CB0E75">
              <w:t>height_shift_range</w:t>
            </w:r>
            <w:proofErr w:type="spellEnd"/>
            <w:r w:rsidRPr="00CB0E75">
              <w:t xml:space="preserve">, </w:t>
            </w:r>
            <w:proofErr w:type="spellStart"/>
            <w:r w:rsidRPr="00CB0E75">
              <w:t>horizontal_flip</w:t>
            </w:r>
            <w:proofErr w:type="spellEnd"/>
            <w:r w:rsidRPr="00CB0E75">
              <w:t>에 대해서 자세히 공부하고, 발표하라.</w:t>
            </w:r>
          </w:p>
        </w:tc>
        <w:tc>
          <w:tcPr>
            <w:tcW w:w="2948" w:type="dxa"/>
          </w:tcPr>
          <w:p w14:paraId="5E08D7CA" w14:textId="77777777" w:rsidR="00D47751" w:rsidRDefault="00D47751" w:rsidP="00065B7B">
            <w:r w:rsidRPr="00A24297">
              <w:rPr>
                <w:rFonts w:hint="eastAsia"/>
              </w:rPr>
              <w:t>I</w:t>
            </w:r>
            <w:r w:rsidRPr="00A24297">
              <w:t>mage Data Generator</w:t>
            </w:r>
          </w:p>
        </w:tc>
      </w:tr>
    </w:tbl>
    <w:p w14:paraId="156A0933" w14:textId="77777777" w:rsidR="00D47751" w:rsidRPr="00092B51" w:rsidRDefault="00D47751" w:rsidP="00D47751"/>
    <w:p w14:paraId="04CE8B7F" w14:textId="14ACF625" w:rsidR="00652789" w:rsidRPr="00092B51" w:rsidRDefault="00652789" w:rsidP="00092B51">
      <w:pPr>
        <w:rPr>
          <w:b/>
          <w:bCs/>
        </w:rPr>
      </w:pPr>
      <w:r w:rsidRPr="00092B51">
        <w:rPr>
          <w:rFonts w:hint="eastAsia"/>
          <w:b/>
          <w:bCs/>
        </w:rPr>
        <w:t>결과물</w:t>
      </w:r>
    </w:p>
    <w:p w14:paraId="0B48C425" w14:textId="4E2A2F16" w:rsidR="00FB4CD3" w:rsidRDefault="00652789" w:rsidP="000D1AD1">
      <w:pPr>
        <w:pStyle w:val="af4"/>
        <w:numPr>
          <w:ilvl w:val="0"/>
          <w:numId w:val="12"/>
        </w:numPr>
        <w:ind w:leftChars="0"/>
      </w:pPr>
      <w:proofErr w:type="spellStart"/>
      <w:r w:rsidRPr="00CB0E75">
        <w:t>ImageDateGenerator</w:t>
      </w:r>
      <w:proofErr w:type="spellEnd"/>
      <w:r w:rsidRPr="00CB0E75">
        <w:t>의 발표 동영상</w:t>
      </w:r>
    </w:p>
    <w:p w14:paraId="44CEFBF6" w14:textId="77777777" w:rsidR="00092B51" w:rsidRPr="00505008" w:rsidRDefault="00092B51" w:rsidP="00092B51">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092B51" w14:paraId="7048F358" w14:textId="77777777" w:rsidTr="00065B7B">
        <w:tc>
          <w:tcPr>
            <w:tcW w:w="7508" w:type="dxa"/>
            <w:shd w:val="clear" w:color="auto" w:fill="3494BA" w:themeFill="accent1"/>
          </w:tcPr>
          <w:p w14:paraId="6C46E28B" w14:textId="77777777" w:rsidR="00092B51" w:rsidRDefault="00092B51" w:rsidP="00092B51">
            <w:pPr>
              <w:jc w:val="center"/>
            </w:pPr>
            <w:r>
              <w:rPr>
                <w:rFonts w:hint="eastAsia"/>
              </w:rPr>
              <w:t>멘토 평가 항목</w:t>
            </w:r>
          </w:p>
        </w:tc>
        <w:tc>
          <w:tcPr>
            <w:tcW w:w="2948" w:type="dxa"/>
            <w:shd w:val="clear" w:color="auto" w:fill="3494BA" w:themeFill="accent1"/>
          </w:tcPr>
          <w:p w14:paraId="766DE076" w14:textId="77777777" w:rsidR="00092B51" w:rsidRDefault="00092B51" w:rsidP="00092B51">
            <w:pPr>
              <w:jc w:val="center"/>
            </w:pPr>
            <w:r>
              <w:rPr>
                <w:rFonts w:hint="eastAsia"/>
              </w:rPr>
              <w:t>구분</w:t>
            </w:r>
          </w:p>
        </w:tc>
      </w:tr>
      <w:tr w:rsidR="00D47751" w14:paraId="0933F5B1" w14:textId="77777777" w:rsidTr="00065B7B">
        <w:tc>
          <w:tcPr>
            <w:tcW w:w="7508" w:type="dxa"/>
            <w:shd w:val="clear" w:color="auto" w:fill="FFFFFF" w:themeFill="background1"/>
          </w:tcPr>
          <w:p w14:paraId="39AC6723" w14:textId="4C6FABE6" w:rsidR="00D47751" w:rsidRDefault="00D47751" w:rsidP="00D47751">
            <w:r>
              <w:t xml:space="preserve">1. </w:t>
            </w:r>
            <w:r w:rsidRPr="00E55698">
              <w:t xml:space="preserve">try except의 사용으로 데이터 </w:t>
            </w:r>
            <w:proofErr w:type="spellStart"/>
            <w:r w:rsidRPr="00E55698">
              <w:t>엑세스</w:t>
            </w:r>
            <w:proofErr w:type="spellEnd"/>
            <w:r w:rsidRPr="00E55698">
              <w:t xml:space="preserve"> 에러에 대처했는가?</w:t>
            </w:r>
          </w:p>
        </w:tc>
        <w:tc>
          <w:tcPr>
            <w:tcW w:w="2948" w:type="dxa"/>
            <w:shd w:val="clear" w:color="auto" w:fill="FFFFFF" w:themeFill="background1"/>
          </w:tcPr>
          <w:p w14:paraId="25FD8069" w14:textId="02EFD7C4" w:rsidR="00D47751" w:rsidRDefault="00D47751" w:rsidP="00D47751">
            <w:r>
              <w:rPr>
                <w:rFonts w:hint="eastAsia"/>
              </w:rPr>
              <w:t>D</w:t>
            </w:r>
            <w:r>
              <w:t>ata Store</w:t>
            </w:r>
          </w:p>
        </w:tc>
      </w:tr>
      <w:tr w:rsidR="00D47751" w14:paraId="1BD19E8C" w14:textId="77777777" w:rsidTr="00065B7B">
        <w:tc>
          <w:tcPr>
            <w:tcW w:w="7508" w:type="dxa"/>
            <w:shd w:val="clear" w:color="auto" w:fill="FFFFFF" w:themeFill="background1"/>
          </w:tcPr>
          <w:p w14:paraId="09EE8DA4" w14:textId="0BA33FD7" w:rsidR="00D47751" w:rsidRDefault="00D47751" w:rsidP="00D47751">
            <w:r>
              <w:t xml:space="preserve">2. </w:t>
            </w:r>
            <w:r w:rsidRPr="00E55698">
              <w:rPr>
                <w:rFonts w:hint="eastAsia"/>
              </w:rPr>
              <w:t>구글드라이브에</w:t>
            </w:r>
            <w:r w:rsidRPr="00E55698">
              <w:t xml:space="preserve"> 저장했는가?</w:t>
            </w:r>
          </w:p>
        </w:tc>
        <w:tc>
          <w:tcPr>
            <w:tcW w:w="2948" w:type="dxa"/>
            <w:shd w:val="clear" w:color="auto" w:fill="FFFFFF" w:themeFill="background1"/>
          </w:tcPr>
          <w:p w14:paraId="1FBC7498" w14:textId="22C266A6" w:rsidR="00D47751" w:rsidRPr="00121526" w:rsidRDefault="00D47751" w:rsidP="00D47751">
            <w:r>
              <w:rPr>
                <w:rFonts w:hint="eastAsia"/>
              </w:rPr>
              <w:t>D</w:t>
            </w:r>
            <w:r>
              <w:t>ata Store</w:t>
            </w:r>
          </w:p>
        </w:tc>
      </w:tr>
      <w:tr w:rsidR="00D47751" w14:paraId="381B920F" w14:textId="77777777" w:rsidTr="00065B7B">
        <w:tc>
          <w:tcPr>
            <w:tcW w:w="7508" w:type="dxa"/>
            <w:shd w:val="clear" w:color="auto" w:fill="FFFFFF" w:themeFill="background1"/>
          </w:tcPr>
          <w:p w14:paraId="410FD899" w14:textId="50592C8A" w:rsidR="00D47751" w:rsidRDefault="00D47751" w:rsidP="00D47751">
            <w:r>
              <w:t xml:space="preserve">3. </w:t>
            </w:r>
            <w:r w:rsidRPr="00C32D5D">
              <w:rPr>
                <w:rFonts w:hint="eastAsia"/>
              </w:rPr>
              <w:t>그래프를</w:t>
            </w:r>
            <w:r w:rsidRPr="00C32D5D">
              <w:t xml:space="preserve"> 많이 만들어서 데이터 분석을 많이 할수록 높은 점수 부여</w:t>
            </w:r>
          </w:p>
        </w:tc>
        <w:tc>
          <w:tcPr>
            <w:tcW w:w="2948" w:type="dxa"/>
            <w:shd w:val="clear" w:color="auto" w:fill="FFFFFF" w:themeFill="background1"/>
          </w:tcPr>
          <w:p w14:paraId="17F549C4" w14:textId="5CEC89B9" w:rsidR="00D47751" w:rsidRPr="00121526" w:rsidRDefault="00D47751" w:rsidP="00D47751">
            <w:r w:rsidRPr="00121526">
              <w:t>Data Analysis</w:t>
            </w:r>
          </w:p>
        </w:tc>
      </w:tr>
      <w:tr w:rsidR="00D47751" w14:paraId="16978222" w14:textId="77777777" w:rsidTr="00065B7B">
        <w:tc>
          <w:tcPr>
            <w:tcW w:w="7508" w:type="dxa"/>
            <w:shd w:val="clear" w:color="auto" w:fill="FFFFFF" w:themeFill="background1"/>
          </w:tcPr>
          <w:p w14:paraId="29654DF6" w14:textId="31B5A470" w:rsidR="00D47751" w:rsidRDefault="00D47751" w:rsidP="00D47751">
            <w:r>
              <w:t xml:space="preserve">4. </w:t>
            </w:r>
            <w:r w:rsidRPr="00C32D5D">
              <w:rPr>
                <w:rFonts w:hint="eastAsia"/>
              </w:rPr>
              <w:t>이미지는</w:t>
            </w:r>
            <w:r w:rsidRPr="00C32D5D">
              <w:t xml:space="preserve"> 128, 128 크기로 저장했는가?</w:t>
            </w:r>
          </w:p>
        </w:tc>
        <w:tc>
          <w:tcPr>
            <w:tcW w:w="2948" w:type="dxa"/>
            <w:shd w:val="clear" w:color="auto" w:fill="FFFFFF" w:themeFill="background1"/>
          </w:tcPr>
          <w:p w14:paraId="2E6C94DC" w14:textId="14CAC99B" w:rsidR="00D47751" w:rsidRDefault="00D47751" w:rsidP="00D47751">
            <w:r w:rsidRPr="00121526">
              <w:t>Data Analysis</w:t>
            </w:r>
          </w:p>
        </w:tc>
      </w:tr>
      <w:tr w:rsidR="00D47751" w14:paraId="45616FD2" w14:textId="77777777" w:rsidTr="00065B7B">
        <w:tc>
          <w:tcPr>
            <w:tcW w:w="7508" w:type="dxa"/>
            <w:shd w:val="clear" w:color="auto" w:fill="FFFFFF" w:themeFill="background1"/>
          </w:tcPr>
          <w:p w14:paraId="289A9D39" w14:textId="577D77E8" w:rsidR="00D47751" w:rsidRDefault="00D47751" w:rsidP="00D47751">
            <w:r>
              <w:t xml:space="preserve">5. </w:t>
            </w:r>
            <w:r w:rsidRPr="00CB0E75">
              <w:rPr>
                <w:rFonts w:hint="eastAsia"/>
              </w:rPr>
              <w:t>데이터를</w:t>
            </w:r>
            <w:r w:rsidRPr="00CB0E75">
              <w:t xml:space="preserve"> train, validation, test로 나누었는가? (</w:t>
            </w:r>
            <w:proofErr w:type="spellStart"/>
            <w:r w:rsidRPr="00CB0E75">
              <w:t>train_test_split</w:t>
            </w:r>
            <w:proofErr w:type="spellEnd"/>
            <w:r w:rsidRPr="00CB0E75">
              <w:t xml:space="preserve">을 사용하지 </w:t>
            </w:r>
            <w:proofErr w:type="spellStart"/>
            <w:r w:rsidRPr="00CB0E75">
              <w:t>않았어도</w:t>
            </w:r>
            <w:proofErr w:type="spellEnd"/>
            <w:r w:rsidRPr="00CB0E75">
              <w:t xml:space="preserve"> 감점 요소가 아님)</w:t>
            </w:r>
          </w:p>
        </w:tc>
        <w:tc>
          <w:tcPr>
            <w:tcW w:w="2948" w:type="dxa"/>
            <w:shd w:val="clear" w:color="auto" w:fill="FFFFFF" w:themeFill="background1"/>
          </w:tcPr>
          <w:p w14:paraId="4E8E550B" w14:textId="361CD902" w:rsidR="00D47751" w:rsidRDefault="00D47751" w:rsidP="00D47751">
            <w:r w:rsidRPr="00C56831">
              <w:t>Data Split</w:t>
            </w:r>
          </w:p>
        </w:tc>
      </w:tr>
      <w:tr w:rsidR="00D47751" w14:paraId="6D0E4194" w14:textId="77777777" w:rsidTr="00065B7B">
        <w:tc>
          <w:tcPr>
            <w:tcW w:w="7508" w:type="dxa"/>
            <w:shd w:val="clear" w:color="auto" w:fill="FFFFFF" w:themeFill="background1"/>
          </w:tcPr>
          <w:p w14:paraId="52F80869" w14:textId="27DECF8E" w:rsidR="00D47751" w:rsidRDefault="00D47751" w:rsidP="00D47751">
            <w:r>
              <w:t xml:space="preserve">6. </w:t>
            </w:r>
            <w:proofErr w:type="spellStart"/>
            <w:r w:rsidRPr="00CB0E75">
              <w:t>ImageDateGenerator</w:t>
            </w:r>
            <w:proofErr w:type="spellEnd"/>
            <w:r w:rsidRPr="00CB0E75">
              <w:t>를 사용하였는가?</w:t>
            </w:r>
          </w:p>
        </w:tc>
        <w:tc>
          <w:tcPr>
            <w:tcW w:w="2948" w:type="dxa"/>
            <w:shd w:val="clear" w:color="auto" w:fill="FFFFFF" w:themeFill="background1"/>
          </w:tcPr>
          <w:p w14:paraId="10677C0A" w14:textId="555C1ECF" w:rsidR="00D47751" w:rsidRPr="00505008" w:rsidRDefault="00D47751" w:rsidP="00D47751">
            <w:r w:rsidRPr="006E4E88">
              <w:t>Image Data Generator</w:t>
            </w:r>
          </w:p>
        </w:tc>
      </w:tr>
      <w:tr w:rsidR="00D47751" w14:paraId="3EDC45A0" w14:textId="77777777" w:rsidTr="00065B7B">
        <w:tc>
          <w:tcPr>
            <w:tcW w:w="7508" w:type="dxa"/>
            <w:shd w:val="clear" w:color="auto" w:fill="FFFFFF" w:themeFill="background1"/>
          </w:tcPr>
          <w:p w14:paraId="53936C53" w14:textId="4526EB87" w:rsidR="00D47751" w:rsidRDefault="00D47751" w:rsidP="00D47751">
            <w:r>
              <w:t xml:space="preserve">7. </w:t>
            </w:r>
            <w:r w:rsidRPr="00CB0E75">
              <w:rPr>
                <w:rFonts w:hint="eastAsia"/>
              </w:rPr>
              <w:t>발표를</w:t>
            </w:r>
            <w:r w:rsidRPr="00CB0E75">
              <w:t xml:space="preserve"> 잘할 수록 높은 점수 부여</w:t>
            </w:r>
          </w:p>
        </w:tc>
        <w:tc>
          <w:tcPr>
            <w:tcW w:w="2948" w:type="dxa"/>
            <w:shd w:val="clear" w:color="auto" w:fill="FFFFFF" w:themeFill="background1"/>
          </w:tcPr>
          <w:p w14:paraId="59AF8DB5" w14:textId="6AB97274" w:rsidR="00D47751" w:rsidRPr="00505008" w:rsidRDefault="00D47751" w:rsidP="00D47751">
            <w:r w:rsidRPr="006E4E88">
              <w:t>Image Data Generator</w:t>
            </w:r>
          </w:p>
        </w:tc>
      </w:tr>
    </w:tbl>
    <w:p w14:paraId="37BED9AE" w14:textId="72578272" w:rsidR="00D331C0" w:rsidRDefault="00D331C0" w:rsidP="005C4DD6"/>
    <w:p w14:paraId="4CF325BB" w14:textId="5DB9E50C" w:rsidR="00824BBB" w:rsidRPr="00DD17C0" w:rsidRDefault="00824BBB" w:rsidP="00824BBB">
      <w:pPr>
        <w:rPr>
          <w:b/>
          <w:bCs/>
        </w:rPr>
      </w:pPr>
      <w:r>
        <w:rPr>
          <w:rFonts w:hint="eastAsia"/>
          <w:b/>
          <w:bCs/>
        </w:rPr>
        <w:t>확인 질문</w:t>
      </w:r>
    </w:p>
    <w:tbl>
      <w:tblPr>
        <w:tblStyle w:val="af5"/>
        <w:tblW w:w="10456" w:type="dxa"/>
        <w:tblLook w:val="04A0" w:firstRow="1" w:lastRow="0" w:firstColumn="1" w:lastColumn="0" w:noHBand="0" w:noVBand="1"/>
      </w:tblPr>
      <w:tblGrid>
        <w:gridCol w:w="1555"/>
        <w:gridCol w:w="6397"/>
        <w:gridCol w:w="2504"/>
      </w:tblGrid>
      <w:tr w:rsidR="00824BBB" w14:paraId="5A9FA0AA" w14:textId="77777777" w:rsidTr="00824BBB">
        <w:tc>
          <w:tcPr>
            <w:tcW w:w="1555" w:type="dxa"/>
            <w:shd w:val="clear" w:color="auto" w:fill="3494BA" w:themeFill="accent1"/>
          </w:tcPr>
          <w:p w14:paraId="26FB4B4E" w14:textId="77777777" w:rsidR="00824BBB" w:rsidRDefault="00824BBB" w:rsidP="00065B7B">
            <w:pPr>
              <w:jc w:val="center"/>
            </w:pPr>
            <w:r>
              <w:rPr>
                <w:rFonts w:hint="eastAsia"/>
              </w:rPr>
              <w:t>분류</w:t>
            </w:r>
          </w:p>
        </w:tc>
        <w:tc>
          <w:tcPr>
            <w:tcW w:w="6397" w:type="dxa"/>
            <w:shd w:val="clear" w:color="auto" w:fill="3494BA" w:themeFill="accent1"/>
          </w:tcPr>
          <w:p w14:paraId="1184B70C" w14:textId="77777777" w:rsidR="00824BBB" w:rsidRDefault="00824BBB" w:rsidP="00065B7B">
            <w:pPr>
              <w:jc w:val="center"/>
            </w:pPr>
            <w:r>
              <w:rPr>
                <w:rFonts w:hint="eastAsia"/>
              </w:rPr>
              <w:t>문제</w:t>
            </w:r>
          </w:p>
        </w:tc>
        <w:tc>
          <w:tcPr>
            <w:tcW w:w="2504" w:type="dxa"/>
            <w:shd w:val="clear" w:color="auto" w:fill="3494BA" w:themeFill="accent1"/>
          </w:tcPr>
          <w:p w14:paraId="2B6EF451" w14:textId="77777777" w:rsidR="00824BBB" w:rsidRDefault="00824BBB" w:rsidP="00065B7B">
            <w:pPr>
              <w:jc w:val="center"/>
            </w:pPr>
            <w:r>
              <w:rPr>
                <w:rFonts w:hint="eastAsia"/>
              </w:rPr>
              <w:t>정답</w:t>
            </w:r>
          </w:p>
        </w:tc>
      </w:tr>
      <w:tr w:rsidR="00824BBB" w14:paraId="4C029843" w14:textId="77777777" w:rsidTr="00824BBB">
        <w:tc>
          <w:tcPr>
            <w:tcW w:w="1555" w:type="dxa"/>
            <w:shd w:val="clear" w:color="auto" w:fill="FFFFFF" w:themeFill="background1"/>
          </w:tcPr>
          <w:p w14:paraId="38E38069" w14:textId="392F767D" w:rsidR="00824BBB" w:rsidRDefault="00824BBB" w:rsidP="00065B7B">
            <w:r w:rsidRPr="00121526">
              <w:t>Data Analysis</w:t>
            </w:r>
          </w:p>
        </w:tc>
        <w:tc>
          <w:tcPr>
            <w:tcW w:w="6397" w:type="dxa"/>
            <w:shd w:val="clear" w:color="auto" w:fill="FFFFFF" w:themeFill="background1"/>
          </w:tcPr>
          <w:p w14:paraId="0AC21025" w14:textId="45C72755" w:rsidR="00824BBB" w:rsidRPr="006D7D64" w:rsidRDefault="00824BBB" w:rsidP="00065B7B">
            <w:r w:rsidRPr="00C32D5D">
              <w:rPr>
                <w:rFonts w:hint="eastAsia"/>
              </w:rPr>
              <w:t>이미지를</w:t>
            </w:r>
            <w:r w:rsidRPr="00C32D5D">
              <w:t xml:space="preserve"> </w:t>
            </w:r>
            <w:proofErr w:type="spellStart"/>
            <w:r w:rsidRPr="00C32D5D">
              <w:t>pyplot</w:t>
            </w:r>
            <w:proofErr w:type="spellEnd"/>
            <w:r w:rsidRPr="00C32D5D">
              <w:t>에서 출력하기 위해서 사용하는 메소드는?</w:t>
            </w:r>
          </w:p>
        </w:tc>
        <w:tc>
          <w:tcPr>
            <w:tcW w:w="2504" w:type="dxa"/>
            <w:shd w:val="clear" w:color="auto" w:fill="FFFFFF" w:themeFill="background1"/>
          </w:tcPr>
          <w:p w14:paraId="51F2004E" w14:textId="38AA215E" w:rsidR="00824BBB" w:rsidRDefault="00824BBB" w:rsidP="00065B7B">
            <w:proofErr w:type="spellStart"/>
            <w:proofErr w:type="gramStart"/>
            <w:r>
              <w:rPr>
                <w:rFonts w:hint="eastAsia"/>
              </w:rPr>
              <w:t>i</w:t>
            </w:r>
            <w:r w:rsidRPr="00C32D5D">
              <w:t>mshow</w:t>
            </w:r>
            <w:proofErr w:type="spellEnd"/>
            <w:r w:rsidRPr="00C32D5D">
              <w:t>(</w:t>
            </w:r>
            <w:proofErr w:type="gramEnd"/>
            <w:r w:rsidRPr="00C32D5D">
              <w:t>)</w:t>
            </w:r>
          </w:p>
        </w:tc>
      </w:tr>
      <w:tr w:rsidR="00824BBB" w14:paraId="263D61CF" w14:textId="77777777" w:rsidTr="00824BBB">
        <w:tc>
          <w:tcPr>
            <w:tcW w:w="1555" w:type="dxa"/>
            <w:shd w:val="clear" w:color="auto" w:fill="FFFFFF" w:themeFill="background1"/>
          </w:tcPr>
          <w:p w14:paraId="1A9819B5" w14:textId="66443035" w:rsidR="00824BBB" w:rsidRDefault="00824BBB" w:rsidP="00065B7B">
            <w:r w:rsidRPr="00C56831">
              <w:t>Data Split</w:t>
            </w:r>
          </w:p>
        </w:tc>
        <w:tc>
          <w:tcPr>
            <w:tcW w:w="6397" w:type="dxa"/>
            <w:shd w:val="clear" w:color="auto" w:fill="FFFFFF" w:themeFill="background1"/>
          </w:tcPr>
          <w:p w14:paraId="581F06A6" w14:textId="1BEB666B" w:rsidR="00824BBB" w:rsidRPr="006D7D64" w:rsidRDefault="00824BBB" w:rsidP="00065B7B">
            <w:r w:rsidRPr="00CB0E75">
              <w:rPr>
                <w:rFonts w:hint="eastAsia"/>
              </w:rPr>
              <w:t>퀴즈</w:t>
            </w:r>
            <w:r w:rsidRPr="00CB0E75">
              <w:t xml:space="preserve">1: </w:t>
            </w:r>
            <w:proofErr w:type="spellStart"/>
            <w:r w:rsidRPr="00CB0E75">
              <w:t>train_test_split</w:t>
            </w:r>
            <w:proofErr w:type="spellEnd"/>
            <w:r w:rsidRPr="00CB0E75">
              <w:t>을 사용할 때, 실행 시 마다 같은 학습 데이터를 얻고 싶다. 어떤 인자 값을 어떻게 해야 하는가?</w:t>
            </w:r>
          </w:p>
        </w:tc>
        <w:tc>
          <w:tcPr>
            <w:tcW w:w="2504" w:type="dxa"/>
            <w:shd w:val="clear" w:color="auto" w:fill="FFFFFF" w:themeFill="background1"/>
          </w:tcPr>
          <w:p w14:paraId="394EFC9A" w14:textId="29F57BBF" w:rsidR="00824BBB" w:rsidRDefault="00824BBB" w:rsidP="00065B7B">
            <w:proofErr w:type="spellStart"/>
            <w:r w:rsidRPr="00CB0E75">
              <w:t>random_state</w:t>
            </w:r>
            <w:proofErr w:type="spellEnd"/>
            <w:r w:rsidRPr="00CB0E75">
              <w:t xml:space="preserve">에 임의의 값을 넣어준다. </w:t>
            </w:r>
            <w:proofErr w:type="spellStart"/>
            <w:r w:rsidRPr="00CB0E75">
              <w:t>시드를</w:t>
            </w:r>
            <w:proofErr w:type="spellEnd"/>
            <w:r w:rsidRPr="00CB0E75">
              <w:t xml:space="preserve"> 고정하기 때문에 </w:t>
            </w:r>
            <w:proofErr w:type="spellStart"/>
            <w:r w:rsidRPr="00CB0E75">
              <w:t>실생</w:t>
            </w:r>
            <w:proofErr w:type="spellEnd"/>
            <w:r w:rsidRPr="00CB0E75">
              <w:t xml:space="preserve"> 시마다 같은 학습 데이터를 얻는다.</w:t>
            </w:r>
          </w:p>
        </w:tc>
      </w:tr>
    </w:tbl>
    <w:p w14:paraId="798C905F" w14:textId="0E1267A4" w:rsidR="005C4DD6" w:rsidRDefault="005C4DD6" w:rsidP="005C4DD6"/>
    <w:p w14:paraId="6F9B6030" w14:textId="49F62FB2" w:rsidR="00CB0E75" w:rsidRDefault="005C4DD6" w:rsidP="005C4DD6">
      <w:pPr>
        <w:pStyle w:val="2"/>
      </w:pPr>
      <w:bookmarkStart w:id="26" w:name="_Toc69301034"/>
      <w:r>
        <w:rPr>
          <w:rFonts w:hint="eastAsia"/>
        </w:rPr>
        <w:t>M</w:t>
      </w:r>
      <w:r>
        <w:t xml:space="preserve">ission </w:t>
      </w:r>
      <w:r w:rsidR="005E5516">
        <w:t>2-2</w:t>
      </w:r>
      <w:bookmarkEnd w:id="26"/>
    </w:p>
    <w:p w14:paraId="465F787F" w14:textId="0D099A19" w:rsidR="00330CA2" w:rsidRDefault="00330CA2" w:rsidP="00330CA2">
      <w:r>
        <w:rPr>
          <w:rFonts w:hint="eastAsia"/>
        </w:rPr>
        <w:t>분석한</w:t>
      </w:r>
      <w:r>
        <w:t xml:space="preserve"> </w:t>
      </w:r>
      <w:r>
        <w:rPr>
          <w:rFonts w:hint="eastAsia"/>
        </w:rPr>
        <w:t xml:space="preserve">뇌 </w:t>
      </w:r>
      <w:r>
        <w:t xml:space="preserve">CT </w:t>
      </w:r>
      <w:r>
        <w:rPr>
          <w:rFonts w:hint="eastAsia"/>
        </w:rPr>
        <w:t>이미지를 기반으로 C</w:t>
      </w:r>
      <w:r>
        <w:t xml:space="preserve">NN </w:t>
      </w:r>
      <w:r>
        <w:rPr>
          <w:rFonts w:hint="eastAsia"/>
        </w:rPr>
        <w:t>모델을 개발</w:t>
      </w:r>
      <w:r w:rsidR="004538AA">
        <w:rPr>
          <w:rFonts w:hint="eastAsia"/>
        </w:rPr>
        <w:t>한 후 평가한다.</w:t>
      </w:r>
    </w:p>
    <w:p w14:paraId="29921CDC" w14:textId="77777777" w:rsidR="00824BBB" w:rsidRDefault="00824BBB" w:rsidP="00824BBB">
      <w:pPr>
        <w:rPr>
          <w:b/>
          <w:bCs/>
        </w:rPr>
      </w:pPr>
      <w:r>
        <w:rPr>
          <w:rFonts w:hint="eastAsia"/>
          <w:b/>
          <w:bCs/>
        </w:rPr>
        <w:t>키워드</w:t>
      </w:r>
    </w:p>
    <w:p w14:paraId="3B5369B6" w14:textId="4EB517B3" w:rsidR="009A3F2D" w:rsidRDefault="00824BBB" w:rsidP="00330CA2">
      <w:r w:rsidRPr="005C4DD6">
        <w:t>CNN 기초</w:t>
      </w:r>
    </w:p>
    <w:p w14:paraId="047D337D" w14:textId="77777777" w:rsidR="00824BBB" w:rsidRPr="00A25743" w:rsidRDefault="00824BBB" w:rsidP="00824BBB">
      <w:pPr>
        <w:rPr>
          <w:b/>
          <w:bCs/>
        </w:rPr>
      </w:pPr>
      <w:r>
        <w:rPr>
          <w:rFonts w:hint="eastAsia"/>
          <w:b/>
          <w:bCs/>
        </w:rPr>
        <w:t>목표</w:t>
      </w:r>
    </w:p>
    <w:p w14:paraId="7C1D5BA3" w14:textId="77777777" w:rsidR="00824BBB" w:rsidRDefault="00824BBB" w:rsidP="000D1AD1">
      <w:pPr>
        <w:pStyle w:val="af4"/>
        <w:numPr>
          <w:ilvl w:val="0"/>
          <w:numId w:val="17"/>
        </w:numPr>
        <w:ind w:leftChars="0"/>
      </w:pPr>
      <w:r>
        <w:rPr>
          <w:rFonts w:hint="eastAsia"/>
        </w:rPr>
        <w:t>C</w:t>
      </w:r>
      <w:r>
        <w:t>NN Modeling: CNN</w:t>
      </w:r>
      <w:r>
        <w:rPr>
          <w:rFonts w:hint="eastAsia"/>
        </w:rPr>
        <w:t xml:space="preserve"> 기초를 공부한다.</w:t>
      </w:r>
      <w:r>
        <w:t xml:space="preserve"> </w:t>
      </w:r>
      <w:r>
        <w:rPr>
          <w:rFonts w:hint="eastAsia"/>
        </w:rPr>
        <w:t xml:space="preserve">구현 중심으로 코드를 공부할 것 </w:t>
      </w:r>
    </w:p>
    <w:p w14:paraId="15E4153B" w14:textId="217E616C" w:rsidR="00824BBB" w:rsidRDefault="00824BBB" w:rsidP="000D1AD1">
      <w:pPr>
        <w:pStyle w:val="af4"/>
        <w:numPr>
          <w:ilvl w:val="0"/>
          <w:numId w:val="17"/>
        </w:numPr>
        <w:ind w:leftChars="0"/>
      </w:pPr>
      <w:r>
        <w:rPr>
          <w:rFonts w:hint="eastAsia"/>
        </w:rPr>
        <w:lastRenderedPageBreak/>
        <w:t>E</w:t>
      </w:r>
      <w:r>
        <w:t xml:space="preserve">stimation: </w:t>
      </w:r>
      <w:r w:rsidRPr="005C4DD6">
        <w:t>train, validation, test의 accuracy를 구하고 history를 이용하여 모델의 accuracy와 loss에 대한 그래프를 그리고 평가하라.</w:t>
      </w:r>
    </w:p>
    <w:tbl>
      <w:tblPr>
        <w:tblStyle w:val="af5"/>
        <w:tblW w:w="0" w:type="auto"/>
        <w:tblLook w:val="04A0" w:firstRow="1" w:lastRow="0" w:firstColumn="1" w:lastColumn="0" w:noHBand="0" w:noVBand="1"/>
      </w:tblPr>
      <w:tblGrid>
        <w:gridCol w:w="7508"/>
        <w:gridCol w:w="2948"/>
      </w:tblGrid>
      <w:tr w:rsidR="000D3863" w14:paraId="07EFBCCD" w14:textId="77777777" w:rsidTr="00065B7B">
        <w:tc>
          <w:tcPr>
            <w:tcW w:w="7508" w:type="dxa"/>
            <w:shd w:val="clear" w:color="auto" w:fill="7FC0DB" w:themeFill="accent1" w:themeFillTint="99"/>
          </w:tcPr>
          <w:p w14:paraId="61B78BEA" w14:textId="63722784" w:rsidR="000D3863" w:rsidRDefault="000D3863" w:rsidP="00065B7B">
            <w:pPr>
              <w:jc w:val="center"/>
            </w:pPr>
            <w:r>
              <w:rPr>
                <w:rFonts w:hint="eastAsia"/>
              </w:rPr>
              <w:t>세부 목표</w:t>
            </w:r>
          </w:p>
        </w:tc>
        <w:tc>
          <w:tcPr>
            <w:tcW w:w="2948" w:type="dxa"/>
            <w:shd w:val="clear" w:color="auto" w:fill="7FC0DB" w:themeFill="accent1" w:themeFillTint="99"/>
          </w:tcPr>
          <w:p w14:paraId="597F6919" w14:textId="77777777" w:rsidR="000D3863" w:rsidRDefault="000D3863" w:rsidP="00065B7B">
            <w:pPr>
              <w:jc w:val="center"/>
            </w:pPr>
            <w:r>
              <w:rPr>
                <w:rFonts w:hint="eastAsia"/>
              </w:rPr>
              <w:t>구분</w:t>
            </w:r>
          </w:p>
        </w:tc>
      </w:tr>
      <w:tr w:rsidR="000D3863" w:rsidRPr="00261BE0" w14:paraId="32479E2B" w14:textId="77777777" w:rsidTr="00065B7B">
        <w:tc>
          <w:tcPr>
            <w:tcW w:w="7508" w:type="dxa"/>
          </w:tcPr>
          <w:p w14:paraId="132ABA59" w14:textId="01BE2637" w:rsidR="000D3863" w:rsidRDefault="000D3863" w:rsidP="00065B7B">
            <w:r>
              <w:rPr>
                <w:rFonts w:hint="eastAsia"/>
              </w:rPr>
              <w:t>1</w:t>
            </w:r>
            <w:r>
              <w:t xml:space="preserve">. </w:t>
            </w:r>
            <w:r w:rsidRPr="005C4DD6">
              <w:t>CNN으로 모델을 만들어라. 여러 개의 Conv Layer를 사용해 보고 최적의 모델링을 하라.</w:t>
            </w:r>
            <w:r w:rsidR="00884DDD">
              <w:t xml:space="preserve"> </w:t>
            </w:r>
            <w:r w:rsidR="00884DDD">
              <w:rPr>
                <w:rFonts w:ascii="Segoe UI" w:hAnsi="Segoe UI" w:cs="Segoe UI"/>
                <w:color w:val="C9D1D9"/>
                <w:shd w:val="clear" w:color="auto" w:fill="0D1117"/>
              </w:rPr>
              <w:t>(optional)</w:t>
            </w:r>
          </w:p>
        </w:tc>
        <w:tc>
          <w:tcPr>
            <w:tcW w:w="2948" w:type="dxa"/>
          </w:tcPr>
          <w:p w14:paraId="693BB2CF" w14:textId="77777777" w:rsidR="000D3863" w:rsidRPr="00261BE0" w:rsidRDefault="000D3863" w:rsidP="00065B7B">
            <w:r w:rsidRPr="001332B0">
              <w:rPr>
                <w:rFonts w:hint="eastAsia"/>
              </w:rPr>
              <w:t>C</w:t>
            </w:r>
            <w:r w:rsidRPr="001332B0">
              <w:t>NN Modeling</w:t>
            </w:r>
          </w:p>
        </w:tc>
      </w:tr>
      <w:tr w:rsidR="000D3863" w:rsidRPr="00261BE0" w14:paraId="41F111FA" w14:textId="77777777" w:rsidTr="00065B7B">
        <w:tc>
          <w:tcPr>
            <w:tcW w:w="7508" w:type="dxa"/>
          </w:tcPr>
          <w:p w14:paraId="008BB1D7" w14:textId="77777777" w:rsidR="000D3863" w:rsidRDefault="000D3863" w:rsidP="00065B7B">
            <w:r>
              <w:rPr>
                <w:rFonts w:hint="eastAsia"/>
              </w:rPr>
              <w:t>2</w:t>
            </w:r>
            <w:r>
              <w:t xml:space="preserve">. </w:t>
            </w:r>
            <w:r w:rsidRPr="005C4DD6">
              <w:rPr>
                <w:rFonts w:hint="eastAsia"/>
              </w:rPr>
              <w:t>모델을</w:t>
            </w:r>
            <w:r w:rsidRPr="005C4DD6">
              <w:t xml:space="preserve"> 훈련시켜라.</w:t>
            </w:r>
          </w:p>
        </w:tc>
        <w:tc>
          <w:tcPr>
            <w:tcW w:w="2948" w:type="dxa"/>
          </w:tcPr>
          <w:p w14:paraId="0A322CE5" w14:textId="77777777" w:rsidR="000D3863" w:rsidRPr="00261BE0" w:rsidRDefault="000D3863" w:rsidP="00065B7B">
            <w:r w:rsidRPr="001332B0">
              <w:rPr>
                <w:rFonts w:hint="eastAsia"/>
              </w:rPr>
              <w:t>C</w:t>
            </w:r>
            <w:r w:rsidRPr="001332B0">
              <w:t>NN Modeling</w:t>
            </w:r>
          </w:p>
        </w:tc>
      </w:tr>
      <w:tr w:rsidR="000D3863" w:rsidRPr="00261BE0" w14:paraId="126F23EF" w14:textId="77777777" w:rsidTr="00065B7B">
        <w:tc>
          <w:tcPr>
            <w:tcW w:w="7508" w:type="dxa"/>
          </w:tcPr>
          <w:p w14:paraId="584B7F6B" w14:textId="77777777" w:rsidR="000D3863" w:rsidRDefault="000D3863" w:rsidP="00065B7B">
            <w:r>
              <w:rPr>
                <w:rFonts w:hint="eastAsia"/>
              </w:rPr>
              <w:t>3</w:t>
            </w:r>
            <w:r>
              <w:t xml:space="preserve">. </w:t>
            </w:r>
            <w:proofErr w:type="spellStart"/>
            <w:r w:rsidRPr="005C4DD6">
              <w:t>relu</w:t>
            </w:r>
            <w:proofErr w:type="spellEnd"/>
            <w:r w:rsidRPr="005C4DD6">
              <w:t xml:space="preserve">, </w:t>
            </w:r>
            <w:proofErr w:type="spellStart"/>
            <w:r w:rsidRPr="005C4DD6">
              <w:t>maxpooling</w:t>
            </w:r>
            <w:proofErr w:type="spellEnd"/>
            <w:r w:rsidRPr="005C4DD6">
              <w:t xml:space="preserve">, sigmoid, </w:t>
            </w:r>
            <w:proofErr w:type="spellStart"/>
            <w:r w:rsidRPr="005C4DD6">
              <w:t>binary_crossentropy</w:t>
            </w:r>
            <w:proofErr w:type="spellEnd"/>
            <w:r w:rsidRPr="005C4DD6">
              <w:t>에 대해서 조사하고 발표하라.</w:t>
            </w:r>
          </w:p>
        </w:tc>
        <w:tc>
          <w:tcPr>
            <w:tcW w:w="2948" w:type="dxa"/>
          </w:tcPr>
          <w:p w14:paraId="63641B10" w14:textId="77777777" w:rsidR="000D3863" w:rsidRPr="00261BE0" w:rsidRDefault="000D3863" w:rsidP="00065B7B">
            <w:r w:rsidRPr="001332B0">
              <w:rPr>
                <w:rFonts w:hint="eastAsia"/>
              </w:rPr>
              <w:t>C</w:t>
            </w:r>
            <w:r w:rsidRPr="001332B0">
              <w:t>NN Modeling</w:t>
            </w:r>
          </w:p>
        </w:tc>
      </w:tr>
      <w:tr w:rsidR="00884DDD" w:rsidRPr="00261BE0" w14:paraId="4D9C68E5" w14:textId="77777777" w:rsidTr="00065B7B">
        <w:tc>
          <w:tcPr>
            <w:tcW w:w="7508" w:type="dxa"/>
          </w:tcPr>
          <w:p w14:paraId="617812D8" w14:textId="21FE5141" w:rsidR="00884DDD" w:rsidRDefault="00884DDD" w:rsidP="00884DDD">
            <w:r>
              <w:rPr>
                <w:rFonts w:hint="eastAsia"/>
              </w:rPr>
              <w:t>4</w:t>
            </w:r>
            <w:r>
              <w:t xml:space="preserve">. </w:t>
            </w:r>
            <w:r>
              <w:rPr>
                <w:rFonts w:hint="eastAsia"/>
              </w:rPr>
              <w:t xml:space="preserve">여러 알고리즘을 사용하여 각각 모델링 해보자 </w:t>
            </w:r>
            <w:r>
              <w:rPr>
                <w:rFonts w:ascii="Segoe UI" w:hAnsi="Segoe UI" w:cs="Segoe UI"/>
                <w:color w:val="C9D1D9"/>
                <w:shd w:val="clear" w:color="auto" w:fill="0D1117"/>
              </w:rPr>
              <w:t>(optional)</w:t>
            </w:r>
          </w:p>
        </w:tc>
        <w:tc>
          <w:tcPr>
            <w:tcW w:w="2948" w:type="dxa"/>
          </w:tcPr>
          <w:p w14:paraId="5677D111" w14:textId="4A34AAEF" w:rsidR="00884DDD" w:rsidRPr="001332B0" w:rsidRDefault="00884DDD" w:rsidP="00884DDD">
            <w:r w:rsidRPr="001332B0">
              <w:rPr>
                <w:rFonts w:hint="eastAsia"/>
              </w:rPr>
              <w:t>C</w:t>
            </w:r>
            <w:r w:rsidRPr="001332B0">
              <w:t>NN Modeling</w:t>
            </w:r>
          </w:p>
        </w:tc>
      </w:tr>
      <w:tr w:rsidR="00884DDD" w14:paraId="0618F674" w14:textId="77777777" w:rsidTr="00065B7B">
        <w:tc>
          <w:tcPr>
            <w:tcW w:w="7508" w:type="dxa"/>
          </w:tcPr>
          <w:p w14:paraId="4CC2499C" w14:textId="39D00CA2" w:rsidR="00884DDD" w:rsidRDefault="00CD195B" w:rsidP="00884DDD">
            <w:r>
              <w:t>5</w:t>
            </w:r>
            <w:r w:rsidR="00884DDD">
              <w:t xml:space="preserve">. </w:t>
            </w:r>
            <w:r w:rsidR="00884DDD" w:rsidRPr="005C4DD6">
              <w:t>train, validation, test의 accuracy를 구하고 history를 이용하여 모델의 accuracy와 loss에 대한 그래프를 그리고 평가하라.</w:t>
            </w:r>
            <w:r w:rsidR="00884DDD">
              <w:t xml:space="preserve"> </w:t>
            </w:r>
          </w:p>
        </w:tc>
        <w:tc>
          <w:tcPr>
            <w:tcW w:w="2948" w:type="dxa"/>
          </w:tcPr>
          <w:p w14:paraId="548ED1F1" w14:textId="77777777" w:rsidR="00884DDD" w:rsidRDefault="00884DDD" w:rsidP="00884DDD">
            <w:r>
              <w:rPr>
                <w:rFonts w:hint="eastAsia"/>
              </w:rPr>
              <w:t>E</w:t>
            </w:r>
            <w:r>
              <w:t>stimation</w:t>
            </w:r>
          </w:p>
        </w:tc>
      </w:tr>
      <w:tr w:rsidR="00CD195B" w14:paraId="7F942EDE" w14:textId="77777777" w:rsidTr="00065B7B">
        <w:tc>
          <w:tcPr>
            <w:tcW w:w="7508" w:type="dxa"/>
          </w:tcPr>
          <w:p w14:paraId="23320354" w14:textId="5CDA2783" w:rsidR="00CD195B" w:rsidRDefault="00CD195B" w:rsidP="00CD195B">
            <w:r>
              <w:rPr>
                <w:rFonts w:hint="eastAsia"/>
              </w:rPr>
              <w:t>6</w:t>
            </w:r>
            <w:r>
              <w:t xml:space="preserve">, </w:t>
            </w:r>
            <w:r w:rsidRPr="00CD195B">
              <w:t>accuracy와 loss 외의 그래프를 추가하여 결과를 설명하라. (optional)</w:t>
            </w:r>
          </w:p>
        </w:tc>
        <w:tc>
          <w:tcPr>
            <w:tcW w:w="2948" w:type="dxa"/>
          </w:tcPr>
          <w:p w14:paraId="50B6602B" w14:textId="38F4B44F" w:rsidR="00CD195B" w:rsidRDefault="00CD195B" w:rsidP="00CD195B">
            <w:r>
              <w:rPr>
                <w:rFonts w:hint="eastAsia"/>
              </w:rPr>
              <w:t>E</w:t>
            </w:r>
            <w:r>
              <w:t>stimation</w:t>
            </w:r>
          </w:p>
        </w:tc>
      </w:tr>
      <w:tr w:rsidR="00CD195B" w14:paraId="705B526B" w14:textId="77777777" w:rsidTr="00065B7B">
        <w:tc>
          <w:tcPr>
            <w:tcW w:w="7508" w:type="dxa"/>
          </w:tcPr>
          <w:p w14:paraId="06B362D6" w14:textId="5681E42B" w:rsidR="00CD195B" w:rsidRDefault="00CD195B" w:rsidP="00CD195B">
            <w:r>
              <w:t xml:space="preserve">7. </w:t>
            </w:r>
            <w:r w:rsidRPr="005C4DD6">
              <w:rPr>
                <w:rFonts w:hint="eastAsia"/>
              </w:rPr>
              <w:t>그래프를</w:t>
            </w:r>
            <w:r w:rsidRPr="005C4DD6">
              <w:t xml:space="preserve"> 해석하고 결과를 설명하는 발표를 하라.</w:t>
            </w:r>
          </w:p>
        </w:tc>
        <w:tc>
          <w:tcPr>
            <w:tcW w:w="2948" w:type="dxa"/>
          </w:tcPr>
          <w:p w14:paraId="2AE3630A" w14:textId="77777777" w:rsidR="00CD195B" w:rsidRDefault="00CD195B" w:rsidP="00CD195B">
            <w:r>
              <w:rPr>
                <w:rFonts w:hint="eastAsia"/>
              </w:rPr>
              <w:t>E</w:t>
            </w:r>
            <w:r>
              <w:t>stimation</w:t>
            </w:r>
          </w:p>
        </w:tc>
      </w:tr>
    </w:tbl>
    <w:p w14:paraId="37801F25" w14:textId="77777777" w:rsidR="00652789" w:rsidRDefault="00652789" w:rsidP="00652789">
      <w:pPr>
        <w:rPr>
          <w:b/>
          <w:bCs/>
        </w:rPr>
      </w:pPr>
      <w:r>
        <w:rPr>
          <w:rFonts w:hint="eastAsia"/>
          <w:b/>
          <w:bCs/>
        </w:rPr>
        <w:t>결과물</w:t>
      </w:r>
    </w:p>
    <w:p w14:paraId="1F41B9C3" w14:textId="04070BE1" w:rsidR="00652789" w:rsidRDefault="00652789" w:rsidP="000D1AD1">
      <w:pPr>
        <w:pStyle w:val="af4"/>
        <w:numPr>
          <w:ilvl w:val="0"/>
          <w:numId w:val="16"/>
        </w:numPr>
        <w:ind w:leftChars="0"/>
      </w:pPr>
      <w:r w:rsidRPr="005C4DD6">
        <w:t>CNN 발표 동영상</w:t>
      </w:r>
      <w:r w:rsidR="00824BBB">
        <w:rPr>
          <w:rFonts w:hint="eastAsia"/>
        </w:rPr>
        <w:t xml:space="preserve"> </w:t>
      </w:r>
      <w:r w:rsidR="00824BBB">
        <w:t xml:space="preserve">&amp; </w:t>
      </w:r>
      <w:r w:rsidR="00824BBB">
        <w:rPr>
          <w:rFonts w:hint="eastAsia"/>
        </w:rPr>
        <w:t>결과</w:t>
      </w:r>
      <w:r w:rsidR="00824BBB">
        <w:t xml:space="preserve"> 발표 동영상</w:t>
      </w:r>
    </w:p>
    <w:p w14:paraId="0D8F44CC" w14:textId="77777777" w:rsidR="00652789" w:rsidRDefault="00652789" w:rsidP="000D1AD1">
      <w:pPr>
        <w:pStyle w:val="af4"/>
        <w:numPr>
          <w:ilvl w:val="0"/>
          <w:numId w:val="16"/>
        </w:numPr>
        <w:ind w:leftChars="0"/>
      </w:pPr>
      <w:r>
        <w:t>accuracy와 loss에 대한 그래프와 evaluate 결과에 대한 스크린 샷</w:t>
      </w:r>
    </w:p>
    <w:p w14:paraId="04ACE44D" w14:textId="1CA47312" w:rsidR="00824BBB" w:rsidRDefault="00652789" w:rsidP="000D1AD1">
      <w:pPr>
        <w:pStyle w:val="af4"/>
        <w:numPr>
          <w:ilvl w:val="0"/>
          <w:numId w:val="16"/>
        </w:numPr>
        <w:ind w:leftChars="0"/>
      </w:pPr>
      <w:r>
        <w:rPr>
          <w:rFonts w:hint="eastAsia"/>
        </w:rPr>
        <w:t>코드</w:t>
      </w:r>
    </w:p>
    <w:p w14:paraId="2ABB61B2" w14:textId="4B7B8902" w:rsidR="00824BBB" w:rsidRPr="00505008" w:rsidRDefault="00824BBB" w:rsidP="00824BBB">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824BBB" w14:paraId="10125465" w14:textId="77777777" w:rsidTr="00065B7B">
        <w:tc>
          <w:tcPr>
            <w:tcW w:w="7508" w:type="dxa"/>
            <w:shd w:val="clear" w:color="auto" w:fill="3494BA" w:themeFill="accent1"/>
          </w:tcPr>
          <w:p w14:paraId="1816FC7E" w14:textId="191883D8" w:rsidR="00824BBB" w:rsidRDefault="00824BBB" w:rsidP="00824BBB">
            <w:pPr>
              <w:jc w:val="center"/>
            </w:pPr>
            <w:r>
              <w:rPr>
                <w:rFonts w:hint="eastAsia"/>
              </w:rPr>
              <w:t>멘토 평가 항목</w:t>
            </w:r>
          </w:p>
        </w:tc>
        <w:tc>
          <w:tcPr>
            <w:tcW w:w="2948" w:type="dxa"/>
            <w:shd w:val="clear" w:color="auto" w:fill="3494BA" w:themeFill="accent1"/>
          </w:tcPr>
          <w:p w14:paraId="44E13DF2" w14:textId="77777777" w:rsidR="00824BBB" w:rsidRDefault="00824BBB" w:rsidP="00824BBB">
            <w:pPr>
              <w:jc w:val="center"/>
            </w:pPr>
            <w:r>
              <w:rPr>
                <w:rFonts w:hint="eastAsia"/>
              </w:rPr>
              <w:t>구분</w:t>
            </w:r>
          </w:p>
        </w:tc>
      </w:tr>
      <w:tr w:rsidR="00824BBB" w14:paraId="23236A46" w14:textId="77777777" w:rsidTr="00065B7B">
        <w:tc>
          <w:tcPr>
            <w:tcW w:w="7508" w:type="dxa"/>
            <w:shd w:val="clear" w:color="auto" w:fill="FFFFFF" w:themeFill="background1"/>
          </w:tcPr>
          <w:p w14:paraId="2A3C5440" w14:textId="19E727EA" w:rsidR="00824BBB" w:rsidRDefault="00824BBB" w:rsidP="00824BBB">
            <w:r>
              <w:rPr>
                <w:rFonts w:hint="eastAsia"/>
              </w:rPr>
              <w:t>1</w:t>
            </w:r>
            <w:r>
              <w:t xml:space="preserve">. </w:t>
            </w:r>
            <w:r w:rsidRPr="005C4DD6">
              <w:rPr>
                <w:rFonts w:hint="eastAsia"/>
              </w:rPr>
              <w:t>여러</w:t>
            </w:r>
            <w:r w:rsidRPr="005C4DD6">
              <w:t xml:space="preserve"> 개의 Conv Layer를 시도해 봤는가? (학생 코드 관찰 필요)</w:t>
            </w:r>
          </w:p>
        </w:tc>
        <w:tc>
          <w:tcPr>
            <w:tcW w:w="2948" w:type="dxa"/>
            <w:shd w:val="clear" w:color="auto" w:fill="FFFFFF" w:themeFill="background1"/>
          </w:tcPr>
          <w:p w14:paraId="6778DF82" w14:textId="77777777" w:rsidR="00824BBB" w:rsidRDefault="00824BBB" w:rsidP="00824BBB">
            <w:r w:rsidRPr="00121526">
              <w:t>Data Analysis</w:t>
            </w:r>
          </w:p>
        </w:tc>
      </w:tr>
      <w:tr w:rsidR="00824BBB" w14:paraId="261E5D35" w14:textId="77777777" w:rsidTr="00065B7B">
        <w:tc>
          <w:tcPr>
            <w:tcW w:w="7508" w:type="dxa"/>
            <w:shd w:val="clear" w:color="auto" w:fill="FFFFFF" w:themeFill="background1"/>
          </w:tcPr>
          <w:p w14:paraId="20B0D66C" w14:textId="2C893AD0" w:rsidR="00824BBB" w:rsidRDefault="00824BBB" w:rsidP="00824BBB">
            <w:r>
              <w:rPr>
                <w:rFonts w:hint="eastAsia"/>
              </w:rPr>
              <w:t>2</w:t>
            </w:r>
            <w:r>
              <w:t xml:space="preserve">. </w:t>
            </w:r>
            <w:r w:rsidRPr="00CB0E75">
              <w:rPr>
                <w:rFonts w:hint="eastAsia"/>
              </w:rPr>
              <w:t>발표를</w:t>
            </w:r>
            <w:r w:rsidRPr="00CB0E75">
              <w:t xml:space="preserve"> 잘할 수록 높은 점수 부여</w:t>
            </w:r>
          </w:p>
        </w:tc>
        <w:tc>
          <w:tcPr>
            <w:tcW w:w="2948" w:type="dxa"/>
            <w:shd w:val="clear" w:color="auto" w:fill="FFFFFF" w:themeFill="background1"/>
          </w:tcPr>
          <w:p w14:paraId="3B1EC2A7" w14:textId="77777777" w:rsidR="00824BBB" w:rsidRDefault="00824BBB" w:rsidP="00824BBB">
            <w:r w:rsidRPr="00121526">
              <w:t>Data Analysis</w:t>
            </w:r>
          </w:p>
        </w:tc>
      </w:tr>
      <w:tr w:rsidR="00824BBB" w14:paraId="735BD783" w14:textId="77777777" w:rsidTr="00065B7B">
        <w:tc>
          <w:tcPr>
            <w:tcW w:w="7508" w:type="dxa"/>
            <w:shd w:val="clear" w:color="auto" w:fill="FFFFFF" w:themeFill="background1"/>
          </w:tcPr>
          <w:p w14:paraId="75EA7A3D" w14:textId="618AC02A" w:rsidR="00824BBB" w:rsidRDefault="00824BBB" w:rsidP="00824BBB">
            <w:r>
              <w:t xml:space="preserve">3. </w:t>
            </w:r>
            <w:r w:rsidRPr="005C4DD6">
              <w:rPr>
                <w:rFonts w:hint="eastAsia"/>
              </w:rPr>
              <w:t>스크린샷에</w:t>
            </w:r>
            <w:r w:rsidRPr="005C4DD6">
              <w:t xml:space="preserve"> accuracy 그래프, model loss 그래프, </w:t>
            </w:r>
            <w:proofErr w:type="spellStart"/>
            <w:r w:rsidRPr="005C4DD6">
              <w:t>eavluste</w:t>
            </w:r>
            <w:proofErr w:type="spellEnd"/>
            <w:r w:rsidRPr="005C4DD6">
              <w:t xml:space="preserve"> 결과가 포함되었는가? (각각 점수 부여)</w:t>
            </w:r>
          </w:p>
        </w:tc>
        <w:tc>
          <w:tcPr>
            <w:tcW w:w="2948" w:type="dxa"/>
            <w:shd w:val="clear" w:color="auto" w:fill="FFFFFF" w:themeFill="background1"/>
          </w:tcPr>
          <w:p w14:paraId="3F607B02" w14:textId="495550A9" w:rsidR="00824BBB" w:rsidRDefault="00824BBB" w:rsidP="00824BBB">
            <w:r>
              <w:rPr>
                <w:rFonts w:hint="eastAsia"/>
              </w:rPr>
              <w:t>E</w:t>
            </w:r>
            <w:r>
              <w:t>stimation</w:t>
            </w:r>
          </w:p>
        </w:tc>
      </w:tr>
      <w:tr w:rsidR="00824BBB" w14:paraId="7E14D4B3" w14:textId="77777777" w:rsidTr="00065B7B">
        <w:tc>
          <w:tcPr>
            <w:tcW w:w="7508" w:type="dxa"/>
            <w:shd w:val="clear" w:color="auto" w:fill="FFFFFF" w:themeFill="background1"/>
          </w:tcPr>
          <w:p w14:paraId="2567A9FD" w14:textId="1086C6FD" w:rsidR="00824BBB" w:rsidRDefault="00824BBB" w:rsidP="00824BBB">
            <w:r>
              <w:t xml:space="preserve">4. </w:t>
            </w:r>
            <w:r w:rsidRPr="005C4DD6">
              <w:t>test 데이터로 모델을 평가하여 높은 정확도 순으로 높은 점수 부여</w:t>
            </w:r>
          </w:p>
        </w:tc>
        <w:tc>
          <w:tcPr>
            <w:tcW w:w="2948" w:type="dxa"/>
            <w:shd w:val="clear" w:color="auto" w:fill="FFFFFF" w:themeFill="background1"/>
          </w:tcPr>
          <w:p w14:paraId="14F109E2" w14:textId="62747B0E" w:rsidR="00824BBB" w:rsidRPr="00505008" w:rsidRDefault="00824BBB" w:rsidP="00824BBB">
            <w:r>
              <w:rPr>
                <w:rFonts w:hint="eastAsia"/>
              </w:rPr>
              <w:t>E</w:t>
            </w:r>
            <w:r>
              <w:t>stimation</w:t>
            </w:r>
          </w:p>
        </w:tc>
      </w:tr>
      <w:tr w:rsidR="00824BBB" w14:paraId="0DC4174C" w14:textId="77777777" w:rsidTr="00065B7B">
        <w:tc>
          <w:tcPr>
            <w:tcW w:w="7508" w:type="dxa"/>
            <w:shd w:val="clear" w:color="auto" w:fill="FFFFFF" w:themeFill="background1"/>
          </w:tcPr>
          <w:p w14:paraId="0030E0AD" w14:textId="325F1710" w:rsidR="00824BBB" w:rsidRDefault="00824BBB" w:rsidP="00824BBB">
            <w:r>
              <w:t xml:space="preserve">5. </w:t>
            </w:r>
            <w:r w:rsidRPr="005C4DD6">
              <w:rPr>
                <w:rFonts w:hint="eastAsia"/>
              </w:rPr>
              <w:t>결과</w:t>
            </w:r>
            <w:r w:rsidRPr="005C4DD6">
              <w:t xml:space="preserve"> 발표를 잘한 순으로 높은 점수 부여</w:t>
            </w:r>
          </w:p>
        </w:tc>
        <w:tc>
          <w:tcPr>
            <w:tcW w:w="2948" w:type="dxa"/>
            <w:shd w:val="clear" w:color="auto" w:fill="FFFFFF" w:themeFill="background1"/>
          </w:tcPr>
          <w:p w14:paraId="6E27F3E2" w14:textId="399709B8" w:rsidR="00824BBB" w:rsidRPr="00505008" w:rsidRDefault="00824BBB" w:rsidP="00824BBB">
            <w:r>
              <w:rPr>
                <w:rFonts w:hint="eastAsia"/>
              </w:rPr>
              <w:t>E</w:t>
            </w:r>
            <w:r>
              <w:t>stimation</w:t>
            </w:r>
          </w:p>
        </w:tc>
      </w:tr>
      <w:tr w:rsidR="00824BBB" w14:paraId="4B71D8B2" w14:textId="77777777" w:rsidTr="00065B7B">
        <w:tc>
          <w:tcPr>
            <w:tcW w:w="7508" w:type="dxa"/>
            <w:shd w:val="clear" w:color="auto" w:fill="FFFFFF" w:themeFill="background1"/>
          </w:tcPr>
          <w:p w14:paraId="20217B04" w14:textId="64648289" w:rsidR="00824BBB" w:rsidRDefault="00824BBB" w:rsidP="00824BBB">
            <w:pPr>
              <w:jc w:val="both"/>
            </w:pPr>
            <w:r>
              <w:t>6. 2</w:t>
            </w:r>
            <w:r w:rsidRPr="005C4DD6">
              <w:rPr>
                <w:rFonts w:hint="eastAsia"/>
              </w:rPr>
              <w:t>개</w:t>
            </w:r>
            <w:r w:rsidRPr="005C4DD6">
              <w:t xml:space="preserve"> 이상의 모델을 만들어서 비교하여 좋은 모델을 선택한 경우 높은 추가 점수 부여. 많은 모델을 비교할 수록 높은 점수 부여 (코드 관찰이 필요 - </w:t>
            </w:r>
            <w:proofErr w:type="gramStart"/>
            <w:r w:rsidRPr="005C4DD6">
              <w:t>멘토 )</w:t>
            </w:r>
            <w:proofErr w:type="gramEnd"/>
          </w:p>
          <w:p w14:paraId="06D8A75B" w14:textId="3F790419" w:rsidR="00824BBB" w:rsidRDefault="00824BBB" w:rsidP="00824BBB">
            <w:r>
              <w:rPr>
                <w:rFonts w:hint="eastAsia"/>
              </w:rPr>
              <w:t>추가 평가</w:t>
            </w:r>
          </w:p>
        </w:tc>
        <w:tc>
          <w:tcPr>
            <w:tcW w:w="2948" w:type="dxa"/>
            <w:shd w:val="clear" w:color="auto" w:fill="FFFFFF" w:themeFill="background1"/>
          </w:tcPr>
          <w:p w14:paraId="409912C5" w14:textId="725C9D4D" w:rsidR="00824BBB" w:rsidRPr="006E4E88" w:rsidRDefault="00824BBB" w:rsidP="00824BBB">
            <w:r>
              <w:rPr>
                <w:rFonts w:hint="eastAsia"/>
              </w:rPr>
              <w:t>E</w:t>
            </w:r>
            <w:r>
              <w:t>stimation</w:t>
            </w:r>
          </w:p>
        </w:tc>
      </w:tr>
    </w:tbl>
    <w:p w14:paraId="444AFABB" w14:textId="1070744B" w:rsidR="00824BBB" w:rsidRPr="00DD17C0" w:rsidRDefault="00824BBB" w:rsidP="00824BBB">
      <w:pPr>
        <w:rPr>
          <w:b/>
          <w:bCs/>
        </w:rPr>
      </w:pPr>
      <w:r>
        <w:rPr>
          <w:rFonts w:hint="eastAsia"/>
          <w:b/>
          <w:bCs/>
        </w:rPr>
        <w:t>확인 질문</w:t>
      </w:r>
    </w:p>
    <w:tbl>
      <w:tblPr>
        <w:tblStyle w:val="af5"/>
        <w:tblW w:w="10456" w:type="dxa"/>
        <w:tblLook w:val="04A0" w:firstRow="1" w:lastRow="0" w:firstColumn="1" w:lastColumn="0" w:noHBand="0" w:noVBand="1"/>
      </w:tblPr>
      <w:tblGrid>
        <w:gridCol w:w="1555"/>
        <w:gridCol w:w="6397"/>
        <w:gridCol w:w="2504"/>
      </w:tblGrid>
      <w:tr w:rsidR="00824BBB" w14:paraId="5059DE04" w14:textId="77777777" w:rsidTr="00824BBB">
        <w:tc>
          <w:tcPr>
            <w:tcW w:w="1555" w:type="dxa"/>
            <w:shd w:val="clear" w:color="auto" w:fill="3494BA" w:themeFill="accent1"/>
          </w:tcPr>
          <w:p w14:paraId="0B81BB38" w14:textId="77777777" w:rsidR="00824BBB" w:rsidRDefault="00824BBB" w:rsidP="00065B7B">
            <w:pPr>
              <w:jc w:val="center"/>
            </w:pPr>
            <w:r>
              <w:rPr>
                <w:rFonts w:hint="eastAsia"/>
              </w:rPr>
              <w:t>분류</w:t>
            </w:r>
          </w:p>
        </w:tc>
        <w:tc>
          <w:tcPr>
            <w:tcW w:w="6397" w:type="dxa"/>
            <w:shd w:val="clear" w:color="auto" w:fill="3494BA" w:themeFill="accent1"/>
          </w:tcPr>
          <w:p w14:paraId="0AF7FA4F" w14:textId="0E254C89" w:rsidR="00824BBB" w:rsidRDefault="00824BBB" w:rsidP="00065B7B">
            <w:pPr>
              <w:jc w:val="center"/>
            </w:pPr>
            <w:r>
              <w:rPr>
                <w:rFonts w:hint="eastAsia"/>
              </w:rPr>
              <w:t>문제</w:t>
            </w:r>
          </w:p>
        </w:tc>
        <w:tc>
          <w:tcPr>
            <w:tcW w:w="2504" w:type="dxa"/>
            <w:shd w:val="clear" w:color="auto" w:fill="3494BA" w:themeFill="accent1"/>
          </w:tcPr>
          <w:p w14:paraId="664A6D8E" w14:textId="77777777" w:rsidR="00824BBB" w:rsidRDefault="00824BBB" w:rsidP="00065B7B">
            <w:pPr>
              <w:jc w:val="center"/>
            </w:pPr>
            <w:r>
              <w:rPr>
                <w:rFonts w:hint="eastAsia"/>
              </w:rPr>
              <w:t>정답</w:t>
            </w:r>
          </w:p>
        </w:tc>
      </w:tr>
      <w:tr w:rsidR="00824BBB" w14:paraId="5C26F908" w14:textId="77777777" w:rsidTr="00824BBB">
        <w:tc>
          <w:tcPr>
            <w:tcW w:w="1555" w:type="dxa"/>
            <w:shd w:val="clear" w:color="auto" w:fill="FFFFFF" w:themeFill="background1"/>
          </w:tcPr>
          <w:p w14:paraId="22A71BD8" w14:textId="55916AE9" w:rsidR="00824BBB" w:rsidRDefault="00824BBB" w:rsidP="00824BBB">
            <w:r>
              <w:rPr>
                <w:rFonts w:hint="eastAsia"/>
              </w:rPr>
              <w:t>E</w:t>
            </w:r>
            <w:r>
              <w:t>stimation</w:t>
            </w:r>
          </w:p>
        </w:tc>
        <w:tc>
          <w:tcPr>
            <w:tcW w:w="6397" w:type="dxa"/>
            <w:shd w:val="clear" w:color="auto" w:fill="FFFFFF" w:themeFill="background1"/>
          </w:tcPr>
          <w:p w14:paraId="7FE3DF84" w14:textId="16F861B5" w:rsidR="00824BBB" w:rsidRPr="006D7D64" w:rsidRDefault="00824BBB" w:rsidP="00824BBB">
            <w:r>
              <w:t xml:space="preserve">accuracy </w:t>
            </w:r>
            <w:r>
              <w:rPr>
                <w:rFonts w:hint="eastAsia"/>
              </w:rPr>
              <w:t xml:space="preserve">그래프에서 </w:t>
            </w:r>
            <w:r>
              <w:t>train</w:t>
            </w:r>
            <w:r>
              <w:rPr>
                <w:rFonts w:hint="eastAsia"/>
              </w:rPr>
              <w:t xml:space="preserve">과 </w:t>
            </w:r>
            <w:r>
              <w:t>test</w:t>
            </w:r>
            <w:r>
              <w:rPr>
                <w:rFonts w:hint="eastAsia"/>
              </w:rPr>
              <w:t>의 그래프가 차이가 커지는 것은 무엇을 의미하는가?</w:t>
            </w:r>
          </w:p>
        </w:tc>
        <w:tc>
          <w:tcPr>
            <w:tcW w:w="2504" w:type="dxa"/>
            <w:shd w:val="clear" w:color="auto" w:fill="FFFFFF" w:themeFill="background1"/>
          </w:tcPr>
          <w:p w14:paraId="6402D80B" w14:textId="33C09788" w:rsidR="00824BBB" w:rsidRDefault="00824BBB" w:rsidP="00824BBB">
            <w:proofErr w:type="spellStart"/>
            <w:r>
              <w:rPr>
                <w:rFonts w:hint="eastAsia"/>
              </w:rPr>
              <w:t>오버피팅이</w:t>
            </w:r>
            <w:proofErr w:type="spellEnd"/>
            <w:r>
              <w:rPr>
                <w:rFonts w:hint="eastAsia"/>
              </w:rPr>
              <w:t xml:space="preserve"> 증가함을 의미한다.</w:t>
            </w:r>
          </w:p>
        </w:tc>
      </w:tr>
    </w:tbl>
    <w:p w14:paraId="36979A0B" w14:textId="1DDC87EB" w:rsidR="00CD195B" w:rsidRDefault="00CD195B" w:rsidP="00CD195B"/>
    <w:p w14:paraId="41E8DFBF" w14:textId="13D76F5C" w:rsidR="00CD195B" w:rsidRPr="00CD195B" w:rsidRDefault="00CD195B" w:rsidP="00CD195B">
      <w:pPr>
        <w:rPr>
          <w:caps/>
          <w:color w:val="FFFFFF" w:themeColor="background1"/>
          <w:spacing w:val="15"/>
          <w:sz w:val="22"/>
          <w:szCs w:val="22"/>
        </w:rPr>
      </w:pPr>
      <w:r>
        <w:br w:type="page"/>
      </w:r>
    </w:p>
    <w:p w14:paraId="76CD484D" w14:textId="7D2604EB" w:rsidR="00707807" w:rsidRDefault="00707807" w:rsidP="00707807">
      <w:pPr>
        <w:pStyle w:val="1"/>
      </w:pPr>
      <w:bookmarkStart w:id="27" w:name="_Toc69301035"/>
      <w:r>
        <w:rPr>
          <w:rFonts w:hint="eastAsia"/>
        </w:rPr>
        <w:lastRenderedPageBreak/>
        <w:t>모범</w:t>
      </w:r>
      <w:r>
        <w:t xml:space="preserve"> 답안</w:t>
      </w:r>
      <w:bookmarkEnd w:id="27"/>
    </w:p>
    <w:p w14:paraId="54098B7F" w14:textId="59D11B67" w:rsidR="00D45FC6" w:rsidRDefault="00402CA6" w:rsidP="00402CA6">
      <w:pPr>
        <w:pStyle w:val="2"/>
      </w:pPr>
      <w:bookmarkStart w:id="28" w:name="_Toc69301036"/>
      <w:r>
        <w:t xml:space="preserve">Mission 1: </w:t>
      </w:r>
      <w:r w:rsidR="00D45FC6">
        <w:t>Medical No Show</w:t>
      </w:r>
      <w:bookmarkEnd w:id="28"/>
    </w:p>
    <w:p w14:paraId="390FE3A4" w14:textId="01148B47" w:rsidR="00D45FC6" w:rsidRDefault="001679E2" w:rsidP="00D45FC6">
      <w:hyperlink r:id="rId13" w:history="1">
        <w:r w:rsidR="00D45FC6" w:rsidRPr="003838D6">
          <w:rPr>
            <w:rStyle w:val="af2"/>
          </w:rPr>
          <w:t>https://github.com/edu10make/Project-X_/blob/main/Project1-Medical%20Analysis/001_Medical%20No%20Show/001_Medical%20No%20Show.ipynb</w:t>
        </w:r>
      </w:hyperlink>
    </w:p>
    <w:p w14:paraId="58A58DAC" w14:textId="203116D1" w:rsidR="00D45FC6" w:rsidRDefault="00402CA6" w:rsidP="00402CA6">
      <w:pPr>
        <w:pStyle w:val="2"/>
      </w:pPr>
      <w:bookmarkStart w:id="29" w:name="_Toc69301037"/>
      <w:r>
        <w:t xml:space="preserve">Mission </w:t>
      </w:r>
      <w:r w:rsidR="00DF5EFB">
        <w:t>2</w:t>
      </w:r>
      <w:r>
        <w:t xml:space="preserve">: </w:t>
      </w:r>
      <w:r w:rsidR="00D45FC6">
        <w:t>Head CT-Hemorrhage</w:t>
      </w:r>
      <w:bookmarkEnd w:id="29"/>
    </w:p>
    <w:p w14:paraId="462E9C74" w14:textId="6AB06EB5" w:rsidR="00193100" w:rsidRDefault="001679E2" w:rsidP="00D45FC6">
      <w:hyperlink r:id="rId14" w:history="1">
        <w:r w:rsidR="00402CA6" w:rsidRPr="003838D6">
          <w:rPr>
            <w:rStyle w:val="af2"/>
          </w:rPr>
          <w:t>https://github.com/edu10make/Project-X_/blob/main/Project1-Medical%20Analysis/002_Head%20CT-Hemorrhage/002_Head%20CT-Hemorrhage.ipynb</w:t>
        </w:r>
      </w:hyperlink>
    </w:p>
    <w:p w14:paraId="0A65490F" w14:textId="27FD324A" w:rsidR="00402CA6" w:rsidRPr="00402CA6" w:rsidRDefault="00402CA6" w:rsidP="00D45FC6"/>
    <w:p w14:paraId="21CFBC8D" w14:textId="77777777" w:rsidR="00707807" w:rsidRDefault="00707807" w:rsidP="00707807">
      <w:pPr>
        <w:pStyle w:val="1"/>
      </w:pPr>
      <w:bookmarkStart w:id="30" w:name="_Toc69301038"/>
      <w:r>
        <w:rPr>
          <w:rFonts w:hint="eastAsia"/>
        </w:rPr>
        <w:t>데이터</w:t>
      </w:r>
      <w:r>
        <w:t xml:space="preserve"> 파일 설명</w:t>
      </w:r>
      <w:bookmarkEnd w:id="30"/>
    </w:p>
    <w:p w14:paraId="650645F3" w14:textId="4A192433" w:rsidR="00402CA6" w:rsidRDefault="00402CA6" w:rsidP="00402CA6">
      <w:pPr>
        <w:pStyle w:val="2"/>
      </w:pPr>
      <w:bookmarkStart w:id="31" w:name="_Toc69301039"/>
      <w:r>
        <w:t>Mission 1: Medical No Show</w:t>
      </w:r>
      <w:bookmarkEnd w:id="31"/>
    </w:p>
    <w:p w14:paraId="44478B40" w14:textId="13511764" w:rsidR="00402CA6" w:rsidRPr="00813DEF" w:rsidRDefault="00402CA6" w:rsidP="00F72052">
      <w:pPr>
        <w:rPr>
          <w:b/>
          <w:bCs/>
        </w:rPr>
      </w:pPr>
      <w:r>
        <w:rPr>
          <w:b/>
          <w:bCs/>
        </w:rPr>
        <w:t>Medical no show.csv</w:t>
      </w:r>
      <w:r w:rsidR="00813DEF">
        <w:rPr>
          <w:rFonts w:hint="eastAsia"/>
          <w:b/>
          <w:bCs/>
        </w:rPr>
        <w:t>:</w:t>
      </w:r>
      <w:r w:rsidR="00813DEF">
        <w:rPr>
          <w:b/>
          <w:bCs/>
        </w:rPr>
        <w:t xml:space="preserve"> </w:t>
      </w:r>
      <w:r w:rsidR="005E280C">
        <w:rPr>
          <w:rFonts w:hint="eastAsia"/>
        </w:rPr>
        <w:t>브라질 환자들의 병원 예약 정보와 예약 취소 여부에 대한 데이터</w:t>
      </w:r>
    </w:p>
    <w:p w14:paraId="07B5DD83" w14:textId="77777777" w:rsidR="00402CA6" w:rsidRDefault="00402CA6" w:rsidP="000D1AD1">
      <w:pPr>
        <w:pStyle w:val="af4"/>
        <w:numPr>
          <w:ilvl w:val="0"/>
          <w:numId w:val="8"/>
        </w:numPr>
        <w:spacing w:before="0" w:after="0"/>
        <w:ind w:leftChars="0"/>
      </w:pPr>
      <w:proofErr w:type="spellStart"/>
      <w:r>
        <w:t>PatientId</w:t>
      </w:r>
      <w:proofErr w:type="spellEnd"/>
      <w:r>
        <w:t>: 환자 ID</w:t>
      </w:r>
    </w:p>
    <w:p w14:paraId="66FF9F90" w14:textId="77777777" w:rsidR="00402CA6" w:rsidRDefault="00402CA6" w:rsidP="000D1AD1">
      <w:pPr>
        <w:pStyle w:val="af4"/>
        <w:numPr>
          <w:ilvl w:val="0"/>
          <w:numId w:val="8"/>
        </w:numPr>
        <w:spacing w:before="0" w:after="0"/>
        <w:ind w:leftChars="0"/>
      </w:pPr>
      <w:proofErr w:type="spellStart"/>
      <w:r>
        <w:t>AppointmentID</w:t>
      </w:r>
      <w:proofErr w:type="spellEnd"/>
      <w:r>
        <w:t>: 예약 ID</w:t>
      </w:r>
    </w:p>
    <w:p w14:paraId="77994142" w14:textId="77777777" w:rsidR="00402CA6" w:rsidRDefault="00402CA6" w:rsidP="000D1AD1">
      <w:pPr>
        <w:pStyle w:val="af4"/>
        <w:numPr>
          <w:ilvl w:val="0"/>
          <w:numId w:val="8"/>
        </w:numPr>
        <w:spacing w:before="0" w:after="0"/>
        <w:ind w:leftChars="0"/>
      </w:pPr>
      <w:r>
        <w:t>Gender: 성별</w:t>
      </w:r>
    </w:p>
    <w:p w14:paraId="4D697B09" w14:textId="77777777" w:rsidR="00402CA6" w:rsidRDefault="00402CA6" w:rsidP="000D1AD1">
      <w:pPr>
        <w:pStyle w:val="af4"/>
        <w:numPr>
          <w:ilvl w:val="0"/>
          <w:numId w:val="8"/>
        </w:numPr>
        <w:spacing w:before="0" w:after="0"/>
        <w:ind w:leftChars="0"/>
      </w:pPr>
      <w:proofErr w:type="spellStart"/>
      <w:r>
        <w:t>DataMarcacaoConsulta</w:t>
      </w:r>
      <w:proofErr w:type="spellEnd"/>
      <w:r>
        <w:t>: 예약 날짜</w:t>
      </w:r>
    </w:p>
    <w:p w14:paraId="62A1DE10" w14:textId="77777777" w:rsidR="00402CA6" w:rsidRDefault="00402CA6" w:rsidP="000D1AD1">
      <w:pPr>
        <w:pStyle w:val="af4"/>
        <w:numPr>
          <w:ilvl w:val="0"/>
          <w:numId w:val="8"/>
        </w:numPr>
        <w:spacing w:before="0" w:after="0"/>
        <w:ind w:leftChars="0"/>
      </w:pPr>
      <w:proofErr w:type="spellStart"/>
      <w:r>
        <w:t>DataAgendamento</w:t>
      </w:r>
      <w:proofErr w:type="spellEnd"/>
      <w:r>
        <w:t>: 진료 날짜</w:t>
      </w:r>
    </w:p>
    <w:p w14:paraId="76D0E4D3" w14:textId="77777777" w:rsidR="00402CA6" w:rsidRDefault="00402CA6" w:rsidP="000D1AD1">
      <w:pPr>
        <w:pStyle w:val="af4"/>
        <w:numPr>
          <w:ilvl w:val="0"/>
          <w:numId w:val="8"/>
        </w:numPr>
        <w:spacing w:before="0" w:after="0"/>
        <w:ind w:leftChars="0"/>
      </w:pPr>
      <w:r>
        <w:t>Age: 나이</w:t>
      </w:r>
    </w:p>
    <w:p w14:paraId="46E76AC3" w14:textId="77777777" w:rsidR="00402CA6" w:rsidRDefault="00402CA6" w:rsidP="000D1AD1">
      <w:pPr>
        <w:pStyle w:val="af4"/>
        <w:numPr>
          <w:ilvl w:val="0"/>
          <w:numId w:val="8"/>
        </w:numPr>
        <w:spacing w:before="0" w:after="0"/>
        <w:ind w:leftChars="0"/>
      </w:pPr>
      <w:proofErr w:type="spellStart"/>
      <w:r>
        <w:t>Neighbourhood</w:t>
      </w:r>
      <w:proofErr w:type="spellEnd"/>
      <w:r>
        <w:t>: 지역</w:t>
      </w:r>
    </w:p>
    <w:p w14:paraId="36F79B46" w14:textId="77777777" w:rsidR="00402CA6" w:rsidRDefault="00402CA6" w:rsidP="000D1AD1">
      <w:pPr>
        <w:pStyle w:val="af4"/>
        <w:numPr>
          <w:ilvl w:val="0"/>
          <w:numId w:val="8"/>
        </w:numPr>
        <w:spacing w:before="0" w:after="0"/>
        <w:ind w:leftChars="0"/>
      </w:pPr>
      <w:r>
        <w:t>Scholarship: 장학금</w:t>
      </w:r>
    </w:p>
    <w:p w14:paraId="540C9D80" w14:textId="77777777" w:rsidR="00402CA6" w:rsidRDefault="00402CA6" w:rsidP="000D1AD1">
      <w:pPr>
        <w:pStyle w:val="af4"/>
        <w:numPr>
          <w:ilvl w:val="0"/>
          <w:numId w:val="8"/>
        </w:numPr>
        <w:spacing w:before="0" w:after="0"/>
        <w:ind w:leftChars="0"/>
      </w:pPr>
      <w:proofErr w:type="spellStart"/>
      <w:r>
        <w:t>Hipertension</w:t>
      </w:r>
      <w:proofErr w:type="spellEnd"/>
      <w:r>
        <w:t>: 고혈압</w:t>
      </w:r>
    </w:p>
    <w:p w14:paraId="030325E0" w14:textId="77777777" w:rsidR="00402CA6" w:rsidRDefault="00402CA6" w:rsidP="000D1AD1">
      <w:pPr>
        <w:pStyle w:val="af4"/>
        <w:numPr>
          <w:ilvl w:val="0"/>
          <w:numId w:val="8"/>
        </w:numPr>
        <w:spacing w:before="0" w:after="0"/>
        <w:ind w:leftChars="0"/>
      </w:pPr>
      <w:r>
        <w:t>Diabetes: 당뇨</w:t>
      </w:r>
    </w:p>
    <w:p w14:paraId="2AD0A4D8" w14:textId="77777777" w:rsidR="00402CA6" w:rsidRDefault="00402CA6" w:rsidP="000D1AD1">
      <w:pPr>
        <w:pStyle w:val="af4"/>
        <w:numPr>
          <w:ilvl w:val="0"/>
          <w:numId w:val="8"/>
        </w:numPr>
        <w:spacing w:before="0" w:after="0"/>
        <w:ind w:leftChars="0"/>
      </w:pPr>
      <w:r>
        <w:t>Alcoholism: 알콜중독</w:t>
      </w:r>
    </w:p>
    <w:p w14:paraId="2150BB3B" w14:textId="77777777" w:rsidR="00402CA6" w:rsidRDefault="00402CA6" w:rsidP="000D1AD1">
      <w:pPr>
        <w:pStyle w:val="af4"/>
        <w:numPr>
          <w:ilvl w:val="0"/>
          <w:numId w:val="8"/>
        </w:numPr>
        <w:spacing w:before="0" w:after="0"/>
        <w:ind w:leftChars="0"/>
      </w:pPr>
      <w:proofErr w:type="spellStart"/>
      <w:r>
        <w:t>Handcap</w:t>
      </w:r>
      <w:proofErr w:type="spellEnd"/>
      <w:r>
        <w:t>: 장애</w:t>
      </w:r>
    </w:p>
    <w:p w14:paraId="312B78DD" w14:textId="77777777" w:rsidR="00402CA6" w:rsidRDefault="00402CA6" w:rsidP="000D1AD1">
      <w:pPr>
        <w:pStyle w:val="af4"/>
        <w:numPr>
          <w:ilvl w:val="0"/>
          <w:numId w:val="8"/>
        </w:numPr>
        <w:spacing w:before="0" w:after="0"/>
        <w:ind w:leftChars="0"/>
      </w:pPr>
      <w:proofErr w:type="spellStart"/>
      <w:r>
        <w:t>SMS_received</w:t>
      </w:r>
      <w:proofErr w:type="spellEnd"/>
      <w:r>
        <w:t>: 환자에게 보낸 문자</w:t>
      </w:r>
    </w:p>
    <w:p w14:paraId="667775E1" w14:textId="453A9D3B" w:rsidR="00402CA6" w:rsidRPr="00402CA6" w:rsidRDefault="00402CA6" w:rsidP="000D1AD1">
      <w:pPr>
        <w:pStyle w:val="af4"/>
        <w:numPr>
          <w:ilvl w:val="0"/>
          <w:numId w:val="8"/>
        </w:numPr>
        <w:spacing w:before="0" w:after="0"/>
        <w:ind w:leftChars="0"/>
      </w:pPr>
      <w:r>
        <w:t>No-show: 예약취소</w:t>
      </w:r>
    </w:p>
    <w:p w14:paraId="3F5E52D9" w14:textId="33AF1DDF" w:rsidR="00402CA6" w:rsidRDefault="00402CA6" w:rsidP="00402CA6">
      <w:pPr>
        <w:pStyle w:val="2"/>
      </w:pPr>
      <w:bookmarkStart w:id="32" w:name="_Toc69301040"/>
      <w:r>
        <w:t xml:space="preserve">Mission </w:t>
      </w:r>
      <w:r w:rsidR="00DF5EFB">
        <w:t>2</w:t>
      </w:r>
      <w:r>
        <w:t>: Head CT-Hemorrhage</w:t>
      </w:r>
      <w:bookmarkEnd w:id="32"/>
    </w:p>
    <w:p w14:paraId="3722F649" w14:textId="2DEF123B" w:rsidR="00104DB7" w:rsidRDefault="00730EAE" w:rsidP="00104DB7">
      <w:pPr>
        <w:rPr>
          <w:b/>
          <w:bCs/>
        </w:rPr>
      </w:pPr>
      <w:r>
        <w:rPr>
          <w:rFonts w:hint="eastAsia"/>
          <w:b/>
          <w:bCs/>
        </w:rPr>
        <w:t>이미지 파일</w:t>
      </w:r>
    </w:p>
    <w:p w14:paraId="479B2625" w14:textId="4D72E15F" w:rsidR="00730EAE" w:rsidRDefault="00730EAE" w:rsidP="000D1AD1">
      <w:pPr>
        <w:pStyle w:val="af4"/>
        <w:numPr>
          <w:ilvl w:val="0"/>
          <w:numId w:val="9"/>
        </w:numPr>
        <w:spacing w:before="0" w:after="0"/>
        <w:ind w:leftChars="0"/>
      </w:pPr>
      <w:r>
        <w:rPr>
          <w:rFonts w:hint="eastAsia"/>
        </w:rPr>
        <w:t xml:space="preserve">정상 뇌 사진 </w:t>
      </w:r>
      <w:r>
        <w:t>100</w:t>
      </w:r>
      <w:r>
        <w:rPr>
          <w:rFonts w:hint="eastAsia"/>
        </w:rPr>
        <w:t>장</w:t>
      </w:r>
    </w:p>
    <w:p w14:paraId="5F5096B3" w14:textId="69AC4AF7" w:rsidR="00730EAE" w:rsidRDefault="00730EAE" w:rsidP="000D1AD1">
      <w:pPr>
        <w:pStyle w:val="af4"/>
        <w:numPr>
          <w:ilvl w:val="0"/>
          <w:numId w:val="9"/>
        </w:numPr>
        <w:spacing w:before="0"/>
        <w:ind w:leftChars="0"/>
      </w:pPr>
      <w:r>
        <w:rPr>
          <w:rFonts w:hint="eastAsia"/>
        </w:rPr>
        <w:t xml:space="preserve">뇌출혈 뇌 사진 </w:t>
      </w:r>
      <w:r>
        <w:t>100</w:t>
      </w:r>
      <w:r>
        <w:rPr>
          <w:rFonts w:hint="eastAsia"/>
        </w:rPr>
        <w:t>장</w:t>
      </w:r>
    </w:p>
    <w:p w14:paraId="0417F6BF" w14:textId="14BA7AF8" w:rsidR="00FD123C" w:rsidRPr="00813DEF" w:rsidRDefault="00730EAE" w:rsidP="00813DEF">
      <w:pPr>
        <w:rPr>
          <w:b/>
          <w:bCs/>
        </w:rPr>
      </w:pPr>
      <w:r>
        <w:rPr>
          <w:b/>
          <w:bCs/>
        </w:rPr>
        <w:t>labels.csv</w:t>
      </w:r>
      <w:r w:rsidR="00813DEF">
        <w:rPr>
          <w:b/>
          <w:bCs/>
        </w:rPr>
        <w:t xml:space="preserve">: </w:t>
      </w:r>
      <w:r>
        <w:rPr>
          <w:rFonts w:hint="eastAsia"/>
        </w:rPr>
        <w:t>뇌출혈 여부</w:t>
      </w:r>
      <w:r w:rsidR="00891DF7">
        <w:rPr>
          <w:rFonts w:hint="eastAsia"/>
        </w:rPr>
        <w:t xml:space="preserve"> 데이터</w:t>
      </w:r>
    </w:p>
    <w:p w14:paraId="38C613DD" w14:textId="2AA6BA1F" w:rsidR="00730EAE" w:rsidRPr="00730EAE" w:rsidRDefault="00FD123C" w:rsidP="00FD123C">
      <w:r>
        <w:br w:type="page"/>
      </w:r>
    </w:p>
    <w:p w14:paraId="2DAA3858" w14:textId="77777777" w:rsidR="00707807" w:rsidRDefault="00707807" w:rsidP="00707807">
      <w:pPr>
        <w:pStyle w:val="1"/>
      </w:pPr>
      <w:bookmarkStart w:id="33" w:name="_Toc69301041"/>
      <w:r>
        <w:rPr>
          <w:rFonts w:hint="eastAsia"/>
        </w:rPr>
        <w:lastRenderedPageBreak/>
        <w:t>학습</w:t>
      </w:r>
      <w:r>
        <w:t xml:space="preserve"> 지원 정보</w:t>
      </w:r>
      <w:bookmarkEnd w:id="33"/>
    </w:p>
    <w:p w14:paraId="2048957A" w14:textId="05B5E65C" w:rsidR="00707807" w:rsidRDefault="000D6B89" w:rsidP="00E729A7">
      <w:pPr>
        <w:pStyle w:val="2"/>
      </w:pPr>
      <w:bookmarkStart w:id="34" w:name="_Toc69301042"/>
      <w:r w:rsidRPr="007E5B59">
        <w:rPr>
          <w:rFonts w:hint="eastAsia"/>
        </w:rPr>
        <w:t>학습 리소스</w:t>
      </w:r>
      <w:bookmarkEnd w:id="34"/>
    </w:p>
    <w:p w14:paraId="2E5304E8" w14:textId="4A3CF144" w:rsidR="0046375B" w:rsidRDefault="001679E2" w:rsidP="000D1AD1">
      <w:pPr>
        <w:pStyle w:val="af4"/>
        <w:numPr>
          <w:ilvl w:val="0"/>
          <w:numId w:val="11"/>
        </w:numPr>
        <w:ind w:leftChars="0"/>
      </w:pPr>
      <w:hyperlink r:id="rId15" w:history="1">
        <w:r w:rsidR="00BD5A05" w:rsidRPr="003838D6">
          <w:rPr>
            <w:rStyle w:val="af2"/>
          </w:rPr>
          <w:t>https://en.wikipedia.org/wiki/Convolution_neural_network</w:t>
        </w:r>
      </w:hyperlink>
      <w:r w:rsidR="00BD5A05">
        <w:br/>
      </w:r>
      <w:r w:rsidR="0046375B">
        <w:t xml:space="preserve">: </w:t>
      </w:r>
      <w:r w:rsidR="0046375B">
        <w:rPr>
          <w:rFonts w:hint="eastAsia"/>
        </w:rPr>
        <w:t>C</w:t>
      </w:r>
      <w:r w:rsidR="0046375B">
        <w:t>onvolution Neural Network(</w:t>
      </w:r>
      <w:proofErr w:type="spellStart"/>
      <w:r w:rsidR="0046375B">
        <w:rPr>
          <w:rFonts w:hint="eastAsia"/>
        </w:rPr>
        <w:t>합성곱</w:t>
      </w:r>
      <w:proofErr w:type="spellEnd"/>
      <w:r w:rsidR="0046375B">
        <w:rPr>
          <w:rFonts w:hint="eastAsia"/>
        </w:rPr>
        <w:t xml:space="preserve"> 신경망)에 대한 일반적인 이해</w:t>
      </w:r>
      <w:r w:rsidR="0046375B">
        <w:t xml:space="preserve"> (</w:t>
      </w:r>
      <w:r w:rsidR="0046375B">
        <w:rPr>
          <w:rFonts w:hint="eastAsia"/>
        </w:rPr>
        <w:t>위키피디아</w:t>
      </w:r>
      <w:r w:rsidR="0046375B">
        <w:t>)</w:t>
      </w:r>
    </w:p>
    <w:p w14:paraId="4C650609" w14:textId="7D3DD445" w:rsidR="00BD5A05" w:rsidRDefault="001679E2" w:rsidP="000D1AD1">
      <w:pPr>
        <w:pStyle w:val="af4"/>
        <w:numPr>
          <w:ilvl w:val="0"/>
          <w:numId w:val="11"/>
        </w:numPr>
        <w:ind w:leftChars="0"/>
      </w:pPr>
      <w:hyperlink r:id="rId16" w:history="1">
        <w:r w:rsidR="00BD5A05" w:rsidRPr="003838D6">
          <w:rPr>
            <w:rStyle w:val="af2"/>
          </w:rPr>
          <w:t>https://en.wikipedia.org/wiki/Scikit-learn</w:t>
        </w:r>
      </w:hyperlink>
      <w:r w:rsidR="00BD5A05">
        <w:br/>
      </w:r>
      <w:r w:rsidR="00BD5A05">
        <w:rPr>
          <w:rFonts w:hint="eastAsia"/>
        </w:rPr>
        <w:t>:</w:t>
      </w:r>
      <w:r w:rsidR="00BD5A05">
        <w:t xml:space="preserve"> </w:t>
      </w:r>
      <w:r w:rsidR="00BD5A05">
        <w:rPr>
          <w:rFonts w:hint="eastAsia"/>
        </w:rPr>
        <w:t>scikit</w:t>
      </w:r>
      <w:r w:rsidR="00BD5A05">
        <w:t>-learn</w:t>
      </w:r>
      <w:r w:rsidR="00BD5A05">
        <w:rPr>
          <w:rFonts w:hint="eastAsia"/>
        </w:rPr>
        <w:t xml:space="preserve">에 대한 일반적인 이해 </w:t>
      </w:r>
      <w:r w:rsidR="00BD5A05">
        <w:t>(</w:t>
      </w:r>
      <w:r w:rsidR="00BD5A05">
        <w:rPr>
          <w:rFonts w:hint="eastAsia"/>
        </w:rPr>
        <w:t>위키피디아)</w:t>
      </w:r>
    </w:p>
    <w:p w14:paraId="48054CF5" w14:textId="112842E4" w:rsidR="00BD5A05" w:rsidRDefault="001679E2" w:rsidP="000D1AD1">
      <w:pPr>
        <w:pStyle w:val="af4"/>
        <w:numPr>
          <w:ilvl w:val="0"/>
          <w:numId w:val="11"/>
        </w:numPr>
        <w:ind w:leftChars="0"/>
      </w:pPr>
      <w:hyperlink r:id="rId17" w:history="1">
        <w:r w:rsidR="00BD5A05" w:rsidRPr="003838D6">
          <w:rPr>
            <w:rStyle w:val="af2"/>
          </w:rPr>
          <w:t>https://en.wikipedia.org/wiki/CT_scan</w:t>
        </w:r>
      </w:hyperlink>
      <w:r w:rsidR="00BD5A05">
        <w:br/>
        <w:t>: CT scan</w:t>
      </w:r>
      <w:r w:rsidR="00BD5A05">
        <w:rPr>
          <w:rFonts w:hint="eastAsia"/>
        </w:rPr>
        <w:t xml:space="preserve">에 대한 일반적인 이해 </w:t>
      </w:r>
      <w:r w:rsidR="00BD5A05">
        <w:t>(</w:t>
      </w:r>
      <w:r w:rsidR="00BD5A05">
        <w:rPr>
          <w:rFonts w:hint="eastAsia"/>
        </w:rPr>
        <w:t>위키피디아)</w:t>
      </w:r>
    </w:p>
    <w:p w14:paraId="0FF1651F" w14:textId="20AADDA1" w:rsidR="00BD5A05" w:rsidRDefault="00BD5A05" w:rsidP="000D1AD1">
      <w:pPr>
        <w:pStyle w:val="af4"/>
        <w:numPr>
          <w:ilvl w:val="0"/>
          <w:numId w:val="11"/>
        </w:numPr>
        <w:ind w:leftChars="0"/>
      </w:pPr>
      <w:r>
        <w:t>[</w:t>
      </w:r>
      <w:proofErr w:type="spellStart"/>
      <w:r>
        <w:t>Tensorflow</w:t>
      </w:r>
      <w:proofErr w:type="spellEnd"/>
      <w:r>
        <w:t xml:space="preserve"> KR 페이스북 그룹](</w:t>
      </w:r>
      <w:hyperlink r:id="rId18" w:history="1">
        <w:r w:rsidRPr="00BD5A05">
          <w:rPr>
            <w:rStyle w:val="af2"/>
          </w:rPr>
          <w:t>https://www.facebook.com/groups/TensorFlowKR</w:t>
        </w:r>
      </w:hyperlink>
      <w:r>
        <w:t xml:space="preserve">) : </w:t>
      </w:r>
      <w:proofErr w:type="spellStart"/>
      <w:r>
        <w:t>tensorflow</w:t>
      </w:r>
      <w:proofErr w:type="spellEnd"/>
      <w:r>
        <w:t>를</w:t>
      </w:r>
      <w:r>
        <w:rPr>
          <w:rFonts w:hint="eastAsia"/>
        </w:rPr>
        <w:t xml:space="preserve"> 학습하거나</w:t>
      </w:r>
      <w:r>
        <w:t xml:space="preserve">, </w:t>
      </w:r>
      <w:proofErr w:type="spellStart"/>
      <w:r>
        <w:t>tensorflow</w:t>
      </w:r>
      <w:proofErr w:type="spellEnd"/>
      <w:r>
        <w:t>, 다른 Machine Learning 도구에 관한 연구, 응용 제작을 하는 분들의 모임. 질의</w:t>
      </w:r>
      <w:r>
        <w:rPr>
          <w:rFonts w:hint="eastAsia"/>
        </w:rPr>
        <w:t xml:space="preserve"> 응답이</w:t>
      </w:r>
      <w:r>
        <w:t xml:space="preserve"> 매우 활발함</w:t>
      </w:r>
    </w:p>
    <w:p w14:paraId="56053756" w14:textId="1006BB0C" w:rsidR="00BD5A05" w:rsidRDefault="00BD5A05" w:rsidP="000D1AD1">
      <w:pPr>
        <w:pStyle w:val="af4"/>
        <w:numPr>
          <w:ilvl w:val="0"/>
          <w:numId w:val="11"/>
        </w:numPr>
        <w:ind w:leftChars="0"/>
      </w:pPr>
      <w:r>
        <w:rPr>
          <w:rFonts w:ascii="맑은 고딕" w:eastAsia="맑은 고딕" w:hAnsi="맑은 고딕" w:cs="맑은 고딕" w:hint="eastAsia"/>
        </w:rPr>
        <w:t>•</w:t>
      </w:r>
      <w:r>
        <w:t>[Machine Learning Yearning](</w:t>
      </w:r>
      <w:hyperlink r:id="rId19" w:history="1">
        <w:r w:rsidRPr="00BD5A05">
          <w:rPr>
            <w:rStyle w:val="af2"/>
          </w:rPr>
          <w:t>https://www.deeplearning.ai/machine-learning-yearning/</w:t>
        </w:r>
      </w:hyperlink>
      <w:r>
        <w:t xml:space="preserve">) : </w:t>
      </w:r>
      <w:proofErr w:type="spellStart"/>
      <w:r>
        <w:t>앤드유</w:t>
      </w:r>
      <w:proofErr w:type="spellEnd"/>
      <w:r>
        <w:t xml:space="preserve"> </w:t>
      </w:r>
      <w:proofErr w:type="spellStart"/>
      <w:r>
        <w:t>응</w:t>
      </w:r>
      <w:r>
        <w:rPr>
          <w:rFonts w:hint="eastAsia"/>
        </w:rPr>
        <w:t>교수의</w:t>
      </w:r>
      <w:proofErr w:type="spellEnd"/>
      <w:r>
        <w:t xml:space="preserve"> ML 프로젝트를 진행할 때 고려해야 할 우선순위, 성능에 대한 고려 사항 (딥러닝 기술 자체를 다룬</w:t>
      </w:r>
      <w:r>
        <w:rPr>
          <w:rFonts w:hint="eastAsia"/>
        </w:rPr>
        <w:t xml:space="preserve"> 책은</w:t>
      </w:r>
      <w:r>
        <w:t xml:space="preserve"> 아니라 필독). PDF 버전을 인터넷에서 쉽게 구할 수 있음</w:t>
      </w:r>
    </w:p>
    <w:p w14:paraId="6D427188" w14:textId="56890C09" w:rsidR="00BD5A05" w:rsidRDefault="00BD5A05" w:rsidP="000D1AD1">
      <w:pPr>
        <w:pStyle w:val="af4"/>
        <w:numPr>
          <w:ilvl w:val="0"/>
          <w:numId w:val="11"/>
        </w:numPr>
        <w:ind w:leftChars="0"/>
      </w:pPr>
      <w:r>
        <w:rPr>
          <w:rFonts w:ascii="맑은 고딕" w:eastAsia="맑은 고딕" w:hAnsi="맑은 고딕" w:cs="맑은 고딕" w:hint="eastAsia"/>
        </w:rPr>
        <w:t>•</w:t>
      </w:r>
      <w:r>
        <w:t>[모두를 위한 딥러닝](</w:t>
      </w:r>
      <w:hyperlink r:id="rId20" w:history="1">
        <w:r w:rsidRPr="00BD5A05">
          <w:rPr>
            <w:rStyle w:val="af2"/>
          </w:rPr>
          <w:t>https://www.inflearn.com/course/기본적인-머신러닝-딥러닝-강좌#</w:t>
        </w:r>
      </w:hyperlink>
      <w:proofErr w:type="gramStart"/>
      <w:r>
        <w:t>) :</w:t>
      </w:r>
      <w:proofErr w:type="gramEnd"/>
      <w:r>
        <w:t xml:space="preserve"> 머신 러닝과</w:t>
      </w:r>
      <w:r>
        <w:rPr>
          <w:rFonts w:hint="eastAsia"/>
        </w:rPr>
        <w:t xml:space="preserve"> </w:t>
      </w:r>
      <w:proofErr w:type="spellStart"/>
      <w:r>
        <w:rPr>
          <w:rFonts w:hint="eastAsia"/>
        </w:rPr>
        <w:t>딥러닝에</w:t>
      </w:r>
      <w:proofErr w:type="spellEnd"/>
      <w:r>
        <w:t xml:space="preserve"> 대해 더 이해하고 본인들의 문제를 </w:t>
      </w:r>
      <w:proofErr w:type="spellStart"/>
      <w:r>
        <w:t>Tensorflow</w:t>
      </w:r>
      <w:proofErr w:type="spellEnd"/>
      <w:r>
        <w:t>를 이용하여 풀 수 있게 도와주는 동영상 강의. 이</w:t>
      </w:r>
      <w:r>
        <w:rPr>
          <w:rFonts w:hint="eastAsia"/>
        </w:rPr>
        <w:t xml:space="preserve"> 강좌는</w:t>
      </w:r>
      <w:r>
        <w:t xml:space="preserve"> 수학이나 컴퓨터 공학적인 지식이 없어도 어렵지 않게 볼 수 있음.</w:t>
      </w:r>
    </w:p>
    <w:p w14:paraId="7F0BCF6F" w14:textId="7664B416" w:rsidR="007D48AD" w:rsidRDefault="001679E2" w:rsidP="007D48AD">
      <w:pPr>
        <w:pStyle w:val="af4"/>
        <w:numPr>
          <w:ilvl w:val="0"/>
          <w:numId w:val="11"/>
        </w:numPr>
        <w:ind w:leftChars="0"/>
      </w:pPr>
      <w:hyperlink r:id="rId21" w:history="1">
        <w:r w:rsidR="007D48AD" w:rsidRPr="00B34488">
          <w:rPr>
            <w:rStyle w:val="af2"/>
          </w:rPr>
          <w:t>https://www.youtube.com/playlist?list=PLS8gIc2q83OjStGjdTF2LZtc0vefCAbnX&amp;ab_channel=NeoWizard</w:t>
        </w:r>
      </w:hyperlink>
      <w:r w:rsidR="007D48AD">
        <w:br/>
        <w:t xml:space="preserve">: </w:t>
      </w:r>
      <w:r w:rsidR="007D48AD">
        <w:rPr>
          <w:rFonts w:hint="eastAsia"/>
        </w:rPr>
        <w:t>머신 러닝</w:t>
      </w:r>
      <w:r w:rsidR="007D48AD">
        <w:t>, 딥러닝</w:t>
      </w:r>
    </w:p>
    <w:p w14:paraId="629F8A03" w14:textId="1C6982E6" w:rsidR="007D48AD" w:rsidRDefault="001679E2" w:rsidP="007D48AD">
      <w:pPr>
        <w:pStyle w:val="af4"/>
        <w:numPr>
          <w:ilvl w:val="0"/>
          <w:numId w:val="11"/>
        </w:numPr>
        <w:ind w:leftChars="0"/>
      </w:pPr>
      <w:hyperlink r:id="rId22" w:history="1">
        <w:r w:rsidR="007D48AD" w:rsidRPr="007D48AD">
          <w:rPr>
            <w:rStyle w:val="af2"/>
          </w:rPr>
          <w:t>https://www.youtube.com/watch?v=AHdGc4nR5f4&amp;list=PLS8gIc2q83OhM0RTktKDitgZGX5dHo7Vs&amp;ab_channel=NeoWizard</w:t>
        </w:r>
      </w:hyperlink>
      <w:r w:rsidR="007D48AD">
        <w:rPr>
          <w:rFonts w:hint="eastAsia"/>
        </w:rPr>
        <w:t xml:space="preserve"> </w:t>
      </w:r>
      <w:r w:rsidR="007D48AD">
        <w:br/>
      </w:r>
      <w:r w:rsidR="007D48AD">
        <w:rPr>
          <w:rFonts w:hint="eastAsia"/>
        </w:rPr>
        <w:t>:</w:t>
      </w:r>
      <w:r w:rsidR="007D48AD">
        <w:t xml:space="preserve"> TensorFlow </w:t>
      </w:r>
    </w:p>
    <w:p w14:paraId="16CF69AE" w14:textId="77777777" w:rsidR="000E0E7F" w:rsidRPr="0046375B" w:rsidRDefault="000E0E7F" w:rsidP="000E0E7F">
      <w:pPr>
        <w:rPr>
          <w:rFonts w:hint="eastAsia"/>
        </w:rPr>
      </w:pPr>
    </w:p>
    <w:p w14:paraId="1B9B3380" w14:textId="77777777" w:rsidR="00707807" w:rsidRDefault="00707807" w:rsidP="00A51CA4">
      <w:pPr>
        <w:pStyle w:val="1"/>
      </w:pPr>
      <w:bookmarkStart w:id="35" w:name="_Toc69301043"/>
      <w:r>
        <w:rPr>
          <w:rFonts w:hint="eastAsia"/>
        </w:rPr>
        <w:t>포럼</w:t>
      </w:r>
      <w:bookmarkEnd w:id="35"/>
    </w:p>
    <w:p w14:paraId="3057F34B" w14:textId="67F0D00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학습</w:t>
      </w:r>
      <w:r w:rsidRPr="000E0E7F">
        <w:rPr>
          <w:rFonts w:ascii="나눔스퀘어_ac Bold" w:eastAsia="나눔스퀘어_ac Bold" w:hAnsi="나눔스퀘어_ac Bold" w:cs="나눔스퀘어_ac Bold"/>
        </w:rPr>
        <w:t xml:space="preserve"> 리소스: </w:t>
      </w:r>
      <w:hyperlink r:id="rId23" w:history="1">
        <w:r w:rsidRPr="000E0E7F">
          <w:rPr>
            <w:rStyle w:val="af2"/>
            <w:rFonts w:ascii="나눔스퀘어_ac Bold" w:eastAsia="나눔스퀘어_ac Bold" w:hAnsi="나눔스퀘어_ac Bold" w:cs="나눔스퀘어_ac Bold"/>
          </w:rPr>
          <w:t>https://github.com/edu10make/Project-X_</w:t>
        </w:r>
      </w:hyperlink>
    </w:p>
    <w:p w14:paraId="391D4463"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토론과</w:t>
      </w:r>
      <w:r w:rsidRPr="000E0E7F">
        <w:rPr>
          <w:rFonts w:ascii="나눔스퀘어_ac Bold" w:eastAsia="나눔스퀘어_ac Bold" w:hAnsi="나눔스퀘어_ac Bold" w:cs="나눔스퀘어_ac Bold"/>
        </w:rPr>
        <w:t xml:space="preserve"> Q&amp;A: https://prj.innoaca.kr/forum/project/2/forum</w:t>
      </w:r>
    </w:p>
    <w:p w14:paraId="32D5500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코드리뷰</w:t>
      </w:r>
      <w:r w:rsidRPr="000E0E7F">
        <w:rPr>
          <w:rFonts w:ascii="나눔스퀘어_ac Bold" w:eastAsia="나눔스퀘어_ac Bold" w:hAnsi="나눔스퀘어_ac Bold" w:cs="나눔스퀘어_ac Bold"/>
        </w:rPr>
        <w:t>: https://prj.innoaca.kr/forum/project/2/codereview</w:t>
      </w:r>
    </w:p>
    <w:p w14:paraId="3C6BC9A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동료평가</w:t>
      </w:r>
      <w:r w:rsidRPr="000E0E7F">
        <w:rPr>
          <w:rFonts w:ascii="나눔스퀘어_ac Bold" w:eastAsia="나눔스퀘어_ac Bold" w:hAnsi="나눔스퀘어_ac Bold" w:cs="나눔스퀘어_ac Bold"/>
        </w:rPr>
        <w:t>: https://prj.innoaca.kr/forum/project/2/evaluation</w:t>
      </w:r>
    </w:p>
    <w:p w14:paraId="0E23CC7C"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멘토</w:t>
      </w:r>
      <w:r w:rsidRPr="000E0E7F">
        <w:rPr>
          <w:rFonts w:ascii="나눔스퀘어_ac Bold" w:eastAsia="나눔스퀘어_ac Bold" w:hAnsi="나눔스퀘어_ac Bold" w:cs="나눔스퀘어_ac Bold"/>
        </w:rPr>
        <w:t>: https://prj.innoaca.kr/forum/project/2/mentor</w:t>
      </w:r>
    </w:p>
    <w:p w14:paraId="0E686919"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동료목록</w:t>
      </w:r>
      <w:r w:rsidRPr="000E0E7F">
        <w:rPr>
          <w:rFonts w:ascii="나눔스퀘어_ac Bold" w:eastAsia="나눔스퀘어_ac Bold" w:hAnsi="나눔스퀘어_ac Bold" w:cs="나눔스퀘어_ac Bold"/>
        </w:rPr>
        <w:t>: https://prj.innoaca.kr/forum/project/2/peer</w:t>
      </w:r>
    </w:p>
    <w:p w14:paraId="4F9F5CA2" w14:textId="0C764594" w:rsidR="00865B99" w:rsidRPr="00D1051F" w:rsidRDefault="00865B99" w:rsidP="000E0E7F">
      <w:pPr>
        <w:rPr>
          <w:rFonts w:hint="eastAsia"/>
        </w:rPr>
      </w:pPr>
    </w:p>
    <w:sectPr w:rsidR="00865B99" w:rsidRPr="00D1051F" w:rsidSect="006F23C6">
      <w:footerReference w:type="default" r:id="rId24"/>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44B7E" w14:textId="77777777" w:rsidR="00E10917" w:rsidRDefault="00E10917" w:rsidP="00AC37E4">
      <w:pPr>
        <w:spacing w:after="0" w:line="240" w:lineRule="auto"/>
      </w:pPr>
      <w:r>
        <w:separator/>
      </w:r>
    </w:p>
  </w:endnote>
  <w:endnote w:type="continuationSeparator" w:id="0">
    <w:p w14:paraId="17F03829" w14:textId="77777777" w:rsidR="00E10917" w:rsidRDefault="00E10917" w:rsidP="00AC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embedRegular r:id="rId1" w:fontKey="{C40A9DC6-1681-4348-9379-8A264B4E69BB}"/>
  </w:font>
  <w:font w:name="Times New Roman">
    <w:panose1 w:val="02020603050405020304"/>
    <w:charset w:val="00"/>
    <w:family w:val="roman"/>
    <w:pitch w:val="variable"/>
    <w:sig w:usb0="E0002AFF" w:usb1="C0007843" w:usb2="00000009" w:usb3="00000000" w:csb0="000001FF" w:csb1="00000000"/>
    <w:embedRegular r:id="rId2" w:fontKey="{4A288C90-2121-48D5-ABDE-3586BA356E0E}"/>
    <w:embedBold r:id="rId3" w:fontKey="{95E5053E-67AD-461E-A833-7B732D445CE1}"/>
    <w:embedItalic r:id="rId4" w:fontKey="{C6CA3417-8DBE-45E0-8C72-BC7C9E0B7857}"/>
    <w:embedBoldItalic r:id="rId5" w:fontKey="{CCA3A5FF-D06A-47D3-99B4-4AAAFD50D0E9}"/>
  </w:font>
  <w:font w:name="나눔스퀘어_ac Bold">
    <w:panose1 w:val="020B0600000101010101"/>
    <w:charset w:val="81"/>
    <w:family w:val="modern"/>
    <w:pitch w:val="variable"/>
    <w:sig w:usb0="00000203" w:usb1="29D72C10" w:usb2="00000010" w:usb3="00000000" w:csb0="00280005" w:csb1="00000000"/>
    <w:embedRegular r:id="rId6" w:subsetted="1" w:fontKey="{BF14B8E4-C6D0-4643-889C-AACD86AC7FA8}"/>
    <w:embedBold r:id="rId7" w:subsetted="1" w:fontKey="{E565E318-05A3-4831-A187-A6CDC5E6D329}"/>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embedRegular r:id="rId8" w:fontKey="{05B8A88C-B865-4FE9-B7B8-6CCBC523F421}"/>
  </w:font>
  <w:font w:name="Segoe UI">
    <w:panose1 w:val="020B0502040204020203"/>
    <w:charset w:val="00"/>
    <w:family w:val="swiss"/>
    <w:pitch w:val="variable"/>
    <w:sig w:usb0="E4002EFF" w:usb1="C000E47F" w:usb2="00000009" w:usb3="00000000" w:csb0="000001FF" w:csb1="00000000"/>
    <w:embedRegular r:id="rId9" w:fontKey="{399D89A3-BB87-49A0-A30C-434EA112A240}"/>
  </w:font>
  <w:font w:name="맑은 고딕">
    <w:panose1 w:val="020B0503020000020004"/>
    <w:charset w:val="81"/>
    <w:family w:val="modern"/>
    <w:pitch w:val="variable"/>
    <w:sig w:usb0="9000002F" w:usb1="29D77CFB" w:usb2="00000012" w:usb3="00000000" w:csb0="00080001" w:csb1="00000000"/>
    <w:embedRegular r:id="rId10" w:subsetted="1" w:fontKey="{32C03721-BE9F-4E88-82BB-023EE7A9A7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780957"/>
      <w:docPartObj>
        <w:docPartGallery w:val="Page Numbers (Bottom of Page)"/>
        <w:docPartUnique/>
      </w:docPartObj>
    </w:sdtPr>
    <w:sdtContent>
      <w:sdt>
        <w:sdtPr>
          <w:id w:val="1728636285"/>
          <w:docPartObj>
            <w:docPartGallery w:val="Page Numbers (Top of Page)"/>
            <w:docPartUnique/>
          </w:docPartObj>
        </w:sdtPr>
        <w:sdtContent>
          <w:p w14:paraId="1CF8404F" w14:textId="77777777" w:rsidR="001679E2" w:rsidRDefault="001679E2" w:rsidP="00AC37E4">
            <w:pPr>
              <w:pStyle w:val="af1"/>
              <w:jc w:val="center"/>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825CD" w14:textId="77777777" w:rsidR="00E10917" w:rsidRDefault="00E10917" w:rsidP="00AC37E4">
      <w:pPr>
        <w:spacing w:after="0" w:line="240" w:lineRule="auto"/>
      </w:pPr>
      <w:r>
        <w:separator/>
      </w:r>
    </w:p>
  </w:footnote>
  <w:footnote w:type="continuationSeparator" w:id="0">
    <w:p w14:paraId="151BEF3D" w14:textId="77777777" w:rsidR="00E10917" w:rsidRDefault="00E10917" w:rsidP="00AC3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4797B"/>
    <w:multiLevelType w:val="hybridMultilevel"/>
    <w:tmpl w:val="7BAA87E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047BFB"/>
    <w:multiLevelType w:val="hybridMultilevel"/>
    <w:tmpl w:val="49189BF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3060505"/>
    <w:multiLevelType w:val="hybridMultilevel"/>
    <w:tmpl w:val="638A3C0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8693470"/>
    <w:multiLevelType w:val="hybridMultilevel"/>
    <w:tmpl w:val="B58E8A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F3F7945"/>
    <w:multiLevelType w:val="hybridMultilevel"/>
    <w:tmpl w:val="1EEA3B6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6124721"/>
    <w:multiLevelType w:val="hybridMultilevel"/>
    <w:tmpl w:val="064AB2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DB242A8"/>
    <w:multiLevelType w:val="hybridMultilevel"/>
    <w:tmpl w:val="B004389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F8D7998"/>
    <w:multiLevelType w:val="hybridMultilevel"/>
    <w:tmpl w:val="F8DA5034"/>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23B4C56"/>
    <w:multiLevelType w:val="hybridMultilevel"/>
    <w:tmpl w:val="5FDCDBCE"/>
    <w:lvl w:ilvl="0" w:tplc="0409000F">
      <w:start w:val="1"/>
      <w:numFmt w:val="decimal"/>
      <w:lvlText w:val="%1."/>
      <w:lvlJc w:val="left"/>
      <w:pPr>
        <w:ind w:left="4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F1B2EF6"/>
    <w:multiLevelType w:val="hybridMultilevel"/>
    <w:tmpl w:val="ACD4EE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1523201"/>
    <w:multiLevelType w:val="hybridMultilevel"/>
    <w:tmpl w:val="0F72F39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999468D"/>
    <w:multiLevelType w:val="hybridMultilevel"/>
    <w:tmpl w:val="9D02D8E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CC0367"/>
    <w:multiLevelType w:val="hybridMultilevel"/>
    <w:tmpl w:val="8448247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1D66ACE"/>
    <w:multiLevelType w:val="hybridMultilevel"/>
    <w:tmpl w:val="70D0511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35301B2"/>
    <w:multiLevelType w:val="hybridMultilevel"/>
    <w:tmpl w:val="7C36ABC6"/>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A2F29AA"/>
    <w:multiLevelType w:val="hybridMultilevel"/>
    <w:tmpl w:val="600C47D2"/>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B8A3188"/>
    <w:multiLevelType w:val="hybridMultilevel"/>
    <w:tmpl w:val="E6AAC560"/>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1"/>
  </w:num>
  <w:num w:numId="3">
    <w:abstractNumId w:val="6"/>
  </w:num>
  <w:num w:numId="4">
    <w:abstractNumId w:val="10"/>
  </w:num>
  <w:num w:numId="5">
    <w:abstractNumId w:val="13"/>
  </w:num>
  <w:num w:numId="6">
    <w:abstractNumId w:val="12"/>
  </w:num>
  <w:num w:numId="7">
    <w:abstractNumId w:val="3"/>
  </w:num>
  <w:num w:numId="8">
    <w:abstractNumId w:val="2"/>
  </w:num>
  <w:num w:numId="9">
    <w:abstractNumId w:val="5"/>
  </w:num>
  <w:num w:numId="10">
    <w:abstractNumId w:val="11"/>
  </w:num>
  <w:num w:numId="11">
    <w:abstractNumId w:val="9"/>
  </w:num>
  <w:num w:numId="12">
    <w:abstractNumId w:val="7"/>
  </w:num>
  <w:num w:numId="13">
    <w:abstractNumId w:val="0"/>
  </w:num>
  <w:num w:numId="14">
    <w:abstractNumId w:val="16"/>
  </w:num>
  <w:num w:numId="15">
    <w:abstractNumId w:val="15"/>
  </w:num>
  <w:num w:numId="16">
    <w:abstractNumId w:val="4"/>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embedSystemFonts/>
  <w:bordersDoNotSurroundHeader/>
  <w:bordersDoNotSurroundFooter/>
  <w:proofState w:spelling="clean" w:grammar="clean"/>
  <w:attachedTemplate r:id="rId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C6"/>
    <w:rsid w:val="00005357"/>
    <w:rsid w:val="00010725"/>
    <w:rsid w:val="0001173B"/>
    <w:rsid w:val="000132CE"/>
    <w:rsid w:val="00014E20"/>
    <w:rsid w:val="0002042B"/>
    <w:rsid w:val="000249CD"/>
    <w:rsid w:val="00034978"/>
    <w:rsid w:val="0004406B"/>
    <w:rsid w:val="0005378A"/>
    <w:rsid w:val="00056005"/>
    <w:rsid w:val="00060CDB"/>
    <w:rsid w:val="0006548C"/>
    <w:rsid w:val="00065B7B"/>
    <w:rsid w:val="00067AC3"/>
    <w:rsid w:val="000721EA"/>
    <w:rsid w:val="0007709E"/>
    <w:rsid w:val="00080FF7"/>
    <w:rsid w:val="00082F73"/>
    <w:rsid w:val="000918AE"/>
    <w:rsid w:val="00092B51"/>
    <w:rsid w:val="000A27AB"/>
    <w:rsid w:val="000A3C0F"/>
    <w:rsid w:val="000B60DD"/>
    <w:rsid w:val="000C6007"/>
    <w:rsid w:val="000C625F"/>
    <w:rsid w:val="000D1AD1"/>
    <w:rsid w:val="000D37F6"/>
    <w:rsid w:val="000D3863"/>
    <w:rsid w:val="000D6B89"/>
    <w:rsid w:val="000D7014"/>
    <w:rsid w:val="000E0E7F"/>
    <w:rsid w:val="000E37C6"/>
    <w:rsid w:val="000E59BD"/>
    <w:rsid w:val="000F3F63"/>
    <w:rsid w:val="000F43A5"/>
    <w:rsid w:val="000F7E7F"/>
    <w:rsid w:val="00101009"/>
    <w:rsid w:val="00103354"/>
    <w:rsid w:val="00104DB7"/>
    <w:rsid w:val="0010671A"/>
    <w:rsid w:val="001129C9"/>
    <w:rsid w:val="00112C87"/>
    <w:rsid w:val="001143D0"/>
    <w:rsid w:val="001175C5"/>
    <w:rsid w:val="001225EC"/>
    <w:rsid w:val="00124A43"/>
    <w:rsid w:val="00124F95"/>
    <w:rsid w:val="00132C3B"/>
    <w:rsid w:val="001608C4"/>
    <w:rsid w:val="00163C0F"/>
    <w:rsid w:val="00164BA2"/>
    <w:rsid w:val="001679E2"/>
    <w:rsid w:val="00175807"/>
    <w:rsid w:val="001770D1"/>
    <w:rsid w:val="00181F62"/>
    <w:rsid w:val="00186FDC"/>
    <w:rsid w:val="0019064A"/>
    <w:rsid w:val="00193100"/>
    <w:rsid w:val="001965F1"/>
    <w:rsid w:val="00197F56"/>
    <w:rsid w:val="001A3F05"/>
    <w:rsid w:val="001A4EAD"/>
    <w:rsid w:val="001A6DBE"/>
    <w:rsid w:val="001B246B"/>
    <w:rsid w:val="001B29B7"/>
    <w:rsid w:val="001B61EF"/>
    <w:rsid w:val="001B651B"/>
    <w:rsid w:val="001C03B0"/>
    <w:rsid w:val="001C1462"/>
    <w:rsid w:val="001C4A25"/>
    <w:rsid w:val="001D56D0"/>
    <w:rsid w:val="001E5ED7"/>
    <w:rsid w:val="001E6972"/>
    <w:rsid w:val="001E6CCF"/>
    <w:rsid w:val="001F382C"/>
    <w:rsid w:val="001F5753"/>
    <w:rsid w:val="001F5DF3"/>
    <w:rsid w:val="00203880"/>
    <w:rsid w:val="002069EA"/>
    <w:rsid w:val="002116DD"/>
    <w:rsid w:val="00212F76"/>
    <w:rsid w:val="00215288"/>
    <w:rsid w:val="002269E0"/>
    <w:rsid w:val="00227316"/>
    <w:rsid w:val="0023218B"/>
    <w:rsid w:val="00241C9E"/>
    <w:rsid w:val="00243DAA"/>
    <w:rsid w:val="00256E42"/>
    <w:rsid w:val="00257753"/>
    <w:rsid w:val="00263BDE"/>
    <w:rsid w:val="00266890"/>
    <w:rsid w:val="0027246F"/>
    <w:rsid w:val="00274DA3"/>
    <w:rsid w:val="00274DCF"/>
    <w:rsid w:val="00275E21"/>
    <w:rsid w:val="00276863"/>
    <w:rsid w:val="00276911"/>
    <w:rsid w:val="00283FD2"/>
    <w:rsid w:val="002841EA"/>
    <w:rsid w:val="00291AA1"/>
    <w:rsid w:val="00293458"/>
    <w:rsid w:val="00293980"/>
    <w:rsid w:val="00296D2C"/>
    <w:rsid w:val="002A1498"/>
    <w:rsid w:val="002A2086"/>
    <w:rsid w:val="002A357E"/>
    <w:rsid w:val="002A5FCA"/>
    <w:rsid w:val="002B252B"/>
    <w:rsid w:val="002B456C"/>
    <w:rsid w:val="002B6A7A"/>
    <w:rsid w:val="002C24E1"/>
    <w:rsid w:val="002C5B7D"/>
    <w:rsid w:val="002C651C"/>
    <w:rsid w:val="002D34E0"/>
    <w:rsid w:val="002D629F"/>
    <w:rsid w:val="002D633B"/>
    <w:rsid w:val="002E772E"/>
    <w:rsid w:val="002F2BDF"/>
    <w:rsid w:val="002F3C2B"/>
    <w:rsid w:val="003000A5"/>
    <w:rsid w:val="0030083B"/>
    <w:rsid w:val="003009DA"/>
    <w:rsid w:val="00305E74"/>
    <w:rsid w:val="00305FF6"/>
    <w:rsid w:val="00313753"/>
    <w:rsid w:val="00321713"/>
    <w:rsid w:val="00321FF5"/>
    <w:rsid w:val="00330CA2"/>
    <w:rsid w:val="003324C5"/>
    <w:rsid w:val="00334415"/>
    <w:rsid w:val="003401BD"/>
    <w:rsid w:val="003420C9"/>
    <w:rsid w:val="00361E50"/>
    <w:rsid w:val="00362CDE"/>
    <w:rsid w:val="0037043F"/>
    <w:rsid w:val="003727FC"/>
    <w:rsid w:val="00373525"/>
    <w:rsid w:val="0038081B"/>
    <w:rsid w:val="00390D25"/>
    <w:rsid w:val="00395413"/>
    <w:rsid w:val="003A35A6"/>
    <w:rsid w:val="003A3C89"/>
    <w:rsid w:val="003B1A6B"/>
    <w:rsid w:val="003B6F91"/>
    <w:rsid w:val="003C40EB"/>
    <w:rsid w:val="003C55DD"/>
    <w:rsid w:val="003C7927"/>
    <w:rsid w:val="003D3502"/>
    <w:rsid w:val="003E04CA"/>
    <w:rsid w:val="003F6337"/>
    <w:rsid w:val="00400C16"/>
    <w:rsid w:val="00402CA6"/>
    <w:rsid w:val="00410AF6"/>
    <w:rsid w:val="0041200B"/>
    <w:rsid w:val="0042659A"/>
    <w:rsid w:val="004314F4"/>
    <w:rsid w:val="004318CA"/>
    <w:rsid w:val="00432380"/>
    <w:rsid w:val="00445E73"/>
    <w:rsid w:val="004538AA"/>
    <w:rsid w:val="004549A7"/>
    <w:rsid w:val="00457FE7"/>
    <w:rsid w:val="0046375B"/>
    <w:rsid w:val="00474F41"/>
    <w:rsid w:val="00475689"/>
    <w:rsid w:val="0047642F"/>
    <w:rsid w:val="00476F09"/>
    <w:rsid w:val="00485D76"/>
    <w:rsid w:val="00490EEF"/>
    <w:rsid w:val="00492130"/>
    <w:rsid w:val="00492D5D"/>
    <w:rsid w:val="00496C1C"/>
    <w:rsid w:val="004B1F18"/>
    <w:rsid w:val="004B2105"/>
    <w:rsid w:val="004B3800"/>
    <w:rsid w:val="004B4639"/>
    <w:rsid w:val="004C07A7"/>
    <w:rsid w:val="004C3EBD"/>
    <w:rsid w:val="004C5FCB"/>
    <w:rsid w:val="004C6AC1"/>
    <w:rsid w:val="004C7ECB"/>
    <w:rsid w:val="004D1C0F"/>
    <w:rsid w:val="004D2222"/>
    <w:rsid w:val="004D38E2"/>
    <w:rsid w:val="004E7CB0"/>
    <w:rsid w:val="004F46CD"/>
    <w:rsid w:val="004F5631"/>
    <w:rsid w:val="004F60D9"/>
    <w:rsid w:val="00500809"/>
    <w:rsid w:val="005015AB"/>
    <w:rsid w:val="00505008"/>
    <w:rsid w:val="00505C33"/>
    <w:rsid w:val="00512369"/>
    <w:rsid w:val="00514F5B"/>
    <w:rsid w:val="005165D7"/>
    <w:rsid w:val="005221EA"/>
    <w:rsid w:val="00526F4E"/>
    <w:rsid w:val="005467F4"/>
    <w:rsid w:val="00563568"/>
    <w:rsid w:val="00564360"/>
    <w:rsid w:val="005645A2"/>
    <w:rsid w:val="0057468D"/>
    <w:rsid w:val="005762EE"/>
    <w:rsid w:val="00580C09"/>
    <w:rsid w:val="00581E61"/>
    <w:rsid w:val="0058270C"/>
    <w:rsid w:val="00584453"/>
    <w:rsid w:val="005909C7"/>
    <w:rsid w:val="005A0814"/>
    <w:rsid w:val="005A3920"/>
    <w:rsid w:val="005A5012"/>
    <w:rsid w:val="005B1015"/>
    <w:rsid w:val="005B4678"/>
    <w:rsid w:val="005B4BB9"/>
    <w:rsid w:val="005C24BD"/>
    <w:rsid w:val="005C4DD6"/>
    <w:rsid w:val="005C7C96"/>
    <w:rsid w:val="005E04BE"/>
    <w:rsid w:val="005E280C"/>
    <w:rsid w:val="005E5516"/>
    <w:rsid w:val="005E6F12"/>
    <w:rsid w:val="005E749A"/>
    <w:rsid w:val="005F07D1"/>
    <w:rsid w:val="005F6502"/>
    <w:rsid w:val="005F6583"/>
    <w:rsid w:val="005F68C4"/>
    <w:rsid w:val="006017D9"/>
    <w:rsid w:val="00605934"/>
    <w:rsid w:val="0061003B"/>
    <w:rsid w:val="006127E4"/>
    <w:rsid w:val="00613E40"/>
    <w:rsid w:val="00613FB5"/>
    <w:rsid w:val="006215CE"/>
    <w:rsid w:val="006228FC"/>
    <w:rsid w:val="0062464F"/>
    <w:rsid w:val="00626053"/>
    <w:rsid w:val="00630BEB"/>
    <w:rsid w:val="00633566"/>
    <w:rsid w:val="00635A1F"/>
    <w:rsid w:val="006376E9"/>
    <w:rsid w:val="006408D0"/>
    <w:rsid w:val="006425ED"/>
    <w:rsid w:val="006503E1"/>
    <w:rsid w:val="00651332"/>
    <w:rsid w:val="006517EB"/>
    <w:rsid w:val="006521E0"/>
    <w:rsid w:val="00652789"/>
    <w:rsid w:val="00657856"/>
    <w:rsid w:val="00661F11"/>
    <w:rsid w:val="00664538"/>
    <w:rsid w:val="006647BA"/>
    <w:rsid w:val="00667A15"/>
    <w:rsid w:val="00671FDA"/>
    <w:rsid w:val="00672570"/>
    <w:rsid w:val="006810E8"/>
    <w:rsid w:val="00681545"/>
    <w:rsid w:val="00686DF5"/>
    <w:rsid w:val="00692EAF"/>
    <w:rsid w:val="006939C3"/>
    <w:rsid w:val="006A3239"/>
    <w:rsid w:val="006B32C1"/>
    <w:rsid w:val="006B5393"/>
    <w:rsid w:val="006B61D6"/>
    <w:rsid w:val="006C0083"/>
    <w:rsid w:val="006C04A9"/>
    <w:rsid w:val="006C07EF"/>
    <w:rsid w:val="006D4308"/>
    <w:rsid w:val="006D7517"/>
    <w:rsid w:val="006D7D64"/>
    <w:rsid w:val="006E1D40"/>
    <w:rsid w:val="006E32CC"/>
    <w:rsid w:val="006E7662"/>
    <w:rsid w:val="006F15DC"/>
    <w:rsid w:val="006F23C6"/>
    <w:rsid w:val="006F2E62"/>
    <w:rsid w:val="006F3EDD"/>
    <w:rsid w:val="0070464A"/>
    <w:rsid w:val="007075D8"/>
    <w:rsid w:val="00707807"/>
    <w:rsid w:val="007150D9"/>
    <w:rsid w:val="00715570"/>
    <w:rsid w:val="00727F82"/>
    <w:rsid w:val="00730EAE"/>
    <w:rsid w:val="007314A1"/>
    <w:rsid w:val="00737A74"/>
    <w:rsid w:val="007413E4"/>
    <w:rsid w:val="00745605"/>
    <w:rsid w:val="0075124A"/>
    <w:rsid w:val="0076460D"/>
    <w:rsid w:val="0076570C"/>
    <w:rsid w:val="00770872"/>
    <w:rsid w:val="0077161E"/>
    <w:rsid w:val="00777972"/>
    <w:rsid w:val="00780FA9"/>
    <w:rsid w:val="00784AD5"/>
    <w:rsid w:val="007857F5"/>
    <w:rsid w:val="00790241"/>
    <w:rsid w:val="00794085"/>
    <w:rsid w:val="007A347D"/>
    <w:rsid w:val="007A6D5E"/>
    <w:rsid w:val="007B644F"/>
    <w:rsid w:val="007B6C7B"/>
    <w:rsid w:val="007C6A01"/>
    <w:rsid w:val="007C787C"/>
    <w:rsid w:val="007D48AD"/>
    <w:rsid w:val="007D601B"/>
    <w:rsid w:val="007D6EBA"/>
    <w:rsid w:val="007E5B59"/>
    <w:rsid w:val="007F127D"/>
    <w:rsid w:val="007F1D74"/>
    <w:rsid w:val="007F4A6D"/>
    <w:rsid w:val="00802349"/>
    <w:rsid w:val="008027BD"/>
    <w:rsid w:val="00805F76"/>
    <w:rsid w:val="00810F2C"/>
    <w:rsid w:val="0081172D"/>
    <w:rsid w:val="00813DEF"/>
    <w:rsid w:val="00815F7E"/>
    <w:rsid w:val="008240F4"/>
    <w:rsid w:val="00824BBB"/>
    <w:rsid w:val="0083389A"/>
    <w:rsid w:val="0083476B"/>
    <w:rsid w:val="00834C71"/>
    <w:rsid w:val="00834F1F"/>
    <w:rsid w:val="0084389E"/>
    <w:rsid w:val="0084732E"/>
    <w:rsid w:val="00850C5D"/>
    <w:rsid w:val="0086070F"/>
    <w:rsid w:val="0086094A"/>
    <w:rsid w:val="00865B99"/>
    <w:rsid w:val="0087078B"/>
    <w:rsid w:val="008722EF"/>
    <w:rsid w:val="008726D8"/>
    <w:rsid w:val="00872E8E"/>
    <w:rsid w:val="00876DD0"/>
    <w:rsid w:val="00877829"/>
    <w:rsid w:val="00884DDD"/>
    <w:rsid w:val="0088780C"/>
    <w:rsid w:val="00891666"/>
    <w:rsid w:val="00891DF7"/>
    <w:rsid w:val="00896C93"/>
    <w:rsid w:val="008976ED"/>
    <w:rsid w:val="008A53F9"/>
    <w:rsid w:val="008A5D9C"/>
    <w:rsid w:val="008B07E8"/>
    <w:rsid w:val="008E0DEB"/>
    <w:rsid w:val="008E17A7"/>
    <w:rsid w:val="008F28DA"/>
    <w:rsid w:val="008F2E4E"/>
    <w:rsid w:val="00900CBF"/>
    <w:rsid w:val="009117AF"/>
    <w:rsid w:val="00915029"/>
    <w:rsid w:val="00916A95"/>
    <w:rsid w:val="009232D0"/>
    <w:rsid w:val="00924B22"/>
    <w:rsid w:val="0092535F"/>
    <w:rsid w:val="0092657B"/>
    <w:rsid w:val="0092691B"/>
    <w:rsid w:val="00932DCD"/>
    <w:rsid w:val="00937B44"/>
    <w:rsid w:val="00937F61"/>
    <w:rsid w:val="009458FB"/>
    <w:rsid w:val="00962DB5"/>
    <w:rsid w:val="00983AC8"/>
    <w:rsid w:val="00983C55"/>
    <w:rsid w:val="0098700C"/>
    <w:rsid w:val="00987DE4"/>
    <w:rsid w:val="00992BE1"/>
    <w:rsid w:val="009A157C"/>
    <w:rsid w:val="009A34EE"/>
    <w:rsid w:val="009A3F2D"/>
    <w:rsid w:val="009A545B"/>
    <w:rsid w:val="009A7252"/>
    <w:rsid w:val="009B139A"/>
    <w:rsid w:val="009B79F9"/>
    <w:rsid w:val="009C2CBF"/>
    <w:rsid w:val="009C74E9"/>
    <w:rsid w:val="009D1939"/>
    <w:rsid w:val="009D30A0"/>
    <w:rsid w:val="009D5CE2"/>
    <w:rsid w:val="009D7A0B"/>
    <w:rsid w:val="009E03E5"/>
    <w:rsid w:val="009E10FD"/>
    <w:rsid w:val="009E1770"/>
    <w:rsid w:val="009E4C3E"/>
    <w:rsid w:val="009E6D37"/>
    <w:rsid w:val="009F3887"/>
    <w:rsid w:val="009F4414"/>
    <w:rsid w:val="009F6D9E"/>
    <w:rsid w:val="009F7863"/>
    <w:rsid w:val="00A0181F"/>
    <w:rsid w:val="00A039F0"/>
    <w:rsid w:val="00A04808"/>
    <w:rsid w:val="00A053C7"/>
    <w:rsid w:val="00A07ADA"/>
    <w:rsid w:val="00A10B1B"/>
    <w:rsid w:val="00A16B10"/>
    <w:rsid w:val="00A22861"/>
    <w:rsid w:val="00A23A1E"/>
    <w:rsid w:val="00A25743"/>
    <w:rsid w:val="00A26056"/>
    <w:rsid w:val="00A308A7"/>
    <w:rsid w:val="00A32B19"/>
    <w:rsid w:val="00A36AB7"/>
    <w:rsid w:val="00A36C10"/>
    <w:rsid w:val="00A438D4"/>
    <w:rsid w:val="00A51CA4"/>
    <w:rsid w:val="00A53AAF"/>
    <w:rsid w:val="00A56C2E"/>
    <w:rsid w:val="00A75634"/>
    <w:rsid w:val="00A80A61"/>
    <w:rsid w:val="00A91734"/>
    <w:rsid w:val="00A96E06"/>
    <w:rsid w:val="00AA31F7"/>
    <w:rsid w:val="00AA4924"/>
    <w:rsid w:val="00AB1709"/>
    <w:rsid w:val="00AB663F"/>
    <w:rsid w:val="00AB72F4"/>
    <w:rsid w:val="00AC37E4"/>
    <w:rsid w:val="00AC64DD"/>
    <w:rsid w:val="00AE6B92"/>
    <w:rsid w:val="00AF249E"/>
    <w:rsid w:val="00AF368A"/>
    <w:rsid w:val="00B04063"/>
    <w:rsid w:val="00B060AB"/>
    <w:rsid w:val="00B06114"/>
    <w:rsid w:val="00B0616A"/>
    <w:rsid w:val="00B075B5"/>
    <w:rsid w:val="00B21473"/>
    <w:rsid w:val="00B24AC4"/>
    <w:rsid w:val="00B258F7"/>
    <w:rsid w:val="00B31371"/>
    <w:rsid w:val="00B3142E"/>
    <w:rsid w:val="00B34B96"/>
    <w:rsid w:val="00B3620B"/>
    <w:rsid w:val="00B36A99"/>
    <w:rsid w:val="00B36B87"/>
    <w:rsid w:val="00B415F6"/>
    <w:rsid w:val="00B4488E"/>
    <w:rsid w:val="00B607CC"/>
    <w:rsid w:val="00B617CB"/>
    <w:rsid w:val="00B82226"/>
    <w:rsid w:val="00B92582"/>
    <w:rsid w:val="00B948AA"/>
    <w:rsid w:val="00BA0159"/>
    <w:rsid w:val="00BA3AEC"/>
    <w:rsid w:val="00BA3F20"/>
    <w:rsid w:val="00BA5B68"/>
    <w:rsid w:val="00BB0373"/>
    <w:rsid w:val="00BB0CD9"/>
    <w:rsid w:val="00BB224C"/>
    <w:rsid w:val="00BB3520"/>
    <w:rsid w:val="00BC1A47"/>
    <w:rsid w:val="00BC2A8A"/>
    <w:rsid w:val="00BD19B0"/>
    <w:rsid w:val="00BD3872"/>
    <w:rsid w:val="00BD5A05"/>
    <w:rsid w:val="00BE0B04"/>
    <w:rsid w:val="00BE3E78"/>
    <w:rsid w:val="00BE4C3A"/>
    <w:rsid w:val="00BF64CE"/>
    <w:rsid w:val="00C02246"/>
    <w:rsid w:val="00C04809"/>
    <w:rsid w:val="00C10EE1"/>
    <w:rsid w:val="00C138BD"/>
    <w:rsid w:val="00C152BA"/>
    <w:rsid w:val="00C15A4B"/>
    <w:rsid w:val="00C21F0F"/>
    <w:rsid w:val="00C22570"/>
    <w:rsid w:val="00C25836"/>
    <w:rsid w:val="00C269D2"/>
    <w:rsid w:val="00C26CE5"/>
    <w:rsid w:val="00C322C3"/>
    <w:rsid w:val="00C322EC"/>
    <w:rsid w:val="00C32D5D"/>
    <w:rsid w:val="00C34097"/>
    <w:rsid w:val="00C376C6"/>
    <w:rsid w:val="00C420A6"/>
    <w:rsid w:val="00C43F29"/>
    <w:rsid w:val="00C47CE4"/>
    <w:rsid w:val="00C51DEE"/>
    <w:rsid w:val="00C62F10"/>
    <w:rsid w:val="00C6637A"/>
    <w:rsid w:val="00C668C4"/>
    <w:rsid w:val="00C70C88"/>
    <w:rsid w:val="00C70E40"/>
    <w:rsid w:val="00C71D32"/>
    <w:rsid w:val="00C721BF"/>
    <w:rsid w:val="00C731E5"/>
    <w:rsid w:val="00C755F5"/>
    <w:rsid w:val="00C75634"/>
    <w:rsid w:val="00C75D08"/>
    <w:rsid w:val="00C842F2"/>
    <w:rsid w:val="00C87BBC"/>
    <w:rsid w:val="00C96BCD"/>
    <w:rsid w:val="00CA0812"/>
    <w:rsid w:val="00CA3752"/>
    <w:rsid w:val="00CA6B73"/>
    <w:rsid w:val="00CB0E75"/>
    <w:rsid w:val="00CB1322"/>
    <w:rsid w:val="00CB40A5"/>
    <w:rsid w:val="00CB77CC"/>
    <w:rsid w:val="00CC1F2B"/>
    <w:rsid w:val="00CC4CAE"/>
    <w:rsid w:val="00CC571F"/>
    <w:rsid w:val="00CC5889"/>
    <w:rsid w:val="00CD195B"/>
    <w:rsid w:val="00CD623F"/>
    <w:rsid w:val="00CD7CEC"/>
    <w:rsid w:val="00CE48AB"/>
    <w:rsid w:val="00CE59F6"/>
    <w:rsid w:val="00CF2F6B"/>
    <w:rsid w:val="00CF3E07"/>
    <w:rsid w:val="00CF7886"/>
    <w:rsid w:val="00D1051F"/>
    <w:rsid w:val="00D125BF"/>
    <w:rsid w:val="00D233F5"/>
    <w:rsid w:val="00D2450E"/>
    <w:rsid w:val="00D24A17"/>
    <w:rsid w:val="00D27DD6"/>
    <w:rsid w:val="00D3195D"/>
    <w:rsid w:val="00D331C0"/>
    <w:rsid w:val="00D40A50"/>
    <w:rsid w:val="00D42B20"/>
    <w:rsid w:val="00D45550"/>
    <w:rsid w:val="00D45FC6"/>
    <w:rsid w:val="00D465C8"/>
    <w:rsid w:val="00D4695E"/>
    <w:rsid w:val="00D47304"/>
    <w:rsid w:val="00D47751"/>
    <w:rsid w:val="00D52D8A"/>
    <w:rsid w:val="00D55FBA"/>
    <w:rsid w:val="00D56226"/>
    <w:rsid w:val="00D5650B"/>
    <w:rsid w:val="00D57BA1"/>
    <w:rsid w:val="00D6387C"/>
    <w:rsid w:val="00D7089F"/>
    <w:rsid w:val="00D711D6"/>
    <w:rsid w:val="00D8127C"/>
    <w:rsid w:val="00D83AAC"/>
    <w:rsid w:val="00D84675"/>
    <w:rsid w:val="00D86621"/>
    <w:rsid w:val="00D946F9"/>
    <w:rsid w:val="00D94FF9"/>
    <w:rsid w:val="00DC3CD7"/>
    <w:rsid w:val="00DC4058"/>
    <w:rsid w:val="00DC67CC"/>
    <w:rsid w:val="00DD17C0"/>
    <w:rsid w:val="00DD1AEE"/>
    <w:rsid w:val="00DD56FA"/>
    <w:rsid w:val="00DD7807"/>
    <w:rsid w:val="00DD7BC9"/>
    <w:rsid w:val="00DE45D8"/>
    <w:rsid w:val="00DF02C3"/>
    <w:rsid w:val="00DF1AB0"/>
    <w:rsid w:val="00DF3DCE"/>
    <w:rsid w:val="00DF5EFB"/>
    <w:rsid w:val="00DF777D"/>
    <w:rsid w:val="00E00684"/>
    <w:rsid w:val="00E10917"/>
    <w:rsid w:val="00E10F47"/>
    <w:rsid w:val="00E11412"/>
    <w:rsid w:val="00E17BE7"/>
    <w:rsid w:val="00E21402"/>
    <w:rsid w:val="00E32448"/>
    <w:rsid w:val="00E33942"/>
    <w:rsid w:val="00E363DE"/>
    <w:rsid w:val="00E427D9"/>
    <w:rsid w:val="00E428E5"/>
    <w:rsid w:val="00E50F29"/>
    <w:rsid w:val="00E51A71"/>
    <w:rsid w:val="00E55698"/>
    <w:rsid w:val="00E55D7C"/>
    <w:rsid w:val="00E560EB"/>
    <w:rsid w:val="00E62CE8"/>
    <w:rsid w:val="00E6469B"/>
    <w:rsid w:val="00E65D63"/>
    <w:rsid w:val="00E729A7"/>
    <w:rsid w:val="00E74518"/>
    <w:rsid w:val="00E86CAE"/>
    <w:rsid w:val="00E95DA3"/>
    <w:rsid w:val="00EA46E8"/>
    <w:rsid w:val="00EB0C16"/>
    <w:rsid w:val="00EB0F48"/>
    <w:rsid w:val="00EB2B5A"/>
    <w:rsid w:val="00EB68B1"/>
    <w:rsid w:val="00EC22EB"/>
    <w:rsid w:val="00EC2475"/>
    <w:rsid w:val="00EC6C5B"/>
    <w:rsid w:val="00ED163C"/>
    <w:rsid w:val="00ED1A91"/>
    <w:rsid w:val="00ED452F"/>
    <w:rsid w:val="00ED48F6"/>
    <w:rsid w:val="00ED5A63"/>
    <w:rsid w:val="00ED5AAF"/>
    <w:rsid w:val="00ED6A05"/>
    <w:rsid w:val="00ED7773"/>
    <w:rsid w:val="00ED7F0C"/>
    <w:rsid w:val="00EE1625"/>
    <w:rsid w:val="00EE672B"/>
    <w:rsid w:val="00F032E4"/>
    <w:rsid w:val="00F051CD"/>
    <w:rsid w:val="00F12EAB"/>
    <w:rsid w:val="00F132D0"/>
    <w:rsid w:val="00F1500F"/>
    <w:rsid w:val="00F16B8D"/>
    <w:rsid w:val="00F24438"/>
    <w:rsid w:val="00F3023C"/>
    <w:rsid w:val="00F31656"/>
    <w:rsid w:val="00F41B45"/>
    <w:rsid w:val="00F449A3"/>
    <w:rsid w:val="00F45D36"/>
    <w:rsid w:val="00F47BC4"/>
    <w:rsid w:val="00F5024C"/>
    <w:rsid w:val="00F518C0"/>
    <w:rsid w:val="00F5221F"/>
    <w:rsid w:val="00F52248"/>
    <w:rsid w:val="00F54162"/>
    <w:rsid w:val="00F54FC3"/>
    <w:rsid w:val="00F55614"/>
    <w:rsid w:val="00F564F6"/>
    <w:rsid w:val="00F6027E"/>
    <w:rsid w:val="00F62C42"/>
    <w:rsid w:val="00F65321"/>
    <w:rsid w:val="00F66ED5"/>
    <w:rsid w:val="00F67ECC"/>
    <w:rsid w:val="00F72052"/>
    <w:rsid w:val="00F7228A"/>
    <w:rsid w:val="00F732B2"/>
    <w:rsid w:val="00F73346"/>
    <w:rsid w:val="00F77D0C"/>
    <w:rsid w:val="00F81103"/>
    <w:rsid w:val="00F91508"/>
    <w:rsid w:val="00F92AC2"/>
    <w:rsid w:val="00F93E6E"/>
    <w:rsid w:val="00F96022"/>
    <w:rsid w:val="00F96828"/>
    <w:rsid w:val="00FB228B"/>
    <w:rsid w:val="00FB4CD3"/>
    <w:rsid w:val="00FB7150"/>
    <w:rsid w:val="00FC4963"/>
    <w:rsid w:val="00FC5CF7"/>
    <w:rsid w:val="00FC7AE6"/>
    <w:rsid w:val="00FD0327"/>
    <w:rsid w:val="00FD09D7"/>
    <w:rsid w:val="00FD123C"/>
    <w:rsid w:val="00FD1E3E"/>
    <w:rsid w:val="00FD280F"/>
    <w:rsid w:val="00FD7FC0"/>
    <w:rsid w:val="00FE0A0E"/>
    <w:rsid w:val="00FE0B44"/>
    <w:rsid w:val="00FE10F9"/>
    <w:rsid w:val="00FE45A6"/>
    <w:rsid w:val="00FE57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2560"/>
  <w15:chartTrackingRefBased/>
  <w15:docId w15:val="{DE718594-4BBE-4932-9D29-718C7EE8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6C6"/>
  </w:style>
  <w:style w:type="paragraph" w:styleId="1">
    <w:name w:val="heading 1"/>
    <w:basedOn w:val="a"/>
    <w:next w:val="a"/>
    <w:link w:val="1Char"/>
    <w:uiPriority w:val="9"/>
    <w:qFormat/>
    <w:rsid w:val="000D6B8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D45FC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spacing w:val="15"/>
    </w:rPr>
  </w:style>
  <w:style w:type="paragraph" w:styleId="3">
    <w:name w:val="heading 3"/>
    <w:basedOn w:val="a"/>
    <w:next w:val="a"/>
    <w:link w:val="3Char"/>
    <w:uiPriority w:val="9"/>
    <w:unhideWhenUsed/>
    <w:qFormat/>
    <w:rsid w:val="00D45FC6"/>
    <w:pPr>
      <w:pBdr>
        <w:top w:val="single" w:sz="6" w:space="2" w:color="3494BA" w:themeColor="accent1"/>
      </w:pBdr>
      <w:spacing w:before="300" w:after="0"/>
      <w:outlineLvl w:val="2"/>
    </w:pPr>
    <w:rPr>
      <w:color w:val="1A495C" w:themeColor="accent1" w:themeShade="7F"/>
      <w:spacing w:val="15"/>
    </w:rPr>
  </w:style>
  <w:style w:type="paragraph" w:styleId="4">
    <w:name w:val="heading 4"/>
    <w:basedOn w:val="a"/>
    <w:next w:val="a"/>
    <w:link w:val="4Char"/>
    <w:uiPriority w:val="9"/>
    <w:unhideWhenUsed/>
    <w:qFormat/>
    <w:rsid w:val="000D6B89"/>
    <w:pPr>
      <w:pBdr>
        <w:top w:val="dotted" w:sz="6" w:space="2" w:color="3494BA" w:themeColor="accent1"/>
      </w:pBdr>
      <w:spacing w:before="200" w:after="0"/>
      <w:outlineLvl w:val="3"/>
    </w:pPr>
    <w:rPr>
      <w:caps/>
      <w:color w:val="276E8B" w:themeColor="accent1" w:themeShade="BF"/>
      <w:spacing w:val="10"/>
    </w:rPr>
  </w:style>
  <w:style w:type="paragraph" w:styleId="5">
    <w:name w:val="heading 5"/>
    <w:basedOn w:val="a"/>
    <w:next w:val="a"/>
    <w:link w:val="5Char"/>
    <w:uiPriority w:val="9"/>
    <w:semiHidden/>
    <w:unhideWhenUsed/>
    <w:qFormat/>
    <w:rsid w:val="000D6B89"/>
    <w:pPr>
      <w:pBdr>
        <w:bottom w:val="single" w:sz="6" w:space="1" w:color="3494BA" w:themeColor="accent1"/>
      </w:pBdr>
      <w:spacing w:before="200" w:after="0"/>
      <w:outlineLvl w:val="4"/>
    </w:pPr>
    <w:rPr>
      <w:caps/>
      <w:color w:val="276E8B" w:themeColor="accent1" w:themeShade="BF"/>
      <w:spacing w:val="10"/>
    </w:rPr>
  </w:style>
  <w:style w:type="paragraph" w:styleId="6">
    <w:name w:val="heading 6"/>
    <w:basedOn w:val="a"/>
    <w:next w:val="a"/>
    <w:link w:val="6Char"/>
    <w:uiPriority w:val="9"/>
    <w:semiHidden/>
    <w:unhideWhenUsed/>
    <w:qFormat/>
    <w:rsid w:val="000D6B89"/>
    <w:pPr>
      <w:pBdr>
        <w:bottom w:val="dotted" w:sz="6" w:space="1" w:color="3494BA" w:themeColor="accent1"/>
      </w:pBdr>
      <w:spacing w:before="200" w:after="0"/>
      <w:outlineLvl w:val="5"/>
    </w:pPr>
    <w:rPr>
      <w:caps/>
      <w:color w:val="276E8B" w:themeColor="accent1" w:themeShade="BF"/>
      <w:spacing w:val="10"/>
    </w:rPr>
  </w:style>
  <w:style w:type="paragraph" w:styleId="7">
    <w:name w:val="heading 7"/>
    <w:basedOn w:val="a"/>
    <w:next w:val="a"/>
    <w:link w:val="7Char"/>
    <w:uiPriority w:val="9"/>
    <w:semiHidden/>
    <w:unhideWhenUsed/>
    <w:qFormat/>
    <w:rsid w:val="000D6B89"/>
    <w:pPr>
      <w:spacing w:before="200" w:after="0"/>
      <w:outlineLvl w:val="6"/>
    </w:pPr>
    <w:rPr>
      <w:caps/>
      <w:color w:val="276E8B" w:themeColor="accent1" w:themeShade="BF"/>
      <w:spacing w:val="10"/>
    </w:rPr>
  </w:style>
  <w:style w:type="paragraph" w:styleId="8">
    <w:name w:val="heading 8"/>
    <w:basedOn w:val="a"/>
    <w:next w:val="a"/>
    <w:link w:val="8Char"/>
    <w:uiPriority w:val="9"/>
    <w:semiHidden/>
    <w:unhideWhenUsed/>
    <w:qFormat/>
    <w:rsid w:val="000D6B8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0D6B8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D6B89"/>
    <w:rPr>
      <w:caps/>
      <w:color w:val="FFFFFF" w:themeColor="background1"/>
      <w:spacing w:val="15"/>
      <w:sz w:val="22"/>
      <w:szCs w:val="22"/>
      <w:shd w:val="clear" w:color="auto" w:fill="3494BA" w:themeFill="accent1"/>
    </w:rPr>
  </w:style>
  <w:style w:type="character" w:customStyle="1" w:styleId="2Char">
    <w:name w:val="제목 2 Char"/>
    <w:basedOn w:val="a0"/>
    <w:link w:val="2"/>
    <w:uiPriority w:val="9"/>
    <w:rsid w:val="00D45FC6"/>
    <w:rPr>
      <w:spacing w:val="15"/>
      <w:shd w:val="clear" w:color="auto" w:fill="D4EAF3" w:themeFill="accent1" w:themeFillTint="33"/>
    </w:rPr>
  </w:style>
  <w:style w:type="character" w:customStyle="1" w:styleId="3Char">
    <w:name w:val="제목 3 Char"/>
    <w:basedOn w:val="a0"/>
    <w:link w:val="3"/>
    <w:uiPriority w:val="9"/>
    <w:rsid w:val="00D45FC6"/>
    <w:rPr>
      <w:color w:val="1A495C" w:themeColor="accent1" w:themeShade="7F"/>
      <w:spacing w:val="15"/>
    </w:rPr>
  </w:style>
  <w:style w:type="character" w:customStyle="1" w:styleId="4Char">
    <w:name w:val="제목 4 Char"/>
    <w:basedOn w:val="a0"/>
    <w:link w:val="4"/>
    <w:uiPriority w:val="9"/>
    <w:rsid w:val="000D6B89"/>
    <w:rPr>
      <w:caps/>
      <w:color w:val="276E8B" w:themeColor="accent1" w:themeShade="BF"/>
      <w:spacing w:val="10"/>
    </w:rPr>
  </w:style>
  <w:style w:type="character" w:customStyle="1" w:styleId="5Char">
    <w:name w:val="제목 5 Char"/>
    <w:basedOn w:val="a0"/>
    <w:link w:val="5"/>
    <w:uiPriority w:val="9"/>
    <w:semiHidden/>
    <w:rsid w:val="000D6B89"/>
    <w:rPr>
      <w:caps/>
      <w:color w:val="276E8B" w:themeColor="accent1" w:themeShade="BF"/>
      <w:spacing w:val="10"/>
    </w:rPr>
  </w:style>
  <w:style w:type="character" w:customStyle="1" w:styleId="6Char">
    <w:name w:val="제목 6 Char"/>
    <w:basedOn w:val="a0"/>
    <w:link w:val="6"/>
    <w:uiPriority w:val="9"/>
    <w:semiHidden/>
    <w:rsid w:val="000D6B89"/>
    <w:rPr>
      <w:caps/>
      <w:color w:val="276E8B" w:themeColor="accent1" w:themeShade="BF"/>
      <w:spacing w:val="10"/>
    </w:rPr>
  </w:style>
  <w:style w:type="character" w:customStyle="1" w:styleId="7Char">
    <w:name w:val="제목 7 Char"/>
    <w:basedOn w:val="a0"/>
    <w:link w:val="7"/>
    <w:uiPriority w:val="9"/>
    <w:semiHidden/>
    <w:rsid w:val="000D6B89"/>
    <w:rPr>
      <w:caps/>
      <w:color w:val="276E8B" w:themeColor="accent1" w:themeShade="BF"/>
      <w:spacing w:val="10"/>
    </w:rPr>
  </w:style>
  <w:style w:type="character" w:customStyle="1" w:styleId="8Char">
    <w:name w:val="제목 8 Char"/>
    <w:basedOn w:val="a0"/>
    <w:link w:val="8"/>
    <w:uiPriority w:val="9"/>
    <w:semiHidden/>
    <w:rsid w:val="000D6B89"/>
    <w:rPr>
      <w:caps/>
      <w:spacing w:val="10"/>
      <w:sz w:val="18"/>
      <w:szCs w:val="18"/>
    </w:rPr>
  </w:style>
  <w:style w:type="character" w:customStyle="1" w:styleId="9Char">
    <w:name w:val="제목 9 Char"/>
    <w:basedOn w:val="a0"/>
    <w:link w:val="9"/>
    <w:uiPriority w:val="9"/>
    <w:semiHidden/>
    <w:rsid w:val="000D6B89"/>
    <w:rPr>
      <w:i/>
      <w:iCs/>
      <w:caps/>
      <w:spacing w:val="10"/>
      <w:sz w:val="18"/>
      <w:szCs w:val="18"/>
    </w:rPr>
  </w:style>
  <w:style w:type="paragraph" w:styleId="a3">
    <w:name w:val="caption"/>
    <w:basedOn w:val="a"/>
    <w:next w:val="a"/>
    <w:uiPriority w:val="35"/>
    <w:semiHidden/>
    <w:unhideWhenUsed/>
    <w:qFormat/>
    <w:rsid w:val="000D6B89"/>
    <w:rPr>
      <w:b/>
      <w:bCs/>
      <w:color w:val="276E8B" w:themeColor="accent1" w:themeShade="BF"/>
      <w:sz w:val="16"/>
      <w:szCs w:val="16"/>
    </w:rPr>
  </w:style>
  <w:style w:type="paragraph" w:styleId="a4">
    <w:name w:val="Title"/>
    <w:basedOn w:val="a"/>
    <w:next w:val="a"/>
    <w:link w:val="Char"/>
    <w:uiPriority w:val="10"/>
    <w:qFormat/>
    <w:rsid w:val="000D6B8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Char">
    <w:name w:val="제목 Char"/>
    <w:basedOn w:val="a0"/>
    <w:link w:val="a4"/>
    <w:uiPriority w:val="10"/>
    <w:rsid w:val="000D6B89"/>
    <w:rPr>
      <w:rFonts w:asciiTheme="majorHAnsi" w:eastAsiaTheme="majorEastAsia" w:hAnsiTheme="majorHAnsi" w:cstheme="majorBidi"/>
      <w:caps/>
      <w:color w:val="3494BA" w:themeColor="accent1"/>
      <w:spacing w:val="10"/>
      <w:sz w:val="52"/>
      <w:szCs w:val="52"/>
    </w:rPr>
  </w:style>
  <w:style w:type="paragraph" w:styleId="a5">
    <w:name w:val="Subtitle"/>
    <w:basedOn w:val="a"/>
    <w:next w:val="a"/>
    <w:link w:val="Char0"/>
    <w:uiPriority w:val="11"/>
    <w:qFormat/>
    <w:rsid w:val="000D6B89"/>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0D6B89"/>
    <w:rPr>
      <w:caps/>
      <w:color w:val="595959" w:themeColor="text1" w:themeTint="A6"/>
      <w:spacing w:val="10"/>
      <w:sz w:val="21"/>
      <w:szCs w:val="21"/>
    </w:rPr>
  </w:style>
  <w:style w:type="character" w:styleId="a6">
    <w:name w:val="Strong"/>
    <w:uiPriority w:val="22"/>
    <w:qFormat/>
    <w:rsid w:val="000D6B89"/>
    <w:rPr>
      <w:b/>
      <w:bCs/>
    </w:rPr>
  </w:style>
  <w:style w:type="character" w:styleId="a7">
    <w:name w:val="Emphasis"/>
    <w:uiPriority w:val="20"/>
    <w:qFormat/>
    <w:rsid w:val="000D6B89"/>
    <w:rPr>
      <w:caps/>
      <w:color w:val="1A495C" w:themeColor="accent1" w:themeShade="7F"/>
      <w:spacing w:val="5"/>
    </w:rPr>
  </w:style>
  <w:style w:type="paragraph" w:styleId="a8">
    <w:name w:val="No Spacing"/>
    <w:link w:val="Char1"/>
    <w:uiPriority w:val="1"/>
    <w:qFormat/>
    <w:rsid w:val="000D6B89"/>
    <w:pPr>
      <w:spacing w:after="0" w:line="240" w:lineRule="auto"/>
    </w:pPr>
  </w:style>
  <w:style w:type="paragraph" w:styleId="a9">
    <w:name w:val="Quote"/>
    <w:basedOn w:val="a"/>
    <w:next w:val="a"/>
    <w:link w:val="Char2"/>
    <w:uiPriority w:val="29"/>
    <w:qFormat/>
    <w:rsid w:val="000D6B89"/>
    <w:rPr>
      <w:i/>
      <w:iCs/>
      <w:sz w:val="24"/>
      <w:szCs w:val="24"/>
    </w:rPr>
  </w:style>
  <w:style w:type="character" w:customStyle="1" w:styleId="Char2">
    <w:name w:val="인용 Char"/>
    <w:basedOn w:val="a0"/>
    <w:link w:val="a9"/>
    <w:uiPriority w:val="29"/>
    <w:rsid w:val="000D6B89"/>
    <w:rPr>
      <w:i/>
      <w:iCs/>
      <w:sz w:val="24"/>
      <w:szCs w:val="24"/>
    </w:rPr>
  </w:style>
  <w:style w:type="paragraph" w:styleId="aa">
    <w:name w:val="Intense Quote"/>
    <w:basedOn w:val="a"/>
    <w:next w:val="a"/>
    <w:link w:val="Char3"/>
    <w:uiPriority w:val="30"/>
    <w:qFormat/>
    <w:rsid w:val="000D6B89"/>
    <w:pPr>
      <w:spacing w:before="240" w:after="240" w:line="240" w:lineRule="auto"/>
      <w:ind w:left="1080" w:right="1080"/>
      <w:jc w:val="center"/>
    </w:pPr>
    <w:rPr>
      <w:color w:val="3494BA" w:themeColor="accent1"/>
      <w:sz w:val="24"/>
      <w:szCs w:val="24"/>
    </w:rPr>
  </w:style>
  <w:style w:type="character" w:customStyle="1" w:styleId="Char3">
    <w:name w:val="강한 인용 Char"/>
    <w:basedOn w:val="a0"/>
    <w:link w:val="aa"/>
    <w:uiPriority w:val="30"/>
    <w:rsid w:val="000D6B89"/>
    <w:rPr>
      <w:color w:val="3494BA" w:themeColor="accent1"/>
      <w:sz w:val="24"/>
      <w:szCs w:val="24"/>
    </w:rPr>
  </w:style>
  <w:style w:type="character" w:styleId="ab">
    <w:name w:val="Subtle Emphasis"/>
    <w:uiPriority w:val="19"/>
    <w:qFormat/>
    <w:rsid w:val="000D6B89"/>
    <w:rPr>
      <w:i/>
      <w:iCs/>
      <w:color w:val="1A495C" w:themeColor="accent1" w:themeShade="7F"/>
    </w:rPr>
  </w:style>
  <w:style w:type="character" w:styleId="ac">
    <w:name w:val="Intense Emphasis"/>
    <w:uiPriority w:val="21"/>
    <w:qFormat/>
    <w:rsid w:val="000D6B89"/>
    <w:rPr>
      <w:b/>
      <w:bCs/>
      <w:caps/>
      <w:color w:val="1A495C" w:themeColor="accent1" w:themeShade="7F"/>
      <w:spacing w:val="10"/>
    </w:rPr>
  </w:style>
  <w:style w:type="character" w:styleId="ad">
    <w:name w:val="Subtle Reference"/>
    <w:uiPriority w:val="31"/>
    <w:qFormat/>
    <w:rsid w:val="000D6B89"/>
    <w:rPr>
      <w:b/>
      <w:bCs/>
      <w:color w:val="3494BA" w:themeColor="accent1"/>
    </w:rPr>
  </w:style>
  <w:style w:type="character" w:styleId="ae">
    <w:name w:val="Intense Reference"/>
    <w:uiPriority w:val="32"/>
    <w:qFormat/>
    <w:rsid w:val="000D6B89"/>
    <w:rPr>
      <w:b/>
      <w:bCs/>
      <w:i/>
      <w:iCs/>
      <w:caps/>
      <w:color w:val="3494BA" w:themeColor="accent1"/>
    </w:rPr>
  </w:style>
  <w:style w:type="character" w:styleId="af">
    <w:name w:val="Book Title"/>
    <w:uiPriority w:val="33"/>
    <w:qFormat/>
    <w:rsid w:val="000D6B89"/>
    <w:rPr>
      <w:b/>
      <w:bCs/>
      <w:i/>
      <w:iCs/>
      <w:spacing w:val="0"/>
    </w:rPr>
  </w:style>
  <w:style w:type="paragraph" w:styleId="TOC">
    <w:name w:val="TOC Heading"/>
    <w:basedOn w:val="1"/>
    <w:next w:val="a"/>
    <w:uiPriority w:val="39"/>
    <w:unhideWhenUsed/>
    <w:qFormat/>
    <w:rsid w:val="000D6B89"/>
    <w:pPr>
      <w:outlineLvl w:val="9"/>
    </w:pPr>
  </w:style>
  <w:style w:type="paragraph" w:styleId="af0">
    <w:name w:val="header"/>
    <w:basedOn w:val="a"/>
    <w:link w:val="Char4"/>
    <w:uiPriority w:val="99"/>
    <w:unhideWhenUsed/>
    <w:rsid w:val="00AC37E4"/>
    <w:pPr>
      <w:tabs>
        <w:tab w:val="center" w:pos="4513"/>
        <w:tab w:val="right" w:pos="9026"/>
      </w:tabs>
      <w:snapToGrid w:val="0"/>
    </w:pPr>
  </w:style>
  <w:style w:type="character" w:customStyle="1" w:styleId="Char4">
    <w:name w:val="머리글 Char"/>
    <w:basedOn w:val="a0"/>
    <w:link w:val="af0"/>
    <w:uiPriority w:val="99"/>
    <w:rsid w:val="00AC37E4"/>
  </w:style>
  <w:style w:type="paragraph" w:styleId="af1">
    <w:name w:val="footer"/>
    <w:basedOn w:val="a"/>
    <w:link w:val="Char5"/>
    <w:uiPriority w:val="99"/>
    <w:unhideWhenUsed/>
    <w:rsid w:val="00AC37E4"/>
    <w:pPr>
      <w:tabs>
        <w:tab w:val="center" w:pos="4513"/>
        <w:tab w:val="right" w:pos="9026"/>
      </w:tabs>
      <w:snapToGrid w:val="0"/>
    </w:pPr>
  </w:style>
  <w:style w:type="character" w:customStyle="1" w:styleId="Char5">
    <w:name w:val="바닥글 Char"/>
    <w:basedOn w:val="a0"/>
    <w:link w:val="af1"/>
    <w:uiPriority w:val="99"/>
    <w:rsid w:val="00AC37E4"/>
  </w:style>
  <w:style w:type="character" w:customStyle="1" w:styleId="Char1">
    <w:name w:val="간격 없음 Char"/>
    <w:basedOn w:val="a0"/>
    <w:link w:val="a8"/>
    <w:uiPriority w:val="1"/>
    <w:rsid w:val="006F23C6"/>
  </w:style>
  <w:style w:type="paragraph" w:styleId="10">
    <w:name w:val="toc 1"/>
    <w:basedOn w:val="a"/>
    <w:next w:val="a"/>
    <w:autoRedefine/>
    <w:uiPriority w:val="39"/>
    <w:unhideWhenUsed/>
    <w:rsid w:val="001A4EAD"/>
  </w:style>
  <w:style w:type="paragraph" w:styleId="20">
    <w:name w:val="toc 2"/>
    <w:basedOn w:val="a"/>
    <w:next w:val="a"/>
    <w:autoRedefine/>
    <w:uiPriority w:val="39"/>
    <w:unhideWhenUsed/>
    <w:rsid w:val="00FB228B"/>
    <w:pPr>
      <w:tabs>
        <w:tab w:val="right" w:leader="dot" w:pos="10456"/>
      </w:tabs>
      <w:ind w:leftChars="200" w:left="392"/>
    </w:pPr>
    <w:rPr>
      <w:noProof/>
      <w:sz w:val="14"/>
      <w:szCs w:val="14"/>
    </w:rPr>
  </w:style>
  <w:style w:type="paragraph" w:styleId="30">
    <w:name w:val="toc 3"/>
    <w:basedOn w:val="a"/>
    <w:next w:val="a"/>
    <w:autoRedefine/>
    <w:uiPriority w:val="39"/>
    <w:unhideWhenUsed/>
    <w:rsid w:val="001A4EAD"/>
    <w:pPr>
      <w:ind w:leftChars="400" w:left="850"/>
    </w:pPr>
  </w:style>
  <w:style w:type="character" w:styleId="af2">
    <w:name w:val="Hyperlink"/>
    <w:basedOn w:val="a0"/>
    <w:uiPriority w:val="99"/>
    <w:unhideWhenUsed/>
    <w:rsid w:val="001A4EAD"/>
    <w:rPr>
      <w:color w:val="6B9F25" w:themeColor="hyperlink"/>
      <w:u w:val="single"/>
    </w:rPr>
  </w:style>
  <w:style w:type="paragraph" w:styleId="af3">
    <w:name w:val="Normal (Web)"/>
    <w:basedOn w:val="a"/>
    <w:uiPriority w:val="99"/>
    <w:semiHidden/>
    <w:unhideWhenUsed/>
    <w:rsid w:val="006517EB"/>
    <w:pPr>
      <w:spacing w:beforeAutospacing="1" w:after="100" w:afterAutospacing="1" w:line="240" w:lineRule="auto"/>
    </w:pPr>
    <w:rPr>
      <w:rFonts w:ascii="굴림" w:eastAsia="굴림" w:hAnsi="굴림" w:cs="굴림"/>
      <w:sz w:val="24"/>
      <w:szCs w:val="24"/>
    </w:rPr>
  </w:style>
  <w:style w:type="paragraph" w:styleId="af4">
    <w:name w:val="List Paragraph"/>
    <w:basedOn w:val="a"/>
    <w:uiPriority w:val="34"/>
    <w:qFormat/>
    <w:rsid w:val="00671FDA"/>
    <w:pPr>
      <w:ind w:leftChars="400" w:left="800"/>
    </w:pPr>
  </w:style>
  <w:style w:type="table" w:styleId="af5">
    <w:name w:val="Table Grid"/>
    <w:basedOn w:val="a1"/>
    <w:uiPriority w:val="39"/>
    <w:rsid w:val="00226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Accent 2"/>
    <w:basedOn w:val="a1"/>
    <w:uiPriority w:val="48"/>
    <w:rsid w:val="002269E0"/>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3-1">
    <w:name w:val="List Table 3 Accent 1"/>
    <w:basedOn w:val="a1"/>
    <w:uiPriority w:val="48"/>
    <w:rsid w:val="002269E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5-1">
    <w:name w:val="Grid Table 5 Dark Accent 1"/>
    <w:basedOn w:val="a1"/>
    <w:uiPriority w:val="50"/>
    <w:rsid w:val="0049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1-1">
    <w:name w:val="Grid Table 1 Light Accent 1"/>
    <w:basedOn w:val="a1"/>
    <w:uiPriority w:val="46"/>
    <w:rsid w:val="00FD09D7"/>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5E749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af6">
    <w:name w:val="FollowedHyperlink"/>
    <w:basedOn w:val="a0"/>
    <w:uiPriority w:val="99"/>
    <w:semiHidden/>
    <w:unhideWhenUsed/>
    <w:rsid w:val="00C02246"/>
    <w:rPr>
      <w:color w:val="9F6715" w:themeColor="followedHyperlink"/>
      <w:u w:val="single"/>
    </w:rPr>
  </w:style>
  <w:style w:type="paragraph" w:customStyle="1" w:styleId="af7">
    <w:name w:val="바탕글"/>
    <w:basedOn w:val="a"/>
    <w:rsid w:val="00395413"/>
    <w:pPr>
      <w:widowControl w:val="0"/>
      <w:wordWrap w:val="0"/>
      <w:autoSpaceDE w:val="0"/>
      <w:autoSpaceDN w:val="0"/>
      <w:snapToGrid w:val="0"/>
      <w:spacing w:after="0" w:line="384" w:lineRule="auto"/>
      <w:jc w:val="both"/>
      <w:textAlignment w:val="baseline"/>
    </w:pPr>
    <w:rPr>
      <w:rFonts w:ascii="한양신명조" w:eastAsia="굴림" w:hAnsi="굴림" w:cs="굴림"/>
      <w:color w:val="000000"/>
    </w:rPr>
  </w:style>
  <w:style w:type="character" w:styleId="af8">
    <w:name w:val="Unresolved Mention"/>
    <w:basedOn w:val="a0"/>
    <w:uiPriority w:val="99"/>
    <w:semiHidden/>
    <w:unhideWhenUsed/>
    <w:rsid w:val="000249CD"/>
    <w:rPr>
      <w:color w:val="605E5C"/>
      <w:shd w:val="clear" w:color="auto" w:fill="E1DFDD"/>
    </w:rPr>
  </w:style>
  <w:style w:type="character" w:styleId="af9">
    <w:name w:val="Placeholder Text"/>
    <w:basedOn w:val="a0"/>
    <w:uiPriority w:val="99"/>
    <w:semiHidden/>
    <w:rsid w:val="008B07E8"/>
    <w:rPr>
      <w:color w:val="808080"/>
    </w:rPr>
  </w:style>
  <w:style w:type="character" w:styleId="afa">
    <w:name w:val="annotation reference"/>
    <w:basedOn w:val="a0"/>
    <w:uiPriority w:val="99"/>
    <w:semiHidden/>
    <w:unhideWhenUsed/>
    <w:rsid w:val="00D57BA1"/>
    <w:rPr>
      <w:sz w:val="18"/>
      <w:szCs w:val="18"/>
    </w:rPr>
  </w:style>
  <w:style w:type="paragraph" w:styleId="afb">
    <w:name w:val="annotation text"/>
    <w:basedOn w:val="a"/>
    <w:link w:val="Char6"/>
    <w:uiPriority w:val="99"/>
    <w:semiHidden/>
    <w:unhideWhenUsed/>
    <w:rsid w:val="00D57BA1"/>
  </w:style>
  <w:style w:type="character" w:customStyle="1" w:styleId="Char6">
    <w:name w:val="메모 텍스트 Char"/>
    <w:basedOn w:val="a0"/>
    <w:link w:val="afb"/>
    <w:uiPriority w:val="99"/>
    <w:semiHidden/>
    <w:rsid w:val="00D57BA1"/>
  </w:style>
  <w:style w:type="paragraph" w:styleId="afc">
    <w:name w:val="annotation subject"/>
    <w:basedOn w:val="afb"/>
    <w:next w:val="afb"/>
    <w:link w:val="Char7"/>
    <w:uiPriority w:val="99"/>
    <w:semiHidden/>
    <w:unhideWhenUsed/>
    <w:rsid w:val="00D57BA1"/>
    <w:rPr>
      <w:b/>
      <w:bCs/>
    </w:rPr>
  </w:style>
  <w:style w:type="character" w:customStyle="1" w:styleId="Char7">
    <w:name w:val="메모 주제 Char"/>
    <w:basedOn w:val="Char6"/>
    <w:link w:val="afc"/>
    <w:uiPriority w:val="99"/>
    <w:semiHidden/>
    <w:rsid w:val="00D57BA1"/>
    <w:rPr>
      <w:b/>
      <w:bCs/>
    </w:rPr>
  </w:style>
  <w:style w:type="character" w:customStyle="1" w:styleId="blob-code-inner">
    <w:name w:val="blob-code-inner"/>
    <w:basedOn w:val="a0"/>
    <w:rsid w:val="00692EAF"/>
  </w:style>
  <w:style w:type="character" w:customStyle="1" w:styleId="pl-v">
    <w:name w:val="pl-v"/>
    <w:basedOn w:val="a0"/>
    <w:rsid w:val="00692EAF"/>
  </w:style>
  <w:style w:type="table" w:customStyle="1" w:styleId="21">
    <w:name w:val="표 구분선2"/>
    <w:basedOn w:val="a1"/>
    <w:next w:val="af5"/>
    <w:uiPriority w:val="39"/>
    <w:rsid w:val="00C376C6"/>
    <w:pPr>
      <w:spacing w:after="0" w:line="240" w:lineRule="auto"/>
    </w:pPr>
    <w:rPr>
      <w:rFonts w:ascii="나눔스퀘어_ac Bold" w:eastAsia="나눔스퀘어_ac Bold" w:hAnsi="나눔스퀘어_ac Bold"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표 구분선4"/>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표 구분선41"/>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972">
      <w:bodyDiv w:val="1"/>
      <w:marLeft w:val="0"/>
      <w:marRight w:val="0"/>
      <w:marTop w:val="0"/>
      <w:marBottom w:val="0"/>
      <w:divBdr>
        <w:top w:val="none" w:sz="0" w:space="0" w:color="auto"/>
        <w:left w:val="none" w:sz="0" w:space="0" w:color="auto"/>
        <w:bottom w:val="none" w:sz="0" w:space="0" w:color="auto"/>
        <w:right w:val="none" w:sz="0" w:space="0" w:color="auto"/>
      </w:divBdr>
    </w:div>
    <w:div w:id="20978172">
      <w:bodyDiv w:val="1"/>
      <w:marLeft w:val="0"/>
      <w:marRight w:val="0"/>
      <w:marTop w:val="0"/>
      <w:marBottom w:val="0"/>
      <w:divBdr>
        <w:top w:val="none" w:sz="0" w:space="0" w:color="auto"/>
        <w:left w:val="none" w:sz="0" w:space="0" w:color="auto"/>
        <w:bottom w:val="none" w:sz="0" w:space="0" w:color="auto"/>
        <w:right w:val="none" w:sz="0" w:space="0" w:color="auto"/>
      </w:divBdr>
      <w:divsChild>
        <w:div w:id="1142891592">
          <w:marLeft w:val="547"/>
          <w:marRight w:val="0"/>
          <w:marTop w:val="0"/>
          <w:marBottom w:val="0"/>
          <w:divBdr>
            <w:top w:val="none" w:sz="0" w:space="0" w:color="auto"/>
            <w:left w:val="none" w:sz="0" w:space="0" w:color="auto"/>
            <w:bottom w:val="none" w:sz="0" w:space="0" w:color="auto"/>
            <w:right w:val="none" w:sz="0" w:space="0" w:color="auto"/>
          </w:divBdr>
        </w:div>
      </w:divsChild>
    </w:div>
    <w:div w:id="47456563">
      <w:bodyDiv w:val="1"/>
      <w:marLeft w:val="0"/>
      <w:marRight w:val="0"/>
      <w:marTop w:val="0"/>
      <w:marBottom w:val="0"/>
      <w:divBdr>
        <w:top w:val="none" w:sz="0" w:space="0" w:color="auto"/>
        <w:left w:val="none" w:sz="0" w:space="0" w:color="auto"/>
        <w:bottom w:val="none" w:sz="0" w:space="0" w:color="auto"/>
        <w:right w:val="none" w:sz="0" w:space="0" w:color="auto"/>
      </w:divBdr>
    </w:div>
    <w:div w:id="62803919">
      <w:bodyDiv w:val="1"/>
      <w:marLeft w:val="0"/>
      <w:marRight w:val="0"/>
      <w:marTop w:val="0"/>
      <w:marBottom w:val="0"/>
      <w:divBdr>
        <w:top w:val="none" w:sz="0" w:space="0" w:color="auto"/>
        <w:left w:val="none" w:sz="0" w:space="0" w:color="auto"/>
        <w:bottom w:val="none" w:sz="0" w:space="0" w:color="auto"/>
        <w:right w:val="none" w:sz="0" w:space="0" w:color="auto"/>
      </w:divBdr>
    </w:div>
    <w:div w:id="93944535">
      <w:bodyDiv w:val="1"/>
      <w:marLeft w:val="0"/>
      <w:marRight w:val="0"/>
      <w:marTop w:val="0"/>
      <w:marBottom w:val="0"/>
      <w:divBdr>
        <w:top w:val="none" w:sz="0" w:space="0" w:color="auto"/>
        <w:left w:val="none" w:sz="0" w:space="0" w:color="auto"/>
        <w:bottom w:val="none" w:sz="0" w:space="0" w:color="auto"/>
        <w:right w:val="none" w:sz="0" w:space="0" w:color="auto"/>
      </w:divBdr>
    </w:div>
    <w:div w:id="244456890">
      <w:bodyDiv w:val="1"/>
      <w:marLeft w:val="0"/>
      <w:marRight w:val="0"/>
      <w:marTop w:val="0"/>
      <w:marBottom w:val="0"/>
      <w:divBdr>
        <w:top w:val="none" w:sz="0" w:space="0" w:color="auto"/>
        <w:left w:val="none" w:sz="0" w:space="0" w:color="auto"/>
        <w:bottom w:val="none" w:sz="0" w:space="0" w:color="auto"/>
        <w:right w:val="none" w:sz="0" w:space="0" w:color="auto"/>
      </w:divBdr>
    </w:div>
    <w:div w:id="257256767">
      <w:bodyDiv w:val="1"/>
      <w:marLeft w:val="0"/>
      <w:marRight w:val="0"/>
      <w:marTop w:val="0"/>
      <w:marBottom w:val="0"/>
      <w:divBdr>
        <w:top w:val="none" w:sz="0" w:space="0" w:color="auto"/>
        <w:left w:val="none" w:sz="0" w:space="0" w:color="auto"/>
        <w:bottom w:val="none" w:sz="0" w:space="0" w:color="auto"/>
        <w:right w:val="none" w:sz="0" w:space="0" w:color="auto"/>
      </w:divBdr>
    </w:div>
    <w:div w:id="365298929">
      <w:bodyDiv w:val="1"/>
      <w:marLeft w:val="0"/>
      <w:marRight w:val="0"/>
      <w:marTop w:val="0"/>
      <w:marBottom w:val="0"/>
      <w:divBdr>
        <w:top w:val="none" w:sz="0" w:space="0" w:color="auto"/>
        <w:left w:val="none" w:sz="0" w:space="0" w:color="auto"/>
        <w:bottom w:val="none" w:sz="0" w:space="0" w:color="auto"/>
        <w:right w:val="none" w:sz="0" w:space="0" w:color="auto"/>
      </w:divBdr>
    </w:div>
    <w:div w:id="412631844">
      <w:bodyDiv w:val="1"/>
      <w:marLeft w:val="0"/>
      <w:marRight w:val="0"/>
      <w:marTop w:val="0"/>
      <w:marBottom w:val="0"/>
      <w:divBdr>
        <w:top w:val="none" w:sz="0" w:space="0" w:color="auto"/>
        <w:left w:val="none" w:sz="0" w:space="0" w:color="auto"/>
        <w:bottom w:val="none" w:sz="0" w:space="0" w:color="auto"/>
        <w:right w:val="none" w:sz="0" w:space="0" w:color="auto"/>
      </w:divBdr>
    </w:div>
    <w:div w:id="448819488">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8111395">
      <w:bodyDiv w:val="1"/>
      <w:marLeft w:val="0"/>
      <w:marRight w:val="0"/>
      <w:marTop w:val="0"/>
      <w:marBottom w:val="0"/>
      <w:divBdr>
        <w:top w:val="none" w:sz="0" w:space="0" w:color="auto"/>
        <w:left w:val="none" w:sz="0" w:space="0" w:color="auto"/>
        <w:bottom w:val="none" w:sz="0" w:space="0" w:color="auto"/>
        <w:right w:val="none" w:sz="0" w:space="0" w:color="auto"/>
      </w:divBdr>
      <w:divsChild>
        <w:div w:id="850684436">
          <w:marLeft w:val="274"/>
          <w:marRight w:val="0"/>
          <w:marTop w:val="0"/>
          <w:marBottom w:val="0"/>
          <w:divBdr>
            <w:top w:val="none" w:sz="0" w:space="0" w:color="auto"/>
            <w:left w:val="none" w:sz="0" w:space="0" w:color="auto"/>
            <w:bottom w:val="none" w:sz="0" w:space="0" w:color="auto"/>
            <w:right w:val="none" w:sz="0" w:space="0" w:color="auto"/>
          </w:divBdr>
        </w:div>
      </w:divsChild>
    </w:div>
    <w:div w:id="475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909251">
          <w:marLeft w:val="547"/>
          <w:marRight w:val="0"/>
          <w:marTop w:val="0"/>
          <w:marBottom w:val="0"/>
          <w:divBdr>
            <w:top w:val="none" w:sz="0" w:space="0" w:color="auto"/>
            <w:left w:val="none" w:sz="0" w:space="0" w:color="auto"/>
            <w:bottom w:val="none" w:sz="0" w:space="0" w:color="auto"/>
            <w:right w:val="none" w:sz="0" w:space="0" w:color="auto"/>
          </w:divBdr>
        </w:div>
      </w:divsChild>
    </w:div>
    <w:div w:id="481504679">
      <w:bodyDiv w:val="1"/>
      <w:marLeft w:val="0"/>
      <w:marRight w:val="0"/>
      <w:marTop w:val="0"/>
      <w:marBottom w:val="0"/>
      <w:divBdr>
        <w:top w:val="none" w:sz="0" w:space="0" w:color="auto"/>
        <w:left w:val="none" w:sz="0" w:space="0" w:color="auto"/>
        <w:bottom w:val="none" w:sz="0" w:space="0" w:color="auto"/>
        <w:right w:val="none" w:sz="0" w:space="0" w:color="auto"/>
      </w:divBdr>
    </w:div>
    <w:div w:id="505442645">
      <w:bodyDiv w:val="1"/>
      <w:marLeft w:val="0"/>
      <w:marRight w:val="0"/>
      <w:marTop w:val="0"/>
      <w:marBottom w:val="0"/>
      <w:divBdr>
        <w:top w:val="none" w:sz="0" w:space="0" w:color="auto"/>
        <w:left w:val="none" w:sz="0" w:space="0" w:color="auto"/>
        <w:bottom w:val="none" w:sz="0" w:space="0" w:color="auto"/>
        <w:right w:val="none" w:sz="0" w:space="0" w:color="auto"/>
      </w:divBdr>
    </w:div>
    <w:div w:id="538250955">
      <w:bodyDiv w:val="1"/>
      <w:marLeft w:val="0"/>
      <w:marRight w:val="0"/>
      <w:marTop w:val="0"/>
      <w:marBottom w:val="0"/>
      <w:divBdr>
        <w:top w:val="none" w:sz="0" w:space="0" w:color="auto"/>
        <w:left w:val="none" w:sz="0" w:space="0" w:color="auto"/>
        <w:bottom w:val="none" w:sz="0" w:space="0" w:color="auto"/>
        <w:right w:val="none" w:sz="0" w:space="0" w:color="auto"/>
      </w:divBdr>
    </w:div>
    <w:div w:id="614558220">
      <w:bodyDiv w:val="1"/>
      <w:marLeft w:val="0"/>
      <w:marRight w:val="0"/>
      <w:marTop w:val="0"/>
      <w:marBottom w:val="0"/>
      <w:divBdr>
        <w:top w:val="none" w:sz="0" w:space="0" w:color="auto"/>
        <w:left w:val="none" w:sz="0" w:space="0" w:color="auto"/>
        <w:bottom w:val="none" w:sz="0" w:space="0" w:color="auto"/>
        <w:right w:val="none" w:sz="0" w:space="0" w:color="auto"/>
      </w:divBdr>
    </w:div>
    <w:div w:id="626200010">
      <w:bodyDiv w:val="1"/>
      <w:marLeft w:val="0"/>
      <w:marRight w:val="0"/>
      <w:marTop w:val="0"/>
      <w:marBottom w:val="0"/>
      <w:divBdr>
        <w:top w:val="none" w:sz="0" w:space="0" w:color="auto"/>
        <w:left w:val="none" w:sz="0" w:space="0" w:color="auto"/>
        <w:bottom w:val="none" w:sz="0" w:space="0" w:color="auto"/>
        <w:right w:val="none" w:sz="0" w:space="0" w:color="auto"/>
      </w:divBdr>
    </w:div>
    <w:div w:id="627975606">
      <w:bodyDiv w:val="1"/>
      <w:marLeft w:val="0"/>
      <w:marRight w:val="0"/>
      <w:marTop w:val="0"/>
      <w:marBottom w:val="0"/>
      <w:divBdr>
        <w:top w:val="none" w:sz="0" w:space="0" w:color="auto"/>
        <w:left w:val="none" w:sz="0" w:space="0" w:color="auto"/>
        <w:bottom w:val="none" w:sz="0" w:space="0" w:color="auto"/>
        <w:right w:val="none" w:sz="0" w:space="0" w:color="auto"/>
      </w:divBdr>
    </w:div>
    <w:div w:id="631836591">
      <w:bodyDiv w:val="1"/>
      <w:marLeft w:val="0"/>
      <w:marRight w:val="0"/>
      <w:marTop w:val="0"/>
      <w:marBottom w:val="0"/>
      <w:divBdr>
        <w:top w:val="none" w:sz="0" w:space="0" w:color="auto"/>
        <w:left w:val="none" w:sz="0" w:space="0" w:color="auto"/>
        <w:bottom w:val="none" w:sz="0" w:space="0" w:color="auto"/>
        <w:right w:val="none" w:sz="0" w:space="0" w:color="auto"/>
      </w:divBdr>
    </w:div>
    <w:div w:id="727730609">
      <w:bodyDiv w:val="1"/>
      <w:marLeft w:val="0"/>
      <w:marRight w:val="0"/>
      <w:marTop w:val="0"/>
      <w:marBottom w:val="0"/>
      <w:divBdr>
        <w:top w:val="none" w:sz="0" w:space="0" w:color="auto"/>
        <w:left w:val="none" w:sz="0" w:space="0" w:color="auto"/>
        <w:bottom w:val="none" w:sz="0" w:space="0" w:color="auto"/>
        <w:right w:val="none" w:sz="0" w:space="0" w:color="auto"/>
      </w:divBdr>
      <w:divsChild>
        <w:div w:id="82336845">
          <w:marLeft w:val="547"/>
          <w:marRight w:val="0"/>
          <w:marTop w:val="0"/>
          <w:marBottom w:val="0"/>
          <w:divBdr>
            <w:top w:val="none" w:sz="0" w:space="0" w:color="auto"/>
            <w:left w:val="none" w:sz="0" w:space="0" w:color="auto"/>
            <w:bottom w:val="none" w:sz="0" w:space="0" w:color="auto"/>
            <w:right w:val="none" w:sz="0" w:space="0" w:color="auto"/>
          </w:divBdr>
        </w:div>
      </w:divsChild>
    </w:div>
    <w:div w:id="728921079">
      <w:bodyDiv w:val="1"/>
      <w:marLeft w:val="0"/>
      <w:marRight w:val="0"/>
      <w:marTop w:val="0"/>
      <w:marBottom w:val="0"/>
      <w:divBdr>
        <w:top w:val="none" w:sz="0" w:space="0" w:color="auto"/>
        <w:left w:val="none" w:sz="0" w:space="0" w:color="auto"/>
        <w:bottom w:val="none" w:sz="0" w:space="0" w:color="auto"/>
        <w:right w:val="none" w:sz="0" w:space="0" w:color="auto"/>
      </w:divBdr>
    </w:div>
    <w:div w:id="781149654">
      <w:bodyDiv w:val="1"/>
      <w:marLeft w:val="0"/>
      <w:marRight w:val="0"/>
      <w:marTop w:val="0"/>
      <w:marBottom w:val="0"/>
      <w:divBdr>
        <w:top w:val="none" w:sz="0" w:space="0" w:color="auto"/>
        <w:left w:val="none" w:sz="0" w:space="0" w:color="auto"/>
        <w:bottom w:val="none" w:sz="0" w:space="0" w:color="auto"/>
        <w:right w:val="none" w:sz="0" w:space="0" w:color="auto"/>
      </w:divBdr>
    </w:div>
    <w:div w:id="821966812">
      <w:bodyDiv w:val="1"/>
      <w:marLeft w:val="0"/>
      <w:marRight w:val="0"/>
      <w:marTop w:val="0"/>
      <w:marBottom w:val="0"/>
      <w:divBdr>
        <w:top w:val="none" w:sz="0" w:space="0" w:color="auto"/>
        <w:left w:val="none" w:sz="0" w:space="0" w:color="auto"/>
        <w:bottom w:val="none" w:sz="0" w:space="0" w:color="auto"/>
        <w:right w:val="none" w:sz="0" w:space="0" w:color="auto"/>
      </w:divBdr>
    </w:div>
    <w:div w:id="828909911">
      <w:bodyDiv w:val="1"/>
      <w:marLeft w:val="0"/>
      <w:marRight w:val="0"/>
      <w:marTop w:val="0"/>
      <w:marBottom w:val="0"/>
      <w:divBdr>
        <w:top w:val="none" w:sz="0" w:space="0" w:color="auto"/>
        <w:left w:val="none" w:sz="0" w:space="0" w:color="auto"/>
        <w:bottom w:val="none" w:sz="0" w:space="0" w:color="auto"/>
        <w:right w:val="none" w:sz="0" w:space="0" w:color="auto"/>
      </w:divBdr>
    </w:div>
    <w:div w:id="840391477">
      <w:bodyDiv w:val="1"/>
      <w:marLeft w:val="0"/>
      <w:marRight w:val="0"/>
      <w:marTop w:val="0"/>
      <w:marBottom w:val="0"/>
      <w:divBdr>
        <w:top w:val="none" w:sz="0" w:space="0" w:color="auto"/>
        <w:left w:val="none" w:sz="0" w:space="0" w:color="auto"/>
        <w:bottom w:val="none" w:sz="0" w:space="0" w:color="auto"/>
        <w:right w:val="none" w:sz="0" w:space="0" w:color="auto"/>
      </w:divBdr>
    </w:div>
    <w:div w:id="852842378">
      <w:bodyDiv w:val="1"/>
      <w:marLeft w:val="0"/>
      <w:marRight w:val="0"/>
      <w:marTop w:val="0"/>
      <w:marBottom w:val="0"/>
      <w:divBdr>
        <w:top w:val="none" w:sz="0" w:space="0" w:color="auto"/>
        <w:left w:val="none" w:sz="0" w:space="0" w:color="auto"/>
        <w:bottom w:val="none" w:sz="0" w:space="0" w:color="auto"/>
        <w:right w:val="none" w:sz="0" w:space="0" w:color="auto"/>
      </w:divBdr>
    </w:div>
    <w:div w:id="883905787">
      <w:bodyDiv w:val="1"/>
      <w:marLeft w:val="0"/>
      <w:marRight w:val="0"/>
      <w:marTop w:val="0"/>
      <w:marBottom w:val="0"/>
      <w:divBdr>
        <w:top w:val="none" w:sz="0" w:space="0" w:color="auto"/>
        <w:left w:val="none" w:sz="0" w:space="0" w:color="auto"/>
        <w:bottom w:val="none" w:sz="0" w:space="0" w:color="auto"/>
        <w:right w:val="none" w:sz="0" w:space="0" w:color="auto"/>
      </w:divBdr>
    </w:div>
    <w:div w:id="891355614">
      <w:bodyDiv w:val="1"/>
      <w:marLeft w:val="0"/>
      <w:marRight w:val="0"/>
      <w:marTop w:val="0"/>
      <w:marBottom w:val="0"/>
      <w:divBdr>
        <w:top w:val="none" w:sz="0" w:space="0" w:color="auto"/>
        <w:left w:val="none" w:sz="0" w:space="0" w:color="auto"/>
        <w:bottom w:val="none" w:sz="0" w:space="0" w:color="auto"/>
        <w:right w:val="none" w:sz="0" w:space="0" w:color="auto"/>
      </w:divBdr>
    </w:div>
    <w:div w:id="914047313">
      <w:bodyDiv w:val="1"/>
      <w:marLeft w:val="0"/>
      <w:marRight w:val="0"/>
      <w:marTop w:val="0"/>
      <w:marBottom w:val="0"/>
      <w:divBdr>
        <w:top w:val="none" w:sz="0" w:space="0" w:color="auto"/>
        <w:left w:val="none" w:sz="0" w:space="0" w:color="auto"/>
        <w:bottom w:val="none" w:sz="0" w:space="0" w:color="auto"/>
        <w:right w:val="none" w:sz="0" w:space="0" w:color="auto"/>
      </w:divBdr>
    </w:div>
    <w:div w:id="923493486">
      <w:bodyDiv w:val="1"/>
      <w:marLeft w:val="0"/>
      <w:marRight w:val="0"/>
      <w:marTop w:val="0"/>
      <w:marBottom w:val="0"/>
      <w:divBdr>
        <w:top w:val="none" w:sz="0" w:space="0" w:color="auto"/>
        <w:left w:val="none" w:sz="0" w:space="0" w:color="auto"/>
        <w:bottom w:val="none" w:sz="0" w:space="0" w:color="auto"/>
        <w:right w:val="none" w:sz="0" w:space="0" w:color="auto"/>
      </w:divBdr>
    </w:div>
    <w:div w:id="969675086">
      <w:bodyDiv w:val="1"/>
      <w:marLeft w:val="0"/>
      <w:marRight w:val="0"/>
      <w:marTop w:val="0"/>
      <w:marBottom w:val="0"/>
      <w:divBdr>
        <w:top w:val="none" w:sz="0" w:space="0" w:color="auto"/>
        <w:left w:val="none" w:sz="0" w:space="0" w:color="auto"/>
        <w:bottom w:val="none" w:sz="0" w:space="0" w:color="auto"/>
        <w:right w:val="none" w:sz="0" w:space="0" w:color="auto"/>
      </w:divBdr>
    </w:div>
    <w:div w:id="979336621">
      <w:bodyDiv w:val="1"/>
      <w:marLeft w:val="0"/>
      <w:marRight w:val="0"/>
      <w:marTop w:val="0"/>
      <w:marBottom w:val="0"/>
      <w:divBdr>
        <w:top w:val="none" w:sz="0" w:space="0" w:color="auto"/>
        <w:left w:val="none" w:sz="0" w:space="0" w:color="auto"/>
        <w:bottom w:val="none" w:sz="0" w:space="0" w:color="auto"/>
        <w:right w:val="none" w:sz="0" w:space="0" w:color="auto"/>
      </w:divBdr>
      <w:divsChild>
        <w:div w:id="1360931674">
          <w:marLeft w:val="547"/>
          <w:marRight w:val="0"/>
          <w:marTop w:val="0"/>
          <w:marBottom w:val="0"/>
          <w:divBdr>
            <w:top w:val="none" w:sz="0" w:space="0" w:color="auto"/>
            <w:left w:val="none" w:sz="0" w:space="0" w:color="auto"/>
            <w:bottom w:val="none" w:sz="0" w:space="0" w:color="auto"/>
            <w:right w:val="none" w:sz="0" w:space="0" w:color="auto"/>
          </w:divBdr>
        </w:div>
      </w:divsChild>
    </w:div>
    <w:div w:id="997028469">
      <w:bodyDiv w:val="1"/>
      <w:marLeft w:val="0"/>
      <w:marRight w:val="0"/>
      <w:marTop w:val="0"/>
      <w:marBottom w:val="0"/>
      <w:divBdr>
        <w:top w:val="none" w:sz="0" w:space="0" w:color="auto"/>
        <w:left w:val="none" w:sz="0" w:space="0" w:color="auto"/>
        <w:bottom w:val="none" w:sz="0" w:space="0" w:color="auto"/>
        <w:right w:val="none" w:sz="0" w:space="0" w:color="auto"/>
      </w:divBdr>
    </w:div>
    <w:div w:id="997345958">
      <w:bodyDiv w:val="1"/>
      <w:marLeft w:val="0"/>
      <w:marRight w:val="0"/>
      <w:marTop w:val="0"/>
      <w:marBottom w:val="0"/>
      <w:divBdr>
        <w:top w:val="none" w:sz="0" w:space="0" w:color="auto"/>
        <w:left w:val="none" w:sz="0" w:space="0" w:color="auto"/>
        <w:bottom w:val="none" w:sz="0" w:space="0" w:color="auto"/>
        <w:right w:val="none" w:sz="0" w:space="0" w:color="auto"/>
      </w:divBdr>
    </w:div>
    <w:div w:id="1035501474">
      <w:bodyDiv w:val="1"/>
      <w:marLeft w:val="0"/>
      <w:marRight w:val="0"/>
      <w:marTop w:val="0"/>
      <w:marBottom w:val="0"/>
      <w:divBdr>
        <w:top w:val="none" w:sz="0" w:space="0" w:color="auto"/>
        <w:left w:val="none" w:sz="0" w:space="0" w:color="auto"/>
        <w:bottom w:val="none" w:sz="0" w:space="0" w:color="auto"/>
        <w:right w:val="none" w:sz="0" w:space="0" w:color="auto"/>
      </w:divBdr>
    </w:div>
    <w:div w:id="1037462751">
      <w:bodyDiv w:val="1"/>
      <w:marLeft w:val="0"/>
      <w:marRight w:val="0"/>
      <w:marTop w:val="0"/>
      <w:marBottom w:val="0"/>
      <w:divBdr>
        <w:top w:val="none" w:sz="0" w:space="0" w:color="auto"/>
        <w:left w:val="none" w:sz="0" w:space="0" w:color="auto"/>
        <w:bottom w:val="none" w:sz="0" w:space="0" w:color="auto"/>
        <w:right w:val="none" w:sz="0" w:space="0" w:color="auto"/>
      </w:divBdr>
    </w:div>
    <w:div w:id="1081372778">
      <w:bodyDiv w:val="1"/>
      <w:marLeft w:val="0"/>
      <w:marRight w:val="0"/>
      <w:marTop w:val="0"/>
      <w:marBottom w:val="0"/>
      <w:divBdr>
        <w:top w:val="none" w:sz="0" w:space="0" w:color="auto"/>
        <w:left w:val="none" w:sz="0" w:space="0" w:color="auto"/>
        <w:bottom w:val="none" w:sz="0" w:space="0" w:color="auto"/>
        <w:right w:val="none" w:sz="0" w:space="0" w:color="auto"/>
      </w:divBdr>
    </w:div>
    <w:div w:id="1095058853">
      <w:bodyDiv w:val="1"/>
      <w:marLeft w:val="0"/>
      <w:marRight w:val="0"/>
      <w:marTop w:val="0"/>
      <w:marBottom w:val="0"/>
      <w:divBdr>
        <w:top w:val="none" w:sz="0" w:space="0" w:color="auto"/>
        <w:left w:val="none" w:sz="0" w:space="0" w:color="auto"/>
        <w:bottom w:val="none" w:sz="0" w:space="0" w:color="auto"/>
        <w:right w:val="none" w:sz="0" w:space="0" w:color="auto"/>
      </w:divBdr>
      <w:divsChild>
        <w:div w:id="1335261707">
          <w:marLeft w:val="0"/>
          <w:marRight w:val="0"/>
          <w:marTop w:val="0"/>
          <w:marBottom w:val="0"/>
          <w:divBdr>
            <w:top w:val="none" w:sz="0" w:space="0" w:color="auto"/>
            <w:left w:val="none" w:sz="0" w:space="0" w:color="auto"/>
            <w:bottom w:val="none" w:sz="0" w:space="0" w:color="auto"/>
            <w:right w:val="none" w:sz="0" w:space="0" w:color="auto"/>
          </w:divBdr>
        </w:div>
        <w:div w:id="315190478">
          <w:marLeft w:val="0"/>
          <w:marRight w:val="0"/>
          <w:marTop w:val="0"/>
          <w:marBottom w:val="0"/>
          <w:divBdr>
            <w:top w:val="none" w:sz="0" w:space="0" w:color="auto"/>
            <w:left w:val="none" w:sz="0" w:space="0" w:color="auto"/>
            <w:bottom w:val="none" w:sz="0" w:space="0" w:color="auto"/>
            <w:right w:val="none" w:sz="0" w:space="0" w:color="auto"/>
          </w:divBdr>
        </w:div>
      </w:divsChild>
    </w:div>
    <w:div w:id="1097405859">
      <w:bodyDiv w:val="1"/>
      <w:marLeft w:val="0"/>
      <w:marRight w:val="0"/>
      <w:marTop w:val="0"/>
      <w:marBottom w:val="0"/>
      <w:divBdr>
        <w:top w:val="none" w:sz="0" w:space="0" w:color="auto"/>
        <w:left w:val="none" w:sz="0" w:space="0" w:color="auto"/>
        <w:bottom w:val="none" w:sz="0" w:space="0" w:color="auto"/>
        <w:right w:val="none" w:sz="0" w:space="0" w:color="auto"/>
      </w:divBdr>
    </w:div>
    <w:div w:id="1106343039">
      <w:bodyDiv w:val="1"/>
      <w:marLeft w:val="0"/>
      <w:marRight w:val="0"/>
      <w:marTop w:val="0"/>
      <w:marBottom w:val="0"/>
      <w:divBdr>
        <w:top w:val="none" w:sz="0" w:space="0" w:color="auto"/>
        <w:left w:val="none" w:sz="0" w:space="0" w:color="auto"/>
        <w:bottom w:val="none" w:sz="0" w:space="0" w:color="auto"/>
        <w:right w:val="none" w:sz="0" w:space="0" w:color="auto"/>
      </w:divBdr>
    </w:div>
    <w:div w:id="1125122921">
      <w:bodyDiv w:val="1"/>
      <w:marLeft w:val="0"/>
      <w:marRight w:val="0"/>
      <w:marTop w:val="0"/>
      <w:marBottom w:val="0"/>
      <w:divBdr>
        <w:top w:val="none" w:sz="0" w:space="0" w:color="auto"/>
        <w:left w:val="none" w:sz="0" w:space="0" w:color="auto"/>
        <w:bottom w:val="none" w:sz="0" w:space="0" w:color="auto"/>
        <w:right w:val="none" w:sz="0" w:space="0" w:color="auto"/>
      </w:divBdr>
    </w:div>
    <w:div w:id="1127360246">
      <w:bodyDiv w:val="1"/>
      <w:marLeft w:val="0"/>
      <w:marRight w:val="0"/>
      <w:marTop w:val="0"/>
      <w:marBottom w:val="0"/>
      <w:divBdr>
        <w:top w:val="none" w:sz="0" w:space="0" w:color="auto"/>
        <w:left w:val="none" w:sz="0" w:space="0" w:color="auto"/>
        <w:bottom w:val="none" w:sz="0" w:space="0" w:color="auto"/>
        <w:right w:val="none" w:sz="0" w:space="0" w:color="auto"/>
      </w:divBdr>
    </w:div>
    <w:div w:id="1140881999">
      <w:bodyDiv w:val="1"/>
      <w:marLeft w:val="0"/>
      <w:marRight w:val="0"/>
      <w:marTop w:val="0"/>
      <w:marBottom w:val="0"/>
      <w:divBdr>
        <w:top w:val="none" w:sz="0" w:space="0" w:color="auto"/>
        <w:left w:val="none" w:sz="0" w:space="0" w:color="auto"/>
        <w:bottom w:val="none" w:sz="0" w:space="0" w:color="auto"/>
        <w:right w:val="none" w:sz="0" w:space="0" w:color="auto"/>
      </w:divBdr>
    </w:div>
    <w:div w:id="1152525681">
      <w:bodyDiv w:val="1"/>
      <w:marLeft w:val="0"/>
      <w:marRight w:val="0"/>
      <w:marTop w:val="0"/>
      <w:marBottom w:val="0"/>
      <w:divBdr>
        <w:top w:val="none" w:sz="0" w:space="0" w:color="auto"/>
        <w:left w:val="none" w:sz="0" w:space="0" w:color="auto"/>
        <w:bottom w:val="none" w:sz="0" w:space="0" w:color="auto"/>
        <w:right w:val="none" w:sz="0" w:space="0" w:color="auto"/>
      </w:divBdr>
    </w:div>
    <w:div w:id="1213536119">
      <w:bodyDiv w:val="1"/>
      <w:marLeft w:val="0"/>
      <w:marRight w:val="0"/>
      <w:marTop w:val="0"/>
      <w:marBottom w:val="0"/>
      <w:divBdr>
        <w:top w:val="none" w:sz="0" w:space="0" w:color="auto"/>
        <w:left w:val="none" w:sz="0" w:space="0" w:color="auto"/>
        <w:bottom w:val="none" w:sz="0" w:space="0" w:color="auto"/>
        <w:right w:val="none" w:sz="0" w:space="0" w:color="auto"/>
      </w:divBdr>
    </w:div>
    <w:div w:id="1219440838">
      <w:bodyDiv w:val="1"/>
      <w:marLeft w:val="0"/>
      <w:marRight w:val="0"/>
      <w:marTop w:val="0"/>
      <w:marBottom w:val="0"/>
      <w:divBdr>
        <w:top w:val="none" w:sz="0" w:space="0" w:color="auto"/>
        <w:left w:val="none" w:sz="0" w:space="0" w:color="auto"/>
        <w:bottom w:val="none" w:sz="0" w:space="0" w:color="auto"/>
        <w:right w:val="none" w:sz="0" w:space="0" w:color="auto"/>
      </w:divBdr>
    </w:div>
    <w:div w:id="1273978244">
      <w:bodyDiv w:val="1"/>
      <w:marLeft w:val="0"/>
      <w:marRight w:val="0"/>
      <w:marTop w:val="0"/>
      <w:marBottom w:val="0"/>
      <w:divBdr>
        <w:top w:val="none" w:sz="0" w:space="0" w:color="auto"/>
        <w:left w:val="none" w:sz="0" w:space="0" w:color="auto"/>
        <w:bottom w:val="none" w:sz="0" w:space="0" w:color="auto"/>
        <w:right w:val="none" w:sz="0" w:space="0" w:color="auto"/>
      </w:divBdr>
    </w:div>
    <w:div w:id="1281303321">
      <w:bodyDiv w:val="1"/>
      <w:marLeft w:val="0"/>
      <w:marRight w:val="0"/>
      <w:marTop w:val="0"/>
      <w:marBottom w:val="0"/>
      <w:divBdr>
        <w:top w:val="none" w:sz="0" w:space="0" w:color="auto"/>
        <w:left w:val="none" w:sz="0" w:space="0" w:color="auto"/>
        <w:bottom w:val="none" w:sz="0" w:space="0" w:color="auto"/>
        <w:right w:val="none" w:sz="0" w:space="0" w:color="auto"/>
      </w:divBdr>
    </w:div>
    <w:div w:id="1391616070">
      <w:bodyDiv w:val="1"/>
      <w:marLeft w:val="0"/>
      <w:marRight w:val="0"/>
      <w:marTop w:val="0"/>
      <w:marBottom w:val="0"/>
      <w:divBdr>
        <w:top w:val="none" w:sz="0" w:space="0" w:color="auto"/>
        <w:left w:val="none" w:sz="0" w:space="0" w:color="auto"/>
        <w:bottom w:val="none" w:sz="0" w:space="0" w:color="auto"/>
        <w:right w:val="none" w:sz="0" w:space="0" w:color="auto"/>
      </w:divBdr>
    </w:div>
    <w:div w:id="1404765153">
      <w:bodyDiv w:val="1"/>
      <w:marLeft w:val="0"/>
      <w:marRight w:val="0"/>
      <w:marTop w:val="0"/>
      <w:marBottom w:val="0"/>
      <w:divBdr>
        <w:top w:val="none" w:sz="0" w:space="0" w:color="auto"/>
        <w:left w:val="none" w:sz="0" w:space="0" w:color="auto"/>
        <w:bottom w:val="none" w:sz="0" w:space="0" w:color="auto"/>
        <w:right w:val="none" w:sz="0" w:space="0" w:color="auto"/>
      </w:divBdr>
    </w:div>
    <w:div w:id="1450318907">
      <w:bodyDiv w:val="1"/>
      <w:marLeft w:val="0"/>
      <w:marRight w:val="0"/>
      <w:marTop w:val="0"/>
      <w:marBottom w:val="0"/>
      <w:divBdr>
        <w:top w:val="none" w:sz="0" w:space="0" w:color="auto"/>
        <w:left w:val="none" w:sz="0" w:space="0" w:color="auto"/>
        <w:bottom w:val="none" w:sz="0" w:space="0" w:color="auto"/>
        <w:right w:val="none" w:sz="0" w:space="0" w:color="auto"/>
      </w:divBdr>
    </w:div>
    <w:div w:id="1473015006">
      <w:bodyDiv w:val="1"/>
      <w:marLeft w:val="0"/>
      <w:marRight w:val="0"/>
      <w:marTop w:val="0"/>
      <w:marBottom w:val="0"/>
      <w:divBdr>
        <w:top w:val="none" w:sz="0" w:space="0" w:color="auto"/>
        <w:left w:val="none" w:sz="0" w:space="0" w:color="auto"/>
        <w:bottom w:val="none" w:sz="0" w:space="0" w:color="auto"/>
        <w:right w:val="none" w:sz="0" w:space="0" w:color="auto"/>
      </w:divBdr>
    </w:div>
    <w:div w:id="1487286988">
      <w:bodyDiv w:val="1"/>
      <w:marLeft w:val="0"/>
      <w:marRight w:val="0"/>
      <w:marTop w:val="0"/>
      <w:marBottom w:val="0"/>
      <w:divBdr>
        <w:top w:val="none" w:sz="0" w:space="0" w:color="auto"/>
        <w:left w:val="none" w:sz="0" w:space="0" w:color="auto"/>
        <w:bottom w:val="none" w:sz="0" w:space="0" w:color="auto"/>
        <w:right w:val="none" w:sz="0" w:space="0" w:color="auto"/>
      </w:divBdr>
    </w:div>
    <w:div w:id="1499341508">
      <w:bodyDiv w:val="1"/>
      <w:marLeft w:val="0"/>
      <w:marRight w:val="0"/>
      <w:marTop w:val="0"/>
      <w:marBottom w:val="0"/>
      <w:divBdr>
        <w:top w:val="none" w:sz="0" w:space="0" w:color="auto"/>
        <w:left w:val="none" w:sz="0" w:space="0" w:color="auto"/>
        <w:bottom w:val="none" w:sz="0" w:space="0" w:color="auto"/>
        <w:right w:val="none" w:sz="0" w:space="0" w:color="auto"/>
      </w:divBdr>
    </w:div>
    <w:div w:id="1537306562">
      <w:bodyDiv w:val="1"/>
      <w:marLeft w:val="0"/>
      <w:marRight w:val="0"/>
      <w:marTop w:val="0"/>
      <w:marBottom w:val="0"/>
      <w:divBdr>
        <w:top w:val="none" w:sz="0" w:space="0" w:color="auto"/>
        <w:left w:val="none" w:sz="0" w:space="0" w:color="auto"/>
        <w:bottom w:val="none" w:sz="0" w:space="0" w:color="auto"/>
        <w:right w:val="none" w:sz="0" w:space="0" w:color="auto"/>
      </w:divBdr>
    </w:div>
    <w:div w:id="1554318001">
      <w:bodyDiv w:val="1"/>
      <w:marLeft w:val="0"/>
      <w:marRight w:val="0"/>
      <w:marTop w:val="0"/>
      <w:marBottom w:val="0"/>
      <w:divBdr>
        <w:top w:val="none" w:sz="0" w:space="0" w:color="auto"/>
        <w:left w:val="none" w:sz="0" w:space="0" w:color="auto"/>
        <w:bottom w:val="none" w:sz="0" w:space="0" w:color="auto"/>
        <w:right w:val="none" w:sz="0" w:space="0" w:color="auto"/>
      </w:divBdr>
    </w:div>
    <w:div w:id="1561744005">
      <w:bodyDiv w:val="1"/>
      <w:marLeft w:val="0"/>
      <w:marRight w:val="0"/>
      <w:marTop w:val="0"/>
      <w:marBottom w:val="0"/>
      <w:divBdr>
        <w:top w:val="none" w:sz="0" w:space="0" w:color="auto"/>
        <w:left w:val="none" w:sz="0" w:space="0" w:color="auto"/>
        <w:bottom w:val="none" w:sz="0" w:space="0" w:color="auto"/>
        <w:right w:val="none" w:sz="0" w:space="0" w:color="auto"/>
      </w:divBdr>
    </w:div>
    <w:div w:id="1569801183">
      <w:bodyDiv w:val="1"/>
      <w:marLeft w:val="0"/>
      <w:marRight w:val="0"/>
      <w:marTop w:val="0"/>
      <w:marBottom w:val="0"/>
      <w:divBdr>
        <w:top w:val="none" w:sz="0" w:space="0" w:color="auto"/>
        <w:left w:val="none" w:sz="0" w:space="0" w:color="auto"/>
        <w:bottom w:val="none" w:sz="0" w:space="0" w:color="auto"/>
        <w:right w:val="none" w:sz="0" w:space="0" w:color="auto"/>
      </w:divBdr>
    </w:div>
    <w:div w:id="1584027591">
      <w:bodyDiv w:val="1"/>
      <w:marLeft w:val="0"/>
      <w:marRight w:val="0"/>
      <w:marTop w:val="0"/>
      <w:marBottom w:val="0"/>
      <w:divBdr>
        <w:top w:val="none" w:sz="0" w:space="0" w:color="auto"/>
        <w:left w:val="none" w:sz="0" w:space="0" w:color="auto"/>
        <w:bottom w:val="none" w:sz="0" w:space="0" w:color="auto"/>
        <w:right w:val="none" w:sz="0" w:space="0" w:color="auto"/>
      </w:divBdr>
    </w:div>
    <w:div w:id="1632636603">
      <w:bodyDiv w:val="1"/>
      <w:marLeft w:val="0"/>
      <w:marRight w:val="0"/>
      <w:marTop w:val="0"/>
      <w:marBottom w:val="0"/>
      <w:divBdr>
        <w:top w:val="none" w:sz="0" w:space="0" w:color="auto"/>
        <w:left w:val="none" w:sz="0" w:space="0" w:color="auto"/>
        <w:bottom w:val="none" w:sz="0" w:space="0" w:color="auto"/>
        <w:right w:val="none" w:sz="0" w:space="0" w:color="auto"/>
      </w:divBdr>
    </w:div>
    <w:div w:id="1667903012">
      <w:bodyDiv w:val="1"/>
      <w:marLeft w:val="0"/>
      <w:marRight w:val="0"/>
      <w:marTop w:val="0"/>
      <w:marBottom w:val="0"/>
      <w:divBdr>
        <w:top w:val="none" w:sz="0" w:space="0" w:color="auto"/>
        <w:left w:val="none" w:sz="0" w:space="0" w:color="auto"/>
        <w:bottom w:val="none" w:sz="0" w:space="0" w:color="auto"/>
        <w:right w:val="none" w:sz="0" w:space="0" w:color="auto"/>
      </w:divBdr>
    </w:div>
    <w:div w:id="1728407132">
      <w:bodyDiv w:val="1"/>
      <w:marLeft w:val="0"/>
      <w:marRight w:val="0"/>
      <w:marTop w:val="0"/>
      <w:marBottom w:val="0"/>
      <w:divBdr>
        <w:top w:val="none" w:sz="0" w:space="0" w:color="auto"/>
        <w:left w:val="none" w:sz="0" w:space="0" w:color="auto"/>
        <w:bottom w:val="none" w:sz="0" w:space="0" w:color="auto"/>
        <w:right w:val="none" w:sz="0" w:space="0" w:color="auto"/>
      </w:divBdr>
    </w:div>
    <w:div w:id="1728724786">
      <w:bodyDiv w:val="1"/>
      <w:marLeft w:val="0"/>
      <w:marRight w:val="0"/>
      <w:marTop w:val="0"/>
      <w:marBottom w:val="0"/>
      <w:divBdr>
        <w:top w:val="none" w:sz="0" w:space="0" w:color="auto"/>
        <w:left w:val="none" w:sz="0" w:space="0" w:color="auto"/>
        <w:bottom w:val="none" w:sz="0" w:space="0" w:color="auto"/>
        <w:right w:val="none" w:sz="0" w:space="0" w:color="auto"/>
      </w:divBdr>
    </w:div>
    <w:div w:id="1739206171">
      <w:bodyDiv w:val="1"/>
      <w:marLeft w:val="0"/>
      <w:marRight w:val="0"/>
      <w:marTop w:val="0"/>
      <w:marBottom w:val="0"/>
      <w:divBdr>
        <w:top w:val="none" w:sz="0" w:space="0" w:color="auto"/>
        <w:left w:val="none" w:sz="0" w:space="0" w:color="auto"/>
        <w:bottom w:val="none" w:sz="0" w:space="0" w:color="auto"/>
        <w:right w:val="none" w:sz="0" w:space="0" w:color="auto"/>
      </w:divBdr>
    </w:div>
    <w:div w:id="1795558216">
      <w:bodyDiv w:val="1"/>
      <w:marLeft w:val="0"/>
      <w:marRight w:val="0"/>
      <w:marTop w:val="0"/>
      <w:marBottom w:val="0"/>
      <w:divBdr>
        <w:top w:val="none" w:sz="0" w:space="0" w:color="auto"/>
        <w:left w:val="none" w:sz="0" w:space="0" w:color="auto"/>
        <w:bottom w:val="none" w:sz="0" w:space="0" w:color="auto"/>
        <w:right w:val="none" w:sz="0" w:space="0" w:color="auto"/>
      </w:divBdr>
    </w:div>
    <w:div w:id="1826626842">
      <w:bodyDiv w:val="1"/>
      <w:marLeft w:val="0"/>
      <w:marRight w:val="0"/>
      <w:marTop w:val="0"/>
      <w:marBottom w:val="0"/>
      <w:divBdr>
        <w:top w:val="none" w:sz="0" w:space="0" w:color="auto"/>
        <w:left w:val="none" w:sz="0" w:space="0" w:color="auto"/>
        <w:bottom w:val="none" w:sz="0" w:space="0" w:color="auto"/>
        <w:right w:val="none" w:sz="0" w:space="0" w:color="auto"/>
      </w:divBdr>
    </w:div>
    <w:div w:id="1831864504">
      <w:bodyDiv w:val="1"/>
      <w:marLeft w:val="0"/>
      <w:marRight w:val="0"/>
      <w:marTop w:val="0"/>
      <w:marBottom w:val="0"/>
      <w:divBdr>
        <w:top w:val="none" w:sz="0" w:space="0" w:color="auto"/>
        <w:left w:val="none" w:sz="0" w:space="0" w:color="auto"/>
        <w:bottom w:val="none" w:sz="0" w:space="0" w:color="auto"/>
        <w:right w:val="none" w:sz="0" w:space="0" w:color="auto"/>
      </w:divBdr>
    </w:div>
    <w:div w:id="1838495201">
      <w:bodyDiv w:val="1"/>
      <w:marLeft w:val="0"/>
      <w:marRight w:val="0"/>
      <w:marTop w:val="0"/>
      <w:marBottom w:val="0"/>
      <w:divBdr>
        <w:top w:val="none" w:sz="0" w:space="0" w:color="auto"/>
        <w:left w:val="none" w:sz="0" w:space="0" w:color="auto"/>
        <w:bottom w:val="none" w:sz="0" w:space="0" w:color="auto"/>
        <w:right w:val="none" w:sz="0" w:space="0" w:color="auto"/>
      </w:divBdr>
    </w:div>
    <w:div w:id="1851875495">
      <w:bodyDiv w:val="1"/>
      <w:marLeft w:val="0"/>
      <w:marRight w:val="0"/>
      <w:marTop w:val="0"/>
      <w:marBottom w:val="0"/>
      <w:divBdr>
        <w:top w:val="none" w:sz="0" w:space="0" w:color="auto"/>
        <w:left w:val="none" w:sz="0" w:space="0" w:color="auto"/>
        <w:bottom w:val="none" w:sz="0" w:space="0" w:color="auto"/>
        <w:right w:val="none" w:sz="0" w:space="0" w:color="auto"/>
      </w:divBdr>
    </w:div>
    <w:div w:id="1874073173">
      <w:bodyDiv w:val="1"/>
      <w:marLeft w:val="0"/>
      <w:marRight w:val="0"/>
      <w:marTop w:val="0"/>
      <w:marBottom w:val="0"/>
      <w:divBdr>
        <w:top w:val="none" w:sz="0" w:space="0" w:color="auto"/>
        <w:left w:val="none" w:sz="0" w:space="0" w:color="auto"/>
        <w:bottom w:val="none" w:sz="0" w:space="0" w:color="auto"/>
        <w:right w:val="none" w:sz="0" w:space="0" w:color="auto"/>
      </w:divBdr>
    </w:div>
    <w:div w:id="1908490212">
      <w:bodyDiv w:val="1"/>
      <w:marLeft w:val="0"/>
      <w:marRight w:val="0"/>
      <w:marTop w:val="0"/>
      <w:marBottom w:val="0"/>
      <w:divBdr>
        <w:top w:val="none" w:sz="0" w:space="0" w:color="auto"/>
        <w:left w:val="none" w:sz="0" w:space="0" w:color="auto"/>
        <w:bottom w:val="none" w:sz="0" w:space="0" w:color="auto"/>
        <w:right w:val="none" w:sz="0" w:space="0" w:color="auto"/>
      </w:divBdr>
    </w:div>
    <w:div w:id="1909457465">
      <w:bodyDiv w:val="1"/>
      <w:marLeft w:val="0"/>
      <w:marRight w:val="0"/>
      <w:marTop w:val="0"/>
      <w:marBottom w:val="0"/>
      <w:divBdr>
        <w:top w:val="none" w:sz="0" w:space="0" w:color="auto"/>
        <w:left w:val="none" w:sz="0" w:space="0" w:color="auto"/>
        <w:bottom w:val="none" w:sz="0" w:space="0" w:color="auto"/>
        <w:right w:val="none" w:sz="0" w:space="0" w:color="auto"/>
      </w:divBdr>
    </w:div>
    <w:div w:id="1967084172">
      <w:bodyDiv w:val="1"/>
      <w:marLeft w:val="0"/>
      <w:marRight w:val="0"/>
      <w:marTop w:val="0"/>
      <w:marBottom w:val="0"/>
      <w:divBdr>
        <w:top w:val="none" w:sz="0" w:space="0" w:color="auto"/>
        <w:left w:val="none" w:sz="0" w:space="0" w:color="auto"/>
        <w:bottom w:val="none" w:sz="0" w:space="0" w:color="auto"/>
        <w:right w:val="none" w:sz="0" w:space="0" w:color="auto"/>
      </w:divBdr>
    </w:div>
    <w:div w:id="2038778036">
      <w:bodyDiv w:val="1"/>
      <w:marLeft w:val="0"/>
      <w:marRight w:val="0"/>
      <w:marTop w:val="0"/>
      <w:marBottom w:val="0"/>
      <w:divBdr>
        <w:top w:val="none" w:sz="0" w:space="0" w:color="auto"/>
        <w:left w:val="none" w:sz="0" w:space="0" w:color="auto"/>
        <w:bottom w:val="none" w:sz="0" w:space="0" w:color="auto"/>
        <w:right w:val="none" w:sz="0" w:space="0" w:color="auto"/>
      </w:divBdr>
      <w:divsChild>
        <w:div w:id="2102795120">
          <w:marLeft w:val="0"/>
          <w:marRight w:val="0"/>
          <w:marTop w:val="0"/>
          <w:marBottom w:val="0"/>
          <w:divBdr>
            <w:top w:val="none" w:sz="0" w:space="0" w:color="auto"/>
            <w:left w:val="none" w:sz="0" w:space="0" w:color="auto"/>
            <w:bottom w:val="none" w:sz="0" w:space="0" w:color="auto"/>
            <w:right w:val="none" w:sz="0" w:space="0" w:color="auto"/>
          </w:divBdr>
          <w:divsChild>
            <w:div w:id="2014409873">
              <w:marLeft w:val="0"/>
              <w:marRight w:val="0"/>
              <w:marTop w:val="0"/>
              <w:marBottom w:val="0"/>
              <w:divBdr>
                <w:top w:val="none" w:sz="0" w:space="0" w:color="auto"/>
                <w:left w:val="none" w:sz="0" w:space="0" w:color="auto"/>
                <w:bottom w:val="none" w:sz="0" w:space="0" w:color="auto"/>
                <w:right w:val="none" w:sz="0" w:space="0" w:color="auto"/>
              </w:divBdr>
            </w:div>
          </w:divsChild>
        </w:div>
        <w:div w:id="446967731">
          <w:marLeft w:val="0"/>
          <w:marRight w:val="0"/>
          <w:marTop w:val="0"/>
          <w:marBottom w:val="0"/>
          <w:divBdr>
            <w:top w:val="none" w:sz="0" w:space="0" w:color="auto"/>
            <w:left w:val="none" w:sz="0" w:space="0" w:color="auto"/>
            <w:bottom w:val="none" w:sz="0" w:space="0" w:color="auto"/>
            <w:right w:val="none" w:sz="0" w:space="0" w:color="auto"/>
          </w:divBdr>
          <w:divsChild>
            <w:div w:id="817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edu10make/Project-X_/blob/main/Project1-Medical%20Analysis/001_Medical%20No%20Show/001_Medical%20No%20Show.ipynb" TargetMode="External"/><Relationship Id="rId18" Type="http://schemas.openxmlformats.org/officeDocument/2006/relationships/hyperlink" Target="https://www.facebook.com/groups/TensorFlowKR"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youtube.com/playlist?list=PLS8gIc2q83OjStGjdTF2LZtc0vefCAbnX&amp;ab_channel=NeoWizar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CT_scan"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Scikit-learn" TargetMode="External"/><Relationship Id="rId20" Type="http://schemas.openxmlformats.org/officeDocument/2006/relationships/hyperlink" Target="https://www.inflearn.com/course/&#44592;&#48376;&#51201;&#51064;-&#47672;&#49888;&#47084;&#45789;-&#46373;&#47084;&#45789;-&#44053;&#5134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Convolution_neural_network" TargetMode="External"/><Relationship Id="rId23" Type="http://schemas.openxmlformats.org/officeDocument/2006/relationships/hyperlink" Target="https://github.com/edu10make/Project-X_" TargetMode="External"/><Relationship Id="rId10" Type="http://schemas.openxmlformats.org/officeDocument/2006/relationships/image" Target="media/image2.png"/><Relationship Id="rId19" Type="http://schemas.openxmlformats.org/officeDocument/2006/relationships/hyperlink" Target="https://www.deeplearning.ai/machine-learning-yearn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edu10make/Project-X_/blob/main/Project1-Medical%20Analysis/002_Head%20CT-Hemorrhage/002_Head%20CT-Hemorrhage.ipynb" TargetMode="External"/><Relationship Id="rId22" Type="http://schemas.openxmlformats.org/officeDocument/2006/relationships/hyperlink" Target="https://www.youtube.com/watch?v=AHdGc4nR5f4&amp;list=PLS8gIc2q83OhM0RTktKDitgZGX5dHo7Vs&amp;ab_channel=NeoWizard%20"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JONGHOONJUNG-MA\Documents\&#49324;&#50857;&#51088;%20&#51648;&#51221;%20Office%20&#49436;&#49885;%20&#54028;&#51068;\default_wor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3E599C6F46744A680D744907D3E6600"/>
        <w:category>
          <w:name w:val="일반"/>
          <w:gallery w:val="placeholder"/>
        </w:category>
        <w:types>
          <w:type w:val="bbPlcHdr"/>
        </w:types>
        <w:behaviors>
          <w:behavior w:val="content"/>
        </w:behaviors>
        <w:guid w:val="{935E8BDE-37E6-4A0C-B698-D7BE424029C9}"/>
      </w:docPartPr>
      <w:docPartBody>
        <w:p w:rsidR="00B70723" w:rsidRDefault="001318AE" w:rsidP="001318AE">
          <w:pPr>
            <w:pStyle w:val="13E599C6F46744A680D744907D3E6600"/>
          </w:pPr>
          <w:r>
            <w:rPr>
              <w:rFonts w:asciiTheme="majorHAnsi" w:eastAsiaTheme="majorEastAsia" w:hAnsiTheme="majorHAnsi" w:cstheme="majorBidi"/>
              <w:caps/>
              <w:color w:val="4472C4" w:themeColor="accent1"/>
              <w:sz w:val="80"/>
              <w:szCs w:val="80"/>
              <w:lang w:val="ko-KR"/>
            </w:rPr>
            <w:t>[문서 제목]</w:t>
          </w:r>
        </w:p>
      </w:docPartBody>
    </w:docPart>
    <w:docPart>
      <w:docPartPr>
        <w:name w:val="3AB7719C2F2A499D8736F21A79D4C8F3"/>
        <w:category>
          <w:name w:val="일반"/>
          <w:gallery w:val="placeholder"/>
        </w:category>
        <w:types>
          <w:type w:val="bbPlcHdr"/>
        </w:types>
        <w:behaviors>
          <w:behavior w:val="content"/>
        </w:behaviors>
        <w:guid w:val="{C8BE7D1A-F15E-491C-A38F-E8C37C630DEE}"/>
      </w:docPartPr>
      <w:docPartBody>
        <w:p w:rsidR="00B70723" w:rsidRDefault="001318AE" w:rsidP="001318AE">
          <w:pPr>
            <w:pStyle w:val="3AB7719C2F2A499D8736F21A79D4C8F3"/>
          </w:pPr>
          <w:r>
            <w:rPr>
              <w:color w:val="4472C4" w:themeColor="accent1"/>
              <w:sz w:val="28"/>
              <w:szCs w:val="28"/>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나눔스퀘어_ac Bold">
    <w:panose1 w:val="020B0600000101010101"/>
    <w:charset w:val="81"/>
    <w:family w:val="modern"/>
    <w:pitch w:val="variable"/>
    <w:sig w:usb0="00000203" w:usb1="29D72C10" w:usb2="00000010" w:usb3="00000000" w:csb0="00280005"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8AE"/>
    <w:rsid w:val="001318AE"/>
    <w:rsid w:val="00225DB8"/>
    <w:rsid w:val="0023301B"/>
    <w:rsid w:val="00892912"/>
    <w:rsid w:val="00B460A0"/>
    <w:rsid w:val="00B674F1"/>
    <w:rsid w:val="00B70723"/>
    <w:rsid w:val="00B709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E599C6F46744A680D744907D3E6600">
    <w:name w:val="13E599C6F46744A680D744907D3E6600"/>
    <w:rsid w:val="001318AE"/>
    <w:pPr>
      <w:widowControl w:val="0"/>
      <w:wordWrap w:val="0"/>
      <w:autoSpaceDE w:val="0"/>
      <w:autoSpaceDN w:val="0"/>
    </w:pPr>
  </w:style>
  <w:style w:type="paragraph" w:customStyle="1" w:styleId="3AB7719C2F2A499D8736F21A79D4C8F3">
    <w:name w:val="3AB7719C2F2A499D8736F21A79D4C8F3"/>
    <w:rsid w:val="001318A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테마">
  <a:themeElements>
    <a:clrScheme name="청록색">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나눔스퀘어_ac Bold">
      <a:majorFont>
        <a:latin typeface="나눔스퀘어_ac Bold"/>
        <a:ea typeface="나눔스퀘어_ac Bold"/>
        <a:cs typeface=""/>
      </a:majorFont>
      <a:minorFont>
        <a:latin typeface="나눔스퀘어_ac Bold"/>
        <a:ea typeface="나눔스퀘어_ac Bold"/>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7003D-018B-4F13-B882-9FDF1D9F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default_word_template.dotx</Template>
  <TotalTime>1284</TotalTime>
  <Pages>14</Pages>
  <Words>2396</Words>
  <Characters>13663</Characters>
  <Application>Microsoft Office Word</Application>
  <DocSecurity>0</DocSecurity>
  <Lines>113</Lines>
  <Paragraphs>32</Paragraphs>
  <ScaleCrop>false</ScaleCrop>
  <HeadingPairs>
    <vt:vector size="2" baseType="variant">
      <vt:variant>
        <vt:lpstr>제목</vt:lpstr>
      </vt:variant>
      <vt:variant>
        <vt:i4>1</vt:i4>
      </vt:variant>
    </vt:vector>
  </HeadingPairs>
  <TitlesOfParts>
    <vt:vector size="1" baseType="lpstr">
      <vt:lpstr>PBL 콘텐츠 설계서</vt:lpstr>
    </vt:vector>
  </TitlesOfParts>
  <Company>매직에코</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PBL 콘텐츠 설계서</dc:title>
  <dc:subject>PROJECT 1: 의료데이터 분석</dc:subject>
  <dc:creator>매직에코</dc:creator>
  <cp:keywords/>
  <dc:description/>
  <cp:lastModifiedBy>준석</cp:lastModifiedBy>
  <cp:revision>248</cp:revision>
  <cp:lastPrinted>2021-04-14T05:03:00Z</cp:lastPrinted>
  <dcterms:created xsi:type="dcterms:W3CDTF">2021-04-06T08:13:00Z</dcterms:created>
  <dcterms:modified xsi:type="dcterms:W3CDTF">2021-04-14T05:03:00Z</dcterms:modified>
</cp:coreProperties>
</file>