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나눔스퀘어_ac Bold" w:eastAsia="나눔스퀘어_ac Bold" w:hAnsi="나눔스퀘어_ac Bold"/>
        </w:rPr>
        <w:id w:val="-2144795565"/>
        <w:docPartObj>
          <w:docPartGallery w:val="Cover Pages"/>
          <w:docPartUnique/>
        </w:docPartObj>
      </w:sdtPr>
      <w:sdtEndPr/>
      <w:sdtContent>
        <w:p w14:paraId="17E96C1A" w14:textId="076EC8AB" w:rsidR="006F23C6" w:rsidRPr="00AA4924" w:rsidRDefault="006F23C6">
          <w:pPr>
            <w:rPr>
              <w:rFonts w:ascii="나눔스퀘어_ac Bold" w:eastAsia="나눔스퀘어_ac Bold" w:hAnsi="나눔스퀘어_ac Bold"/>
            </w:rPr>
          </w:pPr>
        </w:p>
        <w:p w14:paraId="4ECE4D91" w14:textId="14776580" w:rsidR="00657856" w:rsidRPr="00AA4924" w:rsidRDefault="006F23C6" w:rsidP="001A4EAD">
          <w:pPr>
            <w:spacing w:before="100" w:after="200"/>
            <w:rPr>
              <w:rFonts w:ascii="나눔스퀘어_ac Bold" w:eastAsia="나눔스퀘어_ac Bold" w:hAnsi="나눔스퀘어_ac Bold" w:cstheme="majorBidi"/>
              <w:caps/>
              <w:color w:val="3494BA" w:themeColor="accent1"/>
              <w:spacing w:val="10"/>
              <w:sz w:val="52"/>
              <w:szCs w:val="52"/>
            </w:rPr>
          </w:pPr>
          <w:r w:rsidRPr="00AA4924">
            <w:rPr>
              <w:rFonts w:ascii="나눔스퀘어_ac Bold" w:eastAsia="나눔스퀘어_ac Bold" w:hAnsi="나눔스퀘어_ac Bold"/>
              <w:noProof/>
            </w:rPr>
            <mc:AlternateContent>
              <mc:Choice Requires="wps">
                <w:drawing>
                  <wp:anchor distT="0" distB="0" distL="182880" distR="182880" simplePos="0" relativeHeight="251656192" behindDoc="0" locked="0" layoutInCell="1" allowOverlap="1" wp14:anchorId="19D6E4B9" wp14:editId="4B58A0CB">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텍스트 상자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9CA68" w14:textId="73685035" w:rsidR="000923B6" w:rsidRPr="00AA4924" w:rsidRDefault="00C8354E">
                                <w:pPr>
                                  <w:pStyle w:val="a8"/>
                                  <w:spacing w:before="40" w:after="560" w:line="216" w:lineRule="auto"/>
                                  <w:rPr>
                                    <w:rFonts w:ascii="나눔스퀘어_ac Bold" w:eastAsia="나눔스퀘어_ac Bold" w:hAnsi="나눔스퀘어_ac Bold"/>
                                    <w:color w:val="3494BA" w:themeColor="accent1"/>
                                    <w:sz w:val="72"/>
                                    <w:szCs w:val="72"/>
                                  </w:rPr>
                                </w:pPr>
                                <w:sdt>
                                  <w:sdtPr>
                                    <w:rPr>
                                      <w:rFonts w:ascii="나눔스퀘어_ac Bold" w:eastAsia="나눔스퀘어_ac Bold" w:hAnsi="나눔스퀘어_ac Bold"/>
                                      <w:color w:val="3494BA"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923B6" w:rsidRPr="00AA4924">
                                      <w:rPr>
                                        <w:rFonts w:ascii="나눔스퀘어_ac Bold" w:eastAsia="나눔스퀘어_ac Bold" w:hAnsi="나눔스퀘어_ac Bold" w:hint="eastAsia"/>
                                        <w:color w:val="3494BA" w:themeColor="accent1"/>
                                        <w:sz w:val="72"/>
                                        <w:szCs w:val="72"/>
                                      </w:rPr>
                                      <w:t>평가사이트 운영가이드</w:t>
                                    </w:r>
                                  </w:sdtContent>
                                </w:sdt>
                              </w:p>
                              <w:sdt>
                                <w:sdtPr>
                                  <w:rPr>
                                    <w:rFonts w:ascii="나눔스퀘어_ac Bold" w:eastAsia="나눔스퀘어_ac Bold" w:hAnsi="나눔스퀘어_ac Bold"/>
                                    <w:caps/>
                                    <w:color w:val="3A5A62"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2D6C183" w14:textId="7C970C0B" w:rsidR="000923B6" w:rsidRPr="00AA4924" w:rsidRDefault="000923B6">
                                    <w:pPr>
                                      <w:pStyle w:val="a8"/>
                                      <w:spacing w:before="40" w:after="40"/>
                                      <w:rPr>
                                        <w:rFonts w:ascii="나눔스퀘어_ac Bold" w:eastAsia="나눔스퀘어_ac Bold" w:hAnsi="나눔스퀘어_ac Bold"/>
                                        <w:caps/>
                                        <w:color w:val="3A5A62" w:themeColor="accent5" w:themeShade="80"/>
                                        <w:sz w:val="28"/>
                                        <w:szCs w:val="28"/>
                                      </w:rPr>
                                    </w:pPr>
                                    <w:r w:rsidRPr="00AA4924">
                                      <w:rPr>
                                        <w:rFonts w:ascii="나눔스퀘어_ac Bold" w:eastAsia="나눔스퀘어_ac Bold" w:hAnsi="나눔스퀘어_ac Bold" w:hint="eastAsia"/>
                                        <w:caps/>
                                        <w:color w:val="3A5A62" w:themeColor="accent5" w:themeShade="80"/>
                                        <w:sz w:val="28"/>
                                        <w:szCs w:val="28"/>
                                      </w:rPr>
                                      <w:t>이노베이션 아카데미</w:t>
                                    </w:r>
                                    <w:r w:rsidRPr="00AA4924">
                                      <w:rPr>
                                        <w:rFonts w:ascii="나눔스퀘어_ac Bold" w:eastAsia="나눔스퀘어_ac Bold" w:hAnsi="나눔스퀘어_ac Bold"/>
                                        <w:caps/>
                                        <w:color w:val="3A5A62" w:themeColor="accent5" w:themeShade="80"/>
                                        <w:sz w:val="28"/>
                                        <w:szCs w:val="28"/>
                                      </w:rPr>
                                      <w:t xml:space="preserve"> </w:t>
                                    </w:r>
                                    <w:r w:rsidRPr="00AA4924">
                                      <w:rPr>
                                        <w:rFonts w:ascii="나눔스퀘어_ac Bold" w:eastAsia="나눔스퀘어_ac Bold" w:hAnsi="나눔스퀘어_ac Bold" w:hint="eastAsia"/>
                                        <w:caps/>
                                        <w:color w:val="3A5A62" w:themeColor="accent5" w:themeShade="80"/>
                                        <w:sz w:val="28"/>
                                        <w:szCs w:val="28"/>
                                      </w:rPr>
                                      <w:t>A</w:t>
                                    </w:r>
                                    <w:r w:rsidRPr="00AA4924">
                                      <w:rPr>
                                        <w:rFonts w:ascii="나눔스퀘어_ac Bold" w:eastAsia="나눔스퀘어_ac Bold" w:hAnsi="나눔스퀘어_ac Bold"/>
                                        <w:caps/>
                                        <w:color w:val="3A5A62" w:themeColor="accent5" w:themeShade="80"/>
                                        <w:sz w:val="28"/>
                                        <w:szCs w:val="28"/>
                                      </w:rPr>
                                      <w:t xml:space="preserve">.I. </w:t>
                                    </w:r>
                                    <w:r w:rsidRPr="00AA4924">
                                      <w:rPr>
                                        <w:rFonts w:ascii="나눔스퀘어_ac Bold" w:eastAsia="나눔스퀘어_ac Bold" w:hAnsi="나눔스퀘어_ac Bold" w:hint="eastAsia"/>
                                        <w:caps/>
                                        <w:color w:val="3A5A62" w:themeColor="accent5" w:themeShade="80"/>
                                        <w:sz w:val="28"/>
                                        <w:szCs w:val="28"/>
                                      </w:rPr>
                                      <w:t>학습 콘텐츠 개발 용역</w:t>
                                    </w:r>
                                  </w:p>
                                </w:sdtContent>
                              </w:sdt>
                              <w:sdt>
                                <w:sdtPr>
                                  <w:rPr>
                                    <w:rFonts w:ascii="나눔스퀘어_ac Bold" w:eastAsia="나눔스퀘어_ac Bold" w:hAnsi="나눔스퀘어_ac Bold"/>
                                    <w:caps/>
                                    <w:color w:val="84ACB6"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3CA8E3C" w14:textId="3D2FBD79" w:rsidR="000923B6" w:rsidRPr="00AA4924" w:rsidRDefault="000923B6">
                                    <w:pPr>
                                      <w:pStyle w:val="a8"/>
                                      <w:spacing w:before="80" w:after="40"/>
                                      <w:rPr>
                                        <w:rFonts w:ascii="나눔스퀘어_ac Bold" w:eastAsia="나눔스퀘어_ac Bold" w:hAnsi="나눔스퀘어_ac Bold"/>
                                        <w:caps/>
                                        <w:color w:val="84ACB6" w:themeColor="accent5"/>
                                        <w:sz w:val="24"/>
                                        <w:szCs w:val="24"/>
                                      </w:rPr>
                                    </w:pPr>
                                    <w:r w:rsidRPr="00AA4924">
                                      <w:rPr>
                                        <w:rFonts w:ascii="나눔스퀘어_ac Bold" w:eastAsia="나눔스퀘어_ac Bold" w:hAnsi="나눔스퀘어_ac Bold" w:hint="eastAsia"/>
                                        <w:caps/>
                                        <w:color w:val="84ACB6" w:themeColor="accent5"/>
                                        <w:sz w:val="24"/>
                                        <w:szCs w:val="24"/>
                                      </w:rPr>
                                      <w:t>매직에코</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D6E4B9" id="_x0000_t202" coordsize="21600,21600" o:spt="202" path="m,l,21600r21600,l21600,xe">
                    <v:stroke joinstyle="miter"/>
                    <v:path gradientshapeok="t" o:connecttype="rect"/>
                  </v:shapetype>
                  <v:shape id="텍스트 상자 131" o:spid="_x0000_s1026" type="#_x0000_t202" style="position:absolute;margin-left:0;margin-top:0;width:369pt;height:529.2pt;z-index:2516561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" filled="f" stroked="f" strokeweight=".5pt">
                    <v:textbox style="mso-fit-shape-to-text:t" inset="0,0,0,0">
                      <w:txbxContent>
                        <w:p w14:paraId="3DF9CA68" w14:textId="73685035" w:rsidR="000923B6" w:rsidRPr="00AA4924" w:rsidRDefault="00C8354E">
                          <w:pPr>
                            <w:pStyle w:val="a8"/>
                            <w:spacing w:before="40" w:after="560" w:line="216" w:lineRule="auto"/>
                            <w:rPr>
                              <w:rFonts w:ascii="나눔스퀘어_ac Bold" w:eastAsia="나눔스퀘어_ac Bold" w:hAnsi="나눔스퀘어_ac Bold"/>
                              <w:color w:val="3494BA" w:themeColor="accent1"/>
                              <w:sz w:val="72"/>
                              <w:szCs w:val="72"/>
                            </w:rPr>
                          </w:pPr>
                          <w:sdt>
                            <w:sdtPr>
                              <w:rPr>
                                <w:rFonts w:ascii="나눔스퀘어_ac Bold" w:eastAsia="나눔스퀘어_ac Bold" w:hAnsi="나눔스퀘어_ac Bold"/>
                                <w:color w:val="3494BA" w:themeColor="accent1"/>
                                <w:sz w:val="72"/>
                                <w:szCs w:val="72"/>
                              </w:rPr>
                              <w:alias w:val="제목"/>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923B6" w:rsidRPr="00AA4924">
                                <w:rPr>
                                  <w:rFonts w:ascii="나눔스퀘어_ac Bold" w:eastAsia="나눔스퀘어_ac Bold" w:hAnsi="나눔스퀘어_ac Bold" w:hint="eastAsia"/>
                                  <w:color w:val="3494BA" w:themeColor="accent1"/>
                                  <w:sz w:val="72"/>
                                  <w:szCs w:val="72"/>
                                </w:rPr>
                                <w:t>평가사이트 운영가이드</w:t>
                              </w:r>
                            </w:sdtContent>
                          </w:sdt>
                        </w:p>
                        <w:sdt>
                          <w:sdtPr>
                            <w:rPr>
                              <w:rFonts w:ascii="나눔스퀘어_ac Bold" w:eastAsia="나눔스퀘어_ac Bold" w:hAnsi="나눔스퀘어_ac Bold"/>
                              <w:caps/>
                              <w:color w:val="3A5A62"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2D6C183" w14:textId="7C970C0B" w:rsidR="000923B6" w:rsidRPr="00AA4924" w:rsidRDefault="000923B6">
                              <w:pPr>
                                <w:pStyle w:val="a8"/>
                                <w:spacing w:before="40" w:after="40"/>
                                <w:rPr>
                                  <w:rFonts w:ascii="나눔스퀘어_ac Bold" w:eastAsia="나눔스퀘어_ac Bold" w:hAnsi="나눔스퀘어_ac Bold"/>
                                  <w:caps/>
                                  <w:color w:val="3A5A62" w:themeColor="accent5" w:themeShade="80"/>
                                  <w:sz w:val="28"/>
                                  <w:szCs w:val="28"/>
                                </w:rPr>
                              </w:pPr>
                              <w:r w:rsidRPr="00AA4924">
                                <w:rPr>
                                  <w:rFonts w:ascii="나눔스퀘어_ac Bold" w:eastAsia="나눔스퀘어_ac Bold" w:hAnsi="나눔스퀘어_ac Bold" w:hint="eastAsia"/>
                                  <w:caps/>
                                  <w:color w:val="3A5A62" w:themeColor="accent5" w:themeShade="80"/>
                                  <w:sz w:val="28"/>
                                  <w:szCs w:val="28"/>
                                </w:rPr>
                                <w:t>이노베이션 아카데미</w:t>
                              </w:r>
                              <w:r w:rsidRPr="00AA4924">
                                <w:rPr>
                                  <w:rFonts w:ascii="나눔스퀘어_ac Bold" w:eastAsia="나눔스퀘어_ac Bold" w:hAnsi="나눔스퀘어_ac Bold"/>
                                  <w:caps/>
                                  <w:color w:val="3A5A62" w:themeColor="accent5" w:themeShade="80"/>
                                  <w:sz w:val="28"/>
                                  <w:szCs w:val="28"/>
                                </w:rPr>
                                <w:t xml:space="preserve"> </w:t>
                              </w:r>
                              <w:r w:rsidRPr="00AA4924">
                                <w:rPr>
                                  <w:rFonts w:ascii="나눔스퀘어_ac Bold" w:eastAsia="나눔스퀘어_ac Bold" w:hAnsi="나눔스퀘어_ac Bold" w:hint="eastAsia"/>
                                  <w:caps/>
                                  <w:color w:val="3A5A62" w:themeColor="accent5" w:themeShade="80"/>
                                  <w:sz w:val="28"/>
                                  <w:szCs w:val="28"/>
                                </w:rPr>
                                <w:t>A</w:t>
                              </w:r>
                              <w:r w:rsidRPr="00AA4924">
                                <w:rPr>
                                  <w:rFonts w:ascii="나눔스퀘어_ac Bold" w:eastAsia="나눔스퀘어_ac Bold" w:hAnsi="나눔스퀘어_ac Bold"/>
                                  <w:caps/>
                                  <w:color w:val="3A5A62" w:themeColor="accent5" w:themeShade="80"/>
                                  <w:sz w:val="28"/>
                                  <w:szCs w:val="28"/>
                                </w:rPr>
                                <w:t xml:space="preserve">.I. </w:t>
                              </w:r>
                              <w:r w:rsidRPr="00AA4924">
                                <w:rPr>
                                  <w:rFonts w:ascii="나눔스퀘어_ac Bold" w:eastAsia="나눔스퀘어_ac Bold" w:hAnsi="나눔스퀘어_ac Bold" w:hint="eastAsia"/>
                                  <w:caps/>
                                  <w:color w:val="3A5A62" w:themeColor="accent5" w:themeShade="80"/>
                                  <w:sz w:val="28"/>
                                  <w:szCs w:val="28"/>
                                </w:rPr>
                                <w:t>학습 콘텐츠 개발 용역</w:t>
                              </w:r>
                            </w:p>
                          </w:sdtContent>
                        </w:sdt>
                        <w:sdt>
                          <w:sdtPr>
                            <w:rPr>
                              <w:rFonts w:ascii="나눔스퀘어_ac Bold" w:eastAsia="나눔스퀘어_ac Bold" w:hAnsi="나눔스퀘어_ac Bold"/>
                              <w:caps/>
                              <w:color w:val="84ACB6" w:themeColor="accent5"/>
                              <w:sz w:val="24"/>
                              <w:szCs w:val="24"/>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3CA8E3C" w14:textId="3D2FBD79" w:rsidR="000923B6" w:rsidRPr="00AA4924" w:rsidRDefault="000923B6">
                              <w:pPr>
                                <w:pStyle w:val="a8"/>
                                <w:spacing w:before="80" w:after="40"/>
                                <w:rPr>
                                  <w:rFonts w:ascii="나눔스퀘어_ac Bold" w:eastAsia="나눔스퀘어_ac Bold" w:hAnsi="나눔스퀘어_ac Bold"/>
                                  <w:caps/>
                                  <w:color w:val="84ACB6" w:themeColor="accent5"/>
                                  <w:sz w:val="24"/>
                                  <w:szCs w:val="24"/>
                                </w:rPr>
                              </w:pPr>
                              <w:r w:rsidRPr="00AA4924">
                                <w:rPr>
                                  <w:rFonts w:ascii="나눔스퀘어_ac Bold" w:eastAsia="나눔스퀘어_ac Bold" w:hAnsi="나눔스퀘어_ac Bold" w:hint="eastAsia"/>
                                  <w:caps/>
                                  <w:color w:val="84ACB6" w:themeColor="accent5"/>
                                  <w:sz w:val="24"/>
                                  <w:szCs w:val="24"/>
                                </w:rPr>
                                <w:t>매직에코</w:t>
                              </w:r>
                            </w:p>
                          </w:sdtContent>
                        </w:sdt>
                      </w:txbxContent>
                    </v:textbox>
                    <w10:wrap type="square" anchorx="margin" anchory="page"/>
                  </v:shape>
                </w:pict>
              </mc:Fallback>
            </mc:AlternateContent>
          </w:r>
          <w:r w:rsidRPr="00AA4924">
            <w:rPr>
              <w:rFonts w:ascii="나눔스퀘어_ac Bold" w:eastAsia="나눔스퀘어_ac Bold" w:hAnsi="나눔스퀘어_ac Bold"/>
              <w:noProof/>
            </w:rPr>
            <mc:AlternateContent>
              <mc:Choice Requires="wps">
                <w:drawing>
                  <wp:anchor distT="0" distB="0" distL="114300" distR="114300" simplePos="0" relativeHeight="251655168" behindDoc="0" locked="0" layoutInCell="1" allowOverlap="1" wp14:anchorId="0621BD48" wp14:editId="221D67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사각형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나눔스퀘어_ac Bold" w:eastAsia="나눔스퀘어_ac Bold" w:hAnsi="나눔스퀘어_ac Bold"/>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1-03-30T00:00:00Z">
                                    <w:dateFormat w:val="yyyy"/>
                                    <w:lid w:val="ko-KR"/>
                                    <w:storeMappedDataAs w:val="dateTime"/>
                                    <w:calendar w:val="gregorian"/>
                                  </w:date>
                                </w:sdtPr>
                                <w:sdtEndPr/>
                                <w:sdtContent>
                                  <w:p w14:paraId="1D193043" w14:textId="464C845B" w:rsidR="000923B6" w:rsidRPr="00283FD2" w:rsidRDefault="000923B6">
                                    <w:pPr>
                                      <w:pStyle w:val="a8"/>
                                      <w:jc w:val="right"/>
                                      <w:rPr>
                                        <w:rFonts w:ascii="나눔스퀘어_ac Bold" w:eastAsia="나눔스퀘어_ac Bold" w:hAnsi="나눔스퀘어_ac Bold"/>
                                        <w:color w:val="FFFFFF" w:themeColor="background1"/>
                                        <w:sz w:val="24"/>
                                        <w:szCs w:val="24"/>
                                      </w:rPr>
                                    </w:pPr>
                                    <w:r w:rsidRPr="00283FD2">
                                      <w:rPr>
                                        <w:rFonts w:ascii="나눔스퀘어_ac Bold" w:eastAsia="나눔스퀘어_ac Bold" w:hAnsi="나눔스퀘어_ac Bold" w:hint="eastAsia"/>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21BD48" id="사각형 132" o:spid="_x0000_s1027"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" fillcolor="#3494ba [3204]" stroked="f" strokeweight="1pt">
                    <o:lock v:ext="edit" aspectratio="t"/>
                    <v:textbox inset="3.6pt,,3.6pt">
                      <w:txbxContent>
                        <w:sdt>
                          <w:sdtPr>
                            <w:rPr>
                              <w:rFonts w:ascii="나눔스퀘어_ac Bold" w:eastAsia="나눔스퀘어_ac Bold" w:hAnsi="나눔스퀘어_ac Bold"/>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1-03-30T00:00:00Z">
                              <w:dateFormat w:val="yyyy"/>
                              <w:lid w:val="ko-KR"/>
                              <w:storeMappedDataAs w:val="dateTime"/>
                              <w:calendar w:val="gregorian"/>
                            </w:date>
                          </w:sdtPr>
                          <w:sdtEndPr/>
                          <w:sdtContent>
                            <w:p w14:paraId="1D193043" w14:textId="464C845B" w:rsidR="000923B6" w:rsidRPr="00283FD2" w:rsidRDefault="000923B6">
                              <w:pPr>
                                <w:pStyle w:val="a8"/>
                                <w:jc w:val="right"/>
                                <w:rPr>
                                  <w:rFonts w:ascii="나눔스퀘어_ac Bold" w:eastAsia="나눔스퀘어_ac Bold" w:hAnsi="나눔스퀘어_ac Bold"/>
                                  <w:color w:val="FFFFFF" w:themeColor="background1"/>
                                  <w:sz w:val="24"/>
                                  <w:szCs w:val="24"/>
                                </w:rPr>
                              </w:pPr>
                              <w:r w:rsidRPr="00283FD2">
                                <w:rPr>
                                  <w:rFonts w:ascii="나눔스퀘어_ac Bold" w:eastAsia="나눔스퀘어_ac Bold" w:hAnsi="나눔스퀘어_ac Bold" w:hint="eastAsia"/>
                                  <w:color w:val="FFFFFF" w:themeColor="background1"/>
                                  <w:sz w:val="24"/>
                                  <w:szCs w:val="24"/>
                                </w:rPr>
                                <w:t>2021</w:t>
                              </w:r>
                            </w:p>
                          </w:sdtContent>
                        </w:sdt>
                      </w:txbxContent>
                    </v:textbox>
                    <w10:wrap anchorx="margin" anchory="page"/>
                  </v:rect>
                </w:pict>
              </mc:Fallback>
            </mc:AlternateContent>
          </w:r>
          <w:r w:rsidRPr="00AA4924">
            <w:rPr>
              <w:rFonts w:ascii="나눔스퀘어_ac Bold" w:eastAsia="나눔스퀘어_ac Bold" w:hAnsi="나눔스퀘어_ac Bold"/>
            </w:rPr>
            <w:br w:type="page"/>
          </w:r>
        </w:p>
      </w:sdtContent>
    </w:sdt>
    <w:sdt>
      <w:sdtPr>
        <w:rPr>
          <w:rFonts w:ascii="나눔스퀘어_ac Bold" w:eastAsia="나눔스퀘어_ac Bold" w:hAnsi="나눔스퀘어_ac Bold" w:cstheme="minorBidi"/>
          <w:caps/>
          <w:color w:val="auto"/>
          <w:sz w:val="14"/>
          <w:szCs w:val="14"/>
          <w:lang w:val="ko-KR"/>
        </w:rPr>
        <w:id w:val="-1738620968"/>
        <w:docPartObj>
          <w:docPartGallery w:val="Table of Contents"/>
          <w:docPartUnique/>
        </w:docPartObj>
      </w:sdtPr>
      <w:sdtEndPr>
        <w:rPr>
          <w:b/>
          <w:bCs/>
          <w:caps w:val="0"/>
          <w:sz w:val="12"/>
          <w:szCs w:val="12"/>
        </w:rPr>
      </w:sdtEndPr>
      <w:sdtContent>
        <w:p w14:paraId="0F8E7E70" w14:textId="1633617D" w:rsidR="00ED5A63" w:rsidRPr="00AA4924" w:rsidRDefault="00ED5A63">
          <w:pPr>
            <w:pStyle w:val="TOC"/>
            <w:rPr>
              <w:rFonts w:ascii="나눔스퀘어_ac Bold" w:eastAsia="나눔스퀘어_ac Bold" w:hAnsi="나눔스퀘어_ac Bold"/>
              <w:sz w:val="22"/>
              <w:szCs w:val="22"/>
            </w:rPr>
          </w:pPr>
          <w:r w:rsidRPr="00AA4924">
            <w:rPr>
              <w:rFonts w:ascii="나눔스퀘어_ac Bold" w:eastAsia="나눔스퀘어_ac Bold" w:hAnsi="나눔스퀘어_ac Bold"/>
              <w:sz w:val="22"/>
              <w:szCs w:val="22"/>
              <w:lang w:val="ko-KR"/>
            </w:rPr>
            <w:t>내용</w:t>
          </w:r>
        </w:p>
        <w:p w14:paraId="49FDCB37" w14:textId="1BA9A2DD" w:rsidR="0001173B" w:rsidRPr="00AA4924" w:rsidRDefault="00ED5A63">
          <w:pPr>
            <w:pStyle w:val="10"/>
            <w:tabs>
              <w:tab w:val="right" w:leader="dot" w:pos="10456"/>
            </w:tabs>
            <w:rPr>
              <w:rFonts w:ascii="나눔스퀘어_ac Bold" w:eastAsia="나눔스퀘어_ac Bold" w:hAnsi="나눔스퀘어_ac Bold"/>
              <w:noProof/>
              <w:kern w:val="2"/>
              <w:sz w:val="20"/>
            </w:rPr>
          </w:pPr>
          <w:r w:rsidRPr="00AA4924">
            <w:rPr>
              <w:rFonts w:ascii="나눔스퀘어_ac Bold" w:eastAsia="나눔스퀘어_ac Bold" w:hAnsi="나눔스퀘어_ac Bold"/>
            </w:rPr>
            <w:fldChar w:fldCharType="begin"/>
          </w:r>
          <w:r w:rsidRPr="00AA4924">
            <w:rPr>
              <w:rFonts w:ascii="나눔스퀘어_ac Bold" w:eastAsia="나눔스퀘어_ac Bold" w:hAnsi="나눔스퀘어_ac Bold"/>
            </w:rPr>
            <w:instrText xml:space="preserve"> TOC \o "1-3" \h \z \u </w:instrText>
          </w:r>
          <w:r w:rsidRPr="00AA4924">
            <w:rPr>
              <w:rFonts w:ascii="나눔스퀘어_ac Bold" w:eastAsia="나눔스퀘어_ac Bold" w:hAnsi="나눔스퀘어_ac Bold"/>
            </w:rPr>
            <w:fldChar w:fldCharType="separate"/>
          </w:r>
          <w:hyperlink w:anchor="_Toc68723220" w:history="1">
            <w:r w:rsidR="0001173B" w:rsidRPr="00AA4924">
              <w:rPr>
                <w:rStyle w:val="af2"/>
                <w:rFonts w:ascii="나눔스퀘어_ac Bold" w:eastAsia="나눔스퀘어_ac Bold" w:hAnsi="나눔스퀘어_ac Bold"/>
                <w:noProof/>
              </w:rPr>
              <w:t>1. 개요</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2869C8A9" w14:textId="1C8AB366"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21" w:history="1">
            <w:r w:rsidR="0001173B" w:rsidRPr="00AA4924">
              <w:rPr>
                <w:rStyle w:val="af2"/>
                <w:rFonts w:ascii="나눔스퀘어_ac Bold" w:eastAsia="나눔스퀘어_ac Bold" w:hAnsi="나눔스퀘어_ac Bold"/>
                <w:noProof/>
                <w:color w:val="auto"/>
              </w:rPr>
              <w:t>PROJECT-X</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7D43C066" w14:textId="7B508114"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22" w:history="1">
            <w:r w:rsidR="0001173B" w:rsidRPr="00AA4924">
              <w:rPr>
                <w:rStyle w:val="af2"/>
                <w:rFonts w:ascii="나눔스퀘어_ac Bold" w:eastAsia="나눔스퀘어_ac Bold" w:hAnsi="나눔스퀘어_ac Bold"/>
                <w:noProof/>
                <w:color w:val="auto"/>
              </w:rPr>
              <w:t>기존 교육과 차이점</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2B39146C" w14:textId="4FDBDDAF"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23" w:history="1">
            <w:r w:rsidR="0001173B" w:rsidRPr="00AA4924">
              <w:rPr>
                <w:rStyle w:val="af2"/>
                <w:rFonts w:ascii="나눔스퀘어_ac Bold" w:eastAsia="나눔스퀘어_ac Bold" w:hAnsi="나눔스퀘어_ac Bold"/>
                <w:noProof/>
              </w:rPr>
              <w:t>프로젝트란?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3</w:t>
            </w:r>
            <w:r w:rsidR="0001173B" w:rsidRPr="00AA4924">
              <w:rPr>
                <w:rFonts w:ascii="나눔스퀘어_ac Bold" w:eastAsia="나눔스퀘어_ac Bold" w:hAnsi="나눔스퀘어_ac Bold"/>
                <w:noProof/>
                <w:webHidden/>
              </w:rPr>
              <w:fldChar w:fldCharType="end"/>
            </w:r>
          </w:hyperlink>
        </w:p>
        <w:p w14:paraId="47D14761" w14:textId="2D51C709"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24" w:history="1">
            <w:r w:rsidR="0001173B" w:rsidRPr="00AA4924">
              <w:rPr>
                <w:rStyle w:val="af2"/>
                <w:rFonts w:ascii="나눔스퀘어_ac Bold" w:eastAsia="나눔스퀘어_ac Bold" w:hAnsi="나눔스퀘어_ac Bold"/>
                <w:noProof/>
              </w:rPr>
              <w:t>운영가이드 활용 방안</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4</w:t>
            </w:r>
            <w:r w:rsidR="0001173B" w:rsidRPr="00AA4924">
              <w:rPr>
                <w:rFonts w:ascii="나눔스퀘어_ac Bold" w:eastAsia="나눔스퀘어_ac Bold" w:hAnsi="나눔스퀘어_ac Bold"/>
                <w:noProof/>
                <w:webHidden/>
              </w:rPr>
              <w:fldChar w:fldCharType="end"/>
            </w:r>
          </w:hyperlink>
        </w:p>
        <w:p w14:paraId="42AC2D67" w14:textId="77173EEC"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25" w:history="1">
            <w:r w:rsidR="0001173B" w:rsidRPr="00AA4924">
              <w:rPr>
                <w:rStyle w:val="af2"/>
                <w:rFonts w:ascii="나눔스퀘어_ac Bold" w:eastAsia="나눔스퀘어_ac Bold" w:hAnsi="나눔스퀘어_ac Bold"/>
                <w:noProof/>
              </w:rPr>
              <w:t>평가사이트 개발 목적</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4</w:t>
            </w:r>
            <w:r w:rsidR="0001173B" w:rsidRPr="00AA4924">
              <w:rPr>
                <w:rFonts w:ascii="나눔스퀘어_ac Bold" w:eastAsia="나눔스퀘어_ac Bold" w:hAnsi="나눔스퀘어_ac Bold"/>
                <w:noProof/>
                <w:webHidden/>
              </w:rPr>
              <w:fldChar w:fldCharType="end"/>
            </w:r>
          </w:hyperlink>
        </w:p>
        <w:p w14:paraId="6256A81A" w14:textId="12B38140" w:rsidR="0001173B" w:rsidRPr="00AA4924" w:rsidRDefault="00C8354E">
          <w:pPr>
            <w:pStyle w:val="10"/>
            <w:tabs>
              <w:tab w:val="right" w:leader="dot" w:pos="10456"/>
            </w:tabs>
            <w:rPr>
              <w:rFonts w:ascii="나눔스퀘어_ac Bold" w:eastAsia="나눔스퀘어_ac Bold" w:hAnsi="나눔스퀘어_ac Bold"/>
              <w:noProof/>
              <w:kern w:val="2"/>
              <w:sz w:val="20"/>
            </w:rPr>
          </w:pPr>
          <w:hyperlink w:anchor="_Toc68723226" w:history="1">
            <w:r w:rsidR="0001173B" w:rsidRPr="00AA4924">
              <w:rPr>
                <w:rStyle w:val="af2"/>
                <w:rFonts w:ascii="나눔스퀘어_ac Bold" w:eastAsia="나눔스퀘어_ac Bold" w:hAnsi="나눔스퀘어_ac Bold"/>
                <w:noProof/>
              </w:rPr>
              <w:t>2. 사용자 분류에 따른 사이트 이용 방법</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_Toc68723226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5</w:t>
            </w:r>
            <w:r w:rsidR="0001173B" w:rsidRPr="00AA4924">
              <w:rPr>
                <w:rFonts w:ascii="나눔스퀘어_ac Bold" w:eastAsia="나눔스퀘어_ac Bold" w:hAnsi="나눔스퀘어_ac Bold"/>
                <w:noProof/>
                <w:webHidden/>
              </w:rPr>
              <w:fldChar w:fldCharType="end"/>
            </w:r>
          </w:hyperlink>
        </w:p>
        <w:p w14:paraId="317BC590" w14:textId="352E7EF5" w:rsidR="0001173B" w:rsidRPr="00AA4924" w:rsidRDefault="00C8354E">
          <w:pPr>
            <w:pStyle w:val="20"/>
            <w:ind w:left="400"/>
            <w:rPr>
              <w:rFonts w:ascii="나눔스퀘어_ac Bold" w:eastAsia="나눔스퀘어_ac Bold" w:hAnsi="나눔스퀘어_ac Bold"/>
              <w:kern w:val="2"/>
              <w:sz w:val="22"/>
              <w:szCs w:val="22"/>
            </w:rPr>
          </w:pPr>
          <w:hyperlink w:anchor="_Toc68723227" w:history="1">
            <w:r w:rsidR="0001173B" w:rsidRPr="00AA4924">
              <w:rPr>
                <w:rStyle w:val="af2"/>
                <w:rFonts w:ascii="나눔스퀘어_ac Bold" w:eastAsia="나눔스퀘어_ac Bold" w:hAnsi="나눔스퀘어_ac Bold"/>
                <w:sz w:val="22"/>
                <w:szCs w:val="22"/>
              </w:rPr>
              <w:t>① 학생</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_Toc68723227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5</w:t>
            </w:r>
            <w:r w:rsidR="0001173B" w:rsidRPr="00AA4924">
              <w:rPr>
                <w:rFonts w:ascii="나눔스퀘어_ac Bold" w:eastAsia="나눔스퀘어_ac Bold" w:hAnsi="나눔스퀘어_ac Bold"/>
                <w:webHidden/>
                <w:sz w:val="22"/>
                <w:szCs w:val="22"/>
              </w:rPr>
              <w:fldChar w:fldCharType="end"/>
            </w:r>
          </w:hyperlink>
        </w:p>
        <w:p w14:paraId="7456F02A" w14:textId="6F7CBDF9" w:rsidR="0001173B" w:rsidRPr="00AA4924" w:rsidRDefault="00C8354E">
          <w:pPr>
            <w:pStyle w:val="20"/>
            <w:ind w:left="400"/>
            <w:rPr>
              <w:rFonts w:ascii="나눔스퀘어_ac Bold" w:eastAsia="나눔스퀘어_ac Bold" w:hAnsi="나눔스퀘어_ac Bold"/>
              <w:kern w:val="2"/>
              <w:sz w:val="22"/>
              <w:szCs w:val="22"/>
            </w:rPr>
          </w:pPr>
          <w:hyperlink w:anchor="_Toc68723228" w:history="1">
            <w:r w:rsidR="0001173B" w:rsidRPr="00AA4924">
              <w:rPr>
                <w:rStyle w:val="af2"/>
                <w:rFonts w:ascii="나눔스퀘어_ac Bold" w:eastAsia="나눔스퀘어_ac Bold" w:hAnsi="나눔스퀘어_ac Bold"/>
                <w:sz w:val="22"/>
                <w:szCs w:val="22"/>
              </w:rPr>
              <w:t>② 멘토</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_Toc68723228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6</w:t>
            </w:r>
            <w:r w:rsidR="0001173B" w:rsidRPr="00AA4924">
              <w:rPr>
                <w:rFonts w:ascii="나눔스퀘어_ac Bold" w:eastAsia="나눔스퀘어_ac Bold" w:hAnsi="나눔스퀘어_ac Bold"/>
                <w:webHidden/>
                <w:sz w:val="22"/>
                <w:szCs w:val="22"/>
              </w:rPr>
              <w:fldChar w:fldCharType="end"/>
            </w:r>
          </w:hyperlink>
        </w:p>
        <w:p w14:paraId="464866B4" w14:textId="153FD751" w:rsidR="0001173B" w:rsidRPr="00AA4924" w:rsidRDefault="00C8354E">
          <w:pPr>
            <w:pStyle w:val="20"/>
            <w:ind w:left="400"/>
            <w:rPr>
              <w:rFonts w:ascii="나눔스퀘어_ac Bold" w:eastAsia="나눔스퀘어_ac Bold" w:hAnsi="나눔스퀘어_ac Bold"/>
              <w:kern w:val="2"/>
              <w:sz w:val="22"/>
              <w:szCs w:val="22"/>
            </w:rPr>
          </w:pPr>
          <w:hyperlink w:anchor="_Toc68723229" w:history="1">
            <w:r w:rsidR="0001173B" w:rsidRPr="00AA4924">
              <w:rPr>
                <w:rStyle w:val="af2"/>
                <w:rFonts w:ascii="나눔스퀘어_ac Bold" w:eastAsia="나눔스퀘어_ac Bold" w:hAnsi="나눔스퀘어_ac Bold"/>
                <w:sz w:val="22"/>
                <w:szCs w:val="22"/>
              </w:rPr>
              <w:t>③ 관리자</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_Toc68723229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6</w:t>
            </w:r>
            <w:r w:rsidR="0001173B" w:rsidRPr="00AA4924">
              <w:rPr>
                <w:rFonts w:ascii="나눔스퀘어_ac Bold" w:eastAsia="나눔스퀘어_ac Bold" w:hAnsi="나눔스퀘어_ac Bold"/>
                <w:webHidden/>
                <w:sz w:val="22"/>
                <w:szCs w:val="22"/>
              </w:rPr>
              <w:fldChar w:fldCharType="end"/>
            </w:r>
          </w:hyperlink>
        </w:p>
        <w:p w14:paraId="6298F383" w14:textId="5FD37A0F" w:rsidR="0001173B" w:rsidRPr="00AA4924" w:rsidRDefault="00C8354E">
          <w:pPr>
            <w:pStyle w:val="10"/>
            <w:tabs>
              <w:tab w:val="right" w:leader="dot" w:pos="10456"/>
            </w:tabs>
            <w:rPr>
              <w:rFonts w:ascii="나눔스퀘어_ac Bold" w:eastAsia="나눔스퀘어_ac Bold" w:hAnsi="나눔스퀘어_ac Bold"/>
              <w:noProof/>
              <w:kern w:val="2"/>
              <w:sz w:val="20"/>
            </w:rPr>
          </w:pPr>
          <w:hyperlink w:anchor="_Toc68723230" w:history="1">
            <w:r w:rsidR="0001173B" w:rsidRPr="00AA4924">
              <w:rPr>
                <w:rStyle w:val="af2"/>
                <w:rFonts w:ascii="나눔스퀘어_ac Bold" w:eastAsia="나눔스퀘어_ac Bold" w:hAnsi="나눔스퀘어_ac Bold"/>
                <w:noProof/>
              </w:rPr>
              <w:t>3. 운영 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8</w:t>
            </w:r>
            <w:r w:rsidR="0001173B" w:rsidRPr="00AA4924">
              <w:rPr>
                <w:rFonts w:ascii="나눔스퀘어_ac Bold" w:eastAsia="나눔스퀘어_ac Bold" w:hAnsi="나눔스퀘어_ac Bold"/>
                <w:noProof/>
                <w:webHidden/>
              </w:rPr>
              <w:fldChar w:fldCharType="end"/>
            </w:r>
          </w:hyperlink>
        </w:p>
        <w:p w14:paraId="20C2C68D" w14:textId="132A1341"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31" w:history="1">
            <w:r w:rsidR="0001173B" w:rsidRPr="00AA4924">
              <w:rPr>
                <w:rStyle w:val="af2"/>
                <w:rFonts w:ascii="나눔스퀘어_ac Bold" w:eastAsia="나눔스퀘어_ac Bold" w:hAnsi="나눔스퀘어_ac Bold"/>
                <w:noProof/>
              </w:rPr>
              <w:t>역할별 타임라인</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8</w:t>
            </w:r>
            <w:r w:rsidR="0001173B" w:rsidRPr="00AA4924">
              <w:rPr>
                <w:rFonts w:ascii="나눔스퀘어_ac Bold" w:eastAsia="나눔스퀘어_ac Bold" w:hAnsi="나눔스퀘어_ac Bold"/>
                <w:noProof/>
                <w:webHidden/>
              </w:rPr>
              <w:fldChar w:fldCharType="end"/>
            </w:r>
          </w:hyperlink>
        </w:p>
        <w:p w14:paraId="6B47E084" w14:textId="10C253E2"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2" w:history="1">
            <w:r w:rsidR="0001173B" w:rsidRPr="00AA4924">
              <w:rPr>
                <w:rStyle w:val="af2"/>
                <w:rFonts w:ascii="나눔스퀘어_ac Bold" w:eastAsia="나눔스퀘어_ac Bold" w:hAnsi="나눔스퀘어_ac Bold"/>
                <w:noProof/>
              </w:rPr>
              <w:t>두 가지 운영 모델</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9</w:t>
            </w:r>
            <w:r w:rsidR="0001173B" w:rsidRPr="00AA4924">
              <w:rPr>
                <w:rFonts w:ascii="나눔스퀘어_ac Bold" w:eastAsia="나눔스퀘어_ac Bold" w:hAnsi="나눔스퀘어_ac Bold"/>
                <w:noProof/>
                <w:webHidden/>
              </w:rPr>
              <w:fldChar w:fldCharType="end"/>
            </w:r>
          </w:hyperlink>
        </w:p>
        <w:p w14:paraId="3F7D2B3A" w14:textId="72B2A8D2" w:rsidR="0001173B" w:rsidRPr="00AA4924" w:rsidRDefault="00C8354E">
          <w:pPr>
            <w:pStyle w:val="20"/>
            <w:ind w:left="400"/>
            <w:rPr>
              <w:rFonts w:ascii="나눔스퀘어_ac Bold" w:eastAsia="나눔스퀘어_ac Bold" w:hAnsi="나눔스퀘어_ac Bold"/>
              <w:kern w:val="2"/>
              <w:sz w:val="22"/>
              <w:szCs w:val="22"/>
            </w:rPr>
          </w:pPr>
          <w:hyperlink w:anchor="_Toc68723233" w:history="1">
            <w:r w:rsidR="0001173B" w:rsidRPr="00AA4924">
              <w:rPr>
                <w:rStyle w:val="af2"/>
                <w:rFonts w:ascii="나눔스퀘어_ac Bold" w:eastAsia="나눔스퀘어_ac Bold" w:hAnsi="나눔스퀘어_ac Bold"/>
                <w:sz w:val="22"/>
                <w:szCs w:val="22"/>
              </w:rPr>
              <w:t>① 수행할 LEVEL 결정 및 승인</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_Toc68723233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9</w:t>
            </w:r>
            <w:r w:rsidR="0001173B" w:rsidRPr="00AA4924">
              <w:rPr>
                <w:rFonts w:ascii="나눔스퀘어_ac Bold" w:eastAsia="나눔스퀘어_ac Bold" w:hAnsi="나눔스퀘어_ac Bold"/>
                <w:webHidden/>
                <w:sz w:val="22"/>
                <w:szCs w:val="22"/>
              </w:rPr>
              <w:fldChar w:fldCharType="end"/>
            </w:r>
          </w:hyperlink>
        </w:p>
        <w:p w14:paraId="3FF032E7" w14:textId="5F87DD8D"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4"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9</w:t>
            </w:r>
            <w:r w:rsidR="0001173B" w:rsidRPr="00AA4924">
              <w:rPr>
                <w:rFonts w:ascii="나눔스퀘어_ac Bold" w:eastAsia="나눔스퀘어_ac Bold" w:hAnsi="나눔스퀘어_ac Bold"/>
                <w:noProof/>
                <w:webHidden/>
              </w:rPr>
              <w:fldChar w:fldCharType="end"/>
            </w:r>
          </w:hyperlink>
        </w:p>
        <w:p w14:paraId="7CDD91CB" w14:textId="3813E23B"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5" w:history="1">
            <w:r w:rsidR="0001173B" w:rsidRPr="00AA4924">
              <w:rPr>
                <w:rStyle w:val="af2"/>
                <w:rFonts w:ascii="나눔스퀘어_ac Bold" w:eastAsia="나눔스퀘어_ac Bold" w:hAnsi="나눔스퀘어_ac Bold"/>
                <w:noProof/>
              </w:rPr>
              <w:t>세부 내용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10</w:t>
            </w:r>
            <w:r w:rsidR="0001173B" w:rsidRPr="00AA4924">
              <w:rPr>
                <w:rFonts w:ascii="나눔스퀘어_ac Bold" w:eastAsia="나눔스퀘어_ac Bold" w:hAnsi="나눔스퀘어_ac Bold"/>
                <w:noProof/>
                <w:webHidden/>
              </w:rPr>
              <w:fldChar w:fldCharType="end"/>
            </w:r>
          </w:hyperlink>
        </w:p>
        <w:p w14:paraId="5B2F1CB2" w14:textId="7C1CE076" w:rsidR="0001173B" w:rsidRPr="00AA4924" w:rsidRDefault="00C8354E">
          <w:pPr>
            <w:pStyle w:val="20"/>
            <w:ind w:left="400"/>
            <w:rPr>
              <w:rFonts w:ascii="나눔스퀘어_ac Bold" w:eastAsia="나눔스퀘어_ac Bold" w:hAnsi="나눔스퀘어_ac Bold"/>
              <w:kern w:val="2"/>
              <w:sz w:val="22"/>
              <w:szCs w:val="22"/>
            </w:rPr>
          </w:pPr>
          <w:hyperlink w:anchor="_Toc68723236" w:history="1">
            <w:r w:rsidR="0001173B" w:rsidRPr="00AA4924">
              <w:rPr>
                <w:rStyle w:val="af2"/>
                <w:rFonts w:ascii="나눔스퀘어_ac Bold" w:eastAsia="나눔스퀘어_ac Bold" w:hAnsi="나눔스퀘어_ac Bold"/>
                <w:sz w:val="22"/>
                <w:szCs w:val="22"/>
              </w:rPr>
              <w:t>② 미션 수행</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_Toc68723236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11</w:t>
            </w:r>
            <w:r w:rsidR="0001173B" w:rsidRPr="00AA4924">
              <w:rPr>
                <w:rFonts w:ascii="나눔스퀘어_ac Bold" w:eastAsia="나눔스퀘어_ac Bold" w:hAnsi="나눔스퀘어_ac Bold"/>
                <w:webHidden/>
                <w:sz w:val="22"/>
                <w:szCs w:val="22"/>
              </w:rPr>
              <w:fldChar w:fldCharType="end"/>
            </w:r>
          </w:hyperlink>
        </w:p>
        <w:p w14:paraId="396CAD8F" w14:textId="689F673F"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7"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11</w:t>
            </w:r>
            <w:r w:rsidR="0001173B" w:rsidRPr="00AA4924">
              <w:rPr>
                <w:rFonts w:ascii="나눔스퀘어_ac Bold" w:eastAsia="나눔스퀘어_ac Bold" w:hAnsi="나눔스퀘어_ac Bold"/>
                <w:noProof/>
                <w:webHidden/>
              </w:rPr>
              <w:fldChar w:fldCharType="end"/>
            </w:r>
          </w:hyperlink>
        </w:p>
        <w:p w14:paraId="194B1913" w14:textId="7355B9DA"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8" w:history="1">
            <w:r w:rsidR="0001173B" w:rsidRPr="00AA4924">
              <w:rPr>
                <w:rStyle w:val="af2"/>
                <w:rFonts w:ascii="나눔스퀘어_ac Bold" w:eastAsia="나눔스퀘어_ac Bold" w:hAnsi="나눔스퀘어_ac Bold"/>
                <w:noProof/>
              </w:rPr>
              <w:t>미션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_Toc68723238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11</w:t>
            </w:r>
            <w:r w:rsidR="0001173B" w:rsidRPr="00AA4924">
              <w:rPr>
                <w:rFonts w:ascii="나눔스퀘어_ac Bold" w:eastAsia="나눔스퀘어_ac Bold" w:hAnsi="나눔스퀘어_ac Bold"/>
                <w:noProof/>
                <w:webHidden/>
              </w:rPr>
              <w:fldChar w:fldCharType="end"/>
            </w:r>
          </w:hyperlink>
        </w:p>
        <w:p w14:paraId="710DA45F" w14:textId="21D8B0B7"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39" w:history="1">
            <w:r w:rsidR="0001173B" w:rsidRPr="00AA4924">
              <w:rPr>
                <w:rStyle w:val="af2"/>
                <w:rFonts w:ascii="나눔스퀘어_ac Bold" w:eastAsia="나눔스퀘어_ac Bold" w:hAnsi="나눔스퀘어_ac Bold"/>
                <w:noProof/>
              </w:rPr>
              <w:t>자기평가서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_Toc68723239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12</w:t>
            </w:r>
            <w:r w:rsidR="0001173B" w:rsidRPr="00AA4924">
              <w:rPr>
                <w:rFonts w:ascii="나눔스퀘어_ac Bold" w:eastAsia="나눔스퀘어_ac Bold" w:hAnsi="나눔스퀘어_ac Bold"/>
                <w:noProof/>
                <w:webHidden/>
              </w:rPr>
              <w:fldChar w:fldCharType="end"/>
            </w:r>
          </w:hyperlink>
        </w:p>
        <w:p w14:paraId="3367D2BD" w14:textId="4EFD274C" w:rsidR="0001173B" w:rsidRPr="00AA4924" w:rsidRDefault="00C8354E">
          <w:pPr>
            <w:pStyle w:val="20"/>
            <w:ind w:left="400"/>
            <w:rPr>
              <w:rFonts w:ascii="나눔스퀘어_ac Bold" w:eastAsia="나눔스퀘어_ac Bold" w:hAnsi="나눔스퀘어_ac Bold"/>
              <w:kern w:val="2"/>
              <w:sz w:val="22"/>
              <w:szCs w:val="22"/>
            </w:rPr>
          </w:pPr>
          <w:hyperlink w:anchor="_Toc68723240" w:history="1">
            <w:r w:rsidR="0001173B" w:rsidRPr="00AA4924">
              <w:rPr>
                <w:rStyle w:val="af2"/>
                <w:rFonts w:ascii="나눔스퀘어_ac Bold" w:eastAsia="나눔스퀘어_ac Bold" w:hAnsi="나눔스퀘어_ac Bold"/>
                <w:sz w:val="22"/>
                <w:szCs w:val="22"/>
              </w:rPr>
              <w:t>③ 미션 수행 및 동료 평가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_Toc68723240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13</w:t>
            </w:r>
            <w:r w:rsidR="0001173B" w:rsidRPr="00AA4924">
              <w:rPr>
                <w:rFonts w:ascii="나눔스퀘어_ac Bold" w:eastAsia="나눔스퀘어_ac Bold" w:hAnsi="나눔스퀘어_ac Bold"/>
                <w:webHidden/>
                <w:sz w:val="22"/>
                <w:szCs w:val="22"/>
              </w:rPr>
              <w:fldChar w:fldCharType="end"/>
            </w:r>
          </w:hyperlink>
        </w:p>
        <w:p w14:paraId="310C6AD0" w14:textId="124ED582"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1"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13</w:t>
            </w:r>
            <w:r w:rsidR="0001173B" w:rsidRPr="00AA4924">
              <w:rPr>
                <w:rFonts w:ascii="나눔스퀘어_ac Bold" w:eastAsia="나눔스퀘어_ac Bold" w:hAnsi="나눔스퀘어_ac Bold"/>
                <w:noProof/>
                <w:webHidden/>
              </w:rPr>
              <w:fldChar w:fldCharType="end"/>
            </w:r>
          </w:hyperlink>
        </w:p>
        <w:p w14:paraId="446A7259" w14:textId="3D707FEE"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2" w:history="1">
            <w:r w:rsidR="0001173B" w:rsidRPr="00AA4924">
              <w:rPr>
                <w:rStyle w:val="af2"/>
                <w:rFonts w:ascii="나눔스퀘어_ac Bold" w:eastAsia="나눔스퀘어_ac Bold" w:hAnsi="나눔스퀘어_ac Bold"/>
                <w:noProof/>
              </w:rPr>
              <w:t>자기평가서와 함께 평가 요청서 전달</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_Toc68723242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13</w:t>
            </w:r>
            <w:r w:rsidR="0001173B" w:rsidRPr="00AA4924">
              <w:rPr>
                <w:rFonts w:ascii="나눔스퀘어_ac Bold" w:eastAsia="나눔스퀘어_ac Bold" w:hAnsi="나눔스퀘어_ac Bold"/>
                <w:noProof/>
                <w:webHidden/>
              </w:rPr>
              <w:fldChar w:fldCharType="end"/>
            </w:r>
          </w:hyperlink>
        </w:p>
        <w:p w14:paraId="42B1906E" w14:textId="3B2D893B"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3" w:history="1">
            <w:r w:rsidR="0001173B" w:rsidRPr="00AA4924">
              <w:rPr>
                <w:rStyle w:val="af2"/>
                <w:rFonts w:ascii="나눔스퀘어_ac Bold" w:eastAsia="나눔스퀘어_ac Bold" w:hAnsi="나눔스퀘어_ac Bold"/>
                <w:noProof/>
              </w:rPr>
              <w:t>사전평가서 작성 후 회신함으로써 요청 수락</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15</w:t>
            </w:r>
            <w:r w:rsidR="0001173B" w:rsidRPr="00AA4924">
              <w:rPr>
                <w:rFonts w:ascii="나눔스퀘어_ac Bold" w:eastAsia="나눔스퀘어_ac Bold" w:hAnsi="나눔스퀘어_ac Bold"/>
                <w:noProof/>
                <w:webHidden/>
              </w:rPr>
              <w:fldChar w:fldCharType="end"/>
            </w:r>
          </w:hyperlink>
        </w:p>
        <w:p w14:paraId="30FEAC78" w14:textId="76ED640C"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4" w:history="1">
            <w:r w:rsidR="0001173B" w:rsidRPr="00AA4924">
              <w:rPr>
                <w:rStyle w:val="af2"/>
                <w:rFonts w:ascii="나눔스퀘어_ac Bold" w:eastAsia="나눔스퀘어_ac Bold" w:hAnsi="나눔스퀘어_ac Bold"/>
                <w:noProof/>
              </w:rPr>
              <w:t>미션 보완 후 미션 2차 제출</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352B4FA3" w14:textId="5DF4293C"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5" w:history="1">
            <w:r w:rsidR="0001173B" w:rsidRPr="00AA4924">
              <w:rPr>
                <w:rStyle w:val="af2"/>
                <w:rFonts w:ascii="나눔스퀘어_ac Bold" w:eastAsia="나눔스퀘어_ac Bold" w:hAnsi="나눔스퀘어_ac Bold"/>
                <w:noProof/>
              </w:rPr>
              <w:t>본 평가(2차 평가) 진행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599AE419" w14:textId="50339126"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6" w:history="1">
            <w:r w:rsidR="0001173B" w:rsidRPr="00AA4924">
              <w:rPr>
                <w:rStyle w:val="af2"/>
                <w:rFonts w:ascii="나눔스퀘어_ac Bold" w:eastAsia="나눔스퀘어_ac Bold" w:hAnsi="나눔스퀘어_ac Bold"/>
                <w:noProof/>
              </w:rPr>
              <w:t>동료 평가 항목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17</w:t>
            </w:r>
            <w:r w:rsidR="0001173B" w:rsidRPr="00AA4924">
              <w:rPr>
                <w:rFonts w:ascii="나눔스퀘어_ac Bold" w:eastAsia="나눔스퀘어_ac Bold" w:hAnsi="나눔스퀘어_ac Bold"/>
                <w:noProof/>
                <w:webHidden/>
              </w:rPr>
              <w:fldChar w:fldCharType="end"/>
            </w:r>
          </w:hyperlink>
        </w:p>
        <w:p w14:paraId="262D82A7" w14:textId="6E947B01"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7" w:history="1">
            <w:r w:rsidR="0001173B" w:rsidRPr="00AA4924">
              <w:rPr>
                <w:rStyle w:val="af2"/>
                <w:rFonts w:ascii="나눔스퀘어_ac Bold" w:eastAsia="나눔스퀘어_ac Bold" w:hAnsi="나눔스퀘어_ac Bold"/>
                <w:noProof/>
              </w:rPr>
              <w:t>동료 평가 세부 운영 내용</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18</w:t>
            </w:r>
            <w:r w:rsidR="0001173B" w:rsidRPr="00AA4924">
              <w:rPr>
                <w:rFonts w:ascii="나눔스퀘어_ac Bold" w:eastAsia="나눔스퀘어_ac Bold" w:hAnsi="나눔스퀘어_ac Bold"/>
                <w:noProof/>
                <w:webHidden/>
              </w:rPr>
              <w:fldChar w:fldCharType="end"/>
            </w:r>
          </w:hyperlink>
        </w:p>
        <w:p w14:paraId="3AFA05E7" w14:textId="14AC9E92" w:rsidR="0001173B" w:rsidRPr="00AA4924" w:rsidRDefault="00C8354E">
          <w:pPr>
            <w:pStyle w:val="20"/>
            <w:ind w:left="400"/>
            <w:rPr>
              <w:rFonts w:ascii="나눔스퀘어_ac Bold" w:eastAsia="나눔스퀘어_ac Bold" w:hAnsi="나눔스퀘어_ac Bold"/>
              <w:kern w:val="2"/>
              <w:sz w:val="22"/>
              <w:szCs w:val="22"/>
            </w:rPr>
          </w:pPr>
          <w:hyperlink w:anchor="_Toc68723248" w:history="1">
            <w:r w:rsidR="0001173B" w:rsidRPr="00AA4924">
              <w:rPr>
                <w:rStyle w:val="af2"/>
                <w:rFonts w:ascii="나눔스퀘어_ac Bold" w:eastAsia="나눔스퀘어_ac Bold" w:hAnsi="나눔스퀘어_ac Bold"/>
                <w:sz w:val="22"/>
                <w:szCs w:val="22"/>
              </w:rPr>
              <w:t>④ 평가에 대한 피드백</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_Toc68723248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20</w:t>
            </w:r>
            <w:r w:rsidR="0001173B" w:rsidRPr="00AA4924">
              <w:rPr>
                <w:rFonts w:ascii="나눔스퀘어_ac Bold" w:eastAsia="나눔스퀘어_ac Bold" w:hAnsi="나눔스퀘어_ac Bold"/>
                <w:webHidden/>
                <w:sz w:val="22"/>
                <w:szCs w:val="22"/>
              </w:rPr>
              <w:fldChar w:fldCharType="end"/>
            </w:r>
          </w:hyperlink>
        </w:p>
        <w:p w14:paraId="24C14277" w14:textId="26C80C46"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49"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_Toc68723249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20</w:t>
            </w:r>
            <w:r w:rsidR="0001173B" w:rsidRPr="00AA4924">
              <w:rPr>
                <w:rFonts w:ascii="나눔스퀘어_ac Bold" w:eastAsia="나눔스퀘어_ac Bold" w:hAnsi="나눔스퀘어_ac Bold"/>
                <w:noProof/>
                <w:webHidden/>
              </w:rPr>
              <w:fldChar w:fldCharType="end"/>
            </w:r>
          </w:hyperlink>
        </w:p>
        <w:p w14:paraId="251F9704" w14:textId="7EAEAF29"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50" w:history="1">
            <w:r w:rsidR="0001173B" w:rsidRPr="00AA4924">
              <w:rPr>
                <w:rStyle w:val="af2"/>
                <w:rFonts w:ascii="나눔스퀘어_ac Bold" w:eastAsia="나눔스퀘어_ac Bold" w:hAnsi="나눔스퀘어_ac Bold"/>
                <w:noProof/>
              </w:rPr>
              <w:t>받았던 동료 평가에 대한 피드백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20</w:t>
            </w:r>
            <w:r w:rsidR="0001173B" w:rsidRPr="00AA4924">
              <w:rPr>
                <w:rFonts w:ascii="나눔스퀘어_ac Bold" w:eastAsia="나눔스퀘어_ac Bold" w:hAnsi="나눔스퀘어_ac Bold"/>
                <w:noProof/>
                <w:webHidden/>
              </w:rPr>
              <w:fldChar w:fldCharType="end"/>
            </w:r>
          </w:hyperlink>
        </w:p>
        <w:p w14:paraId="47F12861" w14:textId="486482D3" w:rsidR="0001173B" w:rsidRPr="00AA4924" w:rsidRDefault="00C8354E">
          <w:pPr>
            <w:pStyle w:val="30"/>
            <w:tabs>
              <w:tab w:val="right" w:leader="dot" w:pos="10456"/>
            </w:tabs>
            <w:ind w:left="801"/>
            <w:rPr>
              <w:rFonts w:ascii="나눔스퀘어_ac Bold" w:eastAsia="나눔스퀘어_ac Bold" w:hAnsi="나눔스퀘어_ac Bold"/>
              <w:noProof/>
              <w:kern w:val="2"/>
            </w:rPr>
          </w:pPr>
          <w:hyperlink w:anchor="_Toc68723251" w:history="1">
            <w:r w:rsidR="0001173B" w:rsidRPr="00AA4924">
              <w:rPr>
                <w:rStyle w:val="af2"/>
                <w:rFonts w:ascii="나눔스퀘어_ac Bold" w:eastAsia="나눔스퀘어_ac Bold" w:hAnsi="나눔스퀘어_ac Bold"/>
                <w:noProof/>
              </w:rPr>
              <w:t>평가 후기</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_Toc68723251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22</w:t>
            </w:r>
            <w:r w:rsidR="0001173B" w:rsidRPr="00AA4924">
              <w:rPr>
                <w:rFonts w:ascii="나눔스퀘어_ac Bold" w:eastAsia="나눔스퀘어_ac Bold" w:hAnsi="나눔스퀘어_ac Bold"/>
                <w:noProof/>
                <w:webHidden/>
              </w:rPr>
              <w:fldChar w:fldCharType="end"/>
            </w:r>
          </w:hyperlink>
        </w:p>
        <w:p w14:paraId="09A6E65C" w14:textId="1EB8E967" w:rsidR="0001173B" w:rsidRPr="00AA4924" w:rsidRDefault="00C8354E">
          <w:pPr>
            <w:pStyle w:val="20"/>
            <w:ind w:left="400"/>
            <w:rPr>
              <w:rFonts w:ascii="나눔스퀘어_ac Bold" w:eastAsia="나눔스퀘어_ac Bold" w:hAnsi="나눔스퀘어_ac Bold"/>
              <w:kern w:val="2"/>
              <w:sz w:val="20"/>
              <w:szCs w:val="22"/>
            </w:rPr>
          </w:pPr>
          <w:hyperlink w:anchor="_Toc68723252" w:history="1">
            <w:r w:rsidR="0001173B" w:rsidRPr="00AA4924">
              <w:rPr>
                <w:rStyle w:val="af2"/>
                <w:rFonts w:ascii="나눔스퀘어_ac Bold" w:eastAsia="나눔스퀘어_ac Bold" w:hAnsi="나눔스퀘어_ac Bold"/>
                <w:sz w:val="22"/>
                <w:szCs w:val="22"/>
              </w:rPr>
              <w:t>⑤ 레벨 평가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_Toc68723252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23</w:t>
            </w:r>
            <w:r w:rsidR="0001173B" w:rsidRPr="00AA4924">
              <w:rPr>
                <w:rFonts w:ascii="나눔스퀘어_ac Bold" w:eastAsia="나눔스퀘어_ac Bold" w:hAnsi="나눔스퀘어_ac Bold"/>
                <w:webHidden/>
                <w:sz w:val="22"/>
                <w:szCs w:val="22"/>
              </w:rPr>
              <w:fldChar w:fldCharType="end"/>
            </w:r>
          </w:hyperlink>
        </w:p>
        <w:p w14:paraId="62E01815" w14:textId="1D98B77E"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3" w:history="1">
            <w:r w:rsidR="0001173B" w:rsidRPr="00AA4924">
              <w:rPr>
                <w:rStyle w:val="af2"/>
                <w:rFonts w:ascii="나눔스퀘어_ac Bold" w:eastAsia="나눔스퀘어_ac Bold" w:hAnsi="나눔스퀘어_ac Bold"/>
                <w:noProof/>
              </w:rPr>
              <w:t>절차</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_Toc68723253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23</w:t>
            </w:r>
            <w:r w:rsidR="0001173B" w:rsidRPr="00AA4924">
              <w:rPr>
                <w:rFonts w:ascii="나눔스퀘어_ac Bold" w:eastAsia="나눔스퀘어_ac Bold" w:hAnsi="나눔스퀘어_ac Bold"/>
                <w:noProof/>
                <w:webHidden/>
              </w:rPr>
              <w:fldChar w:fldCharType="end"/>
            </w:r>
          </w:hyperlink>
        </w:p>
        <w:p w14:paraId="4A08D477" w14:textId="2D033E27"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4" w:history="1">
            <w:r w:rsidR="0001173B" w:rsidRPr="00AA4924">
              <w:rPr>
                <w:rStyle w:val="af2"/>
                <w:rFonts w:ascii="나눔스퀘어_ac Bold" w:eastAsia="나눔스퀘어_ac Bold" w:hAnsi="나눔스퀘어_ac Bold"/>
                <w:noProof/>
              </w:rPr>
              <w:t>레벨 미션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_Toc68723254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23</w:t>
            </w:r>
            <w:r w:rsidR="0001173B" w:rsidRPr="00AA4924">
              <w:rPr>
                <w:rFonts w:ascii="나눔스퀘어_ac Bold" w:eastAsia="나눔스퀘어_ac Bold" w:hAnsi="나눔스퀘어_ac Bold"/>
                <w:noProof/>
                <w:webHidden/>
              </w:rPr>
              <w:fldChar w:fldCharType="end"/>
            </w:r>
          </w:hyperlink>
        </w:p>
        <w:p w14:paraId="4FCBB637" w14:textId="342866D3"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5" w:history="1">
            <w:r w:rsidR="0001173B" w:rsidRPr="00AA4924">
              <w:rPr>
                <w:rStyle w:val="af2"/>
                <w:rFonts w:ascii="나눔스퀘어_ac Bold" w:eastAsia="나눔스퀘어_ac Bold" w:hAnsi="나눔스퀘어_ac Bold"/>
                <w:noProof/>
              </w:rPr>
              <w:t>레벨 자기평가서 작성</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_Toc68723255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24</w:t>
            </w:r>
            <w:r w:rsidR="0001173B" w:rsidRPr="00AA4924">
              <w:rPr>
                <w:rFonts w:ascii="나눔스퀘어_ac Bold" w:eastAsia="나눔스퀘어_ac Bold" w:hAnsi="나눔스퀘어_ac Bold"/>
                <w:noProof/>
                <w:webHidden/>
              </w:rPr>
              <w:fldChar w:fldCharType="end"/>
            </w:r>
          </w:hyperlink>
        </w:p>
        <w:p w14:paraId="551A45C7" w14:textId="7300F9C1"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6" w:history="1">
            <w:r w:rsidR="0001173B" w:rsidRPr="00AA4924">
              <w:rPr>
                <w:rStyle w:val="af2"/>
                <w:rFonts w:ascii="나눔스퀘어_ac Bold" w:eastAsia="나눔스퀘어_ac Bold" w:hAnsi="나눔스퀘어_ac Bold"/>
                <w:noProof/>
              </w:rPr>
              <w:t>동료 및 멘토에게 레벨 평가 요청 및 수락</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_Toc68723256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24</w:t>
            </w:r>
            <w:r w:rsidR="0001173B" w:rsidRPr="00AA4924">
              <w:rPr>
                <w:rFonts w:ascii="나눔스퀘어_ac Bold" w:eastAsia="나눔스퀘어_ac Bold" w:hAnsi="나눔스퀘어_ac Bold"/>
                <w:noProof/>
                <w:webHidden/>
              </w:rPr>
              <w:fldChar w:fldCharType="end"/>
            </w:r>
          </w:hyperlink>
        </w:p>
        <w:p w14:paraId="6BF3CF6A" w14:textId="7E026603"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7" w:history="1">
            <w:r w:rsidR="0001173B" w:rsidRPr="00AA4924">
              <w:rPr>
                <w:rStyle w:val="af2"/>
                <w:rFonts w:ascii="나눔스퀘어_ac Bold" w:eastAsia="나눔스퀘어_ac Bold" w:hAnsi="나눔스퀘어_ac Bold"/>
                <w:noProof/>
              </w:rPr>
              <w:t>동료의 레벨 미션 평가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_Toc68723257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25</w:t>
            </w:r>
            <w:r w:rsidR="0001173B" w:rsidRPr="00AA4924">
              <w:rPr>
                <w:rFonts w:ascii="나눔스퀘어_ac Bold" w:eastAsia="나눔스퀘어_ac Bold" w:hAnsi="나눔스퀘어_ac Bold"/>
                <w:noProof/>
                <w:webHidden/>
              </w:rPr>
              <w:fldChar w:fldCharType="end"/>
            </w:r>
          </w:hyperlink>
        </w:p>
        <w:p w14:paraId="0368F379" w14:textId="3DA74722"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8" w:history="1">
            <w:r w:rsidR="0001173B" w:rsidRPr="00AA4924">
              <w:rPr>
                <w:rStyle w:val="af2"/>
                <w:rFonts w:ascii="나눔스퀘어_ac Bold" w:eastAsia="나눔스퀘어_ac Bold" w:hAnsi="나눔스퀘어_ac Bold"/>
                <w:noProof/>
              </w:rPr>
              <w:t>멘토의 레벨 미션 평가</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_Toc68723258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26</w:t>
            </w:r>
            <w:r w:rsidR="0001173B" w:rsidRPr="00AA4924">
              <w:rPr>
                <w:rFonts w:ascii="나눔스퀘어_ac Bold" w:eastAsia="나눔스퀘어_ac Bold" w:hAnsi="나눔스퀘어_ac Bold"/>
                <w:noProof/>
                <w:webHidden/>
              </w:rPr>
              <w:fldChar w:fldCharType="end"/>
            </w:r>
          </w:hyperlink>
        </w:p>
        <w:p w14:paraId="6C51140A" w14:textId="7B5AF190" w:rsidR="0001173B" w:rsidRPr="00AA4924" w:rsidRDefault="00C8354E">
          <w:pPr>
            <w:pStyle w:val="30"/>
            <w:tabs>
              <w:tab w:val="right" w:leader="dot" w:pos="10456"/>
            </w:tabs>
            <w:ind w:left="801"/>
            <w:rPr>
              <w:rFonts w:ascii="나눔스퀘어_ac Bold" w:eastAsia="나눔스퀘어_ac Bold" w:hAnsi="나눔스퀘어_ac Bold"/>
              <w:noProof/>
              <w:kern w:val="2"/>
              <w:sz w:val="20"/>
            </w:rPr>
          </w:pPr>
          <w:hyperlink w:anchor="_Toc68723259" w:history="1">
            <w:r w:rsidR="0001173B" w:rsidRPr="00AA4924">
              <w:rPr>
                <w:rStyle w:val="af2"/>
                <w:rFonts w:ascii="나눔스퀘어_ac Bold" w:eastAsia="나눔스퀘어_ac Bold" w:hAnsi="나눔스퀘어_ac Bold"/>
                <w:noProof/>
              </w:rPr>
              <w:t>다음 레벨 수행</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_Toc68723259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27</w:t>
            </w:r>
            <w:r w:rsidR="0001173B" w:rsidRPr="00AA4924">
              <w:rPr>
                <w:rFonts w:ascii="나눔스퀘어_ac Bold" w:eastAsia="나눔스퀘어_ac Bold" w:hAnsi="나눔스퀘어_ac Bold"/>
                <w:noProof/>
                <w:webHidden/>
              </w:rPr>
              <w:fldChar w:fldCharType="end"/>
            </w:r>
          </w:hyperlink>
        </w:p>
        <w:p w14:paraId="7D7AAE7A" w14:textId="675866F9" w:rsidR="0001173B" w:rsidRPr="00AA4924" w:rsidRDefault="00C8354E">
          <w:pPr>
            <w:pStyle w:val="10"/>
            <w:tabs>
              <w:tab w:val="right" w:leader="dot" w:pos="10456"/>
            </w:tabs>
            <w:rPr>
              <w:rFonts w:ascii="나눔스퀘어_ac Bold" w:eastAsia="나눔스퀘어_ac Bold" w:hAnsi="나눔스퀘어_ac Bold"/>
              <w:noProof/>
              <w:kern w:val="2"/>
              <w:sz w:val="20"/>
            </w:rPr>
          </w:pPr>
          <w:hyperlink w:anchor="_Toc68723260" w:history="1">
            <w:r w:rsidR="0001173B" w:rsidRPr="00AA4924">
              <w:rPr>
                <w:rStyle w:val="af2"/>
                <w:rFonts w:ascii="나눔스퀘어_ac Bold" w:eastAsia="나눔스퀘어_ac Bold" w:hAnsi="나눔스퀘어_ac Bold"/>
                <w:noProof/>
              </w:rPr>
              <w:t>4. 기관별 운영 시나리오</w:t>
            </w:r>
            <w:r w:rsidR="0001173B" w:rsidRPr="00AA4924">
              <w:rPr>
                <w:rFonts w:ascii="나눔스퀘어_ac Bold" w:eastAsia="나눔스퀘어_ac Bold" w:hAnsi="나눔스퀘어_ac Bold"/>
                <w:noProof/>
                <w:webHidden/>
              </w:rPr>
              <w:tab/>
            </w:r>
            <w:r w:rsidR="0001173B" w:rsidRPr="00AA4924">
              <w:rPr>
                <w:rFonts w:ascii="나눔스퀘어_ac Bold" w:eastAsia="나눔스퀘어_ac Bold" w:hAnsi="나눔스퀘어_ac Bold"/>
                <w:noProof/>
                <w:webHidden/>
              </w:rPr>
              <w:fldChar w:fldCharType="begin"/>
            </w:r>
            <w:r w:rsidR="0001173B" w:rsidRPr="00AA4924">
              <w:rPr>
                <w:rFonts w:ascii="나눔스퀘어_ac Bold" w:eastAsia="나눔스퀘어_ac Bold" w:hAnsi="나눔스퀘어_ac Bold"/>
                <w:noProof/>
                <w:webHidden/>
              </w:rPr>
              <w:instrText xml:space="preserve"> PAGEREF _Toc68723260 \h </w:instrText>
            </w:r>
            <w:r w:rsidR="0001173B" w:rsidRPr="00AA4924">
              <w:rPr>
                <w:rFonts w:ascii="나눔스퀘어_ac Bold" w:eastAsia="나눔스퀘어_ac Bold" w:hAnsi="나눔스퀘어_ac Bold"/>
                <w:noProof/>
                <w:webHidden/>
              </w:rPr>
            </w:r>
            <w:r w:rsidR="0001173B" w:rsidRPr="00AA4924">
              <w:rPr>
                <w:rFonts w:ascii="나눔스퀘어_ac Bold" w:eastAsia="나눔스퀘어_ac Bold" w:hAnsi="나눔스퀘어_ac Bold"/>
                <w:noProof/>
                <w:webHidden/>
              </w:rPr>
              <w:fldChar w:fldCharType="separate"/>
            </w:r>
            <w:r w:rsidR="003852CC">
              <w:rPr>
                <w:rFonts w:ascii="나눔스퀘어_ac Bold" w:eastAsia="나눔스퀘어_ac Bold" w:hAnsi="나눔스퀘어_ac Bold"/>
                <w:noProof/>
                <w:webHidden/>
              </w:rPr>
              <w:t>28</w:t>
            </w:r>
            <w:r w:rsidR="0001173B" w:rsidRPr="00AA4924">
              <w:rPr>
                <w:rFonts w:ascii="나눔스퀘어_ac Bold" w:eastAsia="나눔스퀘어_ac Bold" w:hAnsi="나눔스퀘어_ac Bold"/>
                <w:noProof/>
                <w:webHidden/>
              </w:rPr>
              <w:fldChar w:fldCharType="end"/>
            </w:r>
          </w:hyperlink>
        </w:p>
        <w:p w14:paraId="66847F6B" w14:textId="75F7CB95" w:rsidR="0001173B" w:rsidRPr="00AA4924" w:rsidRDefault="00C8354E">
          <w:pPr>
            <w:pStyle w:val="20"/>
            <w:ind w:left="400"/>
            <w:rPr>
              <w:rFonts w:ascii="나눔스퀘어_ac Bold" w:eastAsia="나눔스퀘어_ac Bold" w:hAnsi="나눔스퀘어_ac Bold"/>
              <w:kern w:val="2"/>
              <w:sz w:val="22"/>
              <w:szCs w:val="22"/>
            </w:rPr>
          </w:pPr>
          <w:hyperlink w:anchor="_Toc68723261" w:history="1">
            <w:r w:rsidR="0001173B" w:rsidRPr="00AA4924">
              <w:rPr>
                <w:rStyle w:val="af2"/>
                <w:rFonts w:ascii="나눔스퀘어_ac Bold" w:eastAsia="나눔스퀘어_ac Bold" w:hAnsi="나눔스퀘어_ac Bold"/>
                <w:sz w:val="22"/>
                <w:szCs w:val="22"/>
              </w:rPr>
              <w:t>① 대학교</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_Toc68723261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28</w:t>
            </w:r>
            <w:r w:rsidR="0001173B" w:rsidRPr="00AA4924">
              <w:rPr>
                <w:rFonts w:ascii="나눔스퀘어_ac Bold" w:eastAsia="나눔스퀘어_ac Bold" w:hAnsi="나눔스퀘어_ac Bold"/>
                <w:webHidden/>
                <w:sz w:val="22"/>
                <w:szCs w:val="22"/>
              </w:rPr>
              <w:fldChar w:fldCharType="end"/>
            </w:r>
          </w:hyperlink>
        </w:p>
        <w:p w14:paraId="04192AE1" w14:textId="377BDC2A" w:rsidR="0001173B" w:rsidRPr="00AA4924" w:rsidRDefault="00C8354E">
          <w:pPr>
            <w:pStyle w:val="20"/>
            <w:ind w:left="400"/>
            <w:rPr>
              <w:rFonts w:ascii="나눔스퀘어_ac Bold" w:eastAsia="나눔스퀘어_ac Bold" w:hAnsi="나눔스퀘어_ac Bold"/>
              <w:kern w:val="2"/>
              <w:sz w:val="22"/>
              <w:szCs w:val="22"/>
            </w:rPr>
          </w:pPr>
          <w:hyperlink w:anchor="_Toc68723262" w:history="1">
            <w:r w:rsidR="0001173B" w:rsidRPr="00AA4924">
              <w:rPr>
                <w:rStyle w:val="af2"/>
                <w:rFonts w:ascii="나눔스퀘어_ac Bold" w:eastAsia="나눔스퀘어_ac Bold" w:hAnsi="나눔스퀘어_ac Bold"/>
                <w:sz w:val="22"/>
                <w:szCs w:val="22"/>
              </w:rPr>
              <w:t>② 기업</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_Toc68723262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29</w:t>
            </w:r>
            <w:r w:rsidR="0001173B" w:rsidRPr="00AA4924">
              <w:rPr>
                <w:rFonts w:ascii="나눔스퀘어_ac Bold" w:eastAsia="나눔스퀘어_ac Bold" w:hAnsi="나눔스퀘어_ac Bold"/>
                <w:webHidden/>
                <w:sz w:val="22"/>
                <w:szCs w:val="22"/>
              </w:rPr>
              <w:fldChar w:fldCharType="end"/>
            </w:r>
          </w:hyperlink>
        </w:p>
        <w:p w14:paraId="548EA8A4" w14:textId="6F3A11B9" w:rsidR="0001173B" w:rsidRPr="00AA4924" w:rsidRDefault="00C8354E">
          <w:pPr>
            <w:pStyle w:val="20"/>
            <w:ind w:left="400"/>
            <w:rPr>
              <w:rFonts w:ascii="나눔스퀘어_ac Bold" w:eastAsia="나눔스퀘어_ac Bold" w:hAnsi="나눔스퀘어_ac Bold"/>
              <w:kern w:val="2"/>
              <w:sz w:val="20"/>
              <w:szCs w:val="22"/>
            </w:rPr>
          </w:pPr>
          <w:hyperlink w:anchor="_Toc68723263" w:history="1">
            <w:r w:rsidR="0001173B" w:rsidRPr="00AA4924">
              <w:rPr>
                <w:rStyle w:val="af2"/>
                <w:rFonts w:ascii="나눔스퀘어_ac Bold" w:eastAsia="나눔스퀘어_ac Bold" w:hAnsi="나눔스퀘어_ac Bold"/>
                <w:sz w:val="22"/>
                <w:szCs w:val="22"/>
              </w:rPr>
              <w:t>③ 공공기관</w:t>
            </w:r>
            <w:r w:rsidR="0001173B" w:rsidRPr="00AA4924">
              <w:rPr>
                <w:rFonts w:ascii="나눔스퀘어_ac Bold" w:eastAsia="나눔스퀘어_ac Bold" w:hAnsi="나눔스퀘어_ac Bold"/>
                <w:webHidden/>
                <w:sz w:val="22"/>
                <w:szCs w:val="22"/>
              </w:rPr>
              <w:tab/>
            </w:r>
            <w:r w:rsidR="0001173B" w:rsidRPr="00AA4924">
              <w:rPr>
                <w:rFonts w:ascii="나눔스퀘어_ac Bold" w:eastAsia="나눔스퀘어_ac Bold" w:hAnsi="나눔스퀘어_ac Bold"/>
                <w:webHidden/>
                <w:sz w:val="22"/>
                <w:szCs w:val="22"/>
              </w:rPr>
              <w:fldChar w:fldCharType="begin"/>
            </w:r>
            <w:r w:rsidR="0001173B" w:rsidRPr="00AA4924">
              <w:rPr>
                <w:rFonts w:ascii="나눔스퀘어_ac Bold" w:eastAsia="나눔스퀘어_ac Bold" w:hAnsi="나눔스퀘어_ac Bold"/>
                <w:webHidden/>
                <w:sz w:val="22"/>
                <w:szCs w:val="22"/>
              </w:rPr>
              <w:instrText xml:space="preserve"> PAGEREF _Toc68723263 \h </w:instrText>
            </w:r>
            <w:r w:rsidR="0001173B" w:rsidRPr="00AA4924">
              <w:rPr>
                <w:rFonts w:ascii="나눔스퀘어_ac Bold" w:eastAsia="나눔스퀘어_ac Bold" w:hAnsi="나눔스퀘어_ac Bold"/>
                <w:webHidden/>
                <w:sz w:val="22"/>
                <w:szCs w:val="22"/>
              </w:rPr>
            </w:r>
            <w:r w:rsidR="0001173B" w:rsidRPr="00AA4924">
              <w:rPr>
                <w:rFonts w:ascii="나눔스퀘어_ac Bold" w:eastAsia="나눔스퀘어_ac Bold" w:hAnsi="나눔스퀘어_ac Bold"/>
                <w:webHidden/>
                <w:sz w:val="22"/>
                <w:szCs w:val="22"/>
              </w:rPr>
              <w:fldChar w:fldCharType="separate"/>
            </w:r>
            <w:r w:rsidR="003852CC">
              <w:rPr>
                <w:rFonts w:ascii="나눔스퀘어_ac Bold" w:eastAsia="나눔스퀘어_ac Bold" w:hAnsi="나눔스퀘어_ac Bold"/>
                <w:webHidden/>
                <w:sz w:val="22"/>
                <w:szCs w:val="22"/>
              </w:rPr>
              <w:t>30</w:t>
            </w:r>
            <w:r w:rsidR="0001173B" w:rsidRPr="00AA4924">
              <w:rPr>
                <w:rFonts w:ascii="나눔스퀘어_ac Bold" w:eastAsia="나눔스퀘어_ac Bold" w:hAnsi="나눔스퀘어_ac Bold"/>
                <w:webHidden/>
                <w:sz w:val="22"/>
                <w:szCs w:val="22"/>
              </w:rPr>
              <w:fldChar w:fldCharType="end"/>
            </w:r>
          </w:hyperlink>
        </w:p>
        <w:p w14:paraId="4F769951" w14:textId="7FE8908A" w:rsidR="00E560EB" w:rsidRPr="00AA4924" w:rsidRDefault="00ED5A63" w:rsidP="00E33942">
          <w:pPr>
            <w:rPr>
              <w:rFonts w:ascii="나눔스퀘어_ac Bold" w:eastAsia="나눔스퀘어_ac Bold" w:hAnsi="나눔스퀘어_ac Bold"/>
              <w:b/>
              <w:bCs/>
              <w:sz w:val="6"/>
              <w:szCs w:val="6"/>
              <w:lang w:val="ko-KR"/>
            </w:rPr>
          </w:pPr>
          <w:r w:rsidRPr="00AA4924">
            <w:rPr>
              <w:rFonts w:ascii="나눔스퀘어_ac Bold" w:eastAsia="나눔스퀘어_ac Bold" w:hAnsi="나눔스퀘어_ac Bold"/>
              <w:b/>
              <w:bCs/>
              <w:lang w:val="ko-KR"/>
            </w:rPr>
            <w:fldChar w:fldCharType="end"/>
          </w:r>
        </w:p>
      </w:sdtContent>
    </w:sdt>
    <w:p w14:paraId="4F1896E4" w14:textId="77777777" w:rsidR="00CA3752" w:rsidRPr="00AA4924" w:rsidRDefault="00CA3752">
      <w:pPr>
        <w:rPr>
          <w:rFonts w:ascii="나눔스퀘어_ac Bold" w:eastAsia="나눔스퀘어_ac Bold" w:hAnsi="나눔스퀘어_ac Bold" w:cstheme="majorBidi"/>
          <w:color w:val="276E8B" w:themeColor="accent1" w:themeShade="BF"/>
          <w:sz w:val="32"/>
          <w:szCs w:val="32"/>
        </w:rPr>
      </w:pPr>
      <w:r w:rsidRPr="00AA4924">
        <w:rPr>
          <w:rFonts w:ascii="나눔스퀘어_ac Bold" w:eastAsia="나눔스퀘어_ac Bold" w:hAnsi="나눔스퀘어_ac Bold"/>
        </w:rPr>
        <w:br w:type="page"/>
      </w:r>
    </w:p>
    <w:p w14:paraId="4BA5E48E" w14:textId="429451F2" w:rsidR="00E560EB" w:rsidRPr="00AA4924" w:rsidRDefault="00362CDE" w:rsidP="001A6DBE">
      <w:pPr>
        <w:pStyle w:val="1"/>
        <w:rPr>
          <w:rFonts w:ascii="나눔스퀘어_ac Bold" w:eastAsia="나눔스퀘어_ac Bold" w:hAnsi="나눔스퀘어_ac Bold"/>
        </w:rPr>
      </w:pPr>
      <w:bookmarkStart w:id="0" w:name="_Toc68723220"/>
      <w:r w:rsidRPr="00AA4924">
        <w:rPr>
          <w:rFonts w:ascii="나눔스퀘어_ac Bold" w:eastAsia="나눔스퀘어_ac Bold" w:hAnsi="나눔스퀘어_ac Bold" w:hint="eastAsia"/>
        </w:rPr>
        <w:lastRenderedPageBreak/>
        <w:t>1</w:t>
      </w:r>
      <w:r w:rsidRPr="00AA4924">
        <w:rPr>
          <w:rFonts w:ascii="나눔스퀘어_ac Bold" w:eastAsia="나눔스퀘어_ac Bold" w:hAnsi="나눔스퀘어_ac Bold"/>
        </w:rPr>
        <w:t xml:space="preserve">. </w:t>
      </w:r>
      <w:r w:rsidR="00E560EB" w:rsidRPr="00AA4924">
        <w:rPr>
          <w:rFonts w:ascii="나눔스퀘어_ac Bold" w:eastAsia="나눔스퀘어_ac Bold" w:hAnsi="나눔스퀘어_ac Bold" w:hint="eastAsia"/>
        </w:rPr>
        <w:t>개요</w:t>
      </w:r>
      <w:bookmarkEnd w:id="0"/>
    </w:p>
    <w:p w14:paraId="42F2D77C" w14:textId="0FBD72D0" w:rsidR="00F55614" w:rsidRPr="00AA4924" w:rsidRDefault="0038081B" w:rsidP="00D711D6">
      <w:pPr>
        <w:pStyle w:val="3"/>
        <w:rPr>
          <w:rFonts w:ascii="나눔스퀘어_ac Bold" w:eastAsia="나눔스퀘어_ac Bold" w:hAnsi="나눔스퀘어_ac Bold"/>
          <w:color w:val="BFBFBF" w:themeColor="background1" w:themeShade="BF"/>
        </w:rPr>
      </w:pPr>
      <w:bookmarkStart w:id="1" w:name="_Toc68723221"/>
      <w:r w:rsidRPr="00AA4924">
        <w:rPr>
          <w:rFonts w:ascii="나눔스퀘어_ac Bold" w:eastAsia="나눔스퀘어_ac Bold" w:hAnsi="나눔스퀘어_ac Bold" w:hint="eastAsia"/>
          <w:color w:val="BFBFBF" w:themeColor="background1" w:themeShade="BF"/>
        </w:rPr>
        <w:t>PROJECT-X</w:t>
      </w:r>
      <w:bookmarkEnd w:id="1"/>
    </w:p>
    <w:p w14:paraId="032E4A28" w14:textId="4792ED2E" w:rsidR="008E0DEB" w:rsidRPr="00AA4924" w:rsidRDefault="0038081B" w:rsidP="008E0DEB">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color w:val="BFBFBF" w:themeColor="background1" w:themeShade="BF"/>
        </w:rPr>
        <w:t>PROJECT-X</w:t>
      </w:r>
      <w:r w:rsidR="008E0DEB" w:rsidRPr="00AA4924">
        <w:rPr>
          <w:rFonts w:ascii="나눔스퀘어_ac Bold" w:eastAsia="나눔스퀘어_ac Bold" w:hAnsi="나눔스퀘어_ac Bold"/>
          <w:color w:val="BFBFBF" w:themeColor="background1" w:themeShade="BF"/>
        </w:rPr>
        <w:t xml:space="preserve">는 교육 현장과 산업계, 커뮤니티 등 생태계 구성원 모두가 함께 만들고 함께 사용하는 </w:t>
      </w:r>
      <w:r w:rsidR="00C420A6" w:rsidRPr="00AA4924">
        <w:rPr>
          <w:rFonts w:ascii="나눔스퀘어_ac Bold" w:eastAsia="나눔스퀘어_ac Bold" w:hAnsi="나눔스퀘어_ac Bold" w:hint="eastAsia"/>
          <w:color w:val="BFBFBF" w:themeColor="background1" w:themeShade="BF"/>
        </w:rPr>
        <w:t>시</w:t>
      </w:r>
      <w:r w:rsidR="008E0DEB" w:rsidRPr="00AA4924">
        <w:rPr>
          <w:rFonts w:ascii="나눔스퀘어_ac Bold" w:eastAsia="나눔스퀘어_ac Bold" w:hAnsi="나눔스퀘어_ac Bold"/>
          <w:color w:val="BFBFBF" w:themeColor="background1" w:themeShade="BF"/>
        </w:rPr>
        <w:t>스템입니다</w:t>
      </w:r>
    </w:p>
    <w:p w14:paraId="18636C3B" w14:textId="5E33CCF0" w:rsidR="008E0DEB" w:rsidRPr="00AA4924" w:rsidRDefault="008E0DEB" w:rsidP="008E0DEB">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지금</w:t>
      </w:r>
      <w:r w:rsidRPr="00AA4924">
        <w:rPr>
          <w:rFonts w:ascii="나눔스퀘어_ac Bold" w:eastAsia="나눔스퀘어_ac Bold" w:hAnsi="나눔스퀘어_ac Bold"/>
          <w:color w:val="BFBFBF" w:themeColor="background1" w:themeShade="BF"/>
        </w:rPr>
        <w:t xml:space="preserve"> 소프트웨어 교육은 비용 관점의 예측 가능성이 낮습니다. 또 교육이 강의에 의존하는데 따른 확장성의 한계도 있습니다. 그래서 교육 투자에 머뭇거림이 생기거나, 단기적 투자에 머물게 되며, 결과적으로 국가적 소프트웨어 인력 수요를 감당하지 못하고 있습니다.</w:t>
      </w:r>
    </w:p>
    <w:p w14:paraId="51389122" w14:textId="5141277D" w:rsidR="008E0DEB" w:rsidRPr="00AA4924" w:rsidRDefault="008E0DEB" w:rsidP="00F55614">
      <w:pPr>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이러한</w:t>
      </w:r>
      <w:r w:rsidRPr="00AA4924">
        <w:rPr>
          <w:rFonts w:ascii="나눔스퀘어_ac Bold" w:eastAsia="나눔스퀘어_ac Bold" w:hAnsi="나눔스퀘어_ac Bold"/>
          <w:color w:val="BFBFBF" w:themeColor="background1" w:themeShade="BF"/>
        </w:rPr>
        <w:t xml:space="preserve"> 문제를 해결하기 위해, 이노베이션 아카데미는 42 SEOUL 등에서 얻은 경험과 데이터, 그리고 IT 기술을 활용하여 예측 가능하고, 지속적이며, 다양한 분야로 확장될 수 있는 오픈소스기반 교육 시스템 </w:t>
      </w:r>
      <w:r w:rsidR="0038081B" w:rsidRPr="00AA4924">
        <w:rPr>
          <w:rFonts w:ascii="나눔스퀘어_ac Bold" w:eastAsia="나눔스퀘어_ac Bold" w:hAnsi="나눔스퀘어_ac Bold"/>
          <w:color w:val="BFBFBF" w:themeColor="background1" w:themeShade="BF"/>
        </w:rPr>
        <w:t>PROJECT-X</w:t>
      </w:r>
      <w:r w:rsidRPr="00AA4924">
        <w:rPr>
          <w:rFonts w:ascii="나눔스퀘어_ac Bold" w:eastAsia="나눔스퀘어_ac Bold" w:hAnsi="나눔스퀘어_ac Bold"/>
          <w:color w:val="BFBFBF" w:themeColor="background1" w:themeShade="BF"/>
        </w:rPr>
        <w:t>를 준비하고 있습니다.</w:t>
      </w:r>
    </w:p>
    <w:p w14:paraId="3E80DDD9" w14:textId="7F5610F0" w:rsidR="00445E73" w:rsidRPr="00AA4924" w:rsidRDefault="00445E73" w:rsidP="00D711D6">
      <w:pPr>
        <w:pStyle w:val="3"/>
        <w:rPr>
          <w:rFonts w:ascii="나눔스퀘어_ac Bold" w:eastAsia="나눔스퀘어_ac Bold" w:hAnsi="나눔스퀘어_ac Bold"/>
          <w:color w:val="BFBFBF" w:themeColor="background1" w:themeShade="BF"/>
        </w:rPr>
      </w:pPr>
      <w:bookmarkStart w:id="2" w:name="_Toc68723222"/>
      <w:r w:rsidRPr="00AA4924">
        <w:rPr>
          <w:rFonts w:ascii="나눔스퀘어_ac Bold" w:eastAsia="나눔스퀘어_ac Bold" w:hAnsi="나눔스퀘어_ac Bold" w:hint="eastAsia"/>
          <w:color w:val="BFBFBF" w:themeColor="background1" w:themeShade="BF"/>
        </w:rPr>
        <w:t>기존 교육과 차이점</w:t>
      </w:r>
      <w:bookmarkEnd w:id="2"/>
    </w:p>
    <w:tbl>
      <w:tblPr>
        <w:tblStyle w:val="3-1"/>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D55FBA" w:rsidRPr="00AA4924" w14:paraId="2A1E9C96" w14:textId="7AB6900B" w:rsidTr="00D55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Pr>
          <w:p w14:paraId="25A44603" w14:textId="0D5359D4" w:rsidR="00D55FBA" w:rsidRPr="00AA4924" w:rsidRDefault="00D55FBA" w:rsidP="00D55FBA">
            <w:pPr>
              <w:spacing w:before="100" w:after="200"/>
              <w:jc w:val="center"/>
              <w:rPr>
                <w:rFonts w:ascii="나눔스퀘어_ac Bold" w:eastAsia="나눔스퀘어_ac Bold" w:hAnsi="나눔스퀘어_ac Bold"/>
                <w:b w:val="0"/>
                <w:bCs w:val="0"/>
                <w:color w:val="BFBFBF" w:themeColor="background1" w:themeShade="BF"/>
              </w:rPr>
            </w:pPr>
            <w:r w:rsidRPr="00AA4924">
              <w:rPr>
                <w:rFonts w:ascii="나눔스퀘어_ac Bold" w:eastAsia="나눔스퀘어_ac Bold" w:hAnsi="나눔스퀘어_ac Bold" w:hint="eastAsia"/>
                <w:b w:val="0"/>
                <w:bCs w:val="0"/>
                <w:color w:val="BFBFBF" w:themeColor="background1" w:themeShade="BF"/>
              </w:rPr>
              <w:t>기존 교육</w:t>
            </w:r>
          </w:p>
        </w:tc>
        <w:tc>
          <w:tcPr>
            <w:tcW w:w="5228" w:type="dxa"/>
          </w:tcPr>
          <w:p w14:paraId="31C66848" w14:textId="2438AD94" w:rsidR="00D55FBA" w:rsidRPr="00AA4924" w:rsidRDefault="0038081B" w:rsidP="00D55FBA">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color w:val="BFBFBF" w:themeColor="background1" w:themeShade="BF"/>
              </w:rPr>
            </w:pPr>
            <w:r w:rsidRPr="00AA4924">
              <w:rPr>
                <w:rFonts w:ascii="나눔스퀘어_ac Bold" w:eastAsia="나눔스퀘어_ac Bold" w:hAnsi="나눔스퀘어_ac Bold" w:hint="eastAsia"/>
                <w:b w:val="0"/>
                <w:bCs w:val="0"/>
                <w:strike/>
                <w:color w:val="BFBFBF" w:themeColor="background1" w:themeShade="BF"/>
              </w:rPr>
              <w:t>Project-X</w:t>
            </w:r>
          </w:p>
        </w:tc>
      </w:tr>
      <w:tr w:rsidR="00D55FBA" w:rsidRPr="00AA4924" w14:paraId="5F11F23B" w14:textId="2C6D02F7" w:rsidTr="00D55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4B4CB82" w14:textId="398F8A89" w:rsidR="00D55FBA" w:rsidRPr="00AA4924" w:rsidRDefault="00D55FBA"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강연식 수업</w:t>
            </w:r>
          </w:p>
          <w:p w14:paraId="4EDD36BC" w14:textId="3E96CC2C" w:rsidR="00D55FBA"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특정 강사의 티칭 스킬에 의존</w:t>
            </w:r>
          </w:p>
          <w:p w14:paraId="3A238DAD" w14:textId="7F2850FF" w:rsidR="0038081B"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교육용 데이터가 한정되어 있음</w:t>
            </w:r>
          </w:p>
          <w:p w14:paraId="08EBF490" w14:textId="5C4E0E82" w:rsidR="0038081B" w:rsidRPr="00AA4924" w:rsidRDefault="0038081B" w:rsidP="00D55FBA">
            <w:pPr>
              <w:pStyle w:val="af4"/>
              <w:numPr>
                <w:ilvl w:val="0"/>
                <w:numId w:val="17"/>
              </w:numPr>
              <w:spacing w:before="100" w:after="200"/>
              <w:ind w:leftChars="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color w:val="BFBFBF" w:themeColor="background1" w:themeShade="BF"/>
              </w:rPr>
              <w:t>오프라인 중심 학습</w:t>
            </w:r>
          </w:p>
        </w:tc>
        <w:tc>
          <w:tcPr>
            <w:tcW w:w="5228" w:type="dxa"/>
          </w:tcPr>
          <w:p w14:paraId="7FBC8150" w14:textId="7B161E88"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color w:val="BFBFBF" w:themeColor="background1" w:themeShade="BF"/>
              </w:rPr>
            </w:pPr>
            <w:r w:rsidRPr="00AA4924">
              <w:rPr>
                <w:rFonts w:ascii="나눔스퀘어_ac Bold" w:eastAsia="나눔스퀘어_ac Bold" w:hAnsi="나눔스퀘어_ac Bold" w:hint="eastAsia"/>
                <w:b/>
                <w:bCs/>
                <w:color w:val="BFBFBF" w:themeColor="background1" w:themeShade="BF"/>
              </w:rPr>
              <w:t>P</w:t>
            </w:r>
            <w:r w:rsidRPr="00AA4924">
              <w:rPr>
                <w:rFonts w:ascii="나눔스퀘어_ac Bold" w:eastAsia="나눔스퀘어_ac Bold" w:hAnsi="나눔스퀘어_ac Bold"/>
                <w:b/>
                <w:bCs/>
                <w:color w:val="BFBFBF" w:themeColor="background1" w:themeShade="BF"/>
              </w:rPr>
              <w:t>BL</w:t>
            </w:r>
            <w:r w:rsidR="0038081B" w:rsidRPr="00AA4924">
              <w:rPr>
                <w:rFonts w:ascii="나눔스퀘어_ac Bold" w:eastAsia="나눔스퀘어_ac Bold" w:hAnsi="나눔스퀘어_ac Bold"/>
                <w:b/>
                <w:bCs/>
                <w:color w:val="BFBFBF" w:themeColor="background1" w:themeShade="BF"/>
              </w:rPr>
              <w:t xml:space="preserve"> </w:t>
            </w:r>
            <w:r w:rsidR="0038081B" w:rsidRPr="00AA4924">
              <w:rPr>
                <w:rFonts w:ascii="나눔스퀘어_ac Bold" w:eastAsia="나눔스퀘어_ac Bold" w:hAnsi="나눔스퀘어_ac Bold" w:hint="eastAsia"/>
                <w:b/>
                <w:bCs/>
                <w:color w:val="BFBFBF" w:themeColor="background1" w:themeShade="BF"/>
              </w:rPr>
              <w:t>학습 방식</w:t>
            </w:r>
          </w:p>
          <w:p w14:paraId="66CCF053" w14:textId="48B854C7"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오픈소스 기반 교육 시스템</w:t>
            </w:r>
          </w:p>
          <w:p w14:paraId="62991FCC" w14:textId="6472AD61" w:rsidR="0038081B" w:rsidRPr="00AA4924" w:rsidRDefault="0038081B"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실제 기업 데이터를 활용해 실무능력 향상</w:t>
            </w:r>
          </w:p>
          <w:p w14:paraId="185D976C" w14:textId="04F7D841" w:rsidR="00D55FBA" w:rsidRPr="00AA4924" w:rsidRDefault="00D55FBA" w:rsidP="00D55FBA">
            <w:pPr>
              <w:pStyle w:val="af4"/>
              <w:numPr>
                <w:ilvl w:val="0"/>
                <w:numId w:val="17"/>
              </w:numPr>
              <w:spacing w:before="100" w:after="200"/>
              <w:ind w:leftChars="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hint="eastAsia"/>
                <w:b/>
                <w:bCs/>
                <w:color w:val="BFBFBF" w:themeColor="background1" w:themeShade="BF"/>
              </w:rPr>
              <w:t xml:space="preserve">온라인 기반 </w:t>
            </w:r>
            <w:r w:rsidR="0038081B" w:rsidRPr="00AA4924">
              <w:rPr>
                <w:rFonts w:ascii="나눔스퀘어_ac Bold" w:eastAsia="나눔스퀘어_ac Bold" w:hAnsi="나눔스퀘어_ac Bold" w:hint="eastAsia"/>
                <w:b/>
                <w:bCs/>
                <w:color w:val="BFBFBF" w:themeColor="background1" w:themeShade="BF"/>
              </w:rPr>
              <w:t>학습</w:t>
            </w:r>
          </w:p>
        </w:tc>
      </w:tr>
    </w:tbl>
    <w:p w14:paraId="4F6C1976" w14:textId="017C2D46" w:rsidR="00ED5AAF" w:rsidRPr="00AA4924" w:rsidRDefault="00ED5AAF" w:rsidP="00ED5AAF">
      <w:pPr>
        <w:spacing w:before="240"/>
        <w:rPr>
          <w:rFonts w:ascii="나눔스퀘어_ac Bold" w:eastAsia="나눔스퀘어_ac Bold" w:hAnsi="나눔스퀘어_ac Bold"/>
          <w:color w:val="BFBFBF" w:themeColor="background1" w:themeShade="BF"/>
        </w:rPr>
      </w:pPr>
      <w:r w:rsidRPr="00AA4924">
        <w:rPr>
          <w:rFonts w:ascii="나눔스퀘어_ac Bold" w:eastAsia="나눔스퀘어_ac Bold" w:hAnsi="나눔스퀘어_ac Bold"/>
          <w:noProof/>
          <w:color w:val="BFBFBF" w:themeColor="background1" w:themeShade="BF"/>
        </w:rPr>
        <mc:AlternateContent>
          <mc:Choice Requires="wps">
            <w:drawing>
              <wp:inline distT="0" distB="0" distL="0" distR="0" wp14:anchorId="0BAB8E2F" wp14:editId="5D2AF906">
                <wp:extent cx="6638400" cy="1404620"/>
                <wp:effectExtent l="0" t="0" r="10160" b="10160"/>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0119AD72" w14:textId="47A1FEEA" w:rsidR="000923B6" w:rsidRPr="009C2CBF" w:rsidRDefault="000923B6" w:rsidP="00ED5AAF">
                            <w:pPr>
                              <w:rPr>
                                <w:b/>
                                <w:bCs/>
                              </w:rPr>
                            </w:pPr>
                            <w:r>
                              <w:rPr>
                                <w:rFonts w:hint="eastAsia"/>
                                <w:b/>
                                <w:bCs/>
                              </w:rPr>
                              <w:t>P</w:t>
                            </w:r>
                            <w:r>
                              <w:rPr>
                                <w:b/>
                                <w:bCs/>
                              </w:rPr>
                              <w:t>BL (</w:t>
                            </w:r>
                            <w:r>
                              <w:rPr>
                                <w:rFonts w:hint="eastAsia"/>
                                <w:b/>
                                <w:bCs/>
                              </w:rPr>
                              <w:t>P</w:t>
                            </w:r>
                            <w:r>
                              <w:rPr>
                                <w:b/>
                                <w:bCs/>
                              </w:rPr>
                              <w:t>roject Based Learning)</w:t>
                            </w:r>
                          </w:p>
                          <w:p w14:paraId="511F9F44" w14:textId="5A7ECD7E" w:rsidR="000923B6" w:rsidRPr="009C2CBF" w:rsidRDefault="000923B6" w:rsidP="00ED5AAF">
                            <w:pPr>
                              <w:pStyle w:val="a8"/>
                              <w:rPr>
                                <w:caps/>
                                <w:spacing w:val="15"/>
                              </w:rPr>
                            </w:pPr>
                            <w:r>
                              <w:t>PBL은 실제적 문제 해결을 통해 학습자의 능동적 학습을 촉진시키기 위한 학습자 중심의 교수·학습 방법</w:t>
                            </w:r>
                            <w:r>
                              <w:rPr>
                                <w:rFonts w:hint="eastAsia"/>
                              </w:rPr>
                              <w:t xml:space="preserve"> </w:t>
                            </w:r>
                            <w:r>
                              <w:t>학생들에게 실제적인 문제를 제시하여 학생들이 상호 간에 공동으로 문제 해결 방안을 강구하고, 개별 학습과 협동 학습을 통해 문제 해결안을 마련하는 교수·학습 방법</w:t>
                            </w:r>
                          </w:p>
                        </w:txbxContent>
                      </wps:txbx>
                      <wps:bodyPr rot="0" vert="horz" wrap="square" lIns="91440" tIns="45720" rIns="91440" bIns="45720" anchor="t" anchorCtr="0">
                        <a:spAutoFit/>
                      </wps:bodyPr>
                    </wps:wsp>
                  </a:graphicData>
                </a:graphic>
              </wp:inline>
            </w:drawing>
          </mc:Choice>
          <mc:Fallback>
            <w:pict>
              <v:shape w14:anchorId="0BAB8E2F" id="텍스트 상자 2" o:spid="_x0000_s1028" type="#_x0000_t202" style="width:52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" fillcolor="white [3201]" strokecolor="#3494ba [3204]" strokeweight="1pt">
                <v:stroke dashstyle="3 1"/>
                <v:textbox style="mso-fit-shape-to-text:t">
                  <w:txbxContent>
                    <w:p w14:paraId="0119AD72" w14:textId="47A1FEEA" w:rsidR="000923B6" w:rsidRPr="009C2CBF" w:rsidRDefault="000923B6" w:rsidP="00ED5AAF">
                      <w:pPr>
                        <w:rPr>
                          <w:b/>
                          <w:bCs/>
                        </w:rPr>
                      </w:pPr>
                      <w:r>
                        <w:rPr>
                          <w:rFonts w:hint="eastAsia"/>
                          <w:b/>
                          <w:bCs/>
                        </w:rPr>
                        <w:t>P</w:t>
                      </w:r>
                      <w:r>
                        <w:rPr>
                          <w:b/>
                          <w:bCs/>
                        </w:rPr>
                        <w:t>BL (</w:t>
                      </w:r>
                      <w:r>
                        <w:rPr>
                          <w:rFonts w:hint="eastAsia"/>
                          <w:b/>
                          <w:bCs/>
                        </w:rPr>
                        <w:t>P</w:t>
                      </w:r>
                      <w:r>
                        <w:rPr>
                          <w:b/>
                          <w:bCs/>
                        </w:rPr>
                        <w:t>roject Based Learning)</w:t>
                      </w:r>
                    </w:p>
                    <w:p w14:paraId="511F9F44" w14:textId="5A7ECD7E" w:rsidR="000923B6" w:rsidRPr="009C2CBF" w:rsidRDefault="000923B6" w:rsidP="00ED5AAF">
                      <w:pPr>
                        <w:pStyle w:val="a8"/>
                        <w:rPr>
                          <w:caps/>
                          <w:spacing w:val="15"/>
                        </w:rPr>
                      </w:pPr>
                      <w:r>
                        <w:t>PBL은 실제적 문제 해결을 통해 학습자의 능동적 학습을 촉진시키기 위한 학습자 중심의 교수·학습 방법</w:t>
                      </w:r>
                      <w:r>
                        <w:rPr>
                          <w:rFonts w:hint="eastAsia"/>
                        </w:rPr>
                        <w:t xml:space="preserve"> </w:t>
                      </w:r>
                      <w:r>
                        <w:t>학생들에게 실제적인 문제를 제시하여 학생들이 상호 간에 공동으로 문제 해결 방안을 강구하고, 개별 학습과 협동 학습을 통해 문제 해결안을 마련하는 교수·학습 방법</w:t>
                      </w:r>
                    </w:p>
                  </w:txbxContent>
                </v:textbox>
                <w10:anchorlock/>
              </v:shape>
            </w:pict>
          </mc:Fallback>
        </mc:AlternateContent>
      </w:r>
    </w:p>
    <w:p w14:paraId="3A31E608" w14:textId="78A09551" w:rsidR="000F43A5" w:rsidRPr="00AA4924" w:rsidRDefault="005B4BB9" w:rsidP="00C71D32">
      <w:pPr>
        <w:pStyle w:val="3"/>
        <w:rPr>
          <w:rFonts w:ascii="나눔스퀘어_ac Bold" w:eastAsia="나눔스퀘어_ac Bold" w:hAnsi="나눔스퀘어_ac Bold"/>
          <w:color w:val="auto"/>
        </w:rPr>
      </w:pPr>
      <w:bookmarkStart w:id="3" w:name="_Toc68723223"/>
      <w:r w:rsidRPr="00AA4924">
        <w:rPr>
          <w:rFonts w:ascii="나눔스퀘어_ac Bold" w:eastAsia="나눔스퀘어_ac Bold" w:hAnsi="나눔스퀘어_ac Bold" w:hint="eastAsia"/>
          <w:color w:val="auto"/>
        </w:rPr>
        <w:t>프로젝트란?</w:t>
      </w:r>
      <w:bookmarkEnd w:id="3"/>
    </w:p>
    <w:p w14:paraId="3BB4849B" w14:textId="1F6DF3F1" w:rsidR="000F43A5" w:rsidRPr="00AA4924" w:rsidRDefault="00C71D32" w:rsidP="00F92AC2">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08535F8A" wp14:editId="7513D09C">
            <wp:extent cx="4086225" cy="230538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467" cy="2309468"/>
                    </a:xfrm>
                    <a:prstGeom prst="rect">
                      <a:avLst/>
                    </a:prstGeom>
                    <a:noFill/>
                    <a:ln>
                      <a:noFill/>
                    </a:ln>
                  </pic:spPr>
                </pic:pic>
              </a:graphicData>
            </a:graphic>
          </wp:inline>
        </w:drawing>
      </w:r>
    </w:p>
    <w:p w14:paraId="28E24CF9" w14:textId="7800E3B9" w:rsidR="000F43A5" w:rsidRPr="00AA4924" w:rsidRDefault="000F43A5" w:rsidP="000F43A5">
      <w:pPr>
        <w:rPr>
          <w:rFonts w:ascii="나눔스퀘어_ac Bold" w:eastAsia="나눔스퀘어_ac Bold" w:hAnsi="나눔스퀘어_ac Bold"/>
          <w:sz w:val="28"/>
          <w:szCs w:val="28"/>
        </w:rPr>
      </w:pPr>
      <w:r w:rsidRPr="00AA4924">
        <w:rPr>
          <w:rFonts w:ascii="나눔스퀘어_ac Bold" w:eastAsia="나눔스퀘어_ac Bold" w:hAnsi="나눔스퀘어_ac Bold" w:hint="eastAsia"/>
        </w:rPr>
        <w:t xml:space="preserve">1개의 프로젝트는 </w:t>
      </w:r>
      <w:r w:rsidRPr="00AA4924">
        <w:rPr>
          <w:rFonts w:ascii="나눔스퀘어_ac Bold" w:eastAsia="나눔스퀘어_ac Bold" w:hAnsi="나눔스퀘어_ac Bold"/>
        </w:rPr>
        <w:t>N</w:t>
      </w:r>
      <w:r w:rsidRPr="00AA4924">
        <w:rPr>
          <w:rFonts w:ascii="나눔스퀘어_ac Bold" w:eastAsia="나눔스퀘어_ac Bold" w:hAnsi="나눔스퀘어_ac Bold" w:hint="eastAsia"/>
        </w:rPr>
        <w:t>레벨로 구성,</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각 레벨은 </w:t>
      </w:r>
      <w:r w:rsidRPr="00AA4924">
        <w:rPr>
          <w:rFonts w:ascii="나눔스퀘어_ac Bold" w:eastAsia="나눔스퀘어_ac Bold" w:hAnsi="나눔스퀘어_ac Bold"/>
        </w:rPr>
        <w:t>N</w:t>
      </w:r>
      <w:r w:rsidRPr="00AA4924">
        <w:rPr>
          <w:rFonts w:ascii="나눔스퀘어_ac Bold" w:eastAsia="나눔스퀘어_ac Bold" w:hAnsi="나눔스퀘어_ac Bold" w:hint="eastAsia"/>
        </w:rPr>
        <w:t>개의 미션으로 구성</w:t>
      </w:r>
      <w:r w:rsidR="0038081B"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br/>
      </w:r>
      <w:r w:rsidRPr="00AA4924">
        <w:rPr>
          <w:rFonts w:ascii="나눔스퀘어_ac Bold" w:eastAsia="나눔스퀘어_ac Bold" w:hAnsi="나눔스퀘어_ac Bold"/>
          <w:sz w:val="18"/>
          <w:szCs w:val="18"/>
        </w:rPr>
        <w:sym w:font="Wingdings" w:char="F0E8"/>
      </w:r>
      <w:r w:rsidRPr="00AA4924">
        <w:rPr>
          <w:rFonts w:ascii="나눔스퀘어_ac Bold" w:eastAsia="나눔스퀘어_ac Bold" w:hAnsi="나눔스퀘어_ac Bold"/>
          <w:sz w:val="18"/>
          <w:szCs w:val="18"/>
        </w:rPr>
        <w:t xml:space="preserve">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개의 프로젝트에 다양한 요소를 수준별로 포함</w:t>
      </w:r>
      <w:r w:rsidRPr="00AA4924">
        <w:rPr>
          <w:rFonts w:ascii="나눔스퀘어_ac Bold" w:eastAsia="나눔스퀘어_ac Bold" w:hAnsi="나눔스퀘어_ac Bold"/>
          <w:sz w:val="28"/>
          <w:szCs w:val="28"/>
        </w:rPr>
        <w:br/>
      </w:r>
      <w:r w:rsidRPr="00AA4924">
        <w:rPr>
          <w:rFonts w:ascii="나눔스퀘어_ac Bold" w:eastAsia="나눔스퀘어_ac Bold" w:hAnsi="나눔스퀘어_ac Bold"/>
          <w:sz w:val="18"/>
          <w:szCs w:val="18"/>
        </w:rPr>
        <w:sym w:font="Wingdings" w:char="F0E8"/>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프로젝트는 다른 레벨을 가진 여러 개의 미션을 포함하는 상위 개념임</w:t>
      </w:r>
    </w:p>
    <w:p w14:paraId="56F7F6D9" w14:textId="58442178" w:rsidR="000F43A5" w:rsidRPr="00AA4924" w:rsidRDefault="000F43A5" w:rsidP="000F43A5">
      <w:pPr>
        <w:spacing w:after="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특정 레벨에 있는 미션을 모두 수행한 후 레벨 미션을 진행함 </w:t>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레벨 미션을 통과하면 다음 레벨에</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도전할 수 있는 권한이 주어짐</w:t>
      </w:r>
    </w:p>
    <w:p w14:paraId="5FCA456E" w14:textId="3BDF95B0" w:rsidR="003B1A6B" w:rsidRPr="00AA4924" w:rsidRDefault="003B1A6B" w:rsidP="00BB224C">
      <w:pPr>
        <w:pStyle w:val="3"/>
        <w:rPr>
          <w:rFonts w:ascii="나눔스퀘어_ac Bold" w:eastAsia="나눔스퀘어_ac Bold" w:hAnsi="나눔스퀘어_ac Bold"/>
        </w:rPr>
      </w:pPr>
      <w:bookmarkStart w:id="4" w:name="_Toc68723224"/>
      <w:r w:rsidRPr="00AA4924">
        <w:rPr>
          <w:rFonts w:ascii="나눔스퀘어_ac Bold" w:eastAsia="나눔스퀘어_ac Bold" w:hAnsi="나눔스퀘어_ac Bold" w:hint="eastAsia"/>
        </w:rPr>
        <w:lastRenderedPageBreak/>
        <w:t>운영가이드 활용</w:t>
      </w:r>
      <w:r w:rsidR="003E04CA"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방안</w:t>
      </w:r>
      <w:bookmarkEnd w:id="4"/>
    </w:p>
    <w:p w14:paraId="653220B2" w14:textId="044BB58E" w:rsidR="00476F09" w:rsidRPr="00AA4924" w:rsidRDefault="00D55FBA"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추후 고도화된 P</w:t>
      </w:r>
      <w:r w:rsidRPr="00AA4924">
        <w:rPr>
          <w:rFonts w:ascii="나눔스퀘어_ac Bold" w:eastAsia="나눔스퀘어_ac Bold" w:hAnsi="나눔스퀘어_ac Bold"/>
        </w:rPr>
        <w:t>BL</w:t>
      </w:r>
      <w:r w:rsidRPr="00AA4924">
        <w:rPr>
          <w:rFonts w:ascii="나눔스퀘어_ac Bold" w:eastAsia="나눔스퀘어_ac Bold" w:hAnsi="나눔스퀘어_ac Bold" w:hint="eastAsia"/>
        </w:rPr>
        <w:t>학습 시스템</w:t>
      </w:r>
      <w:r w:rsidRPr="00AA4924">
        <w:rPr>
          <w:rFonts w:ascii="나눔스퀘어_ac Bold" w:eastAsia="나눔스퀘어_ac Bold" w:hAnsi="나눔스퀘어_ac Bold"/>
        </w:rPr>
        <w:t>(</w:t>
      </w:r>
      <w:r w:rsidR="0038081B" w:rsidRPr="00AA4924">
        <w:rPr>
          <w:rFonts w:ascii="나눔스퀘어_ac Bold" w:eastAsia="나눔스퀘어_ac Bold" w:hAnsi="나눔스퀘어_ac Bold"/>
        </w:rPr>
        <w:t>Project-X</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교육 콘텐츠를 탑재할 경우 운영 및 활용 예를 참고할 수 있음</w:t>
      </w:r>
    </w:p>
    <w:p w14:paraId="4A43836E" w14:textId="1CB7A331" w:rsidR="006C04A9" w:rsidRPr="00AA4924" w:rsidRDefault="00D55FBA"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개발된 </w:t>
      </w:r>
      <w:r w:rsidR="005B4BB9" w:rsidRPr="00AA4924">
        <w:rPr>
          <w:rFonts w:ascii="나눔스퀘어_ac Bold" w:eastAsia="나눔스퀘어_ac Bold" w:hAnsi="나눔스퀘어_ac Bold" w:hint="eastAsia"/>
        </w:rPr>
        <w:t>프로젝트에 대한 내용은</w:t>
      </w:r>
      <w:r w:rsidR="00672570" w:rsidRPr="00AA4924">
        <w:rPr>
          <w:rFonts w:ascii="나눔스퀘어_ac Bold" w:eastAsia="나눔스퀘어_ac Bold" w:hAnsi="나눔스퀘어_ac Bold" w:hint="eastAsia"/>
        </w:rPr>
        <w:t xml:space="preserve"> </w:t>
      </w:r>
      <w:r w:rsidR="00672570" w:rsidRPr="00AA4924">
        <w:rPr>
          <w:rFonts w:ascii="나눔스퀘어_ac Bold" w:eastAsia="나눔스퀘어_ac Bold" w:hAnsi="나눔스퀘어_ac Bold"/>
        </w:rPr>
        <w:t xml:space="preserve">PBL </w:t>
      </w:r>
      <w:r w:rsidR="00672570" w:rsidRPr="00AA4924">
        <w:rPr>
          <w:rFonts w:ascii="나눔스퀘어_ac Bold" w:eastAsia="나눔스퀘어_ac Bold" w:hAnsi="나눔스퀘어_ac Bold" w:hint="eastAsia"/>
        </w:rPr>
        <w:t>설계</w:t>
      </w:r>
      <w:r w:rsidR="001A6DBE" w:rsidRPr="00AA4924">
        <w:rPr>
          <w:rFonts w:ascii="나눔스퀘어_ac Bold" w:eastAsia="나눔스퀘어_ac Bold" w:hAnsi="나눔스퀘어_ac Bold" w:hint="eastAsia"/>
        </w:rPr>
        <w:t>서에 서술되어 있고</w:t>
      </w:r>
      <w:r w:rsidR="001A6DBE" w:rsidRPr="00AA4924">
        <w:rPr>
          <w:rFonts w:ascii="나눔스퀘어_ac Bold" w:eastAsia="나눔스퀘어_ac Bold" w:hAnsi="나눔스퀘어_ac Bold"/>
        </w:rPr>
        <w:t xml:space="preserve"> </w:t>
      </w:r>
      <w:r w:rsidR="00672570" w:rsidRPr="00AA4924">
        <w:rPr>
          <w:rFonts w:ascii="나눔스퀘어_ac Bold" w:eastAsia="나눔스퀘어_ac Bold" w:hAnsi="나눔스퀘어_ac Bold" w:hint="eastAsia"/>
        </w:rPr>
        <w:t>평가 사이트의 운영 전반에 대한 내</w:t>
      </w:r>
      <w:r w:rsidR="001A6DBE" w:rsidRPr="00AA4924">
        <w:rPr>
          <w:rFonts w:ascii="나눔스퀘어_ac Bold" w:eastAsia="나눔스퀘어_ac Bold" w:hAnsi="나눔스퀘어_ac Bold" w:hint="eastAsia"/>
        </w:rPr>
        <w:t>용은 운영가이드가 포함하고 있음</w:t>
      </w:r>
    </w:p>
    <w:p w14:paraId="426DB57D" w14:textId="7D082390" w:rsidR="00715570" w:rsidRPr="00AA4924" w:rsidRDefault="00715570"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운영가이드를 통해 다음을 파악할 수 있음</w:t>
      </w:r>
    </w:p>
    <w:p w14:paraId="3C494752" w14:textId="7302BB7A" w:rsidR="00715570" w:rsidRPr="00AA4924" w:rsidRDefault="00715570" w:rsidP="001A6DBE">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4ADF1B93" wp14:editId="70F6594E">
                <wp:extent cx="6629400" cy="1404620"/>
                <wp:effectExtent l="0" t="0" r="19050" b="21590"/>
                <wp:docPr id="2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02D48792" w14:textId="29013D85" w:rsidR="000923B6" w:rsidRPr="00293980" w:rsidRDefault="00C8354E" w:rsidP="006647BA">
                            <w:pPr>
                              <w:pStyle w:val="af4"/>
                              <w:numPr>
                                <w:ilvl w:val="0"/>
                                <w:numId w:val="16"/>
                              </w:numPr>
                              <w:ind w:leftChars="0"/>
                              <w:rPr>
                                <w:color w:val="000000" w:themeColor="text1"/>
                              </w:rPr>
                            </w:pPr>
                            <w:hyperlink w:anchor="_2._사용자_분류에" w:history="1">
                              <w:r w:rsidR="000923B6" w:rsidRPr="00293980">
                                <w:rPr>
                                  <w:rStyle w:val="af2"/>
                                  <w:rFonts w:hint="eastAsia"/>
                                  <w:color w:val="000000" w:themeColor="text1"/>
                                </w:rPr>
                                <w:t>학생,</w:t>
                              </w:r>
                              <w:r w:rsidR="000923B6" w:rsidRPr="00293980">
                                <w:rPr>
                                  <w:rStyle w:val="af2"/>
                                  <w:color w:val="000000" w:themeColor="text1"/>
                                </w:rPr>
                                <w:t xml:space="preserve"> </w:t>
                              </w:r>
                              <w:r w:rsidR="000923B6" w:rsidRPr="00293980">
                                <w:rPr>
                                  <w:rStyle w:val="af2"/>
                                  <w:rFonts w:hint="eastAsia"/>
                                  <w:color w:val="000000" w:themeColor="text1"/>
                                </w:rPr>
                                <w:t>멘토,</w:t>
                              </w:r>
                              <w:r w:rsidR="000923B6" w:rsidRPr="00293980">
                                <w:rPr>
                                  <w:rStyle w:val="af2"/>
                                  <w:color w:val="000000" w:themeColor="text1"/>
                                </w:rPr>
                                <w:t xml:space="preserve"> </w:t>
                              </w:r>
                              <w:r w:rsidR="000923B6" w:rsidRPr="00293980">
                                <w:rPr>
                                  <w:rStyle w:val="af2"/>
                                  <w:rFonts w:hint="eastAsia"/>
                                  <w:color w:val="000000" w:themeColor="text1"/>
                                </w:rPr>
                                <w:t>관리자 등 사용자의 분류에 따른 사이트 이용 방법</w:t>
                              </w:r>
                              <w:r w:rsidR="000923B6" w:rsidRPr="00293980">
                                <w:rPr>
                                  <w:rStyle w:val="af2"/>
                                  <w:color w:val="000000" w:themeColor="text1"/>
                                  <w:sz w:val="20"/>
                                  <w:szCs w:val="20"/>
                                </w:rPr>
                                <w:t>: 2</w:t>
                              </w:r>
                              <w:r w:rsidR="000923B6" w:rsidRPr="00293980">
                                <w:rPr>
                                  <w:rStyle w:val="af2"/>
                                  <w:rFonts w:hint="eastAsia"/>
                                  <w:color w:val="000000" w:themeColor="text1"/>
                                  <w:sz w:val="20"/>
                                  <w:szCs w:val="20"/>
                                </w:rPr>
                                <w:t>장에서 기술</w:t>
                              </w:r>
                            </w:hyperlink>
                          </w:p>
                          <w:p w14:paraId="403D2AC1" w14:textId="1550FBC7" w:rsidR="000923B6" w:rsidRPr="00293980" w:rsidRDefault="00C8354E" w:rsidP="006647BA">
                            <w:pPr>
                              <w:pStyle w:val="af4"/>
                              <w:numPr>
                                <w:ilvl w:val="0"/>
                                <w:numId w:val="16"/>
                              </w:numPr>
                              <w:ind w:leftChars="0"/>
                              <w:rPr>
                                <w:rStyle w:val="af2"/>
                                <w:b/>
                                <w:bCs/>
                                <w:color w:val="000000" w:themeColor="text1"/>
                                <w:u w:val="none"/>
                              </w:rPr>
                            </w:pPr>
                            <w:hyperlink w:anchor="_3._운영_절차" w:history="1">
                              <w:r w:rsidR="000923B6" w:rsidRPr="00293980">
                                <w:rPr>
                                  <w:rStyle w:val="af2"/>
                                  <w:rFonts w:hint="eastAsia"/>
                                  <w:color w:val="000000" w:themeColor="text1"/>
                                </w:rPr>
                                <w:t>평가 시스템 진행 순서 및 각 단계별 세부 운영 방안</w:t>
                              </w:r>
                              <w:r w:rsidR="000923B6" w:rsidRPr="00293980">
                                <w:rPr>
                                  <w:rStyle w:val="af2"/>
                                  <w:color w:val="000000" w:themeColor="text1"/>
                                  <w:sz w:val="20"/>
                                  <w:szCs w:val="20"/>
                                </w:rPr>
                                <w:t>: 3</w:t>
                              </w:r>
                              <w:r w:rsidR="000923B6" w:rsidRPr="00293980">
                                <w:rPr>
                                  <w:rStyle w:val="af2"/>
                                  <w:rFonts w:hint="eastAsia"/>
                                  <w:color w:val="000000" w:themeColor="text1"/>
                                  <w:sz w:val="20"/>
                                  <w:szCs w:val="20"/>
                                </w:rPr>
                                <w:t>장에서 기술</w:t>
                              </w:r>
                            </w:hyperlink>
                          </w:p>
                          <w:p w14:paraId="574E4567" w14:textId="179BECFF" w:rsidR="000923B6" w:rsidRPr="00293980" w:rsidRDefault="00C8354E" w:rsidP="006647BA">
                            <w:pPr>
                              <w:pStyle w:val="af4"/>
                              <w:numPr>
                                <w:ilvl w:val="0"/>
                                <w:numId w:val="16"/>
                              </w:numPr>
                              <w:ind w:leftChars="0"/>
                              <w:rPr>
                                <w:color w:val="000000" w:themeColor="text1"/>
                              </w:rPr>
                            </w:pPr>
                            <w:hyperlink w:anchor="_3._운영_절차" w:history="1">
                              <w:r w:rsidR="000923B6" w:rsidRPr="00293980">
                                <w:rPr>
                                  <w:rStyle w:val="af2"/>
                                  <w:rFonts w:hint="eastAsia"/>
                                  <w:color w:val="000000" w:themeColor="text1"/>
                                </w:rPr>
                                <w:t>평가 시스템 운영 시 선택할 수 있는 운영모델과</w:t>
                              </w:r>
                              <w:r w:rsidR="000923B6" w:rsidRPr="00293980">
                                <w:rPr>
                                  <w:rStyle w:val="af2"/>
                                  <w:color w:val="000000" w:themeColor="text1"/>
                                </w:rPr>
                                <w:t>:</w:t>
                              </w:r>
                              <w:r w:rsidR="000923B6" w:rsidRPr="00293980">
                                <w:rPr>
                                  <w:rStyle w:val="af2"/>
                                  <w:color w:val="000000" w:themeColor="text1"/>
                                  <w:sz w:val="20"/>
                                  <w:szCs w:val="20"/>
                                </w:rPr>
                                <w:t xml:space="preserve"> 3</w:t>
                              </w:r>
                              <w:r w:rsidR="000923B6" w:rsidRPr="00293980">
                                <w:rPr>
                                  <w:rStyle w:val="af2"/>
                                  <w:rFonts w:hint="eastAsia"/>
                                  <w:color w:val="000000" w:themeColor="text1"/>
                                  <w:sz w:val="20"/>
                                  <w:szCs w:val="20"/>
                                </w:rPr>
                                <w:t>장에서 기술</w:t>
                              </w:r>
                            </w:hyperlink>
                          </w:p>
                          <w:p w14:paraId="0F2DAD78" w14:textId="5F06EFE1" w:rsidR="000923B6" w:rsidRPr="00293980" w:rsidRDefault="00C8354E" w:rsidP="00BD3872">
                            <w:pPr>
                              <w:pStyle w:val="af4"/>
                              <w:numPr>
                                <w:ilvl w:val="0"/>
                                <w:numId w:val="16"/>
                              </w:numPr>
                              <w:ind w:leftChars="0"/>
                              <w:rPr>
                                <w:b/>
                                <w:bCs/>
                                <w:color w:val="000000" w:themeColor="text1"/>
                              </w:rPr>
                            </w:pPr>
                            <w:hyperlink w:anchor="_기관별_운영_시나리오" w:history="1">
                              <w:r w:rsidR="000923B6" w:rsidRPr="00293980">
                                <w:rPr>
                                  <w:rStyle w:val="af2"/>
                                  <w:rFonts w:hint="eastAsia"/>
                                  <w:color w:val="000000" w:themeColor="text1"/>
                                </w:rPr>
                                <w:t>교육 컨텐츠가 평가 시스템에 녹아 들어가는 절차</w:t>
                              </w:r>
                              <w:r w:rsidR="000923B6" w:rsidRPr="00293980">
                                <w:rPr>
                                  <w:rStyle w:val="af2"/>
                                  <w:color w:val="000000" w:themeColor="text1"/>
                                </w:rPr>
                                <w:t>:</w:t>
                              </w:r>
                              <w:r w:rsidR="000923B6" w:rsidRPr="00293980">
                                <w:rPr>
                                  <w:rStyle w:val="af2"/>
                                  <w:color w:val="000000" w:themeColor="text1"/>
                                  <w:sz w:val="20"/>
                                  <w:szCs w:val="20"/>
                                </w:rPr>
                                <w:t xml:space="preserve"> </w:t>
                              </w:r>
                              <w:r w:rsidR="000923B6" w:rsidRPr="00293980">
                                <w:rPr>
                                  <w:rStyle w:val="af2"/>
                                  <w:rFonts w:hint="eastAsia"/>
                                  <w:color w:val="000000" w:themeColor="text1"/>
                                  <w:sz w:val="20"/>
                                  <w:szCs w:val="20"/>
                                </w:rPr>
                                <w:t>4장에서 기술</w:t>
                              </w:r>
                            </w:hyperlink>
                          </w:p>
                          <w:p w14:paraId="4F336B62" w14:textId="69E03E84" w:rsidR="000923B6" w:rsidRPr="00293980" w:rsidRDefault="00C8354E" w:rsidP="006647BA">
                            <w:pPr>
                              <w:pStyle w:val="af4"/>
                              <w:numPr>
                                <w:ilvl w:val="0"/>
                                <w:numId w:val="16"/>
                              </w:numPr>
                              <w:spacing w:after="0"/>
                              <w:ind w:leftChars="0"/>
                              <w:rPr>
                                <w:b/>
                                <w:bCs/>
                                <w:color w:val="000000" w:themeColor="text1"/>
                              </w:rPr>
                            </w:pPr>
                            <w:hyperlink w:anchor="_4._기관별_운영" w:history="1">
                              <w:r w:rsidR="000923B6" w:rsidRPr="00293980">
                                <w:rPr>
                                  <w:rStyle w:val="af2"/>
                                  <w:rFonts w:hint="eastAsia"/>
                                  <w:color w:val="000000" w:themeColor="text1"/>
                                </w:rPr>
                                <w:t>개발한 교육 컨텐츠를 활용한 기관별 평가사이트 운영 방안 및 시나리오:</w:t>
                              </w:r>
                              <w:r w:rsidR="000923B6" w:rsidRPr="00293980">
                                <w:rPr>
                                  <w:rStyle w:val="af2"/>
                                  <w:color w:val="000000" w:themeColor="text1"/>
                                  <w:sz w:val="20"/>
                                  <w:szCs w:val="20"/>
                                </w:rPr>
                                <w:t xml:space="preserve"> </w:t>
                              </w:r>
                              <w:r w:rsidR="000923B6" w:rsidRPr="00293980">
                                <w:rPr>
                                  <w:rStyle w:val="af2"/>
                                  <w:rFonts w:hint="eastAsia"/>
                                  <w:color w:val="000000" w:themeColor="text1"/>
                                  <w:sz w:val="20"/>
                                  <w:szCs w:val="20"/>
                                </w:rPr>
                                <w:t>4장에서 기술</w:t>
                              </w:r>
                            </w:hyperlink>
                          </w:p>
                        </w:txbxContent>
                      </wps:txbx>
                      <wps:bodyPr rot="0" vert="horz" wrap="square" lIns="91440" tIns="45720" rIns="91440" bIns="45720" anchor="t" anchorCtr="0">
                        <a:spAutoFit/>
                      </wps:bodyPr>
                    </wps:wsp>
                  </a:graphicData>
                </a:graphic>
              </wp:inline>
            </w:drawing>
          </mc:Choice>
          <mc:Fallback>
            <w:pict>
              <v:shape w14:anchorId="4ADF1B93" id="_x0000_s102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" fillcolor="white [3201]" strokecolor="#3494ba [3204]" strokeweight="1pt">
                <v:stroke dashstyle="3 1"/>
                <v:textbox style="mso-fit-shape-to-text:t">
                  <w:txbxContent>
                    <w:p w14:paraId="02D48792" w14:textId="29013D85" w:rsidR="000923B6" w:rsidRPr="00293980" w:rsidRDefault="00C8354E" w:rsidP="006647BA">
                      <w:pPr>
                        <w:pStyle w:val="af4"/>
                        <w:numPr>
                          <w:ilvl w:val="0"/>
                          <w:numId w:val="16"/>
                        </w:numPr>
                        <w:ind w:leftChars="0"/>
                        <w:rPr>
                          <w:color w:val="000000" w:themeColor="text1"/>
                        </w:rPr>
                      </w:pPr>
                      <w:hyperlink w:anchor="_2._사용자_분류에" w:history="1">
                        <w:r w:rsidR="000923B6" w:rsidRPr="00293980">
                          <w:rPr>
                            <w:rStyle w:val="af2"/>
                            <w:rFonts w:hint="eastAsia"/>
                            <w:color w:val="000000" w:themeColor="text1"/>
                          </w:rPr>
                          <w:t>학생,</w:t>
                        </w:r>
                        <w:r w:rsidR="000923B6" w:rsidRPr="00293980">
                          <w:rPr>
                            <w:rStyle w:val="af2"/>
                            <w:color w:val="000000" w:themeColor="text1"/>
                          </w:rPr>
                          <w:t xml:space="preserve"> </w:t>
                        </w:r>
                        <w:r w:rsidR="000923B6" w:rsidRPr="00293980">
                          <w:rPr>
                            <w:rStyle w:val="af2"/>
                            <w:rFonts w:hint="eastAsia"/>
                            <w:color w:val="000000" w:themeColor="text1"/>
                          </w:rPr>
                          <w:t>멘토,</w:t>
                        </w:r>
                        <w:r w:rsidR="000923B6" w:rsidRPr="00293980">
                          <w:rPr>
                            <w:rStyle w:val="af2"/>
                            <w:color w:val="000000" w:themeColor="text1"/>
                          </w:rPr>
                          <w:t xml:space="preserve"> </w:t>
                        </w:r>
                        <w:r w:rsidR="000923B6" w:rsidRPr="00293980">
                          <w:rPr>
                            <w:rStyle w:val="af2"/>
                            <w:rFonts w:hint="eastAsia"/>
                            <w:color w:val="000000" w:themeColor="text1"/>
                          </w:rPr>
                          <w:t>관리자 등 사용자의 분류에 따른 사이트 이용 방법</w:t>
                        </w:r>
                        <w:r w:rsidR="000923B6" w:rsidRPr="00293980">
                          <w:rPr>
                            <w:rStyle w:val="af2"/>
                            <w:color w:val="000000" w:themeColor="text1"/>
                            <w:sz w:val="20"/>
                            <w:szCs w:val="20"/>
                          </w:rPr>
                          <w:t>: 2</w:t>
                        </w:r>
                        <w:r w:rsidR="000923B6" w:rsidRPr="00293980">
                          <w:rPr>
                            <w:rStyle w:val="af2"/>
                            <w:rFonts w:hint="eastAsia"/>
                            <w:color w:val="000000" w:themeColor="text1"/>
                            <w:sz w:val="20"/>
                            <w:szCs w:val="20"/>
                          </w:rPr>
                          <w:t>장에서 기술</w:t>
                        </w:r>
                      </w:hyperlink>
                    </w:p>
                    <w:p w14:paraId="403D2AC1" w14:textId="1550FBC7" w:rsidR="000923B6" w:rsidRPr="00293980" w:rsidRDefault="00C8354E" w:rsidP="006647BA">
                      <w:pPr>
                        <w:pStyle w:val="af4"/>
                        <w:numPr>
                          <w:ilvl w:val="0"/>
                          <w:numId w:val="16"/>
                        </w:numPr>
                        <w:ind w:leftChars="0"/>
                        <w:rPr>
                          <w:rStyle w:val="af2"/>
                          <w:b/>
                          <w:bCs/>
                          <w:color w:val="000000" w:themeColor="text1"/>
                          <w:u w:val="none"/>
                        </w:rPr>
                      </w:pPr>
                      <w:hyperlink w:anchor="_3._운영_절차" w:history="1">
                        <w:r w:rsidR="000923B6" w:rsidRPr="00293980">
                          <w:rPr>
                            <w:rStyle w:val="af2"/>
                            <w:rFonts w:hint="eastAsia"/>
                            <w:color w:val="000000" w:themeColor="text1"/>
                          </w:rPr>
                          <w:t>평가 시스템 진행 순서 및 각 단계별 세부 운영 방안</w:t>
                        </w:r>
                        <w:r w:rsidR="000923B6" w:rsidRPr="00293980">
                          <w:rPr>
                            <w:rStyle w:val="af2"/>
                            <w:color w:val="000000" w:themeColor="text1"/>
                            <w:sz w:val="20"/>
                            <w:szCs w:val="20"/>
                          </w:rPr>
                          <w:t>: 3</w:t>
                        </w:r>
                        <w:r w:rsidR="000923B6" w:rsidRPr="00293980">
                          <w:rPr>
                            <w:rStyle w:val="af2"/>
                            <w:rFonts w:hint="eastAsia"/>
                            <w:color w:val="000000" w:themeColor="text1"/>
                            <w:sz w:val="20"/>
                            <w:szCs w:val="20"/>
                          </w:rPr>
                          <w:t>장에서 기술</w:t>
                        </w:r>
                      </w:hyperlink>
                    </w:p>
                    <w:p w14:paraId="574E4567" w14:textId="179BECFF" w:rsidR="000923B6" w:rsidRPr="00293980" w:rsidRDefault="00C8354E" w:rsidP="006647BA">
                      <w:pPr>
                        <w:pStyle w:val="af4"/>
                        <w:numPr>
                          <w:ilvl w:val="0"/>
                          <w:numId w:val="16"/>
                        </w:numPr>
                        <w:ind w:leftChars="0"/>
                        <w:rPr>
                          <w:color w:val="000000" w:themeColor="text1"/>
                        </w:rPr>
                      </w:pPr>
                      <w:hyperlink w:anchor="_3._운영_절차" w:history="1">
                        <w:r w:rsidR="000923B6" w:rsidRPr="00293980">
                          <w:rPr>
                            <w:rStyle w:val="af2"/>
                            <w:rFonts w:hint="eastAsia"/>
                            <w:color w:val="000000" w:themeColor="text1"/>
                          </w:rPr>
                          <w:t>평가 시스템 운영 시 선택할 수 있는 운영모델과</w:t>
                        </w:r>
                        <w:r w:rsidR="000923B6" w:rsidRPr="00293980">
                          <w:rPr>
                            <w:rStyle w:val="af2"/>
                            <w:color w:val="000000" w:themeColor="text1"/>
                          </w:rPr>
                          <w:t>:</w:t>
                        </w:r>
                        <w:r w:rsidR="000923B6" w:rsidRPr="00293980">
                          <w:rPr>
                            <w:rStyle w:val="af2"/>
                            <w:color w:val="000000" w:themeColor="text1"/>
                            <w:sz w:val="20"/>
                            <w:szCs w:val="20"/>
                          </w:rPr>
                          <w:t xml:space="preserve"> 3</w:t>
                        </w:r>
                        <w:r w:rsidR="000923B6" w:rsidRPr="00293980">
                          <w:rPr>
                            <w:rStyle w:val="af2"/>
                            <w:rFonts w:hint="eastAsia"/>
                            <w:color w:val="000000" w:themeColor="text1"/>
                            <w:sz w:val="20"/>
                            <w:szCs w:val="20"/>
                          </w:rPr>
                          <w:t>장에서 기술</w:t>
                        </w:r>
                      </w:hyperlink>
                    </w:p>
                    <w:p w14:paraId="0F2DAD78" w14:textId="5F06EFE1" w:rsidR="000923B6" w:rsidRPr="00293980" w:rsidRDefault="00C8354E" w:rsidP="00BD3872">
                      <w:pPr>
                        <w:pStyle w:val="af4"/>
                        <w:numPr>
                          <w:ilvl w:val="0"/>
                          <w:numId w:val="16"/>
                        </w:numPr>
                        <w:ind w:leftChars="0"/>
                        <w:rPr>
                          <w:b/>
                          <w:bCs/>
                          <w:color w:val="000000" w:themeColor="text1"/>
                        </w:rPr>
                      </w:pPr>
                      <w:hyperlink w:anchor="_기관별_운영_시나리오" w:history="1">
                        <w:r w:rsidR="000923B6" w:rsidRPr="00293980">
                          <w:rPr>
                            <w:rStyle w:val="af2"/>
                            <w:rFonts w:hint="eastAsia"/>
                            <w:color w:val="000000" w:themeColor="text1"/>
                          </w:rPr>
                          <w:t>교육 컨텐츠가 평가 시스템에 녹아 들어가는 절차</w:t>
                        </w:r>
                        <w:r w:rsidR="000923B6" w:rsidRPr="00293980">
                          <w:rPr>
                            <w:rStyle w:val="af2"/>
                            <w:color w:val="000000" w:themeColor="text1"/>
                          </w:rPr>
                          <w:t>:</w:t>
                        </w:r>
                        <w:r w:rsidR="000923B6" w:rsidRPr="00293980">
                          <w:rPr>
                            <w:rStyle w:val="af2"/>
                            <w:color w:val="000000" w:themeColor="text1"/>
                            <w:sz w:val="20"/>
                            <w:szCs w:val="20"/>
                          </w:rPr>
                          <w:t xml:space="preserve"> </w:t>
                        </w:r>
                        <w:r w:rsidR="000923B6" w:rsidRPr="00293980">
                          <w:rPr>
                            <w:rStyle w:val="af2"/>
                            <w:rFonts w:hint="eastAsia"/>
                            <w:color w:val="000000" w:themeColor="text1"/>
                            <w:sz w:val="20"/>
                            <w:szCs w:val="20"/>
                          </w:rPr>
                          <w:t>4장에서 기술</w:t>
                        </w:r>
                      </w:hyperlink>
                    </w:p>
                    <w:p w14:paraId="4F336B62" w14:textId="69E03E84" w:rsidR="000923B6" w:rsidRPr="00293980" w:rsidRDefault="00C8354E" w:rsidP="006647BA">
                      <w:pPr>
                        <w:pStyle w:val="af4"/>
                        <w:numPr>
                          <w:ilvl w:val="0"/>
                          <w:numId w:val="16"/>
                        </w:numPr>
                        <w:spacing w:after="0"/>
                        <w:ind w:leftChars="0"/>
                        <w:rPr>
                          <w:b/>
                          <w:bCs/>
                          <w:color w:val="000000" w:themeColor="text1"/>
                        </w:rPr>
                      </w:pPr>
                      <w:hyperlink w:anchor="_4._기관별_운영" w:history="1">
                        <w:r w:rsidR="000923B6" w:rsidRPr="00293980">
                          <w:rPr>
                            <w:rStyle w:val="af2"/>
                            <w:rFonts w:hint="eastAsia"/>
                            <w:color w:val="000000" w:themeColor="text1"/>
                          </w:rPr>
                          <w:t>개발한 교육 컨텐츠를 활용한 기관별 평가사이트 운영 방안 및 시나리오:</w:t>
                        </w:r>
                        <w:r w:rsidR="000923B6" w:rsidRPr="00293980">
                          <w:rPr>
                            <w:rStyle w:val="af2"/>
                            <w:color w:val="000000" w:themeColor="text1"/>
                            <w:sz w:val="20"/>
                            <w:szCs w:val="20"/>
                          </w:rPr>
                          <w:t xml:space="preserve"> </w:t>
                        </w:r>
                        <w:r w:rsidR="000923B6" w:rsidRPr="00293980">
                          <w:rPr>
                            <w:rStyle w:val="af2"/>
                            <w:rFonts w:hint="eastAsia"/>
                            <w:color w:val="000000" w:themeColor="text1"/>
                            <w:sz w:val="20"/>
                            <w:szCs w:val="20"/>
                          </w:rPr>
                          <w:t>4장에서 기술</w:t>
                        </w:r>
                      </w:hyperlink>
                    </w:p>
                  </w:txbxContent>
                </v:textbox>
                <w10:anchorlock/>
              </v:shape>
            </w:pict>
          </mc:Fallback>
        </mc:AlternateContent>
      </w:r>
    </w:p>
    <w:p w14:paraId="22823687" w14:textId="2C61F140" w:rsidR="00784AD5" w:rsidRPr="00AA4924" w:rsidRDefault="00C75D08" w:rsidP="00784AD5">
      <w:pPr>
        <w:pStyle w:val="3"/>
        <w:rPr>
          <w:rFonts w:ascii="나눔스퀘어_ac Bold" w:eastAsia="나눔스퀘어_ac Bold" w:hAnsi="나눔스퀘어_ac Bold"/>
        </w:rPr>
      </w:pPr>
      <w:bookmarkStart w:id="5" w:name="_Toc68723225"/>
      <w:r w:rsidRPr="00AA4924">
        <w:rPr>
          <w:rFonts w:ascii="나눔스퀘어_ac Bold" w:eastAsia="나눔스퀘어_ac Bold" w:hAnsi="나눔스퀘어_ac Bold" w:hint="eastAsia"/>
        </w:rPr>
        <w:t>평가사이트</w:t>
      </w:r>
      <w:r w:rsidR="00A96E06" w:rsidRPr="00AA4924">
        <w:rPr>
          <w:rFonts w:ascii="나눔스퀘어_ac Bold" w:eastAsia="나눔스퀘어_ac Bold" w:hAnsi="나눔스퀘어_ac Bold" w:hint="eastAsia"/>
        </w:rPr>
        <w:t xml:space="preserve"> </w:t>
      </w:r>
      <w:r w:rsidR="007F1D74" w:rsidRPr="00AA4924">
        <w:rPr>
          <w:rFonts w:ascii="나눔스퀘어_ac Bold" w:eastAsia="나눔스퀘어_ac Bold" w:hAnsi="나눔스퀘어_ac Bold" w:hint="eastAsia"/>
        </w:rPr>
        <w:t>개발 목적</w:t>
      </w:r>
      <w:bookmarkEnd w:id="5"/>
    </w:p>
    <w:tbl>
      <w:tblPr>
        <w:tblStyle w:val="3-1"/>
        <w:tblpPr w:leftFromText="142" w:rightFromText="142" w:vertAnchor="text" w:horzAnchor="margin" w:tblpY="3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tblGrid>
      <w:tr w:rsidR="005467F4" w:rsidRPr="00AA4924" w14:paraId="47650F43" w14:textId="77777777" w:rsidTr="005467F4">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706" w:type="dxa"/>
            <w:tcBorders>
              <w:bottom w:val="none" w:sz="0" w:space="0" w:color="auto"/>
              <w:right w:val="none" w:sz="0" w:space="0" w:color="auto"/>
            </w:tcBorders>
          </w:tcPr>
          <w:p w14:paraId="3B33A59B" w14:textId="35E9F9D8" w:rsidR="005467F4" w:rsidRPr="00AA4924" w:rsidRDefault="005467F4" w:rsidP="005467F4">
            <w:pPr>
              <w:spacing w:before="1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 xml:space="preserve">현재 </w:t>
            </w:r>
            <w:r w:rsidR="00D55FBA" w:rsidRPr="00AA4924">
              <w:rPr>
                <w:rFonts w:ascii="나눔스퀘어_ac Bold" w:eastAsia="나눔스퀘어_ac Bold" w:hAnsi="나눔스퀘어_ac Bold" w:hint="eastAsia"/>
                <w:b w:val="0"/>
                <w:bCs w:val="0"/>
              </w:rPr>
              <w:t>평가 상황</w:t>
            </w:r>
          </w:p>
        </w:tc>
      </w:tr>
      <w:tr w:rsidR="005467F4" w:rsidRPr="00AA4924" w14:paraId="6ABC50B7" w14:textId="77777777" w:rsidTr="005467F4">
        <w:trPr>
          <w:cnfStyle w:val="000000100000" w:firstRow="0" w:lastRow="0" w:firstColumn="0" w:lastColumn="0" w:oddVBand="0" w:evenVBand="0" w:oddHBand="1" w:evenHBand="0" w:firstRowFirstColumn="0" w:firstRowLastColumn="0" w:lastRowFirstColumn="0" w:lastRowLastColumn="0"/>
          <w:trHeight w:val="2175"/>
        </w:trPr>
        <w:tc>
          <w:tcPr>
            <w:cnfStyle w:val="001000000000" w:firstRow="0" w:lastRow="0" w:firstColumn="1" w:lastColumn="0" w:oddVBand="0" w:evenVBand="0" w:oddHBand="0" w:evenHBand="0" w:firstRowFirstColumn="0" w:firstRowLastColumn="0" w:lastRowFirstColumn="0" w:lastRowLastColumn="0"/>
            <w:tcW w:w="4706" w:type="dxa"/>
            <w:tcBorders>
              <w:top w:val="none" w:sz="0" w:space="0" w:color="auto"/>
              <w:bottom w:val="none" w:sz="0" w:space="0" w:color="auto"/>
              <w:right w:val="none" w:sz="0" w:space="0" w:color="auto"/>
            </w:tcBorders>
          </w:tcPr>
          <w:p w14:paraId="72F27EBC" w14:textId="7345FEDC" w:rsidR="005467F4" w:rsidRPr="00AA4924" w:rsidRDefault="005467F4" w:rsidP="005467F4">
            <w:pPr>
              <w:pStyle w:val="a8"/>
              <w:spacing w:after="240"/>
              <w:rPr>
                <w:rFonts w:ascii="나눔스퀘어_ac Bold" w:eastAsia="나눔스퀘어_ac Bold" w:hAnsi="나눔스퀘어_ac Bold"/>
              </w:rPr>
            </w:pPr>
            <w:r w:rsidRPr="00AA4924">
              <w:rPr>
                <w:rFonts w:ascii="나눔스퀘어_ac Bold" w:eastAsia="나눔스퀘어_ac Bold" w:hAnsi="나눔스퀘어_ac Bold"/>
                <w:b w:val="0"/>
                <w:bCs w:val="0"/>
              </w:rPr>
              <w:t>- 평가가</w:t>
            </w:r>
            <w:r w:rsidRPr="00AA4924">
              <w:rPr>
                <w:rFonts w:ascii="나눔스퀘어_ac Bold" w:eastAsia="나눔스퀘어_ac Bold" w:hAnsi="나눔스퀘어_ac Bold" w:hint="eastAsia"/>
                <w:b w:val="0"/>
                <w:bCs w:val="0"/>
              </w:rPr>
              <w:t xml:space="preserve"> 오프라인</w:t>
            </w:r>
            <w:r w:rsidRPr="00AA4924">
              <w:rPr>
                <w:rFonts w:ascii="나눔스퀘어_ac Bold" w:eastAsia="나눔스퀘어_ac Bold" w:hAnsi="나눔스퀘어_ac Bold"/>
                <w:b w:val="0"/>
                <w:bCs w:val="0"/>
              </w:rPr>
              <w:t>&amp;서면으로</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이루어지고</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있음</w:t>
            </w:r>
          </w:p>
          <w:p w14:paraId="11F5E3F4" w14:textId="1D6E8B9A"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데이터를</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쌓기</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어려움</w:t>
            </w:r>
          </w:p>
          <w:p w14:paraId="0AD106FE" w14:textId="2F39E6CD"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관리자가 </w:t>
            </w:r>
            <w:r w:rsidRPr="00AA4924">
              <w:rPr>
                <w:rFonts w:ascii="나눔스퀘어_ac Bold" w:eastAsia="나눔스퀘어_ac Bold" w:hAnsi="나눔스퀘어_ac Bold"/>
                <w:b w:val="0"/>
                <w:bCs w:val="0"/>
              </w:rPr>
              <w:t>진행</w:t>
            </w:r>
            <w:r w:rsidRPr="00AA4924">
              <w:rPr>
                <w:rFonts w:ascii="나눔스퀘어_ac Bold" w:eastAsia="나눔스퀘어_ac Bold" w:hAnsi="나눔스퀘어_ac Bold" w:hint="eastAsia"/>
                <w:b w:val="0"/>
                <w:bCs w:val="0"/>
              </w:rPr>
              <w:t xml:space="preserve"> 상황 </w:t>
            </w:r>
            <w:r w:rsidRPr="00AA4924">
              <w:rPr>
                <w:rFonts w:ascii="나눔스퀘어_ac Bold" w:eastAsia="나눔스퀘어_ac Bold" w:hAnsi="나눔스퀘어_ac Bold"/>
                <w:b w:val="0"/>
                <w:bCs w:val="0"/>
              </w:rPr>
              <w:t>파악</w:t>
            </w:r>
            <w:r w:rsidRPr="00AA4924">
              <w:rPr>
                <w:rFonts w:ascii="나눔스퀘어_ac Bold" w:eastAsia="나눔스퀘어_ac Bold" w:hAnsi="나눔스퀘어_ac Bold" w:hint="eastAsia"/>
                <w:b w:val="0"/>
                <w:bCs w:val="0"/>
              </w:rPr>
              <w:t xml:space="preserve"> </w:t>
            </w:r>
            <w:r w:rsidRPr="00AA4924">
              <w:rPr>
                <w:rFonts w:ascii="나눔스퀘어_ac Bold" w:eastAsia="나눔스퀘어_ac Bold" w:hAnsi="나눔스퀘어_ac Bold"/>
                <w:b w:val="0"/>
                <w:bCs w:val="0"/>
              </w:rPr>
              <w:t>불가능</w:t>
            </w:r>
          </w:p>
          <w:p w14:paraId="2FDD89CB" w14:textId="622D4CCC" w:rsidR="005467F4" w:rsidRPr="00AA4924" w:rsidRDefault="005467F4" w:rsidP="005467F4">
            <w:pPr>
              <w:pStyle w:val="a8"/>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사용자들이 직접 문서를 주고받아야 하기에 </w:t>
            </w:r>
            <w:r w:rsidR="00476F09" w:rsidRPr="00AA4924">
              <w:rPr>
                <w:rFonts w:ascii="나눔스퀘어_ac Bold" w:eastAsia="나눔스퀘어_ac Bold" w:hAnsi="나눔스퀘어_ac Bold" w:hint="eastAsia"/>
                <w:b w:val="0"/>
                <w:bCs w:val="0"/>
              </w:rPr>
              <w:t>시간적,</w:t>
            </w:r>
            <w:r w:rsidR="00476F09"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공간적 제약이 존재함</w:t>
            </w:r>
          </w:p>
          <w:p w14:paraId="72723F53" w14:textId="77777777" w:rsidR="005467F4" w:rsidRPr="00AA4924" w:rsidRDefault="005467F4" w:rsidP="005467F4">
            <w:pPr>
              <w:pStyle w:val="a8"/>
              <w:rPr>
                <w:rFonts w:ascii="나눔스퀘어_ac Bold" w:eastAsia="나눔스퀘어_ac Bold" w:hAnsi="나눔스퀘어_ac Bold"/>
              </w:rPr>
            </w:pPr>
            <w:r w:rsidRPr="00AA4924">
              <w:rPr>
                <w:rFonts w:ascii="나눔스퀘어_ac Bold" w:eastAsia="나눔스퀘어_ac Bold" w:hAnsi="나눔스퀘어_ac Bold"/>
                <w:b w:val="0"/>
                <w:bCs w:val="0"/>
              </w:rPr>
              <w:sym w:font="Wingdings" w:char="F0E8"/>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평가가 단편적으로 이루어짐</w:t>
            </w:r>
          </w:p>
          <w:p w14:paraId="356E7CF3" w14:textId="3AF209E4" w:rsidR="0038081B" w:rsidRPr="00AA4924" w:rsidRDefault="0038081B" w:rsidP="005467F4">
            <w:pPr>
              <w:pStyle w:val="a8"/>
              <w:rPr>
                <w:rFonts w:ascii="나눔스퀘어_ac Bold" w:eastAsia="나눔스퀘어_ac Bold" w:hAnsi="나눔스퀘어_ac Bold"/>
              </w:rPr>
            </w:pPr>
          </w:p>
        </w:tc>
      </w:tr>
    </w:tbl>
    <w:tbl>
      <w:tblPr>
        <w:tblStyle w:val="3-1"/>
        <w:tblpPr w:leftFromText="142" w:rightFromText="142" w:vertAnchor="text" w:horzAnchor="margin" w:tblpXSpec="right" w:tblpY="3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tblGrid>
      <w:tr w:rsidR="005467F4" w:rsidRPr="00AA4924" w14:paraId="1FB1B645" w14:textId="77777777" w:rsidTr="005467F4">
        <w:trPr>
          <w:cnfStyle w:val="100000000000" w:firstRow="1" w:lastRow="0" w:firstColumn="0" w:lastColumn="0" w:oddVBand="0" w:evenVBand="0" w:oddHBand="0" w:evenHBand="0" w:firstRowFirstColumn="0" w:firstRowLastColumn="0" w:lastRowFirstColumn="0" w:lastRowLastColumn="0"/>
          <w:trHeight w:val="557"/>
        </w:trPr>
        <w:tc>
          <w:tcPr>
            <w:cnfStyle w:val="001000000100" w:firstRow="0" w:lastRow="0" w:firstColumn="1" w:lastColumn="0" w:oddVBand="0" w:evenVBand="0" w:oddHBand="0" w:evenHBand="0" w:firstRowFirstColumn="1" w:firstRowLastColumn="0" w:lastRowFirstColumn="0" w:lastRowLastColumn="0"/>
            <w:tcW w:w="4706" w:type="dxa"/>
            <w:tcBorders>
              <w:bottom w:val="none" w:sz="0" w:space="0" w:color="auto"/>
              <w:right w:val="none" w:sz="0" w:space="0" w:color="auto"/>
            </w:tcBorders>
          </w:tcPr>
          <w:p w14:paraId="215A4910" w14:textId="252D9D67" w:rsidR="005467F4" w:rsidRPr="00AA4924" w:rsidRDefault="005467F4" w:rsidP="005467F4">
            <w:pPr>
              <w:spacing w:before="1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 사이트 도입</w:t>
            </w:r>
          </w:p>
        </w:tc>
      </w:tr>
      <w:tr w:rsidR="005467F4" w:rsidRPr="00AA4924" w14:paraId="46B16401" w14:textId="77777777" w:rsidTr="005467F4">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4706" w:type="dxa"/>
            <w:tcBorders>
              <w:top w:val="none" w:sz="0" w:space="0" w:color="auto"/>
              <w:bottom w:val="none" w:sz="0" w:space="0" w:color="auto"/>
              <w:right w:val="none" w:sz="0" w:space="0" w:color="auto"/>
            </w:tcBorders>
          </w:tcPr>
          <w:p w14:paraId="195F9873" w14:textId="5F8C9807" w:rsidR="005467F4" w:rsidRPr="00AA4924" w:rsidRDefault="005467F4"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사이트를 통해 사용자들이 상호작용하는 과정을 모두 전산화하여 수집 및 가공</w:t>
            </w:r>
          </w:p>
          <w:p w14:paraId="10E71806" w14:textId="30A634D8" w:rsidR="005467F4" w:rsidRPr="00AA4924" w:rsidRDefault="005467F4" w:rsidP="0038081B">
            <w:pPr>
              <w:pStyle w:val="a8"/>
              <w:spacing w:after="240"/>
              <w:ind w:left="200" w:hangingChars="100" w:hanging="20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 xml:space="preserve">수집된 정보들은 </w:t>
            </w:r>
            <w:r w:rsidR="00060CDB" w:rsidRPr="00AA4924">
              <w:rPr>
                <w:rFonts w:ascii="나눔스퀘어_ac Bold" w:eastAsia="나눔스퀘어_ac Bold" w:hAnsi="나눔스퀘어_ac Bold" w:hint="eastAsia"/>
                <w:b w:val="0"/>
                <w:bCs w:val="0"/>
              </w:rPr>
              <w:t>추후</w:t>
            </w:r>
            <w:r w:rsidRPr="00AA4924">
              <w:rPr>
                <w:rFonts w:ascii="나눔스퀘어_ac Bold" w:eastAsia="나눔스퀘어_ac Bold" w:hAnsi="나눔스퀘어_ac Bold" w:hint="eastAsia"/>
                <w:b w:val="0"/>
                <w:bCs w:val="0"/>
              </w:rPr>
              <w:t xml:space="preserve"> 이용</w:t>
            </w:r>
            <w:r w:rsidR="00060CDB" w:rsidRPr="00AA4924">
              <w:rPr>
                <w:rFonts w:ascii="나눔스퀘어_ac Bold" w:eastAsia="나눔스퀘어_ac Bold" w:hAnsi="나눔스퀘어_ac Bold" w:hint="eastAsia"/>
                <w:b w:val="0"/>
                <w:bCs w:val="0"/>
              </w:rPr>
              <w:t>될</w:t>
            </w:r>
            <w:r w:rsidRPr="00AA4924">
              <w:rPr>
                <w:rFonts w:ascii="나눔스퀘어_ac Bold" w:eastAsia="나눔스퀘어_ac Bold" w:hAnsi="나눔스퀘어_ac Bold" w:hint="eastAsia"/>
                <w:b w:val="0"/>
                <w:bCs w:val="0"/>
              </w:rPr>
              <w:t xml:space="preserve"> 수 있음</w:t>
            </w:r>
          </w:p>
          <w:p w14:paraId="6854BA00" w14:textId="5B29D9F4" w:rsidR="00476F09" w:rsidRPr="00AA4924" w:rsidRDefault="00476F09" w:rsidP="005467F4">
            <w:pPr>
              <w:pStyle w:val="a8"/>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평가의 대부분이 온라인으로 이루어지기 때문에 시간적,</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공간적 제약이 없음</w:t>
            </w:r>
          </w:p>
          <w:p w14:paraId="55A24153" w14:textId="77777777" w:rsidR="005467F4" w:rsidRPr="00AA4924" w:rsidRDefault="005467F4" w:rsidP="005467F4">
            <w:pPr>
              <w:pStyle w:val="a8"/>
              <w:rPr>
                <w:rFonts w:ascii="나눔스퀘어_ac Bold" w:eastAsia="나눔스퀘어_ac Bold" w:hAnsi="나눔스퀘어_ac Bold"/>
              </w:rPr>
            </w:pPr>
            <w:r w:rsidRPr="00AA4924">
              <w:rPr>
                <w:rFonts w:ascii="나눔스퀘어_ac Bold" w:eastAsia="나눔스퀘어_ac Bold" w:hAnsi="나눔스퀘어_ac Bold"/>
                <w:b w:val="0"/>
                <w:bCs w:val="0"/>
              </w:rPr>
              <w:sym w:font="Wingdings" w:char="F0E8"/>
            </w:r>
            <w:r w:rsidRPr="00AA4924">
              <w:rPr>
                <w:rFonts w:ascii="나눔스퀘어_ac Bold" w:eastAsia="나눔스퀘어_ac Bold" w:hAnsi="나눔스퀘어_ac Bold"/>
                <w:b w:val="0"/>
                <w:bCs w:val="0"/>
              </w:rPr>
              <w:t xml:space="preserve"> </w:t>
            </w:r>
            <w:r w:rsidR="00476F09" w:rsidRPr="00AA4924">
              <w:rPr>
                <w:rFonts w:ascii="나눔스퀘어_ac Bold" w:eastAsia="나눔스퀘어_ac Bold" w:hAnsi="나눔스퀘어_ac Bold" w:hint="eastAsia"/>
                <w:b w:val="0"/>
                <w:bCs w:val="0"/>
              </w:rPr>
              <w:t>평가의 연속성을 보장할 수 있</w:t>
            </w:r>
            <w:r w:rsidR="0038081B" w:rsidRPr="00AA4924">
              <w:rPr>
                <w:rFonts w:ascii="나눔스퀘어_ac Bold" w:eastAsia="나눔스퀘어_ac Bold" w:hAnsi="나눔스퀘어_ac Bold" w:hint="eastAsia"/>
                <w:b w:val="0"/>
                <w:bCs w:val="0"/>
              </w:rPr>
              <w:t>으며 축적된 데이터 활용가능</w:t>
            </w:r>
          </w:p>
          <w:p w14:paraId="3D60D3FD" w14:textId="7A9F8AF1" w:rsidR="00060CDB" w:rsidRPr="00AA4924" w:rsidRDefault="00060CDB" w:rsidP="005467F4">
            <w:pPr>
              <w:pStyle w:val="a8"/>
              <w:rPr>
                <w:rFonts w:ascii="나눔스퀘어_ac Bold" w:eastAsia="나눔스퀘어_ac Bold" w:hAnsi="나눔스퀘어_ac Bold"/>
                <w:b w:val="0"/>
                <w:bCs w:val="0"/>
              </w:rPr>
            </w:pPr>
          </w:p>
        </w:tc>
      </w:tr>
    </w:tbl>
    <w:p w14:paraId="086EA9CF" w14:textId="6A33BDC6" w:rsidR="00BA5B68" w:rsidRPr="00AA4924" w:rsidRDefault="00D55FBA" w:rsidP="00784AD5">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온라인 학습 환경에서도 동료 학습을 통해 교육 효과를 높일 수 있는 시스템 필요</w:t>
      </w:r>
    </w:p>
    <w:p w14:paraId="4781BB8A" w14:textId="26FDF226" w:rsidR="009E6D37" w:rsidRPr="00AA4924" w:rsidRDefault="002D34E0" w:rsidP="00784AD5">
      <w:pPr>
        <w:rPr>
          <w:rFonts w:ascii="나눔스퀘어_ac Bold" w:eastAsia="나눔스퀘어_ac Bold" w:hAnsi="나눔스퀘어_ac Bold"/>
          <w:b/>
          <w:bCs/>
        </w:rPr>
      </w:pPr>
      <w:r w:rsidRPr="00AA4924">
        <w:rPr>
          <w:rFonts w:ascii="나눔스퀘어_ac Bold" w:eastAsia="나눔스퀘어_ac Bold" w:hAnsi="나눔스퀘어_ac Bold"/>
          <w:b/>
          <w:bCs/>
          <w:noProof/>
        </w:rPr>
        <mc:AlternateContent>
          <mc:Choice Requires="wps">
            <w:drawing>
              <wp:anchor distT="0" distB="0" distL="114300" distR="114300" simplePos="0" relativeHeight="251669504" behindDoc="0" locked="0" layoutInCell="1" allowOverlap="1" wp14:anchorId="36C646A2" wp14:editId="35CCF189">
                <wp:simplePos x="0" y="0"/>
                <wp:positionH relativeFrom="margin">
                  <wp:align>center</wp:align>
                </wp:positionH>
                <wp:positionV relativeFrom="paragraph">
                  <wp:posOffset>709019</wp:posOffset>
                </wp:positionV>
                <wp:extent cx="516255" cy="230505"/>
                <wp:effectExtent l="0" t="19050" r="36195" b="36195"/>
                <wp:wrapNone/>
                <wp:docPr id="18" name="화살표: 오른쪽 18"/>
                <wp:cNvGraphicFramePr/>
                <a:graphic xmlns:a="http://schemas.openxmlformats.org/drawingml/2006/main">
                  <a:graphicData uri="http://schemas.microsoft.com/office/word/2010/wordprocessingShape">
                    <wps:wsp>
                      <wps:cNvSpPr/>
                      <wps:spPr>
                        <a:xfrm>
                          <a:off x="0" y="0"/>
                          <a:ext cx="516255" cy="230505"/>
                        </a:xfrm>
                        <a:prstGeom prst="rightArrow">
                          <a:avLst>
                            <a:gd name="adj1" fmla="val 29303"/>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7BFD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18" o:spid="_x0000_s1026" type="#_x0000_t13" style="position:absolute;left:0;text-align:left;margin-left:0;margin-top:55.85pt;width:40.65pt;height:18.1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" adj="16778,7635" fillcolor="#3494ba [3204]" strokecolor="#1a495c [1604]" strokeweight="1pt">
                <w10:wrap anchorx="margin"/>
              </v:shape>
            </w:pict>
          </mc:Fallback>
        </mc:AlternateContent>
      </w:r>
      <w:r w:rsidRPr="00AA4924">
        <w:rPr>
          <w:rFonts w:ascii="나눔스퀘어_ac Bold" w:eastAsia="나눔스퀘어_ac Bold" w:hAnsi="나눔스퀘어_ac Bold" w:hint="eastAsia"/>
          <w:b/>
          <w:bCs/>
        </w:rPr>
        <w:t xml:space="preserve"> </w:t>
      </w:r>
      <w:r w:rsidRPr="00AA4924">
        <w:rPr>
          <w:rFonts w:ascii="나눔스퀘어_ac Bold" w:eastAsia="나눔스퀘어_ac Bold" w:hAnsi="나눔스퀘어_ac Bold"/>
          <w:b/>
          <w:bCs/>
        </w:rPr>
        <w:t xml:space="preserve">               </w:t>
      </w:r>
    </w:p>
    <w:p w14:paraId="4487FB63" w14:textId="6FE3D2FF" w:rsidR="002D34E0" w:rsidRPr="00AA4924" w:rsidRDefault="002D34E0" w:rsidP="00784AD5">
      <w:pPr>
        <w:rPr>
          <w:rFonts w:ascii="나눔스퀘어_ac Bold" w:eastAsia="나눔스퀘어_ac Bold" w:hAnsi="나눔스퀘어_ac Bold"/>
          <w:b/>
          <w:bCs/>
        </w:rPr>
      </w:pPr>
    </w:p>
    <w:p w14:paraId="122262A5" w14:textId="39947616" w:rsidR="002D34E0" w:rsidRPr="00AA4924" w:rsidRDefault="002D34E0" w:rsidP="00784AD5">
      <w:pPr>
        <w:rPr>
          <w:rFonts w:ascii="나눔스퀘어_ac Bold" w:eastAsia="나눔스퀘어_ac Bold" w:hAnsi="나눔스퀘어_ac Bold"/>
          <w:b/>
          <w:bCs/>
        </w:rPr>
      </w:pPr>
    </w:p>
    <w:p w14:paraId="0F82F586" w14:textId="2E11CCC1" w:rsidR="002D34E0" w:rsidRPr="00AA4924" w:rsidRDefault="002D34E0" w:rsidP="00784AD5">
      <w:pPr>
        <w:rPr>
          <w:rFonts w:ascii="나눔스퀘어_ac Bold" w:eastAsia="나눔스퀘어_ac Bold" w:hAnsi="나눔스퀘어_ac Bold"/>
          <w:b/>
          <w:bCs/>
        </w:rPr>
      </w:pPr>
    </w:p>
    <w:p w14:paraId="7BE8CEFE" w14:textId="2D59E009" w:rsidR="002D34E0" w:rsidRPr="00AA4924" w:rsidRDefault="002D34E0" w:rsidP="00784AD5">
      <w:pPr>
        <w:rPr>
          <w:rFonts w:ascii="나눔스퀘어_ac Bold" w:eastAsia="나눔스퀘어_ac Bold" w:hAnsi="나눔스퀘어_ac Bold"/>
          <w:b/>
          <w:bCs/>
        </w:rPr>
      </w:pPr>
    </w:p>
    <w:p w14:paraId="62EE9903" w14:textId="1E566510" w:rsidR="002D34E0" w:rsidRPr="00AA4924" w:rsidRDefault="002D34E0" w:rsidP="00784AD5">
      <w:pPr>
        <w:rPr>
          <w:rFonts w:ascii="나눔스퀘어_ac Bold" w:eastAsia="나눔스퀘어_ac Bold" w:hAnsi="나눔스퀘어_ac Bold"/>
          <w:b/>
          <w:bCs/>
        </w:rPr>
      </w:pPr>
    </w:p>
    <w:p w14:paraId="08D64F65" w14:textId="77777777" w:rsidR="007F1D74" w:rsidRPr="00AA4924" w:rsidRDefault="007F1D74" w:rsidP="007F1D74">
      <w:pPr>
        <w:rPr>
          <w:rFonts w:ascii="나눔스퀘어_ac Bold" w:eastAsia="나눔스퀘어_ac Bold" w:hAnsi="나눔스퀘어_ac Bold"/>
          <w:b/>
          <w:bCs/>
        </w:rPr>
      </w:pPr>
    </w:p>
    <w:p w14:paraId="577EEA5E" w14:textId="77777777" w:rsidR="0038081B" w:rsidRPr="00AA4924" w:rsidRDefault="0038081B">
      <w:pPr>
        <w:rPr>
          <w:rFonts w:ascii="나눔스퀘어_ac Bold" w:eastAsia="나눔스퀘어_ac Bold" w:hAnsi="나눔스퀘어_ac Bold"/>
        </w:rPr>
      </w:pPr>
    </w:p>
    <w:p w14:paraId="6CB41FB6" w14:textId="556A0817" w:rsidR="006939C3" w:rsidRPr="00AA4924" w:rsidRDefault="006939C3">
      <w:pPr>
        <w:rPr>
          <w:rFonts w:ascii="나눔스퀘어_ac Bold" w:eastAsia="나눔스퀘어_ac Bold" w:hAnsi="나눔스퀘어_ac Bold"/>
        </w:rPr>
      </w:pPr>
      <w:r w:rsidRPr="00AA4924">
        <w:rPr>
          <w:rFonts w:ascii="나눔스퀘어_ac Bold" w:eastAsia="나눔스퀘어_ac Bold" w:hAnsi="나눔스퀘어_ac Bold" w:hint="eastAsia"/>
        </w:rPr>
        <w:t>데이터를 수집하여 학생의 성장 과정을 한 눈에 볼 수 있음</w:t>
      </w:r>
      <w:r w:rsidRPr="00AA4924">
        <w:rPr>
          <w:rFonts w:ascii="나눔스퀘어_ac Bold" w:eastAsia="나눔스퀘어_ac Bold" w:hAnsi="나눔스퀘어_ac Bold"/>
        </w:rPr>
        <w:br/>
        <w:t xml:space="preserve">: </w:t>
      </w:r>
      <w:r w:rsidRPr="00AA4924">
        <w:rPr>
          <w:rFonts w:ascii="나눔스퀘어_ac Bold" w:eastAsia="나눔스퀘어_ac Bold" w:hAnsi="나눔스퀘어_ac Bold" w:hint="eastAsia"/>
        </w:rPr>
        <w:t>만약 A라는 학생이 프로젝트를 신청한다면,</w:t>
      </w:r>
      <w:r w:rsidRPr="00AA4924">
        <w:rPr>
          <w:rFonts w:ascii="나눔스퀘어_ac Bold" w:eastAsia="나눔스퀘어_ac Bold" w:hAnsi="나눔스퀘어_ac Bold"/>
        </w:rPr>
        <w:t xml:space="preserve"> </w:t>
      </w:r>
      <w:r w:rsidR="0001173B" w:rsidRPr="00AA4924">
        <w:rPr>
          <w:rFonts w:ascii="나눔스퀘어_ac Bold" w:eastAsia="나눔스퀘어_ac Bold" w:hAnsi="나눔스퀘어_ac Bold" w:hint="eastAsia"/>
        </w:rPr>
        <w:t xml:space="preserve">해당 </w:t>
      </w:r>
      <w:r w:rsidRPr="00AA4924">
        <w:rPr>
          <w:rFonts w:ascii="나눔스퀘어_ac Bold" w:eastAsia="나눔스퀘어_ac Bold" w:hAnsi="나눔스퀘어_ac Bold" w:hint="eastAsia"/>
        </w:rPr>
        <w:t xml:space="preserve">프로젝트를 담당하는 멘토는 이제까지 </w:t>
      </w:r>
      <w:r w:rsidRPr="00AA4924">
        <w:rPr>
          <w:rFonts w:ascii="나눔스퀘어_ac Bold" w:eastAsia="나눔스퀘어_ac Bold" w:hAnsi="나눔스퀘어_ac Bold"/>
        </w:rPr>
        <w:t>A</w:t>
      </w:r>
      <w:r w:rsidRPr="00AA4924">
        <w:rPr>
          <w:rFonts w:ascii="나눔스퀘어_ac Bold" w:eastAsia="나눔스퀘어_ac Bold" w:hAnsi="나눔스퀘어_ac Bold" w:hint="eastAsia"/>
        </w:rPr>
        <w:t>라는 학생이 여러 프로젝트를 진행하면서 받은 평가와 제출한 미션들을 한 눈에 보면서 A학생의 적합 여부를 판단할 수 있음</w:t>
      </w:r>
    </w:p>
    <w:p w14:paraId="2F61E15E" w14:textId="351C6DAE" w:rsidR="00C75D08" w:rsidRPr="00AA4924" w:rsidRDefault="00EC22EB">
      <w:pPr>
        <w:rPr>
          <w:rFonts w:ascii="나눔스퀘어_ac Bold" w:eastAsia="나눔스퀘어_ac Bold" w:hAnsi="나눔스퀘어_ac Bold"/>
        </w:rPr>
      </w:pPr>
      <w:r w:rsidRPr="00AA4924">
        <w:rPr>
          <w:rFonts w:ascii="나눔스퀘어_ac Bold" w:eastAsia="나눔스퀘어_ac Bold" w:hAnsi="나눔스퀘어_ac Bold" w:hint="eastAsia"/>
        </w:rPr>
        <w:t>데이터를 수집하여 학생의 성장 과정을 연속적으로 보여주거나 평가의 연속성을 보장할 수 있음</w:t>
      </w:r>
      <w:r w:rsidRPr="00AA4924">
        <w:rPr>
          <w:rFonts w:ascii="나눔스퀘어_ac Bold" w:eastAsia="나눔스퀘어_ac Bold" w:hAnsi="나눔스퀘어_ac Bold"/>
        </w:rPr>
        <w:br/>
        <w:t xml:space="preserve">: </w:t>
      </w:r>
      <w:r w:rsidRPr="00AA4924">
        <w:rPr>
          <w:rFonts w:ascii="나눔스퀘어_ac Bold" w:eastAsia="나눔스퀘어_ac Bold" w:hAnsi="나눔스퀘어_ac Bold" w:hint="eastAsia"/>
        </w:rPr>
        <w:t>예를 들어</w:t>
      </w:r>
      <w:r w:rsidRPr="00AA4924">
        <w:rPr>
          <w:rFonts w:ascii="나눔스퀘어_ac Bold" w:eastAsia="나눔스퀘어_ac Bold" w:hAnsi="나눔스퀘어_ac Bold"/>
        </w:rPr>
        <w:t>, A</w:t>
      </w:r>
      <w:r w:rsidRPr="00AA4924">
        <w:rPr>
          <w:rFonts w:ascii="나눔스퀘어_ac Bold" w:eastAsia="나눔스퀘어_ac Bold" w:hAnsi="나눔스퀘어_ac Bold" w:hint="eastAsia"/>
        </w:rPr>
        <w:t>라는 학생이 C</w:t>
      </w:r>
      <w:r w:rsidRPr="00AA4924">
        <w:rPr>
          <w:rFonts w:ascii="나눔스퀘어_ac Bold" w:eastAsia="나눔스퀘어_ac Bold" w:hAnsi="나눔스퀘어_ac Bold"/>
        </w:rPr>
        <w:t>NN</w:t>
      </w:r>
      <w:r w:rsidRPr="00AA4924">
        <w:rPr>
          <w:rFonts w:ascii="나눔스퀘어_ac Bold" w:eastAsia="나눔스퀘어_ac Bold" w:hAnsi="나눔스퀘어_ac Bold" w:hint="eastAsia"/>
        </w:rPr>
        <w:t>모델을 평가와 조언을 잘해준다는 피드백을 받는다면,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그러한 피드백이 쌓여 C</w:t>
      </w:r>
      <w:r w:rsidRPr="00AA4924">
        <w:rPr>
          <w:rFonts w:ascii="나눔스퀘어_ac Bold" w:eastAsia="나눔스퀘어_ac Bold" w:hAnsi="나눔스퀘어_ac Bold"/>
        </w:rPr>
        <w:t>NN</w:t>
      </w:r>
      <w:r w:rsidRPr="00AA4924">
        <w:rPr>
          <w:rFonts w:ascii="나눔스퀘어_ac Bold" w:eastAsia="나눔스퀘어_ac Bold" w:hAnsi="나눔스퀘어_ac Bold" w:hint="eastAsia"/>
        </w:rPr>
        <w:t xml:space="preserve">모델에 대해 구체적인 평가를 받고 싶은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라는 학생은 다음 미션에서 B에게 평가를 요청할 것임</w:t>
      </w:r>
    </w:p>
    <w:p w14:paraId="161F8298" w14:textId="1F3A3913" w:rsidR="00EC22EB" w:rsidRPr="00AA4924" w:rsidRDefault="00EC22EB">
      <w:pPr>
        <w:rPr>
          <w:rFonts w:ascii="나눔스퀘어_ac Bold" w:eastAsia="나눔스퀘어_ac Bold" w:hAnsi="나눔스퀘어_ac Bold"/>
        </w:rPr>
      </w:pPr>
      <w:r w:rsidRPr="00AA4924">
        <w:rPr>
          <w:rFonts w:ascii="나눔스퀘어_ac Bold" w:eastAsia="나눔스퀘어_ac Bold" w:hAnsi="나눔스퀘어_ac Bold" w:hint="eastAsia"/>
        </w:rPr>
        <w:t>꼭 필요한 대면 평가를</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제외하고 모든 프로세스를 온라인으로 진행하여 학생들의 커뮤니케이션을 촉진할 수 있</w:t>
      </w:r>
      <w:r w:rsidR="002A357E" w:rsidRPr="00AA4924">
        <w:rPr>
          <w:rFonts w:ascii="나눔스퀘어_ac Bold" w:eastAsia="나눔스퀘어_ac Bold" w:hAnsi="나눔스퀘어_ac Bold" w:hint="eastAsia"/>
        </w:rPr>
        <w:t>음</w:t>
      </w:r>
    </w:p>
    <w:p w14:paraId="1E6FF0BF" w14:textId="0FE3C0A3" w:rsidR="009458FB" w:rsidRPr="00AA4924" w:rsidRDefault="009458FB">
      <w:pPr>
        <w:rPr>
          <w:rFonts w:ascii="나눔스퀘어_ac Bold" w:eastAsia="나눔스퀘어_ac Bold" w:hAnsi="나눔스퀘어_ac Bold" w:cstheme="majorBidi"/>
          <w:color w:val="276E8B" w:themeColor="accent1" w:themeShade="BF"/>
          <w:sz w:val="32"/>
          <w:szCs w:val="32"/>
        </w:rPr>
      </w:pPr>
      <w:r w:rsidRPr="00AA4924">
        <w:rPr>
          <w:rFonts w:ascii="나눔스퀘어_ac Bold" w:eastAsia="나눔스퀘어_ac Bold" w:hAnsi="나눔스퀘어_ac Bold"/>
        </w:rPr>
        <w:br w:type="page"/>
      </w:r>
    </w:p>
    <w:p w14:paraId="33FE8879" w14:textId="2835439F" w:rsidR="00C62F10" w:rsidRPr="00AA4924" w:rsidRDefault="00362CDE" w:rsidP="00C62F10">
      <w:pPr>
        <w:pStyle w:val="1"/>
        <w:rPr>
          <w:rFonts w:ascii="나눔스퀘어_ac Bold" w:eastAsia="나눔스퀘어_ac Bold" w:hAnsi="나눔스퀘어_ac Bold"/>
        </w:rPr>
      </w:pPr>
      <w:bookmarkStart w:id="6" w:name="_2._사용자_분류에"/>
      <w:bookmarkStart w:id="7" w:name="_Toc68723226"/>
      <w:bookmarkEnd w:id="6"/>
      <w:r w:rsidRPr="00AA4924">
        <w:rPr>
          <w:rFonts w:ascii="나눔스퀘어_ac Bold" w:eastAsia="나눔스퀘어_ac Bold" w:hAnsi="나눔스퀘어_ac Bold" w:hint="eastAsia"/>
        </w:rPr>
        <w:lastRenderedPageBreak/>
        <w:t>2</w:t>
      </w:r>
      <w:r w:rsidRPr="00AA4924">
        <w:rPr>
          <w:rFonts w:ascii="나눔스퀘어_ac Bold" w:eastAsia="나눔스퀘어_ac Bold" w:hAnsi="나눔스퀘어_ac Bold"/>
        </w:rPr>
        <w:t xml:space="preserve">. </w:t>
      </w:r>
      <w:r w:rsidR="00A04808" w:rsidRPr="00AA4924">
        <w:rPr>
          <w:rFonts w:ascii="나눔스퀘어_ac Bold" w:eastAsia="나눔스퀘어_ac Bold" w:hAnsi="나눔스퀘어_ac Bold" w:hint="eastAsia"/>
        </w:rPr>
        <w:t>사용자 분류에</w:t>
      </w:r>
      <w:r w:rsidR="00C62F10" w:rsidRPr="00AA4924">
        <w:rPr>
          <w:rFonts w:ascii="나눔스퀘어_ac Bold" w:eastAsia="나눔스퀘어_ac Bold" w:hAnsi="나눔스퀘어_ac Bold" w:hint="eastAsia"/>
        </w:rPr>
        <w:t xml:space="preserve"> 따른 </w:t>
      </w:r>
      <w:r w:rsidR="007413E4" w:rsidRPr="00AA4924">
        <w:rPr>
          <w:rFonts w:ascii="나눔스퀘어_ac Bold" w:eastAsia="나눔스퀘어_ac Bold" w:hAnsi="나눔스퀘어_ac Bold" w:hint="eastAsia"/>
        </w:rPr>
        <w:t xml:space="preserve">사이트 </w:t>
      </w:r>
      <w:r w:rsidR="00C62F10" w:rsidRPr="00AA4924">
        <w:rPr>
          <w:rFonts w:ascii="나눔스퀘어_ac Bold" w:eastAsia="나눔스퀘어_ac Bold" w:hAnsi="나눔스퀘어_ac Bold" w:hint="eastAsia"/>
        </w:rPr>
        <w:t>이용 방법</w:t>
      </w:r>
      <w:bookmarkEnd w:id="7"/>
    </w:p>
    <w:p w14:paraId="4127F7DF" w14:textId="14557FC7" w:rsidR="002116DD" w:rsidRPr="00AA4924" w:rsidRDefault="00C62F10" w:rsidP="00C62F10">
      <w:pPr>
        <w:rPr>
          <w:rFonts w:ascii="나눔스퀘어_ac Bold" w:eastAsia="나눔스퀘어_ac Bold" w:hAnsi="나눔스퀘어_ac Bold"/>
        </w:rPr>
      </w:pPr>
      <w:r w:rsidRPr="00AA4924">
        <w:rPr>
          <w:rFonts w:ascii="나눔스퀘어_ac Bold" w:eastAsia="나눔스퀘어_ac Bold" w:hAnsi="나눔스퀘어_ac Bold" w:hint="eastAsia"/>
        </w:rPr>
        <w:t>현재 목차에서는 사용자의 역할(학생,</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관리자</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따</w:t>
      </w:r>
      <w:r w:rsidR="00F6027E" w:rsidRPr="00AA4924">
        <w:rPr>
          <w:rFonts w:ascii="나눔스퀘어_ac Bold" w:eastAsia="나눔스퀘어_ac Bold" w:hAnsi="나눔스퀘어_ac Bold" w:hint="eastAsia"/>
        </w:rPr>
        <w:t>른</w:t>
      </w:r>
      <w:r w:rsidRPr="00AA4924">
        <w:rPr>
          <w:rFonts w:ascii="나눔스퀘어_ac Bold" w:eastAsia="나눔스퀘어_ac Bold" w:hAnsi="나눔스퀘어_ac Bold" w:hint="eastAsia"/>
        </w:rPr>
        <w:t xml:space="preserve"> 사이트 이용 시나리오를 </w:t>
      </w:r>
      <w:r w:rsidR="00805F76" w:rsidRPr="00AA4924">
        <w:rPr>
          <w:rFonts w:ascii="나눔스퀘어_ac Bold" w:eastAsia="나눔스퀘어_ac Bold" w:hAnsi="나눔스퀘어_ac Bold" w:hint="eastAsia"/>
        </w:rPr>
        <w:t>기술함</w:t>
      </w:r>
    </w:p>
    <w:p w14:paraId="300BAF45" w14:textId="654B58C2" w:rsidR="004318CA" w:rsidRPr="00AA4924" w:rsidRDefault="00DF02C3" w:rsidP="0070464A">
      <w:pPr>
        <w:pStyle w:val="2"/>
        <w:rPr>
          <w:rFonts w:ascii="나눔스퀘어_ac Bold" w:eastAsia="나눔스퀘어_ac Bold" w:hAnsi="나눔스퀘어_ac Bold"/>
        </w:rPr>
      </w:pPr>
      <w:bookmarkStart w:id="8" w:name="_Toc68723227"/>
      <w:r w:rsidRPr="00AA4924">
        <w:rPr>
          <w:rFonts w:ascii="나눔스퀘어_ac Bold" w:eastAsia="나눔스퀘어_ac Bold" w:hAnsi="나눔스퀘어_ac Bold" w:hint="eastAsia"/>
        </w:rPr>
        <w:t xml:space="preserve">① </w:t>
      </w:r>
      <w:r w:rsidR="004318CA" w:rsidRPr="00AA4924">
        <w:rPr>
          <w:rFonts w:ascii="나눔스퀘어_ac Bold" w:eastAsia="나눔스퀘어_ac Bold" w:hAnsi="나눔스퀘어_ac Bold" w:hint="eastAsia"/>
        </w:rPr>
        <w:t>학생</w:t>
      </w:r>
      <w:bookmarkEnd w:id="8"/>
    </w:p>
    <w:p w14:paraId="2B70C24E" w14:textId="53A7B3AF" w:rsidR="00C62F10" w:rsidRPr="00AA4924" w:rsidRDefault="00C62F10" w:rsidP="00C62F10">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프로젝트를 수행하고 평가를 진행하기 위해 사이트를 이용하는 사용자</w:t>
      </w:r>
    </w:p>
    <w:p w14:paraId="63A525CD" w14:textId="76C0A69D" w:rsidR="00362CDE" w:rsidRPr="00AA4924" w:rsidRDefault="00BD3872"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학생의 </w:t>
      </w:r>
      <w:r w:rsidR="00362CDE" w:rsidRPr="00AA4924">
        <w:rPr>
          <w:rFonts w:ascii="나눔스퀘어_ac Bold" w:eastAsia="나눔스퀘어_ac Bold" w:hAnsi="나눔스퀘어_ac Bold" w:hint="eastAsia"/>
          <w:b/>
          <w:bCs/>
        </w:rPr>
        <w:t>권한 및 역할</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BD3872" w:rsidRPr="00AA4924" w14:paraId="0108B8E2" w14:textId="77777777" w:rsidTr="00E646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none" w:sz="0" w:space="0" w:color="auto"/>
              <w:right w:val="none" w:sz="0" w:space="0" w:color="auto"/>
            </w:tcBorders>
          </w:tcPr>
          <w:p w14:paraId="6344F2EA" w14:textId="2C6CE164" w:rsidR="00BD3872" w:rsidRPr="00AA4924" w:rsidRDefault="00BD3872"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Pr>
          <w:p w14:paraId="6727E853" w14:textId="6BA2CEAA" w:rsidR="00BD3872" w:rsidRPr="00AA4924" w:rsidRDefault="00BD3872"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BD3872" w:rsidRPr="00AA4924" w14:paraId="7CEE092E" w14:textId="77777777" w:rsidTr="00E64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none" w:sz="0" w:space="0" w:color="auto"/>
              <w:bottom w:val="none" w:sz="0" w:space="0" w:color="auto"/>
              <w:right w:val="none" w:sz="0" w:space="0" w:color="auto"/>
            </w:tcBorders>
          </w:tcPr>
          <w:p w14:paraId="40160F2D" w14:textId="77777777"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프로젝트를 신청하고 접근할 수 있는 권한</w:t>
            </w:r>
          </w:p>
          <w:p w14:paraId="2951069E" w14:textId="77777777"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미션을 해결하고 제출할 수 있는 권한</w:t>
            </w:r>
          </w:p>
          <w:p w14:paraId="79772A42" w14:textId="1D97E639" w:rsidR="00BD3872" w:rsidRPr="00AA4924" w:rsidRDefault="00BD3872" w:rsidP="00060CDB">
            <w:pPr>
              <w:pStyle w:val="a8"/>
              <w:numPr>
                <w:ilvl w:val="0"/>
                <w:numId w:val="27"/>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동료의 평가를 수락하고 수행할 수 있는 권한</w:t>
            </w:r>
          </w:p>
        </w:tc>
        <w:tc>
          <w:tcPr>
            <w:tcW w:w="5228" w:type="dxa"/>
            <w:tcBorders>
              <w:top w:val="none" w:sz="0" w:space="0" w:color="auto"/>
              <w:bottom w:val="none" w:sz="0" w:space="0" w:color="auto"/>
            </w:tcBorders>
          </w:tcPr>
          <w:p w14:paraId="5C2F8F90" w14:textId="62DF1BE1" w:rsidR="00BD3872" w:rsidRPr="00AA4924" w:rsidRDefault="00BD3872" w:rsidP="00060CDB">
            <w:pPr>
              <w:pStyle w:val="a8"/>
              <w:numPr>
                <w:ilvl w:val="0"/>
                <w:numId w:val="27"/>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학습을 원하는 프로젝트를 신청</w:t>
            </w:r>
            <w:r w:rsidR="00060CDB" w:rsidRPr="00AA4924">
              <w:rPr>
                <w:rFonts w:ascii="나눔스퀘어_ac Bold" w:eastAsia="나눔스퀘어_ac Bold" w:hAnsi="나눔스퀘어_ac Bold" w:hint="eastAsia"/>
              </w:rPr>
              <w:t>해 수행함</w:t>
            </w:r>
          </w:p>
          <w:p w14:paraId="7A37F119" w14:textId="416448D9" w:rsidR="00BD3872" w:rsidRPr="00AA4924" w:rsidRDefault="00BD3872" w:rsidP="00060CDB">
            <w:pPr>
              <w:pStyle w:val="a8"/>
              <w:numPr>
                <w:ilvl w:val="0"/>
                <w:numId w:val="27"/>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 내에서 제시되는 미션들을 해결하고 다음 레벨로 </w:t>
            </w:r>
            <w:r w:rsidR="0001173B" w:rsidRPr="00AA4924">
              <w:rPr>
                <w:rFonts w:ascii="나눔스퀘어_ac Bold" w:eastAsia="나눔스퀘어_ac Bold" w:hAnsi="나눔스퀘어_ac Bold" w:hint="eastAsia"/>
              </w:rPr>
              <w:t>감</w:t>
            </w:r>
          </w:p>
          <w:p w14:paraId="058C92F2" w14:textId="07BB3298" w:rsidR="00BD3872" w:rsidRPr="00AA4924" w:rsidRDefault="00BD3872" w:rsidP="00060CDB">
            <w:pPr>
              <w:pStyle w:val="a8"/>
              <w:numPr>
                <w:ilvl w:val="0"/>
                <w:numId w:val="27"/>
              </w:numP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동료들의 미션을 성실하게 평가하고 사이트에 기록함</w:t>
            </w:r>
          </w:p>
        </w:tc>
      </w:tr>
    </w:tbl>
    <w:p w14:paraId="6D7CAEA5" w14:textId="77777777" w:rsidR="00BD3872" w:rsidRPr="00AA4924" w:rsidRDefault="00BD3872" w:rsidP="00C62F10">
      <w:pPr>
        <w:rPr>
          <w:rFonts w:ascii="나눔스퀘어_ac Bold" w:eastAsia="나눔스퀘어_ac Bold" w:hAnsi="나눔스퀘어_ac Bold"/>
        </w:rPr>
      </w:pPr>
    </w:p>
    <w:p w14:paraId="709DE623" w14:textId="3701A6A5" w:rsidR="008A53F9" w:rsidRPr="00AA4924" w:rsidRDefault="00BD3872"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학생의 사용 </w:t>
      </w:r>
      <w:r w:rsidR="008A53F9" w:rsidRPr="00AA4924">
        <w:rPr>
          <w:rFonts w:ascii="나눔스퀘어_ac Bold" w:eastAsia="나눔스퀘어_ac Bold" w:hAnsi="나눔스퀘어_ac Bold" w:hint="eastAsia"/>
          <w:b/>
          <w:bCs/>
        </w:rPr>
        <w:t>시나리오</w:t>
      </w:r>
    </w:p>
    <w:p w14:paraId="22B13D2D" w14:textId="54914745" w:rsidR="00C62F10" w:rsidRPr="00AA4924" w:rsidRDefault="0077161E" w:rsidP="00C62F1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noProof/>
        </w:rPr>
        <w:drawing>
          <wp:inline distT="0" distB="0" distL="0" distR="0" wp14:anchorId="5C611EDF" wp14:editId="125AD356">
            <wp:extent cx="4762500" cy="572452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0">
                      <a:extLst>
                        <a:ext uri="{28A0092B-C50C-407E-A947-70E740481C1C}">
                          <a14:useLocalDpi xmlns:a14="http://schemas.microsoft.com/office/drawing/2010/main" val="0"/>
                        </a:ext>
                      </a:extLst>
                    </a:blip>
                    <a:stretch>
                      <a:fillRect/>
                    </a:stretch>
                  </pic:blipFill>
                  <pic:spPr>
                    <a:xfrm>
                      <a:off x="0" y="0"/>
                      <a:ext cx="4762500" cy="5724525"/>
                    </a:xfrm>
                    <a:prstGeom prst="rect">
                      <a:avLst/>
                    </a:prstGeom>
                  </pic:spPr>
                </pic:pic>
              </a:graphicData>
            </a:graphic>
          </wp:inline>
        </w:drawing>
      </w:r>
    </w:p>
    <w:p w14:paraId="39048F54" w14:textId="03F1784A" w:rsidR="004318CA" w:rsidRPr="00AA4924" w:rsidRDefault="00DF02C3" w:rsidP="0070464A">
      <w:pPr>
        <w:pStyle w:val="2"/>
        <w:rPr>
          <w:rFonts w:ascii="나눔스퀘어_ac Bold" w:eastAsia="나눔스퀘어_ac Bold" w:hAnsi="나눔스퀘어_ac Bold"/>
        </w:rPr>
      </w:pPr>
      <w:bookmarkStart w:id="9" w:name="_Toc68723228"/>
      <w:r w:rsidRPr="00AA4924">
        <w:rPr>
          <w:rFonts w:ascii="나눔스퀘어_ac Bold" w:eastAsia="나눔스퀘어_ac Bold" w:hAnsi="나눔스퀘어_ac Bold" w:hint="eastAsia"/>
        </w:rPr>
        <w:lastRenderedPageBreak/>
        <w:t xml:space="preserve">② </w:t>
      </w:r>
      <w:r w:rsidR="004318CA" w:rsidRPr="00AA4924">
        <w:rPr>
          <w:rFonts w:ascii="나눔스퀘어_ac Bold" w:eastAsia="나눔스퀘어_ac Bold" w:hAnsi="나눔스퀘어_ac Bold" w:hint="eastAsia"/>
        </w:rPr>
        <w:t>멘토</w:t>
      </w:r>
      <w:bookmarkEnd w:id="9"/>
    </w:p>
    <w:p w14:paraId="7D8B6CEF" w14:textId="704097E4" w:rsidR="00802349"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프로젝트를 담당하</w:t>
      </w:r>
      <w:r w:rsidR="001F382C" w:rsidRPr="00AA4924">
        <w:rPr>
          <w:rFonts w:ascii="나눔스퀘어_ac Bold" w:eastAsia="나눔스퀘어_ac Bold" w:hAnsi="나눔스퀘어_ac Bold" w:hint="eastAsia"/>
        </w:rPr>
        <w:t>여 관리하는 사용자</w:t>
      </w:r>
    </w:p>
    <w:p w14:paraId="791004AE" w14:textId="0425480C" w:rsidR="000249CD" w:rsidRPr="00AA4924" w:rsidRDefault="00BD3872" w:rsidP="00802349">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멘토의 </w:t>
      </w:r>
      <w:r w:rsidR="000249CD" w:rsidRPr="00AA4924">
        <w:rPr>
          <w:rFonts w:ascii="나눔스퀘어_ac Bold" w:eastAsia="나눔스퀘어_ac Bold" w:hAnsi="나눔스퀘어_ac Bold" w:hint="eastAsia"/>
          <w:b/>
          <w:bCs/>
        </w:rPr>
        <w:t>권한 및 역할</w:t>
      </w:r>
    </w:p>
    <w:p w14:paraId="7B6EA993" w14:textId="17147694" w:rsidR="00802349"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프로젝트가 관리자에 의해 개설되면 미션이나 공지사항</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프로젝트에 필요한 참고자료를 업로드함</w:t>
      </w:r>
    </w:p>
    <w:p w14:paraId="366D702B" w14:textId="13FDCAF7" w:rsidR="00305FF6" w:rsidRPr="00AA4924" w:rsidRDefault="00802349" w:rsidP="00802349">
      <w:pPr>
        <w:rPr>
          <w:rFonts w:ascii="나눔스퀘어_ac Bold" w:eastAsia="나눔스퀘어_ac Bold" w:hAnsi="나눔스퀘어_ac Bold"/>
        </w:rPr>
      </w:pPr>
      <w:r w:rsidRPr="00AA4924">
        <w:rPr>
          <w:rFonts w:ascii="나눔스퀘어_ac Bold" w:eastAsia="나눔스퀘어_ac Bold" w:hAnsi="나눔스퀘어_ac Bold" w:hint="eastAsia"/>
        </w:rPr>
        <w:t>학생이 제출한 미션에 대해 평가를 진행하고 평가 결과를 사이트에 업로드함</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BD3872" w:rsidRPr="00AA4924" w14:paraId="6E1461B0" w14:textId="77777777" w:rsidTr="00496C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single" w:sz="4" w:space="0" w:color="auto"/>
            </w:tcBorders>
          </w:tcPr>
          <w:p w14:paraId="265D1947" w14:textId="77777777" w:rsidR="00BD3872" w:rsidRPr="00AA4924" w:rsidRDefault="00BD3872"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Borders>
              <w:bottom w:val="single" w:sz="4" w:space="0" w:color="auto"/>
            </w:tcBorders>
          </w:tcPr>
          <w:p w14:paraId="5C9F8093" w14:textId="77777777" w:rsidR="00BD3872" w:rsidRPr="00AA4924" w:rsidRDefault="00BD3872"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BD3872" w:rsidRPr="00AA4924" w14:paraId="7AFC5707" w14:textId="77777777" w:rsidTr="00496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auto"/>
              <w:bottom w:val="single" w:sz="4" w:space="0" w:color="auto"/>
            </w:tcBorders>
          </w:tcPr>
          <w:p w14:paraId="1EF4986C" w14:textId="43B24156" w:rsidR="00BD3872" w:rsidRPr="00AA4924" w:rsidRDefault="00BD3872"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학생의 프로젝트 신청을 승인할 수 권한</w:t>
            </w:r>
          </w:p>
          <w:p w14:paraId="288827E6" w14:textId="78246593" w:rsidR="00BD3872" w:rsidRPr="00AA4924" w:rsidRDefault="00BD3872"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 내에서 필요한 미션,</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참고자료,</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공지사항 등을 업로드할 수 있는 권한</w:t>
            </w:r>
          </w:p>
          <w:p w14:paraId="2F048BA3" w14:textId="77777777" w:rsidR="00BD3872" w:rsidRPr="00AA4924" w:rsidRDefault="00BD3872" w:rsidP="00D57BA1">
            <w:pPr>
              <w:pStyle w:val="a8"/>
              <w:numPr>
                <w:ilvl w:val="0"/>
                <w:numId w:val="23"/>
              </w:numPr>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학생이 제출한 미션을 평가할 수 있는 권한</w:t>
            </w:r>
          </w:p>
          <w:p w14:paraId="0A6F7308" w14:textId="4100D37F" w:rsidR="00E6469B" w:rsidRPr="00AA4924" w:rsidRDefault="00E6469B" w:rsidP="00D57BA1">
            <w:pPr>
              <w:pStyle w:val="a8"/>
              <w:numPr>
                <w:ilvl w:val="0"/>
                <w:numId w:val="23"/>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학생들의 성적이나 현재까지 진행한 프로젝트,</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미션 목록을 볼 수 있는 권한</w:t>
            </w:r>
          </w:p>
        </w:tc>
        <w:tc>
          <w:tcPr>
            <w:tcW w:w="5228" w:type="dxa"/>
            <w:tcBorders>
              <w:top w:val="single" w:sz="4" w:space="0" w:color="auto"/>
              <w:bottom w:val="single" w:sz="4" w:space="0" w:color="auto"/>
            </w:tcBorders>
          </w:tcPr>
          <w:p w14:paraId="709CB087" w14:textId="1552F85B" w:rsidR="00BD3872" w:rsidRPr="00AA4924" w:rsidRDefault="00BD3872" w:rsidP="00D57BA1">
            <w:pPr>
              <w:pStyle w:val="a8"/>
              <w:numPr>
                <w:ilvl w:val="0"/>
                <w:numId w:val="23"/>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학생들이 프로젝트를 신청하면 학생의 </w:t>
            </w:r>
            <w:r w:rsidR="00F67ECC" w:rsidRPr="00AA4924">
              <w:rPr>
                <w:rFonts w:ascii="나눔스퀘어_ac Bold" w:eastAsia="나눔스퀘어_ac Bold" w:hAnsi="나눔스퀘어_ac Bold" w:hint="eastAsia"/>
              </w:rPr>
              <w:t>역량을 검토하여 적합성 여부를 판단한 후 프로젝트를 승인 혹은 거절</w:t>
            </w:r>
          </w:p>
          <w:p w14:paraId="462D14D7" w14:textId="74ABD96E" w:rsidR="00BD3872" w:rsidRPr="00AA4924" w:rsidRDefault="00BD3872" w:rsidP="00D57BA1">
            <w:pPr>
              <w:pStyle w:val="a8"/>
              <w:numPr>
                <w:ilvl w:val="0"/>
                <w:numId w:val="23"/>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w:t>
            </w:r>
            <w:r w:rsidR="00F67ECC" w:rsidRPr="00AA4924">
              <w:rPr>
                <w:rFonts w:ascii="나눔스퀘어_ac Bold" w:eastAsia="나눔스퀘어_ac Bold" w:hAnsi="나눔스퀘어_ac Bold" w:hint="eastAsia"/>
              </w:rPr>
              <w:t>트의 미션,</w:t>
            </w:r>
            <w:r w:rsidR="00F67ECC" w:rsidRPr="00AA4924">
              <w:rPr>
                <w:rFonts w:ascii="나눔스퀘어_ac Bold" w:eastAsia="나눔스퀘어_ac Bold" w:hAnsi="나눔스퀘어_ac Bold"/>
              </w:rPr>
              <w:t xml:space="preserve"> </w:t>
            </w:r>
            <w:r w:rsidR="00F67ECC" w:rsidRPr="00AA4924">
              <w:rPr>
                <w:rFonts w:ascii="나눔스퀘어_ac Bold" w:eastAsia="나눔스퀘어_ac Bold" w:hAnsi="나눔스퀘어_ac Bold" w:hint="eastAsia"/>
              </w:rPr>
              <w:t>참고자료,</w:t>
            </w:r>
            <w:r w:rsidR="00F67ECC" w:rsidRPr="00AA4924">
              <w:rPr>
                <w:rFonts w:ascii="나눔스퀘어_ac Bold" w:eastAsia="나눔스퀘어_ac Bold" w:hAnsi="나눔스퀘어_ac Bold"/>
              </w:rPr>
              <w:t xml:space="preserve"> </w:t>
            </w:r>
            <w:r w:rsidR="00F67ECC" w:rsidRPr="00AA4924">
              <w:rPr>
                <w:rFonts w:ascii="나눔스퀘어_ac Bold" w:eastAsia="나눔스퀘어_ac Bold" w:hAnsi="나눔스퀘어_ac Bold" w:hint="eastAsia"/>
              </w:rPr>
              <w:t>공지사항을 업로드</w:t>
            </w:r>
          </w:p>
          <w:p w14:paraId="4A85683A" w14:textId="66E008D0" w:rsidR="00BD3872" w:rsidRPr="00AA4924" w:rsidRDefault="00F67ECC" w:rsidP="00D57BA1">
            <w:pPr>
              <w:pStyle w:val="a8"/>
              <w:numPr>
                <w:ilvl w:val="0"/>
                <w:numId w:val="23"/>
              </w:numP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학생들이 제출한 미션들을 성실하게 평가하고 사이트에 </w:t>
            </w:r>
            <w:r w:rsidR="00BD3872" w:rsidRPr="00AA4924">
              <w:rPr>
                <w:rFonts w:ascii="나눔스퀘어_ac Bold" w:eastAsia="나눔스퀘어_ac Bold" w:hAnsi="나눔스퀘어_ac Bold" w:hint="eastAsia"/>
              </w:rPr>
              <w:t>기록함</w:t>
            </w:r>
          </w:p>
        </w:tc>
      </w:tr>
    </w:tbl>
    <w:p w14:paraId="0A602AF8" w14:textId="77777777" w:rsidR="00BD3872" w:rsidRPr="00AA4924" w:rsidRDefault="00BD3872" w:rsidP="00802349">
      <w:pPr>
        <w:rPr>
          <w:rFonts w:ascii="나눔스퀘어_ac Bold" w:eastAsia="나눔스퀘어_ac Bold" w:hAnsi="나눔스퀘어_ac Bold"/>
        </w:rPr>
      </w:pPr>
    </w:p>
    <w:p w14:paraId="51DC3B39" w14:textId="454B9915" w:rsidR="008A53F9" w:rsidRPr="00AA4924" w:rsidRDefault="00BD3872" w:rsidP="008A53F9">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멘토의 사용 </w:t>
      </w:r>
      <w:r w:rsidR="008A53F9" w:rsidRPr="00AA4924">
        <w:rPr>
          <w:rFonts w:ascii="나눔스퀘어_ac Bold" w:eastAsia="나눔스퀘어_ac Bold" w:hAnsi="나눔스퀘어_ac Bold" w:hint="eastAsia"/>
          <w:b/>
          <w:bCs/>
        </w:rPr>
        <w:t>시나리오</w:t>
      </w:r>
    </w:p>
    <w:p w14:paraId="41ED356E" w14:textId="2ABDC115" w:rsidR="008A53F9" w:rsidRPr="00AA4924" w:rsidRDefault="008A53F9" w:rsidP="008A53F9">
      <w:pPr>
        <w:rPr>
          <w:rFonts w:ascii="나눔스퀘어_ac Bold" w:eastAsia="나눔스퀘어_ac Bold" w:hAnsi="나눔스퀘어_ac Bold"/>
        </w:rPr>
      </w:pPr>
      <w:r w:rsidRPr="00AA4924">
        <w:rPr>
          <w:rFonts w:ascii="나눔스퀘어_ac Bold" w:eastAsia="나눔스퀘어_ac Bold" w:hAnsi="나눔스퀘어_ac Bold" w:hint="eastAsia"/>
          <w:noProof/>
        </w:rPr>
        <w:drawing>
          <wp:inline distT="0" distB="0" distL="0" distR="0" wp14:anchorId="1D313853" wp14:editId="7DD58E10">
            <wp:extent cx="6645910" cy="1115060"/>
            <wp:effectExtent l="0" t="0" r="2540" b="889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pic:cNvPicPr/>
                  </pic:nvPicPr>
                  <pic:blipFill>
                    <a:blip r:embed="rId11">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inline>
        </w:drawing>
      </w:r>
    </w:p>
    <w:p w14:paraId="4CA519FF" w14:textId="51008BD7" w:rsidR="00305FF6" w:rsidRPr="00AA4924" w:rsidRDefault="00305FF6" w:rsidP="008A53F9">
      <w:pPr>
        <w:rPr>
          <w:rFonts w:ascii="나눔스퀘어_ac Bold" w:eastAsia="나눔스퀘어_ac Bold" w:hAnsi="나눔스퀘어_ac Bold"/>
        </w:rPr>
      </w:pPr>
    </w:p>
    <w:p w14:paraId="6EAB6906" w14:textId="610CB38A" w:rsidR="004318CA" w:rsidRPr="00AA4924" w:rsidRDefault="00DF02C3" w:rsidP="0070464A">
      <w:pPr>
        <w:pStyle w:val="2"/>
        <w:rPr>
          <w:rFonts w:ascii="나눔스퀘어_ac Bold" w:eastAsia="나눔스퀘어_ac Bold" w:hAnsi="나눔스퀘어_ac Bold"/>
        </w:rPr>
      </w:pPr>
      <w:bookmarkStart w:id="10" w:name="_Toc68723229"/>
      <w:r w:rsidRPr="00AA4924">
        <w:rPr>
          <w:rFonts w:ascii="나눔스퀘어_ac Bold" w:eastAsia="나눔스퀘어_ac Bold" w:hAnsi="나눔스퀘어_ac Bold" w:hint="eastAsia"/>
        </w:rPr>
        <w:t xml:space="preserve">③ </w:t>
      </w:r>
      <w:r w:rsidR="004318CA" w:rsidRPr="00AA4924">
        <w:rPr>
          <w:rFonts w:ascii="나눔스퀘어_ac Bold" w:eastAsia="나눔스퀘어_ac Bold" w:hAnsi="나눔스퀘어_ac Bold" w:hint="eastAsia"/>
        </w:rPr>
        <w:t>관리자</w:t>
      </w:r>
      <w:bookmarkEnd w:id="10"/>
    </w:p>
    <w:p w14:paraId="76BF326A" w14:textId="688FD34F" w:rsidR="00802349" w:rsidRPr="00AA4924" w:rsidRDefault="00802349" w:rsidP="00305FF6">
      <w:pPr>
        <w:rPr>
          <w:rFonts w:ascii="나눔스퀘어_ac Bold" w:eastAsia="나눔스퀘어_ac Bold" w:hAnsi="나눔스퀘어_ac Bold"/>
        </w:rPr>
      </w:pPr>
      <w:r w:rsidRPr="00AA4924">
        <w:rPr>
          <w:rFonts w:ascii="나눔스퀘어_ac Bold" w:eastAsia="나눔스퀘어_ac Bold" w:hAnsi="나눔스퀘어_ac Bold" w:hint="eastAsia"/>
        </w:rPr>
        <w:t>사이트 전반의 운영을 담당하는 사용자</w:t>
      </w:r>
    </w:p>
    <w:p w14:paraId="0F1011BD" w14:textId="73457866" w:rsidR="002841EA" w:rsidRPr="00AA4924" w:rsidRDefault="00BD3872" w:rsidP="002841EA">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관리자의 </w:t>
      </w:r>
      <w:r w:rsidR="002841EA" w:rsidRPr="00AA4924">
        <w:rPr>
          <w:rFonts w:ascii="나눔스퀘어_ac Bold" w:eastAsia="나눔스퀘어_ac Bold" w:hAnsi="나눔스퀘어_ac Bold" w:hint="eastAsia"/>
          <w:b/>
          <w:bCs/>
        </w:rPr>
        <w:t>권한 및 역할</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8"/>
        <w:gridCol w:w="5228"/>
      </w:tblGrid>
      <w:tr w:rsidR="00E6469B" w:rsidRPr="00AA4924" w14:paraId="58C28369" w14:textId="77777777" w:rsidTr="00E646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Borders>
              <w:bottom w:val="none" w:sz="0" w:space="0" w:color="auto"/>
              <w:right w:val="none" w:sz="0" w:space="0" w:color="auto"/>
            </w:tcBorders>
          </w:tcPr>
          <w:p w14:paraId="773756AC" w14:textId="77777777" w:rsidR="00E6469B" w:rsidRPr="00AA4924" w:rsidRDefault="00E6469B" w:rsidP="00FC4963">
            <w:pPr>
              <w:spacing w:before="100" w:after="200"/>
              <w:jc w:val="cente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권한</w:t>
            </w:r>
          </w:p>
        </w:tc>
        <w:tc>
          <w:tcPr>
            <w:tcW w:w="5228" w:type="dxa"/>
          </w:tcPr>
          <w:p w14:paraId="210505F6" w14:textId="77777777" w:rsidR="00E6469B" w:rsidRPr="00AA4924" w:rsidRDefault="00E6469B" w:rsidP="00FC4963">
            <w:pPr>
              <w:spacing w:before="100" w:after="200"/>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역할</w:t>
            </w:r>
          </w:p>
        </w:tc>
      </w:tr>
      <w:tr w:rsidR="00E6469B" w:rsidRPr="00AA4924" w14:paraId="6BC8E390" w14:textId="77777777" w:rsidTr="00E64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none" w:sz="0" w:space="0" w:color="auto"/>
              <w:bottom w:val="none" w:sz="0" w:space="0" w:color="auto"/>
              <w:right w:val="none" w:sz="0" w:space="0" w:color="auto"/>
            </w:tcBorders>
          </w:tcPr>
          <w:p w14:paraId="0F57F2B8" w14:textId="07E114F0" w:rsidR="00E6469B" w:rsidRPr="00AA4924" w:rsidRDefault="00E6469B" w:rsidP="00D57BA1">
            <w:pPr>
              <w:pStyle w:val="a8"/>
              <w:numPr>
                <w:ilvl w:val="0"/>
                <w:numId w:val="24"/>
              </w:numPr>
              <w:spacing w:after="240"/>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사이트 운영 및 관리에 필요한 모든 권한</w:t>
            </w:r>
          </w:p>
          <w:p w14:paraId="509414F1" w14:textId="534AED51" w:rsidR="00E6469B" w:rsidRPr="00AA4924" w:rsidRDefault="00E6469B" w:rsidP="00D57BA1">
            <w:pPr>
              <w:pStyle w:val="a8"/>
              <w:numPr>
                <w:ilvl w:val="0"/>
                <w:numId w:val="24"/>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프로젝트를 개설하고 삭제할 수 있는 권한</w:t>
            </w:r>
          </w:p>
          <w:p w14:paraId="3C11267C" w14:textId="77777777" w:rsidR="00E6469B" w:rsidRPr="00AA4924" w:rsidRDefault="00E6469B" w:rsidP="00D57BA1">
            <w:pPr>
              <w:pStyle w:val="a8"/>
              <w:numPr>
                <w:ilvl w:val="0"/>
                <w:numId w:val="24"/>
              </w:numPr>
              <w:spacing w:after="24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프로젝트 내에서 필요한 미션,</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참고자료,</w:t>
            </w:r>
            <w:r w:rsidRPr="00AA4924">
              <w:rPr>
                <w:rFonts w:ascii="나눔스퀘어_ac Bold" w:eastAsia="나눔스퀘어_ac Bold" w:hAnsi="나눔스퀘어_ac Bold"/>
                <w:b w:val="0"/>
                <w:bCs w:val="0"/>
              </w:rPr>
              <w:t xml:space="preserve"> </w:t>
            </w:r>
            <w:r w:rsidRPr="00AA4924">
              <w:rPr>
                <w:rFonts w:ascii="나눔스퀘어_ac Bold" w:eastAsia="나눔스퀘어_ac Bold" w:hAnsi="나눔스퀘어_ac Bold" w:hint="eastAsia"/>
                <w:b w:val="0"/>
                <w:bCs w:val="0"/>
              </w:rPr>
              <w:t>공지사항 등을 업로드할 수 있는 권한</w:t>
            </w:r>
          </w:p>
          <w:p w14:paraId="78FE3FA8" w14:textId="5DC77994" w:rsidR="00E6469B" w:rsidRPr="00AA4924" w:rsidRDefault="00E6469B" w:rsidP="00D57BA1">
            <w:pPr>
              <w:pStyle w:val="a8"/>
              <w:numPr>
                <w:ilvl w:val="0"/>
                <w:numId w:val="24"/>
              </w:num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모든 학생들에 관한 기록을 열람할 수 있는 권한</w:t>
            </w:r>
          </w:p>
        </w:tc>
        <w:tc>
          <w:tcPr>
            <w:tcW w:w="5228" w:type="dxa"/>
            <w:tcBorders>
              <w:top w:val="none" w:sz="0" w:space="0" w:color="auto"/>
              <w:bottom w:val="none" w:sz="0" w:space="0" w:color="auto"/>
            </w:tcBorders>
          </w:tcPr>
          <w:p w14:paraId="1A7BA0A6" w14:textId="77777777"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필요에 따라 프로젝트를 개설하거나 삭제함</w:t>
            </w:r>
          </w:p>
          <w:p w14:paraId="7E80D1E3" w14:textId="528E7C84"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프로젝트가 개설되면 해당 수업에 멘토</w:t>
            </w:r>
            <w:r w:rsidR="00060CDB" w:rsidRPr="00AA4924">
              <w:rPr>
                <w:rFonts w:ascii="나눔스퀘어_ac Bold" w:eastAsia="나눔스퀘어_ac Bold" w:hAnsi="나눔스퀘어_ac Bold" w:hint="eastAsia"/>
              </w:rPr>
              <w:t>들을</w:t>
            </w:r>
            <w:r w:rsidRPr="00AA4924">
              <w:rPr>
                <w:rFonts w:ascii="나눔스퀘어_ac Bold" w:eastAsia="나눔스퀘어_ac Bold" w:hAnsi="나눔스퀘어_ac Bold" w:hint="eastAsia"/>
              </w:rPr>
              <w:t xml:space="preserve"> 배정함</w:t>
            </w:r>
          </w:p>
          <w:p w14:paraId="1FD93B69" w14:textId="64874E6F" w:rsidR="00E6469B" w:rsidRPr="00AA4924" w:rsidRDefault="00E6469B" w:rsidP="00D57BA1">
            <w:pPr>
              <w:pStyle w:val="a8"/>
              <w:numPr>
                <w:ilvl w:val="0"/>
                <w:numId w:val="24"/>
              </w:numPr>
              <w:spacing w:after="240"/>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 프로젝트를 운영하는 것을 보조함</w:t>
            </w:r>
          </w:p>
        </w:tc>
      </w:tr>
    </w:tbl>
    <w:p w14:paraId="6C08C0E5" w14:textId="77777777" w:rsidR="00E6469B" w:rsidRPr="00AA4924" w:rsidRDefault="00E6469B" w:rsidP="00305FF6">
      <w:pPr>
        <w:rPr>
          <w:rFonts w:ascii="나눔스퀘어_ac Bold" w:eastAsia="나눔스퀘어_ac Bold" w:hAnsi="나눔스퀘어_ac Bold"/>
        </w:rPr>
      </w:pPr>
    </w:p>
    <w:p w14:paraId="74733A5B" w14:textId="77777777" w:rsidR="00D57BA1" w:rsidRPr="00AA4924" w:rsidRDefault="00D57BA1">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7C0EF3D3" w14:textId="3B562FC4" w:rsidR="008027BD" w:rsidRPr="00AA4924" w:rsidRDefault="00BD3872" w:rsidP="00305FF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 xml:space="preserve">관리자의 사용 </w:t>
      </w:r>
      <w:r w:rsidR="008027BD" w:rsidRPr="00AA4924">
        <w:rPr>
          <w:rFonts w:ascii="나눔스퀘어_ac Bold" w:eastAsia="나눔스퀘어_ac Bold" w:hAnsi="나눔스퀘어_ac Bold" w:hint="eastAsia"/>
          <w:b/>
          <w:bCs/>
        </w:rPr>
        <w:t>시나리오</w:t>
      </w:r>
    </w:p>
    <w:p w14:paraId="12AE6122" w14:textId="5BF082D3" w:rsidR="008027BD" w:rsidRPr="00AA4924" w:rsidRDefault="008027BD" w:rsidP="00305FF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noProof/>
        </w:rPr>
        <w:drawing>
          <wp:inline distT="0" distB="0" distL="0" distR="0" wp14:anchorId="34D7C2D4" wp14:editId="066FBAD8">
            <wp:extent cx="6645910" cy="1115060"/>
            <wp:effectExtent l="0" t="0" r="2540" b="889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pic:cNvPicPr/>
                  </pic:nvPicPr>
                  <pic:blipFill>
                    <a:blip r:embed="rId12">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inline>
        </w:drawing>
      </w:r>
    </w:p>
    <w:p w14:paraId="51A4BE6D" w14:textId="382A4DCA" w:rsidR="00163C0F" w:rsidRPr="00AA4924" w:rsidRDefault="00496C1C" w:rsidP="00AF249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0305E007" w14:textId="0468CB65" w:rsidR="00B075B5" w:rsidRPr="00AA4924" w:rsidRDefault="00362CDE" w:rsidP="0077161E">
      <w:pPr>
        <w:pStyle w:val="1"/>
        <w:rPr>
          <w:rFonts w:ascii="나눔스퀘어_ac Bold" w:eastAsia="나눔스퀘어_ac Bold" w:hAnsi="나눔스퀘어_ac Bold"/>
        </w:rPr>
      </w:pPr>
      <w:bookmarkStart w:id="11" w:name="_3._운영_절차"/>
      <w:bookmarkStart w:id="12" w:name="_Toc68723230"/>
      <w:bookmarkEnd w:id="11"/>
      <w:r w:rsidRPr="00AA4924">
        <w:rPr>
          <w:rFonts w:ascii="나눔스퀘어_ac Bold" w:eastAsia="나눔스퀘어_ac Bold" w:hAnsi="나눔스퀘어_ac Bold" w:hint="eastAsia"/>
        </w:rPr>
        <w:lastRenderedPageBreak/>
        <w:t>3</w:t>
      </w:r>
      <w:r w:rsidRPr="00AA4924">
        <w:rPr>
          <w:rFonts w:ascii="나눔스퀘어_ac Bold" w:eastAsia="나눔스퀘어_ac Bold" w:hAnsi="나눔스퀘어_ac Bold"/>
        </w:rPr>
        <w:t xml:space="preserve">. </w:t>
      </w:r>
      <w:r w:rsidR="0086070F" w:rsidRPr="00AA4924">
        <w:rPr>
          <w:rFonts w:ascii="나눔스퀘어_ac Bold" w:eastAsia="나눔스퀘어_ac Bold" w:hAnsi="나눔스퀘어_ac Bold" w:hint="eastAsia"/>
        </w:rPr>
        <w:t xml:space="preserve">운영 </w:t>
      </w:r>
      <w:r w:rsidR="00C21F0F" w:rsidRPr="00AA4924">
        <w:rPr>
          <w:rFonts w:ascii="나눔스퀘어_ac Bold" w:eastAsia="나눔스퀘어_ac Bold" w:hAnsi="나눔스퀘어_ac Bold" w:hint="eastAsia"/>
        </w:rPr>
        <w:t>절차</w:t>
      </w:r>
      <w:bookmarkEnd w:id="12"/>
    </w:p>
    <w:p w14:paraId="7090DBE0" w14:textId="3502A536" w:rsidR="00AF368A" w:rsidRPr="00AA4924" w:rsidRDefault="00B075B5" w:rsidP="006503E1">
      <w:pPr>
        <w:pStyle w:val="3"/>
        <w:rPr>
          <w:rFonts w:ascii="나눔스퀘어_ac Bold" w:eastAsia="나눔스퀘어_ac Bold" w:hAnsi="나눔스퀘어_ac Bold"/>
        </w:rPr>
      </w:pPr>
      <w:bookmarkStart w:id="13" w:name="_Toc68723231"/>
      <w:r w:rsidRPr="00AA4924">
        <w:rPr>
          <w:rFonts w:ascii="나눔스퀘어_ac Bold" w:eastAsia="나눔스퀘어_ac Bold" w:hAnsi="나눔스퀘어_ac Bold" w:hint="eastAsia"/>
        </w:rPr>
        <w:t xml:space="preserve">역할별 </w:t>
      </w:r>
      <w:r w:rsidR="00AF368A" w:rsidRPr="00AA4924">
        <w:rPr>
          <w:rFonts w:ascii="나눔스퀘어_ac Bold" w:eastAsia="나눔스퀘어_ac Bold" w:hAnsi="나눔스퀘어_ac Bold" w:hint="eastAsia"/>
        </w:rPr>
        <w:t>타임라인</w:t>
      </w:r>
      <w:bookmarkEnd w:id="13"/>
    </w:p>
    <w:p w14:paraId="63BBB618" w14:textId="6E7CCB35" w:rsidR="0047642F" w:rsidRPr="00AA4924" w:rsidRDefault="00C71D32" w:rsidP="00937B44">
      <w:pPr>
        <w:jc w:val="center"/>
        <w:rPr>
          <w:rFonts w:ascii="나눔스퀘어_ac Bold" w:eastAsia="나눔스퀘어_ac Bold" w:hAnsi="나눔스퀘어_ac Bold"/>
          <w:b/>
          <w:bCs/>
        </w:rPr>
      </w:pPr>
      <w:r w:rsidRPr="00AA4924">
        <w:rPr>
          <w:rFonts w:ascii="나눔스퀘어_ac Bold" w:eastAsia="나눔스퀘어_ac Bold" w:hAnsi="나눔스퀘어_ac Bold"/>
          <w:b/>
          <w:bCs/>
          <w:noProof/>
        </w:rPr>
        <w:drawing>
          <wp:inline distT="0" distB="0" distL="0" distR="0" wp14:anchorId="448CA75A" wp14:editId="786FD3DB">
            <wp:extent cx="5713425" cy="9164938"/>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3425" cy="9164938"/>
                    </a:xfrm>
                    <a:prstGeom prst="rect">
                      <a:avLst/>
                    </a:prstGeom>
                    <a:noFill/>
                    <a:ln>
                      <a:noFill/>
                    </a:ln>
                  </pic:spPr>
                </pic:pic>
              </a:graphicData>
            </a:graphic>
          </wp:inline>
        </w:drawing>
      </w:r>
    </w:p>
    <w:p w14:paraId="6A62D9D1" w14:textId="0A4DF22F" w:rsidR="0047642F" w:rsidRPr="00AA4924" w:rsidRDefault="007314A1" w:rsidP="006503E1">
      <w:pPr>
        <w:pStyle w:val="3"/>
        <w:rPr>
          <w:rFonts w:ascii="나눔스퀘어_ac Bold" w:eastAsia="나눔스퀘어_ac Bold" w:hAnsi="나눔스퀘어_ac Bold"/>
        </w:rPr>
      </w:pPr>
      <w:bookmarkStart w:id="14" w:name="_Toc68723232"/>
      <w:r w:rsidRPr="00AA4924">
        <w:rPr>
          <w:rFonts w:ascii="나눔스퀘어_ac Bold" w:eastAsia="나눔스퀘어_ac Bold" w:hAnsi="나눔스퀘어_ac Bold" w:hint="eastAsia"/>
        </w:rPr>
        <w:lastRenderedPageBreak/>
        <w:t xml:space="preserve">두 가지 </w:t>
      </w:r>
      <w:r w:rsidR="0047642F" w:rsidRPr="00AA4924">
        <w:rPr>
          <w:rFonts w:ascii="나눔스퀘어_ac Bold" w:eastAsia="나눔스퀘어_ac Bold" w:hAnsi="나눔스퀘어_ac Bold" w:hint="eastAsia"/>
        </w:rPr>
        <w:t xml:space="preserve">운영 </w:t>
      </w:r>
      <w:r w:rsidR="00DF02C3" w:rsidRPr="00AA4924">
        <w:rPr>
          <w:rFonts w:ascii="나눔스퀘어_ac Bold" w:eastAsia="나눔스퀘어_ac Bold" w:hAnsi="나눔스퀘어_ac Bold" w:hint="eastAsia"/>
        </w:rPr>
        <w:t>모델</w:t>
      </w:r>
      <w:bookmarkEnd w:id="14"/>
    </w:p>
    <w:p w14:paraId="6B50B1EA" w14:textId="116C74E9" w:rsidR="0092691B" w:rsidRPr="00AA4924" w:rsidRDefault="0092691B" w:rsidP="0092691B">
      <w:pPr>
        <w:rPr>
          <w:rFonts w:ascii="나눔스퀘어_ac Bold" w:eastAsia="나눔스퀘어_ac Bold" w:hAnsi="나눔스퀘어_ac Bold"/>
        </w:rPr>
      </w:pPr>
      <w:r w:rsidRPr="00AA4924">
        <w:rPr>
          <w:rFonts w:ascii="나눔스퀘어_ac Bold" w:eastAsia="나눔스퀘어_ac Bold" w:hAnsi="나눔스퀘어_ac Bold" w:hint="eastAsia"/>
        </w:rPr>
        <w:t>관리자나 멘토는 아래의 두가지 운영 모델 중 적합한 모델을 결정하여 프로젝트 운영에 적용할 수 있음</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129"/>
        <w:gridCol w:w="4678"/>
        <w:gridCol w:w="4678"/>
      </w:tblGrid>
      <w:tr w:rsidR="00C269D2" w:rsidRPr="00AA4924" w14:paraId="3F828C32" w14:textId="0A78C9AE" w:rsidTr="00C26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right w:val="none" w:sz="0" w:space="0" w:color="auto"/>
            </w:tcBorders>
          </w:tcPr>
          <w:p w14:paraId="244FACEF" w14:textId="77777777" w:rsidR="00C269D2" w:rsidRPr="00AA4924" w:rsidRDefault="00C269D2" w:rsidP="00784AD5">
            <w:pPr>
              <w:rPr>
                <w:rFonts w:ascii="나눔스퀘어_ac Bold" w:eastAsia="나눔스퀘어_ac Bold" w:hAnsi="나눔스퀘어_ac Bold"/>
              </w:rPr>
            </w:pPr>
          </w:p>
        </w:tc>
        <w:tc>
          <w:tcPr>
            <w:tcW w:w="4678" w:type="dxa"/>
            <w:tcBorders>
              <w:top w:val="none" w:sz="0" w:space="0" w:color="auto"/>
              <w:left w:val="none" w:sz="0" w:space="0" w:color="auto"/>
              <w:right w:val="none" w:sz="0" w:space="0" w:color="auto"/>
            </w:tcBorders>
          </w:tcPr>
          <w:p w14:paraId="1FAA089F" w14:textId="26782199" w:rsidR="00C269D2" w:rsidRPr="00AA4924" w:rsidRDefault="00C269D2" w:rsidP="00784AD5">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elf</w:t>
            </w:r>
            <w:r w:rsidR="00D57BA1" w:rsidRPr="00AA4924">
              <w:rPr>
                <w:rFonts w:ascii="나눔스퀘어_ac Bold" w:eastAsia="나눔스퀘어_ac Bold" w:hAnsi="나눔스퀘어_ac Bold"/>
              </w:rPr>
              <w:t>-paced</w:t>
            </w:r>
          </w:p>
        </w:tc>
        <w:tc>
          <w:tcPr>
            <w:tcW w:w="4678" w:type="dxa"/>
            <w:tcBorders>
              <w:top w:val="none" w:sz="0" w:space="0" w:color="auto"/>
              <w:left w:val="none" w:sz="0" w:space="0" w:color="auto"/>
              <w:right w:val="none" w:sz="0" w:space="0" w:color="auto"/>
            </w:tcBorders>
          </w:tcPr>
          <w:p w14:paraId="59196D4A" w14:textId="55A6DA8C" w:rsidR="00C269D2" w:rsidRPr="00AA4924" w:rsidRDefault="00DF02C3" w:rsidP="00784AD5">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Fixed schedule</w:t>
            </w:r>
          </w:p>
        </w:tc>
      </w:tr>
      <w:tr w:rsidR="00C269D2" w:rsidRPr="00AA4924" w14:paraId="45ABF0E9" w14:textId="14522254" w:rsidTr="00C269D2">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0E492B9D" w14:textId="65C4EE27"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설명</w:t>
            </w:r>
          </w:p>
        </w:tc>
        <w:tc>
          <w:tcPr>
            <w:tcW w:w="4678" w:type="dxa"/>
          </w:tcPr>
          <w:p w14:paraId="5B0A86C2" w14:textId="746327BB" w:rsidR="00C269D2" w:rsidRPr="00AA4924" w:rsidRDefault="00C269D2" w:rsidP="001A6DBE">
            <w:pPr>
              <w:pStyle w:val="a8"/>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각 학생들의 수준 및 상황에 따라 각기 다른 속도로 미션을 수행하는 </w:t>
            </w:r>
            <w:r w:rsidR="00DF02C3" w:rsidRPr="00AA4924">
              <w:rPr>
                <w:rFonts w:ascii="나눔스퀘어_ac Bold" w:eastAsia="나눔스퀘어_ac Bold" w:hAnsi="나눔스퀘어_ac Bold" w:hint="eastAsia"/>
              </w:rPr>
              <w:t>모델</w:t>
            </w:r>
          </w:p>
          <w:p w14:paraId="281AEA85" w14:textId="6045DCE9" w:rsidR="00BD3872" w:rsidRPr="00AA4924" w:rsidRDefault="00C269D2" w:rsidP="00FC4963">
            <w:pPr>
              <w:pStyle w:val="a8"/>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caps/>
                <w:spacing w:val="15"/>
              </w:rPr>
            </w:pPr>
            <w:r w:rsidRPr="00AA4924">
              <w:rPr>
                <w:rFonts w:ascii="나눔스퀘어_ac Bold" w:eastAsia="나눔스퀘어_ac Bold" w:hAnsi="나눔스퀘어_ac Bold" w:hint="eastAsia"/>
                <w:caps/>
                <w:spacing w:val="15"/>
              </w:rPr>
              <w:t>따라서</w:t>
            </w:r>
            <w:r w:rsidRPr="00AA4924">
              <w:rPr>
                <w:rFonts w:ascii="나눔스퀘어_ac Bold" w:eastAsia="나눔스퀘어_ac Bold" w:hAnsi="나눔스퀘어_ac Bold"/>
                <w:caps/>
                <w:spacing w:val="15"/>
              </w:rPr>
              <w:t xml:space="preserve"> </w:t>
            </w:r>
            <w:r w:rsidRPr="00AA4924">
              <w:rPr>
                <w:rFonts w:ascii="나눔스퀘어_ac Bold" w:eastAsia="나눔스퀘어_ac Bold" w:hAnsi="나눔스퀘어_ac Bold" w:hint="eastAsia"/>
                <w:caps/>
                <w:spacing w:val="15"/>
              </w:rPr>
              <w:t>모든 학생들의 프로젝트 진행 상황과 종료 시점은 상이함</w:t>
            </w:r>
            <w:r w:rsidR="00FC4963" w:rsidRPr="00AA4924">
              <w:rPr>
                <w:rFonts w:ascii="나눔스퀘어_ac Bold" w:eastAsia="나눔스퀘어_ac Bold" w:hAnsi="나눔스퀘어_ac Bold" w:hint="eastAsia"/>
                <w:caps/>
                <w:spacing w:val="15"/>
              </w:rPr>
              <w:t xml:space="preserve"> </w:t>
            </w:r>
          </w:p>
        </w:tc>
        <w:tc>
          <w:tcPr>
            <w:tcW w:w="4678" w:type="dxa"/>
          </w:tcPr>
          <w:p w14:paraId="4C08F081" w14:textId="77777777" w:rsidR="00FC4963" w:rsidRPr="00AA4924" w:rsidRDefault="00DF02C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고정된 일정에 맞춰서 모든 학생들이 동일한 스케쥴로 프로젝트를 수행하는 모델</w:t>
            </w:r>
          </w:p>
          <w:p w14:paraId="2BA3CAE8" w14:textId="7338BB6C"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따라서 모든 학생들이 같은 속도로 프로젝트를 수행함</w:t>
            </w:r>
          </w:p>
        </w:tc>
      </w:tr>
      <w:tr w:rsidR="00C269D2" w:rsidRPr="00AA4924" w14:paraId="6FA7D8D7" w14:textId="2DDCCA43" w:rsidTr="00C269D2">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7045F12F" w14:textId="00125E77"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장점</w:t>
            </w:r>
          </w:p>
        </w:tc>
        <w:tc>
          <w:tcPr>
            <w:tcW w:w="4678" w:type="dxa"/>
          </w:tcPr>
          <w:p w14:paraId="48EC958E" w14:textId="695801B3"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학생의 환경이나 학습 성취도가 다름을 반영하여 학생 스스로가 학습 속도를 조절할 수 있도록 함</w:t>
            </w:r>
          </w:p>
          <w:p w14:paraId="46429069" w14:textId="3F682BFB" w:rsidR="00C269D2" w:rsidRPr="00AA4924" w:rsidRDefault="001F5DF3" w:rsidP="006B32C1">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학생마다</w:t>
            </w:r>
            <w:r w:rsidR="00FC4963" w:rsidRPr="00AA4924">
              <w:rPr>
                <w:rFonts w:ascii="나눔스퀘어_ac Bold" w:eastAsia="나눔스퀘어_ac Bold" w:hAnsi="나눔스퀘어_ac Bold" w:hint="eastAsia"/>
              </w:rPr>
              <w:t xml:space="preserve"> 어려워하는 부분이 다름을 반영하여 자신이 부족한 부분에 더 많은 학습 시간을 쓸 수 있게 함</w:t>
            </w:r>
          </w:p>
        </w:tc>
        <w:tc>
          <w:tcPr>
            <w:tcW w:w="4678" w:type="dxa"/>
          </w:tcPr>
          <w:p w14:paraId="026E4521" w14:textId="500B14D8" w:rsidR="00512369" w:rsidRPr="00AA4924" w:rsidRDefault="00512369" w:rsidP="00512369">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프로젝트가 </w:t>
            </w:r>
            <w:r w:rsidRPr="00AA4924">
              <w:rPr>
                <w:rFonts w:ascii="나눔스퀘어_ac Bold" w:eastAsia="나눔스퀘어_ac Bold" w:hAnsi="나눔스퀘어_ac Bold"/>
              </w:rPr>
              <w:t>끝</w:t>
            </w:r>
            <w:r w:rsidRPr="00AA4924">
              <w:rPr>
                <w:rFonts w:ascii="나눔스퀘어_ac Bold" w:eastAsia="나눔스퀘어_ac Bold" w:hAnsi="나눔스퀘어_ac Bold" w:hint="eastAsia"/>
              </w:rPr>
              <w:t>나는 시점을 확정</w:t>
            </w:r>
            <w:r w:rsidR="006E1D4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지을 수 있음</w:t>
            </w:r>
          </w:p>
          <w:p w14:paraId="02AADB33" w14:textId="4EB492D3" w:rsidR="00512369" w:rsidRPr="00AA4924" w:rsidRDefault="006E1D40" w:rsidP="0051236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단기간에 진행되는 교육에도 적용하기 용이함</w:t>
            </w:r>
          </w:p>
        </w:tc>
      </w:tr>
      <w:tr w:rsidR="00C269D2" w:rsidRPr="00AA4924" w14:paraId="28AB495C" w14:textId="0D2CF8C3" w:rsidTr="00FC4963">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tcBorders>
          </w:tcPr>
          <w:p w14:paraId="15369B7C" w14:textId="6B93ED5C"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단점</w:t>
            </w:r>
          </w:p>
        </w:tc>
        <w:tc>
          <w:tcPr>
            <w:tcW w:w="4678" w:type="dxa"/>
          </w:tcPr>
          <w:p w14:paraId="6AF79353" w14:textId="40E8B046" w:rsidR="00C269D2" w:rsidRPr="00AA4924" w:rsidRDefault="001F5DF3" w:rsidP="001A6DBE">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동료 평가를 진행할 수 있는 최소 인원이 필요함</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프로젝트 승인 시점을 정해 두어, 동시에 많은 인원이 프로젝트를 시작할 수 있게 </w:t>
            </w:r>
            <w:r w:rsidR="00FC4963" w:rsidRPr="00AA4924">
              <w:rPr>
                <w:rFonts w:ascii="나눔스퀘어_ac Bold" w:eastAsia="나눔스퀘어_ac Bold" w:hAnsi="나눔스퀘어_ac Bold" w:hint="eastAsia"/>
              </w:rPr>
              <w:t>해야함</w:t>
            </w:r>
          </w:p>
        </w:tc>
        <w:tc>
          <w:tcPr>
            <w:tcW w:w="4678" w:type="dxa"/>
            <w:tcBorders>
              <w:bottom w:val="single" w:sz="4" w:space="0" w:color="auto"/>
            </w:tcBorders>
          </w:tcPr>
          <w:p w14:paraId="36DBC898" w14:textId="1759186F" w:rsidR="00C269D2" w:rsidRPr="00AA4924" w:rsidRDefault="00512369" w:rsidP="001A6DBE">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모든 학생의 학습 성취도가 같지 않으나,</w:t>
            </w:r>
            <w:r w:rsidR="006E1D40" w:rsidRPr="00AA4924">
              <w:rPr>
                <w:rFonts w:ascii="나눔스퀘어_ac Bold" w:eastAsia="나눔스퀘어_ac Bold" w:hAnsi="나눔스퀘어_ac Bold"/>
              </w:rPr>
              <w:t xml:space="preserve"> </w:t>
            </w:r>
            <w:r w:rsidR="006E1D40" w:rsidRPr="00AA4924">
              <w:rPr>
                <w:rFonts w:ascii="나눔스퀘어_ac Bold" w:eastAsia="나눔스퀘어_ac Bold" w:hAnsi="나눔스퀘어_ac Bold" w:hint="eastAsia"/>
              </w:rPr>
              <w:t>모든 학생을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동일한 속</w:t>
            </w:r>
            <w:r w:rsidR="006E1D40" w:rsidRPr="00AA4924">
              <w:rPr>
                <w:rFonts w:ascii="나눔스퀘어_ac Bold" w:eastAsia="나눔스퀘어_ac Bold" w:hAnsi="나눔스퀘어_ac Bold" w:hint="eastAsia"/>
              </w:rPr>
              <w:t>도로 프로젝트를 진행하게 함</w:t>
            </w:r>
          </w:p>
        </w:tc>
      </w:tr>
      <w:tr w:rsidR="00C269D2" w:rsidRPr="00AA4924" w14:paraId="6A735A6B" w14:textId="4899A861" w:rsidTr="00C269D2">
        <w:trPr>
          <w:trHeight w:val="136"/>
        </w:trPr>
        <w:tc>
          <w:tcPr>
            <w:cnfStyle w:val="001000000000" w:firstRow="0" w:lastRow="0" w:firstColumn="1" w:lastColumn="0" w:oddVBand="0" w:evenVBand="0" w:oddHBand="0" w:evenHBand="0" w:firstRowFirstColumn="0" w:firstRowLastColumn="0" w:lastRowFirstColumn="0" w:lastRowLastColumn="0"/>
            <w:tcW w:w="1129" w:type="dxa"/>
            <w:tcBorders>
              <w:left w:val="none" w:sz="0" w:space="0" w:color="auto"/>
              <w:bottom w:val="none" w:sz="0" w:space="0" w:color="auto"/>
            </w:tcBorders>
          </w:tcPr>
          <w:p w14:paraId="4E2A159A" w14:textId="47B7CCF2" w:rsidR="00C269D2" w:rsidRPr="00AA4924" w:rsidRDefault="00C269D2" w:rsidP="001A6DBE">
            <w:pPr>
              <w:rPr>
                <w:rFonts w:ascii="나눔스퀘어_ac Bold" w:eastAsia="나눔스퀘어_ac Bold" w:hAnsi="나눔스퀘어_ac Bold"/>
              </w:rPr>
            </w:pPr>
            <w:r w:rsidRPr="00AA4924">
              <w:rPr>
                <w:rFonts w:ascii="나눔스퀘어_ac Bold" w:eastAsia="나눔스퀘어_ac Bold" w:hAnsi="나눔스퀘어_ac Bold" w:hint="eastAsia"/>
              </w:rPr>
              <w:t>추천 기관</w:t>
            </w:r>
          </w:p>
        </w:tc>
        <w:tc>
          <w:tcPr>
            <w:tcW w:w="4678" w:type="dxa"/>
          </w:tcPr>
          <w:p w14:paraId="6334AABB" w14:textId="77777777"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001F5DF3" w:rsidRPr="00AA4924">
              <w:rPr>
                <w:rFonts w:ascii="나눔스퀘어_ac Bold" w:eastAsia="나눔스퀘어_ac Bold" w:hAnsi="나눔스퀘어_ac Bold" w:hint="eastAsia"/>
              </w:rPr>
              <w:t>대학교에서 방학 중 운영하는 프로그래밍 교육</w:t>
            </w:r>
          </w:p>
          <w:p w14:paraId="3F8BA437" w14:textId="021C1F05" w:rsidR="00FC4963" w:rsidRPr="00AA4924" w:rsidRDefault="00FC496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장기간으로 진행되는 교육</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학생들 간 진도의 유의미한 차이가 벌어질 수 있음</w:t>
            </w:r>
          </w:p>
        </w:tc>
        <w:tc>
          <w:tcPr>
            <w:tcW w:w="4678" w:type="dxa"/>
          </w:tcPr>
          <w:p w14:paraId="155E3FED" w14:textId="0044EBBA" w:rsidR="00C269D2" w:rsidRPr="00AA4924" w:rsidRDefault="001F5DF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프로젝트의 시작 시점과 종료 시점이 확정되어야 </w:t>
            </w:r>
            <w:r w:rsidRPr="00AA4924">
              <w:rPr>
                <w:rFonts w:ascii="나눔스퀘어_ac Bold" w:eastAsia="나눔스퀘어_ac Bold" w:hAnsi="나눔스퀘어_ac Bold"/>
              </w:rPr>
              <w:t>하는</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기관</w:t>
            </w:r>
          </w:p>
          <w:p w14:paraId="466E9087" w14:textId="77777777" w:rsidR="001F5DF3" w:rsidRPr="00AA4924" w:rsidRDefault="001F5DF3" w:rsidP="00FC4963">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대학교에서</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학기</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중</w:t>
            </w:r>
            <w:r w:rsidRPr="00AA4924">
              <w:rPr>
                <w:rFonts w:ascii="나눔스퀘어_ac Bold" w:eastAsia="나눔스퀘어_ac Bold" w:hAnsi="나눔스퀘어_ac Bold" w:hint="eastAsia"/>
              </w:rPr>
              <w:t xml:space="preserve"> 운영되는 프로그래밍 </w:t>
            </w:r>
            <w:r w:rsidRPr="00AA4924">
              <w:rPr>
                <w:rFonts w:ascii="나눔스퀘어_ac Bold" w:eastAsia="나눔스퀘어_ac Bold" w:hAnsi="나눔스퀘어_ac Bold"/>
              </w:rPr>
              <w:t>교육</w:t>
            </w:r>
          </w:p>
          <w:p w14:paraId="6B27A1B4" w14:textId="31D8EEDF" w:rsidR="00FC4963" w:rsidRPr="00AA4924" w:rsidRDefault="001F5DF3" w:rsidP="00FC4963">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w:t>
            </w:r>
            <w:r w:rsidRPr="00AA4924">
              <w:rPr>
                <w:rFonts w:ascii="나눔스퀘어_ac Bold" w:eastAsia="나눔스퀘어_ac Bold" w:hAnsi="나눔스퀘어_ac Bold"/>
              </w:rPr>
              <w:t xml:space="preserve"> </w:t>
            </w:r>
            <w:r w:rsidR="00FC4963" w:rsidRPr="00AA4924">
              <w:rPr>
                <w:rFonts w:ascii="나눔스퀘어_ac Bold" w:eastAsia="나눔스퀘어_ac Bold" w:hAnsi="나눔스퀘어_ac Bold"/>
              </w:rPr>
              <w:t>단기간</w:t>
            </w:r>
            <w:r w:rsidR="00FC4963" w:rsidRPr="00AA4924">
              <w:rPr>
                <w:rFonts w:ascii="나눔스퀘어_ac Bold" w:eastAsia="나눔스퀘어_ac Bold" w:hAnsi="나눔스퀘어_ac Bold" w:hint="eastAsia"/>
              </w:rPr>
              <w:t xml:space="preserve">으로 </w:t>
            </w:r>
            <w:r w:rsidR="00FC4963" w:rsidRPr="00AA4924">
              <w:rPr>
                <w:rFonts w:ascii="나눔스퀘어_ac Bold" w:eastAsia="나눔스퀘어_ac Bold" w:hAnsi="나눔스퀘어_ac Bold"/>
              </w:rPr>
              <w:t>진행되는</w:t>
            </w:r>
            <w:r w:rsidR="00FC4963" w:rsidRPr="00AA4924">
              <w:rPr>
                <w:rFonts w:ascii="나눔스퀘어_ac Bold" w:eastAsia="나눔스퀘어_ac Bold" w:hAnsi="나눔스퀘어_ac Bold" w:hint="eastAsia"/>
              </w:rPr>
              <w:t xml:space="preserve"> </w:t>
            </w:r>
            <w:r w:rsidR="00FC4963" w:rsidRPr="00AA4924">
              <w:rPr>
                <w:rFonts w:ascii="나눔스퀘어_ac Bold" w:eastAsia="나눔스퀘어_ac Bold" w:hAnsi="나눔스퀘어_ac Bold"/>
              </w:rPr>
              <w:t>교육</w:t>
            </w:r>
            <w:r w:rsidR="00FC4963" w:rsidRPr="00AA4924">
              <w:rPr>
                <w:rFonts w:ascii="나눔스퀘어_ac Bold" w:eastAsia="나눔스퀘어_ac Bold" w:hAnsi="나눔스퀘어_ac Bold"/>
              </w:rPr>
              <w:br/>
            </w:r>
            <w:r w:rsidR="00FC4963" w:rsidRPr="00AA4924">
              <w:rPr>
                <w:rFonts w:ascii="나눔스퀘어_ac Bold" w:eastAsia="나눔스퀘어_ac Bold" w:hAnsi="나눔스퀘어_ac Bold"/>
              </w:rPr>
              <w:sym w:font="Wingdings" w:char="F0E0"/>
            </w:r>
            <w:r w:rsidR="00FC4963" w:rsidRPr="00AA4924">
              <w:rPr>
                <w:rFonts w:ascii="나눔스퀘어_ac Bold" w:eastAsia="나눔스퀘어_ac Bold" w:hAnsi="나눔스퀘어_ac Bold"/>
              </w:rPr>
              <w:t xml:space="preserve"> 학생들</w:t>
            </w:r>
            <w:r w:rsidR="00FC4963" w:rsidRPr="00AA4924">
              <w:rPr>
                <w:rFonts w:ascii="나눔스퀘어_ac Bold" w:eastAsia="나눔스퀘어_ac Bold" w:hAnsi="나눔스퀘어_ac Bold" w:hint="eastAsia"/>
              </w:rPr>
              <w:t xml:space="preserve"> 간 진도에 유의미한 차이가 벌어지지 않음</w:t>
            </w:r>
          </w:p>
        </w:tc>
      </w:tr>
    </w:tbl>
    <w:p w14:paraId="1F7621B5" w14:textId="77777777" w:rsidR="0001173B" w:rsidRPr="00AA4924" w:rsidRDefault="009A157C" w:rsidP="006127E4">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F</w:t>
      </w:r>
      <w:r w:rsidRPr="00AA4924">
        <w:rPr>
          <w:rFonts w:ascii="나눔스퀘어_ac Bold" w:eastAsia="나눔스퀘어_ac Bold" w:hAnsi="나눔스퀘어_ac Bold"/>
          <w:b/>
          <w:bCs/>
        </w:rPr>
        <w:t xml:space="preserve">ixed schedule </w:t>
      </w:r>
      <w:r w:rsidRPr="00AA4924">
        <w:rPr>
          <w:rFonts w:ascii="나눔스퀘어_ac Bold" w:eastAsia="나눔스퀘어_ac Bold" w:hAnsi="나눔스퀘어_ac Bold" w:hint="eastAsia"/>
          <w:b/>
          <w:bCs/>
        </w:rPr>
        <w:t xml:space="preserve">타임라인 </w:t>
      </w:r>
      <w:r w:rsidR="00175807" w:rsidRPr="00AA4924">
        <w:rPr>
          <w:rFonts w:ascii="나눔스퀘어_ac Bold" w:eastAsia="나눔스퀘어_ac Bold" w:hAnsi="나눔스퀘어_ac Bold" w:hint="eastAsia"/>
          <w:b/>
          <w:bCs/>
        </w:rPr>
        <w:t>예시</w:t>
      </w:r>
      <w:r w:rsidR="0001173B" w:rsidRPr="00AA4924">
        <w:rPr>
          <w:rFonts w:ascii="나눔스퀘어_ac Bold" w:eastAsia="나눔스퀘어_ac Bold" w:hAnsi="나눔스퀘어_ac Bold" w:hint="eastAsia"/>
          <w:b/>
          <w:bCs/>
        </w:rPr>
        <w:t xml:space="preserve"> </w:t>
      </w:r>
    </w:p>
    <w:p w14:paraId="210C811F" w14:textId="74594342" w:rsidR="009A157C" w:rsidRPr="00AA4924" w:rsidRDefault="0001173B" w:rsidP="006127E4">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w:t>
      </w:r>
      <w:r w:rsidRPr="00AA4924">
        <w:rPr>
          <w:rFonts w:ascii="나눔스퀘어_ac Bold" w:eastAsia="나눔스퀘어_ac Bold" w:hAnsi="나눔스퀘어_ac Bold"/>
          <w:b/>
          <w:bCs/>
        </w:rPr>
        <w:t xml:space="preserve"> 많은 평가로 인해 프로젝트 진행이 방해되지 않도록 평가해야 하는 미션의 단위 묶음을 조율 권장 </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555"/>
        <w:gridCol w:w="3260"/>
        <w:gridCol w:w="5670"/>
      </w:tblGrid>
      <w:tr w:rsidR="009A157C" w:rsidRPr="00AA4924" w14:paraId="0DAC9A38" w14:textId="77777777" w:rsidTr="009A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3"/>
            <w:tcBorders>
              <w:top w:val="none" w:sz="0" w:space="0" w:color="auto"/>
              <w:left w:val="none" w:sz="0" w:space="0" w:color="auto"/>
              <w:right w:val="none" w:sz="0" w:space="0" w:color="auto"/>
            </w:tcBorders>
          </w:tcPr>
          <w:p w14:paraId="69A58357" w14:textId="25D07519" w:rsidR="009A157C" w:rsidRPr="00AA4924" w:rsidRDefault="009A157C" w:rsidP="007F127D">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1: 의료 </w:t>
            </w:r>
            <w:r w:rsidRPr="00AA4924">
              <w:rPr>
                <w:rFonts w:ascii="나눔스퀘어_ac Bold" w:eastAsia="나눔스퀘어_ac Bold" w:hAnsi="나눔스퀘어_ac Bold" w:hint="eastAsia"/>
              </w:rPr>
              <w:t>데이터 분석</w:t>
            </w:r>
          </w:p>
        </w:tc>
      </w:tr>
      <w:tr w:rsidR="00A36C10" w:rsidRPr="00AA4924" w14:paraId="1A2913F8"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E9EDCD8" w14:textId="6D19F6FE" w:rsidR="00A36C10" w:rsidRPr="00AA4924" w:rsidRDefault="00496C1C"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일자</w:t>
            </w:r>
          </w:p>
        </w:tc>
        <w:tc>
          <w:tcPr>
            <w:tcW w:w="3260" w:type="dxa"/>
            <w:shd w:val="clear" w:color="auto" w:fill="58B6C0" w:themeFill="accent2"/>
          </w:tcPr>
          <w:p w14:paraId="6F8B3204" w14:textId="42FF4E78" w:rsidR="00A36C10" w:rsidRPr="00AA4924" w:rsidRDefault="00496C1C" w:rsidP="00496C1C">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프로젝트 수행 계획</w:t>
            </w:r>
          </w:p>
        </w:tc>
        <w:tc>
          <w:tcPr>
            <w:tcW w:w="5670" w:type="dxa"/>
            <w:shd w:val="clear" w:color="auto" w:fill="58B6C0" w:themeFill="accent2"/>
          </w:tcPr>
          <w:p w14:paraId="4A0AC4B4" w14:textId="1F5C9847" w:rsidR="00A36C10" w:rsidRPr="00AA4924" w:rsidRDefault="00496C1C" w:rsidP="00496C1C">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비고</w:t>
            </w:r>
          </w:p>
        </w:tc>
      </w:tr>
      <w:tr w:rsidR="00A36C10" w:rsidRPr="00AA4924" w14:paraId="6DB01B32"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4EFDE1F" w14:textId="3476B10D" w:rsidR="00A36C10" w:rsidRPr="00AA4924" w:rsidRDefault="00A36C10" w:rsidP="00DD7807">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w:t>
            </w:r>
          </w:p>
        </w:tc>
        <w:tc>
          <w:tcPr>
            <w:tcW w:w="3260" w:type="dxa"/>
          </w:tcPr>
          <w:p w14:paraId="50EEBA39" w14:textId="525A576D" w:rsidR="00A36C10" w:rsidRPr="00AA4924" w:rsidRDefault="009A157C"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caps/>
                <w:spacing w:val="15"/>
              </w:rPr>
            </w:pPr>
            <w:r w:rsidRPr="00AA4924">
              <w:rPr>
                <w:rFonts w:ascii="나눔스퀘어_ac Bold" w:eastAsia="나눔스퀘어_ac Bold" w:hAnsi="나눔스퀘어_ac Bold" w:hint="eastAsia"/>
                <w:caps/>
                <w:spacing w:val="15"/>
              </w:rPr>
              <w:t>M</w:t>
            </w:r>
            <w:r w:rsidRPr="00AA4924">
              <w:rPr>
                <w:rFonts w:ascii="나눔스퀘어_ac Bold" w:eastAsia="나눔스퀘어_ac Bold" w:hAnsi="나눔스퀘어_ac Bold"/>
                <w:caps/>
                <w:spacing w:val="15"/>
              </w:rPr>
              <w:t>ISSION 1</w:t>
            </w:r>
            <w:r w:rsidRPr="00AA4924">
              <w:rPr>
                <w:rFonts w:ascii="나눔스퀘어_ac Bold" w:eastAsia="나눔스퀘어_ac Bold" w:hAnsi="나눔스퀘어_ac Bold" w:hint="eastAsia"/>
                <w:caps/>
                <w:spacing w:val="15"/>
              </w:rPr>
              <w:t>수행</w:t>
            </w:r>
          </w:p>
        </w:tc>
        <w:tc>
          <w:tcPr>
            <w:tcW w:w="5670" w:type="dxa"/>
          </w:tcPr>
          <w:p w14:paraId="2FAF2877" w14:textId="6C6D4DFF" w:rsidR="00A36C10" w:rsidRPr="00AA4924" w:rsidRDefault="00C43F29"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1</w:t>
            </w:r>
            <w:r w:rsidRPr="00AA4924">
              <w:rPr>
                <w:rFonts w:ascii="나눔스퀘어_ac Bold" w:eastAsia="나눔스퀘어_ac Bold" w:hAnsi="나눔스퀘어_ac Bold" w:hint="eastAsia"/>
              </w:rPr>
              <w:t>은 셀프 평가 생략</w:t>
            </w:r>
          </w:p>
        </w:tc>
      </w:tr>
      <w:tr w:rsidR="00A36C10" w:rsidRPr="00AA4924" w14:paraId="242B8FE1"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18102F53" w14:textId="432B07CF" w:rsidR="00A36C10" w:rsidRPr="00AA4924" w:rsidRDefault="00A36C10"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 xml:space="preserve">/2 </w:t>
            </w:r>
          </w:p>
        </w:tc>
        <w:tc>
          <w:tcPr>
            <w:tcW w:w="3260" w:type="dxa"/>
          </w:tcPr>
          <w:p w14:paraId="169B9344" w14:textId="59160CAF" w:rsidR="00A36C10" w:rsidRPr="00AA4924" w:rsidRDefault="009A157C" w:rsidP="00DD7807">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1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 수행</w:t>
            </w:r>
          </w:p>
        </w:tc>
        <w:tc>
          <w:tcPr>
            <w:tcW w:w="5670" w:type="dxa"/>
          </w:tcPr>
          <w:p w14:paraId="696D60E8" w14:textId="560853D1" w:rsidR="00A36C10" w:rsidRPr="00AA4924" w:rsidRDefault="009A157C" w:rsidP="006B32C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1은</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동료 평가만 진행한다고 가정</w:t>
            </w:r>
          </w:p>
        </w:tc>
      </w:tr>
      <w:tr w:rsidR="00A36C10" w:rsidRPr="00AA4924" w14:paraId="05DC2176" w14:textId="77777777" w:rsidTr="009A157C">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363B7E49" w14:textId="6CDF19BB" w:rsidR="00A36C10"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/3 ~ 4/4</w:t>
            </w:r>
          </w:p>
        </w:tc>
        <w:tc>
          <w:tcPr>
            <w:tcW w:w="3260" w:type="dxa"/>
          </w:tcPr>
          <w:p w14:paraId="23687E4E" w14:textId="00E93B36" w:rsidR="00A36C10"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수행</w:t>
            </w:r>
          </w:p>
        </w:tc>
        <w:tc>
          <w:tcPr>
            <w:tcW w:w="5670" w:type="dxa"/>
          </w:tcPr>
          <w:p w14:paraId="7AC22A42" w14:textId="73351350" w:rsidR="00A36C10"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A36C10" w:rsidRPr="00AA4924" w14:paraId="40EBF306"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68FC6C87" w14:textId="074FFD54" w:rsidR="00A36C10"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/4</w:t>
            </w:r>
          </w:p>
        </w:tc>
        <w:tc>
          <w:tcPr>
            <w:tcW w:w="3260" w:type="dxa"/>
          </w:tcPr>
          <w:p w14:paraId="41702DB9" w14:textId="42360826" w:rsidR="00A36C10"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w:t>
            </w:r>
          </w:p>
        </w:tc>
        <w:tc>
          <w:tcPr>
            <w:tcW w:w="5670" w:type="dxa"/>
          </w:tcPr>
          <w:p w14:paraId="5122D902" w14:textId="2DE3706C" w:rsidR="00A36C10" w:rsidRPr="00AA4924" w:rsidRDefault="00A36C10"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228D8477"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4410FE2C" w14:textId="00E80F2A"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/5</w:t>
            </w:r>
          </w:p>
        </w:tc>
        <w:tc>
          <w:tcPr>
            <w:tcW w:w="3260" w:type="dxa"/>
          </w:tcPr>
          <w:p w14:paraId="5AF3B93F" w14:textId="025546B6"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2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p>
        </w:tc>
        <w:tc>
          <w:tcPr>
            <w:tcW w:w="5670" w:type="dxa"/>
          </w:tcPr>
          <w:p w14:paraId="531688DE"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08753183"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45309032" w14:textId="1DDD02FB"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/7 ~ 4/9</w:t>
            </w:r>
          </w:p>
        </w:tc>
        <w:tc>
          <w:tcPr>
            <w:tcW w:w="3260" w:type="dxa"/>
          </w:tcPr>
          <w:p w14:paraId="7318BAA8" w14:textId="01A891EB"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3 </w:t>
            </w:r>
            <w:r w:rsidRPr="00AA4924">
              <w:rPr>
                <w:rFonts w:ascii="나눔스퀘어_ac Bold" w:eastAsia="나눔스퀘어_ac Bold" w:hAnsi="나눔스퀘어_ac Bold" w:hint="eastAsia"/>
              </w:rPr>
              <w:t>수행</w:t>
            </w:r>
          </w:p>
        </w:tc>
        <w:tc>
          <w:tcPr>
            <w:tcW w:w="5670" w:type="dxa"/>
          </w:tcPr>
          <w:p w14:paraId="16BDBFD6" w14:textId="40B38935" w:rsidR="009A157C"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9A157C" w:rsidRPr="00AA4924" w14:paraId="743A8821"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56DFFC4A" w14:textId="1516FB15"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/10</w:t>
            </w:r>
          </w:p>
        </w:tc>
        <w:tc>
          <w:tcPr>
            <w:tcW w:w="3260" w:type="dxa"/>
          </w:tcPr>
          <w:p w14:paraId="69DE8184" w14:textId="4BAA379A"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ISSION 3 1,2</w:t>
            </w:r>
            <w:r w:rsidRPr="00AA4924">
              <w:rPr>
                <w:rFonts w:ascii="나눔스퀘어_ac Bold" w:eastAsia="나눔스퀘어_ac Bold" w:hAnsi="나눔스퀘어_ac Bold" w:hint="eastAsia"/>
              </w:rPr>
              <w:t>차 동료 평가</w:t>
            </w:r>
          </w:p>
        </w:tc>
        <w:tc>
          <w:tcPr>
            <w:tcW w:w="5670" w:type="dxa"/>
          </w:tcPr>
          <w:p w14:paraId="181B8E9B" w14:textId="23D97FA1"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4월 </w:t>
            </w:r>
            <w:r w:rsidRPr="00AA4924">
              <w:rPr>
                <w:rFonts w:ascii="나눔스퀘어_ac Bold" w:eastAsia="나눔스퀘어_ac Bold" w:hAnsi="나눔스퀘어_ac Bold"/>
              </w:rPr>
              <w:t>10</w:t>
            </w:r>
            <w:r w:rsidRPr="00AA4924">
              <w:rPr>
                <w:rFonts w:ascii="나눔스퀘어_ac Bold" w:eastAsia="나눔스퀘어_ac Bold" w:hAnsi="나눔스퀘어_ac Bold" w:hint="eastAsia"/>
              </w:rPr>
              <w:t xml:space="preserve">일에는 미션 진행 없이 </w:t>
            </w:r>
            <w:r w:rsidRPr="00AA4924">
              <w:rPr>
                <w:rFonts w:ascii="나눔스퀘어_ac Bold" w:eastAsia="나눔스퀘어_ac Bold" w:hAnsi="나눔스퀘어_ac Bold"/>
              </w:rPr>
              <w:t>1,2</w:t>
            </w:r>
            <w:r w:rsidRPr="00AA4924">
              <w:rPr>
                <w:rFonts w:ascii="나눔스퀘어_ac Bold" w:eastAsia="나눔스퀘어_ac Bold" w:hAnsi="나눔스퀘어_ac Bold" w:hint="eastAsia"/>
              </w:rPr>
              <w:t>차 동료 평가만 진행</w:t>
            </w:r>
          </w:p>
        </w:tc>
      </w:tr>
      <w:tr w:rsidR="009A157C" w:rsidRPr="00AA4924" w14:paraId="703339AE"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110838CE" w14:textId="6F32DF01"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/11 ~ 4/12</w:t>
            </w:r>
          </w:p>
        </w:tc>
        <w:tc>
          <w:tcPr>
            <w:tcW w:w="3260" w:type="dxa"/>
          </w:tcPr>
          <w:p w14:paraId="0378019E" w14:textId="66CB765F"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수행</w:t>
            </w:r>
          </w:p>
        </w:tc>
        <w:tc>
          <w:tcPr>
            <w:tcW w:w="5670" w:type="dxa"/>
          </w:tcPr>
          <w:p w14:paraId="2DE2C884" w14:textId="420336DF" w:rsidR="009A157C" w:rsidRPr="00AA4924" w:rsidRDefault="00C43F29"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셀프 평가도 함께 진행</w:t>
            </w:r>
          </w:p>
        </w:tc>
      </w:tr>
      <w:tr w:rsidR="009A157C" w:rsidRPr="00AA4924" w14:paraId="71C50CED"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tcPr>
          <w:p w14:paraId="50C0A984" w14:textId="6304B2C2"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/13</w:t>
            </w:r>
          </w:p>
        </w:tc>
        <w:tc>
          <w:tcPr>
            <w:tcW w:w="3260" w:type="dxa"/>
          </w:tcPr>
          <w:p w14:paraId="0A33FD6E" w14:textId="2946B405"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동료 1차 평가</w:t>
            </w:r>
          </w:p>
        </w:tc>
        <w:tc>
          <w:tcPr>
            <w:tcW w:w="5670" w:type="dxa"/>
          </w:tcPr>
          <w:p w14:paraId="078E1B96"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r w:rsidR="009A157C" w:rsidRPr="00AA4924" w14:paraId="73A1ED80" w14:textId="77777777" w:rsidTr="009A157C">
        <w:trPr>
          <w:trHeight w:val="136"/>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tcPr>
          <w:p w14:paraId="51B912B3" w14:textId="278F7BA8" w:rsidR="009A157C" w:rsidRPr="00AA4924" w:rsidRDefault="009A157C" w:rsidP="006B32C1">
            <w:pPr>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/14</w:t>
            </w:r>
          </w:p>
        </w:tc>
        <w:tc>
          <w:tcPr>
            <w:tcW w:w="3260" w:type="dxa"/>
          </w:tcPr>
          <w:p w14:paraId="440F4DF2" w14:textId="1DBF54A9"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M</w:t>
            </w:r>
            <w:r w:rsidRPr="00AA4924">
              <w:rPr>
                <w:rFonts w:ascii="나눔스퀘어_ac Bold" w:eastAsia="나눔스퀘어_ac Bold" w:hAnsi="나눔스퀘어_ac Bold"/>
              </w:rPr>
              <w:t xml:space="preserve">ISSION 4 </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p>
        </w:tc>
        <w:tc>
          <w:tcPr>
            <w:tcW w:w="5670" w:type="dxa"/>
          </w:tcPr>
          <w:p w14:paraId="1A2E0C7E" w14:textId="77777777" w:rsidR="009A157C" w:rsidRPr="00AA4924" w:rsidRDefault="009A157C" w:rsidP="00DD7807">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tc>
      </w:tr>
    </w:tbl>
    <w:p w14:paraId="527AE176" w14:textId="1A77A28E" w:rsidR="0027246F" w:rsidRPr="00AA4924" w:rsidRDefault="00362CDE" w:rsidP="00ED7773">
      <w:pPr>
        <w:pStyle w:val="2"/>
        <w:rPr>
          <w:rFonts w:ascii="나눔스퀘어_ac Bold" w:eastAsia="나눔스퀘어_ac Bold" w:hAnsi="나눔스퀘어_ac Bold"/>
        </w:rPr>
      </w:pPr>
      <w:bookmarkStart w:id="15" w:name="_Toc68723233"/>
      <w:r w:rsidRPr="00AA4924">
        <w:rPr>
          <w:rFonts w:ascii="나눔스퀘어_ac Bold" w:eastAsia="나눔스퀘어_ac Bold" w:hAnsi="나눔스퀘어_ac Bold"/>
        </w:rPr>
        <w:t>①</w:t>
      </w:r>
      <w:r w:rsidR="00034978" w:rsidRPr="00AA4924">
        <w:rPr>
          <w:rFonts w:ascii="나눔스퀘어_ac Bold" w:eastAsia="나눔스퀘어_ac Bold" w:hAnsi="나눔스퀘어_ac Bold"/>
        </w:rPr>
        <w:t xml:space="preserve"> </w:t>
      </w:r>
      <w:r w:rsidR="00034978" w:rsidRPr="00AA4924">
        <w:rPr>
          <w:rFonts w:ascii="나눔스퀘어_ac Bold" w:eastAsia="나눔스퀘어_ac Bold" w:hAnsi="나눔스퀘어_ac Bold" w:hint="eastAsia"/>
        </w:rPr>
        <w:t xml:space="preserve">수행할 </w:t>
      </w:r>
      <w:r w:rsidR="00034978" w:rsidRPr="00AA4924">
        <w:rPr>
          <w:rFonts w:ascii="나눔스퀘어_ac Bold" w:eastAsia="나눔스퀘어_ac Bold" w:hAnsi="나눔스퀘어_ac Bold"/>
        </w:rPr>
        <w:t xml:space="preserve">LEVEL </w:t>
      </w:r>
      <w:r w:rsidR="00034978" w:rsidRPr="00AA4924">
        <w:rPr>
          <w:rFonts w:ascii="나눔스퀘어_ac Bold" w:eastAsia="나눔스퀘어_ac Bold" w:hAnsi="나눔스퀘어_ac Bold" w:hint="eastAsia"/>
        </w:rPr>
        <w:t>결정</w:t>
      </w:r>
      <w:r w:rsidR="00D86621" w:rsidRPr="00AA4924">
        <w:rPr>
          <w:rFonts w:ascii="나눔스퀘어_ac Bold" w:eastAsia="나눔스퀘어_ac Bold" w:hAnsi="나눔스퀘어_ac Bold" w:hint="eastAsia"/>
        </w:rPr>
        <w:t xml:space="preserve"> 및 승인</w:t>
      </w:r>
      <w:bookmarkEnd w:id="15"/>
    </w:p>
    <w:p w14:paraId="23208589" w14:textId="1AAAFA26" w:rsidR="0027246F" w:rsidRPr="00AA4924" w:rsidRDefault="00FD0327" w:rsidP="00ED7773">
      <w:pPr>
        <w:pStyle w:val="3"/>
        <w:rPr>
          <w:rFonts w:ascii="나눔스퀘어_ac Bold" w:eastAsia="나눔스퀘어_ac Bold" w:hAnsi="나눔스퀘어_ac Bold"/>
        </w:rPr>
      </w:pPr>
      <w:bookmarkStart w:id="16" w:name="_Toc68723234"/>
      <w:r w:rsidRPr="00AA4924">
        <w:rPr>
          <w:rFonts w:ascii="나눔스퀘어_ac Bold" w:eastAsia="나눔스퀘어_ac Bold" w:hAnsi="나눔스퀘어_ac Bold" w:hint="eastAsia"/>
        </w:rPr>
        <w:t>절차</w:t>
      </w:r>
      <w:bookmarkEnd w:id="16"/>
    </w:p>
    <w:p w14:paraId="0058D243" w14:textId="3C9880E7" w:rsidR="00361E50" w:rsidRPr="00AA4924" w:rsidRDefault="00361E50" w:rsidP="00361E50">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4195FC2E" wp14:editId="74FDC351">
            <wp:extent cx="6610350" cy="590550"/>
            <wp:effectExtent l="0" t="0" r="19050" b="19050"/>
            <wp:docPr id="23" name="다이어그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012E1DA" w14:textId="7E2A9810" w:rsidR="0037043F" w:rsidRPr="00AA4924" w:rsidRDefault="0037043F" w:rsidP="0037043F">
      <w:pPr>
        <w:rPr>
          <w:rFonts w:ascii="나눔스퀘어_ac Bold" w:eastAsia="나눔스퀘어_ac Bold" w:hAnsi="나눔스퀘어_ac Bold"/>
        </w:rPr>
      </w:pPr>
      <w:r w:rsidRPr="00AA4924">
        <w:rPr>
          <w:rFonts w:ascii="나눔스퀘어_ac Bold" w:eastAsia="나눔스퀘어_ac Bold" w:hAnsi="나눔스퀘어_ac Bold" w:hint="eastAsia"/>
        </w:rPr>
        <w:lastRenderedPageBreak/>
        <w:t>학생이 프로젝트를 선택한 후 해당 프로젝트를 담당하는 멘토가 승인한다면 학생은 프로젝트를 시작할 수 있음</w:t>
      </w:r>
    </w:p>
    <w:p w14:paraId="43189300" w14:textId="575EC416" w:rsidR="0037043F" w:rsidRPr="00AA4924" w:rsidRDefault="0037043F" w:rsidP="0037043F">
      <w:pPr>
        <w:rPr>
          <w:rFonts w:ascii="나눔스퀘어_ac Bold" w:eastAsia="나눔스퀘어_ac Bold" w:hAnsi="나눔스퀘어_ac Bold"/>
        </w:rPr>
      </w:pPr>
      <w:r w:rsidRPr="00AA4924">
        <w:rPr>
          <w:rFonts w:ascii="나눔스퀘어_ac Bold" w:eastAsia="나눔스퀘어_ac Bold" w:hAnsi="나눔스퀘어_ac Bold"/>
        </w:rPr>
        <w:t>만약</w:t>
      </w:r>
      <w:r w:rsidRPr="00AA4924">
        <w:rPr>
          <w:rFonts w:ascii="나눔스퀘어_ac Bold" w:eastAsia="나눔스퀘어_ac Bold" w:hAnsi="나눔스퀘어_ac Bold" w:hint="eastAsia"/>
        </w:rPr>
        <w:t xml:space="preserve"> 학생의 수준이 프로젝트에 적합하지 않다면 멘토가 신청을 거부할 수 있음</w:t>
      </w:r>
    </w:p>
    <w:p w14:paraId="4F6F5C09" w14:textId="100365D7" w:rsidR="0037043F" w:rsidRPr="00AA4924" w:rsidRDefault="00F31656" w:rsidP="0037043F">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시스템이 고도화되어 </w:t>
      </w:r>
      <w:r w:rsidR="0037043F" w:rsidRPr="00AA4924">
        <w:rPr>
          <w:rFonts w:ascii="나눔스퀘어_ac Bold" w:eastAsia="나눔스퀘어_ac Bold" w:hAnsi="나눔스퀘어_ac Bold" w:hint="eastAsia"/>
        </w:rPr>
        <w:t xml:space="preserve">학생의 어떤 프로젝트 시작해야 할지 결정하기 힘들다면 </w:t>
      </w:r>
      <w:r w:rsidR="0037043F" w:rsidRPr="00AA4924">
        <w:rPr>
          <w:rFonts w:ascii="나눔스퀘어_ac Bold" w:eastAsia="나눔스퀘어_ac Bold" w:hAnsi="나눔스퀘어_ac Bold"/>
        </w:rPr>
        <w:t>‘</w:t>
      </w:r>
      <w:r w:rsidR="0037043F" w:rsidRPr="00AA4924">
        <w:rPr>
          <w:rFonts w:ascii="나눔스퀘어_ac Bold" w:eastAsia="나눔스퀘어_ac Bold" w:hAnsi="나눔스퀘어_ac Bold" w:hint="eastAsia"/>
          <w:b/>
          <w:bCs/>
        </w:rPr>
        <w:t>프로젝트 평가 시스템</w:t>
      </w:r>
      <w:r w:rsidR="0037043F" w:rsidRPr="00AA4924">
        <w:rPr>
          <w:rFonts w:ascii="나눔스퀘어_ac Bold" w:eastAsia="나눔스퀘어_ac Bold" w:hAnsi="나눔스퀘어_ac Bold"/>
          <w:b/>
          <w:bCs/>
        </w:rPr>
        <w:t>’</w:t>
      </w:r>
      <w:r w:rsidR="0037043F" w:rsidRPr="00AA4924">
        <w:rPr>
          <w:rFonts w:ascii="나눔스퀘어_ac Bold" w:eastAsia="나눔스퀘어_ac Bold" w:hAnsi="나눔스퀘어_ac Bold" w:hint="eastAsia"/>
        </w:rPr>
        <w:t xml:space="preserve">을 통해서 </w:t>
      </w:r>
      <w:r w:rsidR="007A347D" w:rsidRPr="00AA4924">
        <w:rPr>
          <w:rFonts w:ascii="나눔스퀘어_ac Bold" w:eastAsia="나눔스퀘어_ac Bold" w:hAnsi="나눔스퀘어_ac Bold" w:hint="eastAsia"/>
        </w:rPr>
        <w:t>추천</w:t>
      </w:r>
      <w:r w:rsidR="007A347D" w:rsidRPr="00AA4924">
        <w:rPr>
          <w:rFonts w:ascii="나눔스퀘어_ac Bold" w:eastAsia="나눔스퀘어_ac Bold" w:hAnsi="나눔스퀘어_ac Bold"/>
        </w:rPr>
        <w:t>받을</w:t>
      </w:r>
      <w:r w:rsidR="0037043F" w:rsidRPr="00AA4924">
        <w:rPr>
          <w:rFonts w:ascii="나눔스퀘어_ac Bold" w:eastAsia="나눔스퀘어_ac Bold" w:hAnsi="나눔스퀘어_ac Bold" w:hint="eastAsia"/>
        </w:rPr>
        <w:t xml:space="preserve"> 수 있음</w:t>
      </w:r>
    </w:p>
    <w:p w14:paraId="67F43A29" w14:textId="45080DE0" w:rsidR="00F24438" w:rsidRPr="00AA4924" w:rsidRDefault="0037043F" w:rsidP="00D8127C">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61093718" wp14:editId="39938310">
                <wp:extent cx="6629400" cy="1404620"/>
                <wp:effectExtent l="0" t="0" r="19050" b="21590"/>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55D5CE88" w14:textId="38450E2C" w:rsidR="000923B6" w:rsidRPr="0037043F" w:rsidRDefault="000923B6" w:rsidP="0037043F">
                            <w:pPr>
                              <w:pStyle w:val="a8"/>
                              <w:spacing w:line="360" w:lineRule="auto"/>
                              <w:rPr>
                                <w:b/>
                                <w:bCs/>
                              </w:rPr>
                            </w:pPr>
                            <w:r>
                              <w:rPr>
                                <w:rFonts w:asciiTheme="minorEastAsia" w:hAnsiTheme="minorEastAsia" w:hint="eastAsia"/>
                                <w:b/>
                                <w:bCs/>
                              </w:rPr>
                              <w:t>※</w:t>
                            </w:r>
                            <w:r>
                              <w:rPr>
                                <w:rFonts w:hint="eastAsia"/>
                                <w:b/>
                                <w:bCs/>
                              </w:rPr>
                              <w:t xml:space="preserve"> 프로젝트 추천 메커니즘</w:t>
                            </w:r>
                          </w:p>
                          <w:p w14:paraId="54AE91C2" w14:textId="33F83D2B" w:rsidR="000923B6" w:rsidRPr="0037043F" w:rsidRDefault="000923B6" w:rsidP="0037043F">
                            <w:r>
                              <w:rPr>
                                <w:rFonts w:hint="eastAsia"/>
                              </w:rPr>
                              <w:t>자신에게 적합한 프로젝트를 모르는 학생들을 위해 다음과 같은 방법으로 적정한 프로젝트 추천함</w:t>
                            </w:r>
                          </w:p>
                          <w:p w14:paraId="4B467F2E" w14:textId="52B03D8F" w:rsidR="000923B6" w:rsidRPr="0037043F" w:rsidRDefault="000923B6" w:rsidP="0037043F">
                            <w:pPr>
                              <w:pStyle w:val="a8"/>
                            </w:pPr>
                            <w:r>
                              <w:t>- Pre-</w:t>
                            </w:r>
                            <w:r w:rsidRPr="0037043F">
                              <w:t xml:space="preserve">requisite </w:t>
                            </w:r>
                            <w:r w:rsidRPr="0037043F">
                              <w:rPr>
                                <w:rFonts w:hint="eastAsia"/>
                              </w:rPr>
                              <w:t>설정을 통해 시스템이 자동 추천</w:t>
                            </w:r>
                          </w:p>
                          <w:p w14:paraId="6A89DFF9" w14:textId="1D351D28" w:rsidR="000923B6" w:rsidRPr="0037043F" w:rsidRDefault="000923B6" w:rsidP="0037043F">
                            <w:pPr>
                              <w:pStyle w:val="a8"/>
                            </w:pPr>
                            <w:r>
                              <w:t xml:space="preserve">- </w:t>
                            </w:r>
                            <w:r w:rsidRPr="0037043F">
                              <w:rPr>
                                <w:rFonts w:hint="eastAsia"/>
                              </w:rPr>
                              <w:t xml:space="preserve">비슷한 수준의 학생들이 많이 선택한 </w:t>
                            </w:r>
                            <w:r w:rsidRPr="0037043F">
                              <w:t>project</w:t>
                            </w:r>
                            <w:r w:rsidRPr="0037043F">
                              <w:rPr>
                                <w:rFonts w:hint="eastAsia"/>
                              </w:rPr>
                              <w:t>를 시스템이 자동 추천</w:t>
                            </w:r>
                          </w:p>
                          <w:p w14:paraId="4662529C" w14:textId="006EC13F" w:rsidR="000923B6" w:rsidRPr="00490EEF" w:rsidRDefault="000923B6" w:rsidP="0037043F">
                            <w:pPr>
                              <w:pStyle w:val="a8"/>
                            </w:pPr>
                            <w:r>
                              <w:t xml:space="preserve">- </w:t>
                            </w:r>
                            <w:r w:rsidRPr="0037043F">
                              <w:rPr>
                                <w:rFonts w:hint="eastAsia"/>
                              </w:rPr>
                              <w:t xml:space="preserve">해당 </w:t>
                            </w:r>
                            <w:r w:rsidRPr="0037043F">
                              <w:t>level</w:t>
                            </w:r>
                            <w:r w:rsidRPr="0037043F">
                              <w:rPr>
                                <w:rFonts w:hint="eastAsia"/>
                              </w:rPr>
                              <w:t>의 내용을</w:t>
                            </w:r>
                            <w:r>
                              <w:rPr>
                                <w:rFonts w:hint="eastAsia"/>
                              </w:rPr>
                              <w:t xml:space="preserve"> </w:t>
                            </w:r>
                            <w:r>
                              <w:t>pop-up</w:t>
                            </w:r>
                            <w:r>
                              <w:rPr>
                                <w:rFonts w:hint="eastAsia"/>
                              </w:rPr>
                              <w:t>하여 학생 본인이 선택하게 함</w:t>
                            </w:r>
                          </w:p>
                        </w:txbxContent>
                      </wps:txbx>
                      <wps:bodyPr rot="0" vert="horz" wrap="square" lIns="91440" tIns="45720" rIns="91440" bIns="45720" anchor="t" anchorCtr="0">
                        <a:spAutoFit/>
                      </wps:bodyPr>
                    </wps:wsp>
                  </a:graphicData>
                </a:graphic>
              </wp:inline>
            </w:drawing>
          </mc:Choice>
          <mc:Fallback>
            <w:pict>
              <v:shape w14:anchorId="61093718" id="_x0000_s103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" fillcolor="white [3201]" strokecolor="#3494ba [3204]" strokeweight="1pt">
                <v:stroke dashstyle="3 1"/>
                <v:textbox style="mso-fit-shape-to-text:t">
                  <w:txbxContent>
                    <w:p w14:paraId="55D5CE88" w14:textId="38450E2C" w:rsidR="000923B6" w:rsidRPr="0037043F" w:rsidRDefault="000923B6" w:rsidP="0037043F">
                      <w:pPr>
                        <w:pStyle w:val="a8"/>
                        <w:spacing w:line="360" w:lineRule="auto"/>
                        <w:rPr>
                          <w:b/>
                          <w:bCs/>
                        </w:rPr>
                      </w:pPr>
                      <w:r>
                        <w:rPr>
                          <w:rFonts w:asciiTheme="minorEastAsia" w:hAnsiTheme="minorEastAsia" w:hint="eastAsia"/>
                          <w:b/>
                          <w:bCs/>
                        </w:rPr>
                        <w:t>※</w:t>
                      </w:r>
                      <w:r>
                        <w:rPr>
                          <w:rFonts w:hint="eastAsia"/>
                          <w:b/>
                          <w:bCs/>
                        </w:rPr>
                        <w:t xml:space="preserve"> 프로젝트 추천 메커니즘</w:t>
                      </w:r>
                    </w:p>
                    <w:p w14:paraId="54AE91C2" w14:textId="33F83D2B" w:rsidR="000923B6" w:rsidRPr="0037043F" w:rsidRDefault="000923B6" w:rsidP="0037043F">
                      <w:r>
                        <w:rPr>
                          <w:rFonts w:hint="eastAsia"/>
                        </w:rPr>
                        <w:t>자신에게 적합한 프로젝트를 모르는 학생들을 위해 다음과 같은 방법으로 적정한 프로젝트 추천함</w:t>
                      </w:r>
                    </w:p>
                    <w:p w14:paraId="4B467F2E" w14:textId="52B03D8F" w:rsidR="000923B6" w:rsidRPr="0037043F" w:rsidRDefault="000923B6" w:rsidP="0037043F">
                      <w:pPr>
                        <w:pStyle w:val="a8"/>
                      </w:pPr>
                      <w:r>
                        <w:t>- Pre-</w:t>
                      </w:r>
                      <w:r w:rsidRPr="0037043F">
                        <w:t xml:space="preserve">requisite </w:t>
                      </w:r>
                      <w:r w:rsidRPr="0037043F">
                        <w:rPr>
                          <w:rFonts w:hint="eastAsia"/>
                        </w:rPr>
                        <w:t>설정을 통해 시스템이 자동 추천</w:t>
                      </w:r>
                    </w:p>
                    <w:p w14:paraId="6A89DFF9" w14:textId="1D351D28" w:rsidR="000923B6" w:rsidRPr="0037043F" w:rsidRDefault="000923B6" w:rsidP="0037043F">
                      <w:pPr>
                        <w:pStyle w:val="a8"/>
                      </w:pPr>
                      <w:r>
                        <w:t xml:space="preserve">- </w:t>
                      </w:r>
                      <w:r w:rsidRPr="0037043F">
                        <w:rPr>
                          <w:rFonts w:hint="eastAsia"/>
                        </w:rPr>
                        <w:t xml:space="preserve">비슷한 수준의 학생들이 많이 선택한 </w:t>
                      </w:r>
                      <w:r w:rsidRPr="0037043F">
                        <w:t>project</w:t>
                      </w:r>
                      <w:r w:rsidRPr="0037043F">
                        <w:rPr>
                          <w:rFonts w:hint="eastAsia"/>
                        </w:rPr>
                        <w:t>를 시스템이 자동 추천</w:t>
                      </w:r>
                    </w:p>
                    <w:p w14:paraId="4662529C" w14:textId="006EC13F" w:rsidR="000923B6" w:rsidRPr="00490EEF" w:rsidRDefault="000923B6" w:rsidP="0037043F">
                      <w:pPr>
                        <w:pStyle w:val="a8"/>
                      </w:pPr>
                      <w:r>
                        <w:t xml:space="preserve">- </w:t>
                      </w:r>
                      <w:r w:rsidRPr="0037043F">
                        <w:rPr>
                          <w:rFonts w:hint="eastAsia"/>
                        </w:rPr>
                        <w:t xml:space="preserve">해당 </w:t>
                      </w:r>
                      <w:r w:rsidRPr="0037043F">
                        <w:t>level</w:t>
                      </w:r>
                      <w:r w:rsidRPr="0037043F">
                        <w:rPr>
                          <w:rFonts w:hint="eastAsia"/>
                        </w:rPr>
                        <w:t>의 내용을</w:t>
                      </w:r>
                      <w:r>
                        <w:rPr>
                          <w:rFonts w:hint="eastAsia"/>
                        </w:rPr>
                        <w:t xml:space="preserve"> </w:t>
                      </w:r>
                      <w:r>
                        <w:t>pop-up</w:t>
                      </w:r>
                      <w:r>
                        <w:rPr>
                          <w:rFonts w:hint="eastAsia"/>
                        </w:rPr>
                        <w:t>하여 학생 본인이 선택하게 함</w:t>
                      </w:r>
                    </w:p>
                  </w:txbxContent>
                </v:textbox>
                <w10:anchorlock/>
              </v:shape>
            </w:pict>
          </mc:Fallback>
        </mc:AlternateContent>
      </w:r>
    </w:p>
    <w:p w14:paraId="4CE27B02" w14:textId="342EA40B" w:rsidR="005221EA" w:rsidRPr="00AA4924" w:rsidRDefault="00D125BF" w:rsidP="00ED7773">
      <w:pPr>
        <w:pStyle w:val="3"/>
        <w:rPr>
          <w:rFonts w:ascii="나눔스퀘어_ac Bold" w:eastAsia="나눔스퀘어_ac Bold" w:hAnsi="나눔스퀘어_ac Bold"/>
        </w:rPr>
      </w:pPr>
      <w:bookmarkStart w:id="17" w:name="_Toc68723235"/>
      <w:r w:rsidRPr="00AA4924">
        <w:rPr>
          <w:rFonts w:ascii="나눔스퀘어_ac Bold" w:eastAsia="나눔스퀘어_ac Bold" w:hAnsi="나눔스퀘어_ac Bold" w:hint="eastAsia"/>
        </w:rPr>
        <w:t>세부 내용</w:t>
      </w:r>
      <w:bookmarkEnd w:id="17"/>
    </w:p>
    <w:p w14:paraId="7C581C26" w14:textId="4290D4EE" w:rsidR="006810E8" w:rsidRPr="00AA4924" w:rsidRDefault="001A3F05" w:rsidP="006810E8">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A</w:t>
      </w:r>
      <w:r w:rsidRPr="00AA4924">
        <w:rPr>
          <w:rFonts w:ascii="나눔스퀘어_ac Bold" w:eastAsia="나눔스퀘어_ac Bold" w:hAnsi="나눔스퀘어_ac Bold"/>
          <w:b/>
          <w:bCs/>
        </w:rPr>
        <w:t>I</w:t>
      </w:r>
      <w:r w:rsidR="006810E8" w:rsidRPr="00AA4924">
        <w:rPr>
          <w:rFonts w:ascii="나눔스퀘어_ac Bold" w:eastAsia="나눔스퀘어_ac Bold" w:hAnsi="나눔스퀘어_ac Bold" w:hint="eastAsia"/>
          <w:b/>
          <w:bCs/>
        </w:rPr>
        <w:t>프로젝트 종류</w:t>
      </w:r>
      <w:r w:rsidRPr="00AA4924">
        <w:rPr>
          <w:rFonts w:ascii="나눔스퀘어_ac Bold" w:eastAsia="나눔스퀘어_ac Bold" w:hAnsi="나눔스퀘어_ac Bold" w:hint="eastAsia"/>
          <w:b/>
          <w:bCs/>
        </w:rPr>
        <w:t xml:space="preserve"> 예시</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696"/>
        <w:gridCol w:w="4380"/>
        <w:gridCol w:w="4380"/>
      </w:tblGrid>
      <w:tr w:rsidR="00F24438" w:rsidRPr="00AA4924" w14:paraId="3D585DC9" w14:textId="77777777" w:rsidTr="002C2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tcPr>
          <w:p w14:paraId="1BD2CABF" w14:textId="0333113E" w:rsidR="00F24438" w:rsidRPr="00AA4924" w:rsidRDefault="00F24438" w:rsidP="00163C0F">
            <w:pPr>
              <w:rPr>
                <w:rFonts w:ascii="나눔스퀘어_ac Bold" w:eastAsia="나눔스퀘어_ac Bold" w:hAnsi="나눔스퀘어_ac Bold"/>
              </w:rPr>
            </w:pPr>
          </w:p>
        </w:tc>
        <w:tc>
          <w:tcPr>
            <w:tcW w:w="4380" w:type="dxa"/>
            <w:tcBorders>
              <w:top w:val="none" w:sz="0" w:space="0" w:color="auto"/>
              <w:left w:val="none" w:sz="0" w:space="0" w:color="auto"/>
              <w:right w:val="none" w:sz="0" w:space="0" w:color="auto"/>
            </w:tcBorders>
          </w:tcPr>
          <w:p w14:paraId="00B8B757" w14:textId="0EBE7865" w:rsidR="00F24438" w:rsidRPr="00AA4924" w:rsidRDefault="00F24438" w:rsidP="00F24438">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1: </w:t>
            </w:r>
            <w:r w:rsidRPr="00AA4924">
              <w:rPr>
                <w:rFonts w:ascii="나눔스퀘어_ac Bold" w:eastAsia="나눔스퀘어_ac Bold" w:hAnsi="나눔스퀘어_ac Bold" w:hint="eastAsia"/>
              </w:rPr>
              <w:t>의료 데이터 분석</w:t>
            </w:r>
          </w:p>
        </w:tc>
        <w:tc>
          <w:tcPr>
            <w:tcW w:w="4380" w:type="dxa"/>
            <w:tcBorders>
              <w:top w:val="none" w:sz="0" w:space="0" w:color="auto"/>
              <w:left w:val="none" w:sz="0" w:space="0" w:color="auto"/>
              <w:right w:val="none" w:sz="0" w:space="0" w:color="auto"/>
            </w:tcBorders>
          </w:tcPr>
          <w:p w14:paraId="495E2FB0" w14:textId="74F1269E" w:rsidR="00F24438" w:rsidRPr="00AA4924" w:rsidRDefault="00F24438" w:rsidP="00F24438">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P</w:t>
            </w:r>
            <w:r w:rsidRPr="00AA4924">
              <w:rPr>
                <w:rFonts w:ascii="나눔스퀘어_ac Bold" w:eastAsia="나눔스퀘어_ac Bold" w:hAnsi="나눔스퀘어_ac Bold"/>
              </w:rPr>
              <w:t xml:space="preserve">ROJECT 2: </w:t>
            </w:r>
            <w:r w:rsidR="00F032E4" w:rsidRPr="00AA4924">
              <w:rPr>
                <w:rFonts w:ascii="나눔스퀘어_ac Bold" w:eastAsia="나눔스퀘어_ac Bold" w:hAnsi="나눔스퀘어_ac Bold" w:hint="eastAsia"/>
              </w:rPr>
              <w:t>미터기 읽기</w:t>
            </w:r>
          </w:p>
        </w:tc>
      </w:tr>
      <w:tr w:rsidR="00F24438" w:rsidRPr="00AA4924" w14:paraId="39EA0CF4"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tcPr>
          <w:p w14:paraId="0212CE13" w14:textId="7543CAAA" w:rsidR="00F24438" w:rsidRPr="00AA4924" w:rsidRDefault="00496C1C" w:rsidP="00163C0F">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구성 </w:t>
            </w:r>
            <w:r w:rsidRPr="00AA4924">
              <w:rPr>
                <w:rFonts w:ascii="나눔스퀘어_ac Bold" w:eastAsia="나눔스퀘어_ac Bold" w:hAnsi="나눔스퀘어_ac Bold"/>
              </w:rPr>
              <w:t>LEVEL</w:t>
            </w:r>
          </w:p>
        </w:tc>
        <w:tc>
          <w:tcPr>
            <w:tcW w:w="4380" w:type="dxa"/>
          </w:tcPr>
          <w:p w14:paraId="26787184" w14:textId="47BEFE9E" w:rsidR="00F24438" w:rsidRPr="00AA4924" w:rsidRDefault="00496C1C"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LEVEL 1</w:t>
            </w:r>
            <w:r w:rsidRPr="00AA4924">
              <w:rPr>
                <w:rFonts w:ascii="나눔스퀘어_ac Bold" w:eastAsia="나눔스퀘어_ac Bold" w:hAnsi="나눔스퀘어_ac Bold" w:hint="eastAsia"/>
              </w:rPr>
              <w:t xml:space="preserve">개 </w:t>
            </w:r>
            <w:r w:rsidRPr="00AA4924">
              <w:rPr>
                <w:rFonts w:ascii="나눔스퀘어_ac Bold" w:eastAsia="나눔스퀘어_ac Bold" w:hAnsi="나눔스퀘어_ac Bold"/>
              </w:rPr>
              <w:t>(</w:t>
            </w:r>
            <w:r w:rsidR="00777972" w:rsidRPr="00AA4924">
              <w:rPr>
                <w:rFonts w:ascii="나눔스퀘어_ac Bold" w:eastAsia="나눔스퀘어_ac Bold" w:hAnsi="나눔스퀘어_ac Bold"/>
              </w:rPr>
              <w:t xml:space="preserve">LEVEL </w:t>
            </w:r>
            <w:r w:rsidR="00F24438" w:rsidRPr="00AA4924">
              <w:rPr>
                <w:rFonts w:ascii="나눔스퀘어_ac Bold" w:eastAsia="나눔스퀘어_ac Bold" w:hAnsi="나눔스퀘어_ac Bold" w:hint="eastAsia"/>
              </w:rPr>
              <w:t>2</w:t>
            </w:r>
            <w:r w:rsidR="00B3620B" w:rsidRPr="00AA4924">
              <w:rPr>
                <w:rFonts w:ascii="나눔스퀘어_ac Bold" w:eastAsia="나눔스퀘어_ac Bold" w:hAnsi="나눔스퀘어_ac Bold"/>
              </w:rPr>
              <w:t xml:space="preserve"> </w:t>
            </w:r>
            <w:r w:rsidR="00B3620B" w:rsidRPr="00AA4924">
              <w:rPr>
                <w:rFonts w:ascii="나눔스퀘어_ac Bold" w:eastAsia="나눔스퀘어_ac Bold" w:hAnsi="나눔스퀘어_ac Bold" w:hint="eastAsia"/>
              </w:rPr>
              <w:t xml:space="preserve">미션 </w:t>
            </w:r>
            <w:r w:rsidR="00B3620B" w:rsidRPr="00AA4924">
              <w:rPr>
                <w:rFonts w:ascii="나눔스퀘어_ac Bold" w:eastAsia="나눔스퀘어_ac Bold" w:hAnsi="나눔스퀘어_ac Bold"/>
              </w:rPr>
              <w:t>4</w:t>
            </w:r>
            <w:r w:rsidR="00B3620B" w:rsidRPr="00AA4924">
              <w:rPr>
                <w:rFonts w:ascii="나눔스퀘어_ac Bold" w:eastAsia="나눔스퀘어_ac Bold" w:hAnsi="나눔스퀘어_ac Bold" w:hint="eastAsia"/>
              </w:rPr>
              <w:t>개</w:t>
            </w:r>
            <w:r w:rsidRPr="00AA4924">
              <w:rPr>
                <w:rFonts w:ascii="나눔스퀘어_ac Bold" w:eastAsia="나눔스퀘어_ac Bold" w:hAnsi="나눔스퀘어_ac Bold" w:hint="eastAsia"/>
              </w:rPr>
              <w:t>)</w:t>
            </w:r>
          </w:p>
        </w:tc>
        <w:tc>
          <w:tcPr>
            <w:tcW w:w="4380" w:type="dxa"/>
          </w:tcPr>
          <w:p w14:paraId="75A79AC9" w14:textId="1999A233" w:rsidR="00F24438" w:rsidRPr="00AA4924" w:rsidRDefault="00496C1C"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LEVEL 1</w:t>
            </w:r>
            <w:r w:rsidRPr="00AA4924">
              <w:rPr>
                <w:rFonts w:ascii="나눔스퀘어_ac Bold" w:eastAsia="나눔스퀘어_ac Bold" w:hAnsi="나눔스퀘어_ac Bold" w:hint="eastAsia"/>
              </w:rPr>
              <w:t xml:space="preserve">개 </w:t>
            </w:r>
            <w:r w:rsidRPr="00AA4924">
              <w:rPr>
                <w:rFonts w:ascii="나눔스퀘어_ac Bold" w:eastAsia="나눔스퀘어_ac Bold" w:hAnsi="나눔스퀘어_ac Bold"/>
              </w:rPr>
              <w:t>(</w:t>
            </w:r>
            <w:r w:rsidR="00777972" w:rsidRPr="00AA4924">
              <w:rPr>
                <w:rFonts w:ascii="나눔스퀘어_ac Bold" w:eastAsia="나눔스퀘어_ac Bold" w:hAnsi="나눔스퀘어_ac Bold"/>
              </w:rPr>
              <w:t xml:space="preserve">LEVEL </w:t>
            </w:r>
            <w:r w:rsidR="00F24438" w:rsidRPr="00AA4924">
              <w:rPr>
                <w:rFonts w:ascii="나눔스퀘어_ac Bold" w:eastAsia="나눔스퀘어_ac Bold" w:hAnsi="나눔스퀘어_ac Bold" w:hint="eastAsia"/>
              </w:rPr>
              <w:t>3</w:t>
            </w:r>
            <w:r w:rsidR="00B3620B" w:rsidRPr="00AA4924">
              <w:rPr>
                <w:rFonts w:ascii="나눔스퀘어_ac Bold" w:eastAsia="나눔스퀘어_ac Bold" w:hAnsi="나눔스퀘어_ac Bold"/>
              </w:rPr>
              <w:t xml:space="preserve"> </w:t>
            </w:r>
            <w:r w:rsidR="00B3620B" w:rsidRPr="00AA4924">
              <w:rPr>
                <w:rFonts w:ascii="나눔스퀘어_ac Bold" w:eastAsia="나눔스퀘어_ac Bold" w:hAnsi="나눔스퀘어_ac Bold" w:hint="eastAsia"/>
              </w:rPr>
              <w:t xml:space="preserve">미션 </w:t>
            </w:r>
            <w:r w:rsidR="00B3620B" w:rsidRPr="00AA4924">
              <w:rPr>
                <w:rFonts w:ascii="나눔스퀘어_ac Bold" w:eastAsia="나눔스퀘어_ac Bold" w:hAnsi="나눔스퀘어_ac Bold"/>
              </w:rPr>
              <w:t>8</w:t>
            </w:r>
            <w:r w:rsidR="00B3620B" w:rsidRPr="00AA4924">
              <w:rPr>
                <w:rFonts w:ascii="나눔스퀘어_ac Bold" w:eastAsia="나눔스퀘어_ac Bold" w:hAnsi="나눔스퀘어_ac Bold" w:hint="eastAsia"/>
              </w:rPr>
              <w:t>개</w:t>
            </w:r>
            <w:r w:rsidRPr="00AA4924">
              <w:rPr>
                <w:rFonts w:ascii="나눔스퀘어_ac Bold" w:eastAsia="나눔스퀘어_ac Bold" w:hAnsi="나눔스퀘어_ac Bold" w:hint="eastAsia"/>
              </w:rPr>
              <w:t>)</w:t>
            </w:r>
          </w:p>
        </w:tc>
      </w:tr>
      <w:tr w:rsidR="00F24438" w:rsidRPr="00AA4924" w14:paraId="3DC2F99B"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tcPr>
          <w:p w14:paraId="62FFB0E6" w14:textId="7E725630" w:rsidR="00F24438" w:rsidRPr="00AA4924" w:rsidRDefault="00F24438"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기간</w:t>
            </w:r>
          </w:p>
        </w:tc>
        <w:tc>
          <w:tcPr>
            <w:tcW w:w="4380" w:type="dxa"/>
          </w:tcPr>
          <w:p w14:paraId="0632539B" w14:textId="036179AF"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2주</w:t>
            </w:r>
          </w:p>
        </w:tc>
        <w:tc>
          <w:tcPr>
            <w:tcW w:w="4380" w:type="dxa"/>
          </w:tcPr>
          <w:p w14:paraId="53BE11F0" w14:textId="4D85E6FF"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8주</w:t>
            </w:r>
          </w:p>
        </w:tc>
      </w:tr>
      <w:tr w:rsidR="00F24438" w:rsidRPr="00AA4924" w14:paraId="660EA062"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single" w:sz="4" w:space="0" w:color="auto"/>
            </w:tcBorders>
          </w:tcPr>
          <w:p w14:paraId="7BEE8BD7" w14:textId="24FB95DC" w:rsidR="00F24438" w:rsidRPr="00AA4924" w:rsidRDefault="00F24438"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미션 개수</w:t>
            </w:r>
          </w:p>
        </w:tc>
        <w:tc>
          <w:tcPr>
            <w:tcW w:w="4380" w:type="dxa"/>
            <w:tcBorders>
              <w:bottom w:val="single" w:sz="4" w:space="0" w:color="auto"/>
            </w:tcBorders>
          </w:tcPr>
          <w:p w14:paraId="0977C3D3" w14:textId="62B0EEDD"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4개</w:t>
            </w:r>
          </w:p>
        </w:tc>
        <w:tc>
          <w:tcPr>
            <w:tcW w:w="4380" w:type="dxa"/>
            <w:tcBorders>
              <w:bottom w:val="single" w:sz="4" w:space="0" w:color="auto"/>
            </w:tcBorders>
          </w:tcPr>
          <w:p w14:paraId="52A02DEC" w14:textId="38C87B3D" w:rsidR="00F24438" w:rsidRPr="00AA4924" w:rsidRDefault="00F24438"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8개</w:t>
            </w:r>
          </w:p>
        </w:tc>
      </w:tr>
      <w:tr w:rsidR="00F24438" w:rsidRPr="00AA4924" w14:paraId="35B4A9CD"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63A2572" w14:textId="77777777" w:rsidR="00A438D4" w:rsidRPr="00AA4924" w:rsidRDefault="002C24E1" w:rsidP="00F24438">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rPr>
              <w:t xml:space="preserve">동료 평가 </w:t>
            </w:r>
          </w:p>
          <w:p w14:paraId="76898E70" w14:textId="48CC71E4" w:rsidR="00F24438" w:rsidRPr="00AA4924" w:rsidRDefault="00A438D4" w:rsidP="00F24438">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권장 </w:t>
            </w:r>
            <w:r w:rsidR="002C24E1" w:rsidRPr="00AA4924">
              <w:rPr>
                <w:rFonts w:ascii="나눔스퀘어_ac Bold" w:eastAsia="나눔스퀘어_ac Bold" w:hAnsi="나눔스퀘어_ac Bold" w:hint="eastAsia"/>
              </w:rPr>
              <w:t>비율</w:t>
            </w:r>
          </w:p>
        </w:tc>
        <w:tc>
          <w:tcPr>
            <w:tcW w:w="4380" w:type="dxa"/>
          </w:tcPr>
          <w:p w14:paraId="162A57ED" w14:textId="4423D687" w:rsidR="007150D9" w:rsidRPr="00AA4924" w:rsidRDefault="002C24E1"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3</w:t>
            </w:r>
            <w:r w:rsidRPr="00AA4924">
              <w:rPr>
                <w:rFonts w:ascii="나눔스퀘어_ac Bold" w:eastAsia="나눔스퀘어_ac Bold" w:hAnsi="나눔스퀘어_ac Bold"/>
              </w:rPr>
              <w:t>0%</w:t>
            </w:r>
          </w:p>
        </w:tc>
        <w:tc>
          <w:tcPr>
            <w:tcW w:w="4380" w:type="dxa"/>
          </w:tcPr>
          <w:p w14:paraId="717BCEAD" w14:textId="39DA2EAE" w:rsidR="007150D9" w:rsidRPr="00AA4924" w:rsidRDefault="002C24E1" w:rsidP="00505C33">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7</w:t>
            </w:r>
            <w:r w:rsidRPr="00AA4924">
              <w:rPr>
                <w:rFonts w:ascii="나눔스퀘어_ac Bold" w:eastAsia="나눔스퀘어_ac Bold" w:hAnsi="나눔스퀘어_ac Bold"/>
              </w:rPr>
              <w:t>0%</w:t>
            </w:r>
          </w:p>
        </w:tc>
      </w:tr>
      <w:tr w:rsidR="002C24E1" w:rsidRPr="00AA4924" w14:paraId="48AA28A2"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5F7DF4C8" w14:textId="5B91BD46" w:rsidR="002C24E1" w:rsidRPr="00AA4924" w:rsidRDefault="00F032E4" w:rsidP="002C24E1">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학습 </w:t>
            </w:r>
            <w:r w:rsidR="002C24E1" w:rsidRPr="00AA4924">
              <w:rPr>
                <w:rFonts w:ascii="나눔스퀘어_ac Bold" w:eastAsia="나눔스퀘어_ac Bold" w:hAnsi="나눔스퀘어_ac Bold" w:hint="eastAsia"/>
              </w:rPr>
              <w:t>분야</w:t>
            </w:r>
          </w:p>
        </w:tc>
        <w:tc>
          <w:tcPr>
            <w:tcW w:w="4380" w:type="dxa"/>
          </w:tcPr>
          <w:p w14:paraId="7E248FD1" w14:textId="17B75BDB" w:rsidR="002C24E1" w:rsidRPr="00AA4924" w:rsidRDefault="00F032E4"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빅데이터 처리 중 일부 과정을 경험</w:t>
            </w:r>
          </w:p>
        </w:tc>
        <w:tc>
          <w:tcPr>
            <w:tcW w:w="4380" w:type="dxa"/>
          </w:tcPr>
          <w:p w14:paraId="5BAE4C18" w14:textId="7E903CB8" w:rsidR="002C24E1"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빅데이터 처리 대부분의 과정을 경험</w:t>
            </w:r>
          </w:p>
        </w:tc>
      </w:tr>
      <w:tr w:rsidR="002C24E1" w:rsidRPr="00AA4924" w14:paraId="5DE9C4FE"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6ABB8A36" w14:textId="574805D5" w:rsidR="002C24E1" w:rsidRPr="00AA4924" w:rsidRDefault="002C24E1" w:rsidP="002C24E1">
            <w:pPr>
              <w:rPr>
                <w:rFonts w:ascii="나눔스퀘어_ac Bold" w:eastAsia="나눔스퀘어_ac Bold" w:hAnsi="나눔스퀘어_ac Bold"/>
              </w:rPr>
            </w:pPr>
            <w:r w:rsidRPr="00AA4924">
              <w:rPr>
                <w:rFonts w:ascii="나눔스퀘어_ac Bold" w:eastAsia="나눔스퀘어_ac Bold" w:hAnsi="나눔스퀘어_ac Bold" w:hint="eastAsia"/>
              </w:rPr>
              <w:t>미션 목표</w:t>
            </w:r>
          </w:p>
        </w:tc>
        <w:tc>
          <w:tcPr>
            <w:tcW w:w="4380" w:type="dxa"/>
            <w:tcBorders>
              <w:bottom w:val="single" w:sz="4" w:space="0" w:color="auto"/>
            </w:tcBorders>
          </w:tcPr>
          <w:p w14:paraId="0FAD33E2" w14:textId="77777777" w:rsidR="00F032E4"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데이터 분석</w:t>
            </w:r>
          </w:p>
          <w:p w14:paraId="37B21E3F" w14:textId="02AC247F" w:rsidR="002C24E1" w:rsidRPr="00AA4924" w:rsidRDefault="00F032E4" w:rsidP="00F032E4">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i</w:t>
            </w:r>
            <w:r w:rsidRPr="00AA4924">
              <w:rPr>
                <w:rFonts w:ascii="나눔스퀘어_ac Bold" w:eastAsia="나눔스퀘어_ac Bold" w:hAnsi="나눔스퀘어_ac Bold"/>
              </w:rPr>
              <w:t>mage detection</w:t>
            </w:r>
          </w:p>
        </w:tc>
        <w:tc>
          <w:tcPr>
            <w:tcW w:w="4380" w:type="dxa"/>
            <w:tcBorders>
              <w:bottom w:val="single" w:sz="4" w:space="0" w:color="auto"/>
            </w:tcBorders>
          </w:tcPr>
          <w:p w14:paraId="372B2205"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문자 추출</w:t>
            </w:r>
          </w:p>
          <w:p w14:paraId="2ED63B0E"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A</w:t>
            </w:r>
            <w:r w:rsidRPr="00AA4924">
              <w:rPr>
                <w:rFonts w:ascii="나눔스퀘어_ac Bold" w:eastAsia="나눔스퀘어_ac Bold" w:hAnsi="나눔스퀘어_ac Bold"/>
              </w:rPr>
              <w:t>PI</w:t>
            </w:r>
            <w:r w:rsidRPr="00AA4924">
              <w:rPr>
                <w:rFonts w:ascii="나눔스퀘어_ac Bold" w:eastAsia="나눔스퀘어_ac Bold" w:hAnsi="나눔스퀘어_ac Bold" w:hint="eastAsia"/>
              </w:rPr>
              <w:t>사용</w:t>
            </w:r>
          </w:p>
          <w:p w14:paraId="03A65405"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TensorFlow</w:t>
            </w:r>
            <w:r w:rsidRPr="00AA4924">
              <w:rPr>
                <w:rFonts w:ascii="나눔스퀘어_ac Bold" w:eastAsia="나눔스퀘어_ac Bold" w:hAnsi="나눔스퀘어_ac Bold" w:hint="eastAsia"/>
              </w:rPr>
              <w:t>사용</w:t>
            </w:r>
          </w:p>
          <w:p w14:paraId="5DE53581" w14:textId="77777777" w:rsidR="002C24E1" w:rsidRPr="00AA4924" w:rsidRDefault="002C24E1"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J</w:t>
            </w:r>
            <w:r w:rsidRPr="00AA4924">
              <w:rPr>
                <w:rFonts w:ascii="나눔스퀘어_ac Bold" w:eastAsia="나눔스퀘어_ac Bold" w:hAnsi="나눔스퀘어_ac Bold"/>
              </w:rPr>
              <w:t>SON</w:t>
            </w:r>
            <w:r w:rsidRPr="00AA4924">
              <w:rPr>
                <w:rFonts w:ascii="나눔스퀘어_ac Bold" w:eastAsia="나눔스퀘어_ac Bold" w:hAnsi="나눔스퀘어_ac Bold" w:hint="eastAsia"/>
              </w:rPr>
              <w:t>변환</w:t>
            </w:r>
          </w:p>
          <w:p w14:paraId="473F2E8D" w14:textId="111E82E9" w:rsidR="00F032E4" w:rsidRPr="00AA4924" w:rsidRDefault="00F032E4" w:rsidP="002C24E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Image detection</w:t>
            </w:r>
          </w:p>
        </w:tc>
      </w:tr>
      <w:tr w:rsidR="002C24E1" w:rsidRPr="00AA4924" w14:paraId="1D348796" w14:textId="77777777" w:rsidTr="002C24E1">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638BDD3A" w14:textId="15B73ABA" w:rsidR="002C24E1" w:rsidRPr="00AA4924" w:rsidRDefault="002C24E1" w:rsidP="009B79F9">
            <w:pPr>
              <w:rPr>
                <w:rFonts w:ascii="나눔스퀘어_ac Bold" w:eastAsia="나눔스퀘어_ac Bold" w:hAnsi="나눔스퀘어_ac Bold"/>
              </w:rPr>
            </w:pPr>
            <w:r w:rsidRPr="00AA4924">
              <w:rPr>
                <w:rFonts w:ascii="나눔스퀘어_ac Bold" w:eastAsia="나눔스퀘어_ac Bold" w:hAnsi="나눔스퀘어_ac Bold" w:hint="eastAsia"/>
              </w:rPr>
              <w:t>특징</w:t>
            </w:r>
          </w:p>
        </w:tc>
        <w:tc>
          <w:tcPr>
            <w:tcW w:w="4380" w:type="dxa"/>
            <w:tcBorders>
              <w:bottom w:val="single" w:sz="4" w:space="0" w:color="auto"/>
            </w:tcBorders>
          </w:tcPr>
          <w:p w14:paraId="07B2D82F" w14:textId="0AA66EAD" w:rsidR="002C24E1" w:rsidRPr="00AA4924" w:rsidRDefault="002C24E1" w:rsidP="009B79F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2주라는 짧은 시간동안 진행되는 프로젝트이기에 학생들은 동료 평가에 많은 시간을 사용할 수 없음,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 평가의 비중이 높음</w:t>
            </w:r>
          </w:p>
        </w:tc>
        <w:tc>
          <w:tcPr>
            <w:tcW w:w="4380" w:type="dxa"/>
            <w:tcBorders>
              <w:bottom w:val="single" w:sz="4" w:space="0" w:color="auto"/>
            </w:tcBorders>
          </w:tcPr>
          <w:p w14:paraId="731C3BF1" w14:textId="01966CEA" w:rsidR="002C24E1" w:rsidRPr="00AA4924" w:rsidRDefault="00B607CC" w:rsidP="009B79F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 기간이 길어 </w:t>
            </w:r>
            <w:r w:rsidR="009D5CE2" w:rsidRPr="00AA4924">
              <w:rPr>
                <w:rFonts w:ascii="나눔스퀘어_ac Bold" w:eastAsia="나눔스퀘어_ac Bold" w:hAnsi="나눔스퀘어_ac Bold" w:hint="eastAsia"/>
              </w:rPr>
              <w:t>동료 평가에 많은 시간을 할애할 수 있</w:t>
            </w:r>
            <w:r w:rsidRPr="00AA4924">
              <w:rPr>
                <w:rFonts w:ascii="나눔스퀘어_ac Bold" w:eastAsia="나눔스퀘어_ac Bold" w:hAnsi="나눔스퀘어_ac Bold" w:hint="eastAsia"/>
              </w:rPr>
              <w:t>으므로 동료 평가의 비율이 높</w:t>
            </w:r>
            <w:r w:rsidR="00737A74" w:rsidRPr="00AA4924">
              <w:rPr>
                <w:rFonts w:ascii="나눔스퀘어_ac Bold" w:eastAsia="나눔스퀘어_ac Bold" w:hAnsi="나눔스퀘어_ac Bold" w:hint="eastAsia"/>
              </w:rPr>
              <w:t>음</w:t>
            </w:r>
          </w:p>
        </w:tc>
      </w:tr>
    </w:tbl>
    <w:p w14:paraId="617B157A" w14:textId="1840827E" w:rsidR="003000A5" w:rsidRPr="00AA4924" w:rsidRDefault="0037043F" w:rsidP="00FC4963">
      <w:pPr>
        <w:tabs>
          <w:tab w:val="left" w:pos="1808"/>
        </w:tabs>
        <w:rPr>
          <w:rFonts w:ascii="나눔스퀘어_ac Bold" w:eastAsia="나눔스퀘어_ac Bold" w:hAnsi="나눔스퀘어_ac Bold"/>
        </w:rPr>
      </w:pPr>
      <w:r w:rsidRPr="00AA4924">
        <w:rPr>
          <w:rFonts w:ascii="나눔스퀘어_ac Bold" w:eastAsia="나눔스퀘어_ac Bold" w:hAnsi="나눔스퀘어_ac Bold" w:hint="eastAsia"/>
          <w:noProof/>
        </w:rPr>
        <mc:AlternateContent>
          <mc:Choice Requires="wpg">
            <w:drawing>
              <wp:anchor distT="0" distB="0" distL="114300" distR="114300" simplePos="0" relativeHeight="251686912" behindDoc="0" locked="0" layoutInCell="1" allowOverlap="1" wp14:anchorId="6EBF9382" wp14:editId="5878745B">
                <wp:simplePos x="0" y="0"/>
                <wp:positionH relativeFrom="column">
                  <wp:posOffset>546018</wp:posOffset>
                </wp:positionH>
                <wp:positionV relativeFrom="paragraph">
                  <wp:posOffset>162588</wp:posOffset>
                </wp:positionV>
                <wp:extent cx="5420656" cy="1541677"/>
                <wp:effectExtent l="0" t="0" r="8890" b="1905"/>
                <wp:wrapNone/>
                <wp:docPr id="55" name="그룹 55"/>
                <wp:cNvGraphicFramePr/>
                <a:graphic xmlns:a="http://schemas.openxmlformats.org/drawingml/2006/main">
                  <a:graphicData uri="http://schemas.microsoft.com/office/word/2010/wordprocessingGroup">
                    <wpg:wgp>
                      <wpg:cNvGrpSpPr/>
                      <wpg:grpSpPr>
                        <a:xfrm>
                          <a:off x="0" y="0"/>
                          <a:ext cx="5420656" cy="1541677"/>
                          <a:chOff x="0" y="0"/>
                          <a:chExt cx="5420656" cy="1541677"/>
                        </a:xfrm>
                      </wpg:grpSpPr>
                      <wps:wsp>
                        <wps:cNvPr id="17" name="왼쪽 중괄호 17"/>
                        <wps:cNvSpPr/>
                        <wps:spPr>
                          <a:xfrm rot="16200000">
                            <a:off x="3149711" y="-148154"/>
                            <a:ext cx="163675" cy="240432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텍스트 상자 2"/>
                        <wps:cNvSpPr txBox="1">
                          <a:spLocks noChangeArrowheads="1"/>
                        </wps:cNvSpPr>
                        <wps:spPr bwMode="auto">
                          <a:xfrm>
                            <a:off x="1871330" y="1212112"/>
                            <a:ext cx="2658110" cy="3295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E4E95A" w14:textId="409B690D" w:rsidR="000923B6" w:rsidRDefault="000923B6" w:rsidP="009B79F9">
                              <w:pPr>
                                <w:jc w:val="center"/>
                              </w:pPr>
                              <w:r>
                                <w:rPr>
                                  <w:rFonts w:hint="eastAsia"/>
                                </w:rPr>
                                <w:t>P</w:t>
                              </w:r>
                              <w:r>
                                <w:t>ROJECT 1 : 2</w:t>
                              </w:r>
                              <w:r>
                                <w:rPr>
                                  <w:rFonts w:hint="eastAsia"/>
                                </w:rPr>
                                <w:t xml:space="preserve">주 과정 </w:t>
                              </w:r>
                              <w:r>
                                <w:t xml:space="preserve">/ </w:t>
                              </w:r>
                              <w:r>
                                <w:rPr>
                                  <w:rFonts w:hint="eastAsia"/>
                                </w:rPr>
                                <w:t xml:space="preserve">레벨 </w:t>
                              </w:r>
                              <w:r>
                                <w:t>2</w:t>
                              </w:r>
                            </w:p>
                          </w:txbxContent>
                        </wps:txbx>
                        <wps:bodyPr rot="0" vert="horz" wrap="square" lIns="91440" tIns="45720" rIns="91440" bIns="45720" anchor="t" anchorCtr="0">
                          <a:noAutofit/>
                        </wps:bodyPr>
                      </wps:wsp>
                      <wpg:grpSp>
                        <wpg:cNvPr id="54" name="그룹 54"/>
                        <wpg:cNvGrpSpPr/>
                        <wpg:grpSpPr>
                          <a:xfrm>
                            <a:off x="0" y="0"/>
                            <a:ext cx="5420656" cy="497161"/>
                            <a:chOff x="0" y="0"/>
                            <a:chExt cx="5420656" cy="497161"/>
                          </a:xfrm>
                        </wpg:grpSpPr>
                        <wps:wsp>
                          <wps:cNvPr id="15" name="왼쪽 중괄호 15"/>
                          <wps:cNvSpPr/>
                          <wps:spPr>
                            <a:xfrm rot="5400000">
                              <a:off x="2627431" y="-2296064"/>
                              <a:ext cx="165794" cy="542065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텍스트 상자 2"/>
                          <wps:cNvSpPr txBox="1">
                            <a:spLocks noChangeArrowheads="1"/>
                          </wps:cNvSpPr>
                          <wps:spPr bwMode="auto">
                            <a:xfrm>
                              <a:off x="1382853" y="0"/>
                              <a:ext cx="2658110" cy="3295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062542" w14:textId="4CBE6E54" w:rsidR="000923B6" w:rsidRDefault="000923B6" w:rsidP="009B79F9">
                                <w:pPr>
                                  <w:jc w:val="center"/>
                                </w:pPr>
                                <w:r>
                                  <w:rPr>
                                    <w:rFonts w:hint="eastAsia"/>
                                  </w:rPr>
                                  <w:t>P</w:t>
                                </w:r>
                                <w:r>
                                  <w:t>ROJECT 2 : 2</w:t>
                                </w:r>
                                <w:r>
                                  <w:rPr>
                                    <w:rFonts w:hint="eastAsia"/>
                                  </w:rPr>
                                  <w:t xml:space="preserve">달 과정 </w:t>
                                </w:r>
                                <w:r>
                                  <w:t xml:space="preserve">/ </w:t>
                                </w:r>
                                <w:r>
                                  <w:rPr>
                                    <w:rFonts w:hint="eastAsia"/>
                                  </w:rPr>
                                  <w:t xml:space="preserve">레벨 </w:t>
                                </w:r>
                                <w:r>
                                  <w:t>3</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6EBF9382" id="그룹 55" o:spid="_x0000_s1031" style="position:absolute;margin-left:43pt;margin-top:12.8pt;width:426.8pt;height:121.4pt;z-index:251686912;mso-position-horizontal-relative:text;mso-position-vertical-relative:text;mso-height-relative:margin" coordsize="54206,1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왼쪽 중괄호 17" o:spid="_x0000_s1032" type="#_x0000_t87" style="position:absolute;left:31496;top:-1482;width:1637;height:240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" adj="123" strokecolor="#3494ba [3204]" strokeweight=".5pt">
                  <v:stroke joinstyle="miter"/>
                </v:shape>
                <v:shape id="_x0000_s1033" type="#_x0000_t202" style="position:absolute;left:18713;top:12121;width:2658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8E4E95A" w14:textId="409B690D" w:rsidR="000923B6" w:rsidRDefault="000923B6" w:rsidP="009B79F9">
                        <w:pPr>
                          <w:jc w:val="center"/>
                        </w:pPr>
                        <w:r>
                          <w:rPr>
                            <w:rFonts w:hint="eastAsia"/>
                          </w:rPr>
                          <w:t>P</w:t>
                        </w:r>
                        <w:r>
                          <w:t>ROJECT 1 : 2</w:t>
                        </w:r>
                        <w:r>
                          <w:rPr>
                            <w:rFonts w:hint="eastAsia"/>
                          </w:rPr>
                          <w:t xml:space="preserve">주 과정 </w:t>
                        </w:r>
                        <w:r>
                          <w:t xml:space="preserve">/ </w:t>
                        </w:r>
                        <w:r>
                          <w:rPr>
                            <w:rFonts w:hint="eastAsia"/>
                          </w:rPr>
                          <w:t xml:space="preserve">레벨 </w:t>
                        </w:r>
                        <w:r>
                          <w:t>2</w:t>
                        </w:r>
                      </w:p>
                    </w:txbxContent>
                  </v:textbox>
                </v:shape>
                <v:group id="그룹 54" o:spid="_x0000_s1034" style="position:absolute;width:54206;height:4971" coordsize="54206,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왼쪽 중괄호 15" o:spid="_x0000_s1035" type="#_x0000_t87" style="position:absolute;left:26274;top:-22961;width:1658;height:542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" adj="55" strokecolor="#3494ba [3204]" strokeweight=".5pt">
                    <v:stroke joinstyle="miter"/>
                  </v:shape>
                  <v:shape id="_x0000_s1036" type="#_x0000_t202" style="position:absolute;left:13828;width:26581;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3062542" w14:textId="4CBE6E54" w:rsidR="000923B6" w:rsidRDefault="000923B6" w:rsidP="009B79F9">
                          <w:pPr>
                            <w:jc w:val="center"/>
                          </w:pPr>
                          <w:r>
                            <w:rPr>
                              <w:rFonts w:hint="eastAsia"/>
                            </w:rPr>
                            <w:t>P</w:t>
                          </w:r>
                          <w:r>
                            <w:t>ROJECT 2 : 2</w:t>
                          </w:r>
                          <w:r>
                            <w:rPr>
                              <w:rFonts w:hint="eastAsia"/>
                            </w:rPr>
                            <w:t xml:space="preserve">달 과정 </w:t>
                          </w:r>
                          <w:r>
                            <w:t xml:space="preserve">/ </w:t>
                          </w:r>
                          <w:r>
                            <w:rPr>
                              <w:rFonts w:hint="eastAsia"/>
                            </w:rPr>
                            <w:t xml:space="preserve">레벨 </w:t>
                          </w:r>
                          <w:r>
                            <w:t>3</w:t>
                          </w:r>
                        </w:p>
                      </w:txbxContent>
                    </v:textbox>
                  </v:shape>
                </v:group>
              </v:group>
            </w:pict>
          </mc:Fallback>
        </mc:AlternateContent>
      </w:r>
    </w:p>
    <w:p w14:paraId="0F21393D" w14:textId="0EB386A1" w:rsidR="009B79F9" w:rsidRPr="00AA4924" w:rsidRDefault="00FD1E3E" w:rsidP="00FC4963">
      <w:pPr>
        <w:tabs>
          <w:tab w:val="left" w:pos="1808"/>
        </w:tabs>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 xml:space="preserve">예시 </w:t>
      </w:r>
      <w:r w:rsidR="003000A5" w:rsidRPr="00AA4924">
        <w:rPr>
          <w:rFonts w:ascii="나눔스퀘어_ac Bold" w:eastAsia="나눔스퀘어_ac Bold" w:hAnsi="나눔스퀘어_ac Bold" w:hint="eastAsia"/>
          <w:b/>
          <w:bCs/>
        </w:rPr>
        <w:t>프로젝트 교육 범위</w:t>
      </w:r>
    </w:p>
    <w:p w14:paraId="1EC75F49" w14:textId="622A5748" w:rsidR="009B79F9" w:rsidRPr="00AA4924" w:rsidRDefault="0037043F" w:rsidP="00FC4963">
      <w:pPr>
        <w:tabs>
          <w:tab w:val="left" w:pos="1808"/>
        </w:tabs>
        <w:rPr>
          <w:rFonts w:ascii="나눔스퀘어_ac Bold" w:eastAsia="나눔스퀘어_ac Bold" w:hAnsi="나눔스퀘어_ac Bold"/>
          <w:b/>
          <w:bCs/>
        </w:rPr>
      </w:pPr>
      <w:r w:rsidRPr="00AA4924">
        <w:rPr>
          <w:rFonts w:ascii="나눔스퀘어_ac Bold" w:eastAsia="나눔스퀘어_ac Bold" w:hAnsi="나눔스퀘어_ac Bold"/>
          <w:b/>
          <w:bCs/>
          <w:noProof/>
        </w:rPr>
        <w:drawing>
          <wp:inline distT="0" distB="0" distL="0" distR="0" wp14:anchorId="0D63545A" wp14:editId="76252087">
            <wp:extent cx="6498590" cy="404037"/>
            <wp:effectExtent l="19050" t="38100" r="35560" b="53340"/>
            <wp:docPr id="14" name="다이어그램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037D2C9" w14:textId="489E1514" w:rsidR="009D7A0B" w:rsidRPr="00AA4924" w:rsidRDefault="009D7A0B" w:rsidP="009D7A0B">
      <w:pPr>
        <w:rPr>
          <w:rFonts w:ascii="나눔스퀘어_ac Bold" w:eastAsia="나눔스퀘어_ac Bold" w:hAnsi="나눔스퀘어_ac Bold" w:cstheme="majorBidi"/>
          <w:color w:val="276E8B" w:themeColor="accent1" w:themeShade="BF"/>
          <w:sz w:val="28"/>
          <w:szCs w:val="28"/>
        </w:rPr>
      </w:pPr>
      <w:r w:rsidRPr="00AA4924">
        <w:rPr>
          <w:rFonts w:ascii="나눔스퀘어_ac Bold" w:eastAsia="나눔스퀘어_ac Bold" w:hAnsi="나눔스퀘어_ac Bold"/>
        </w:rPr>
        <w:br w:type="page"/>
      </w:r>
    </w:p>
    <w:p w14:paraId="2CC50A47" w14:textId="7D6AB6C8" w:rsidR="008B07E8" w:rsidRPr="00AA4924" w:rsidRDefault="008B07E8" w:rsidP="007F127D">
      <w:pPr>
        <w:pStyle w:val="2"/>
        <w:rPr>
          <w:rFonts w:ascii="나눔스퀘어_ac Bold" w:eastAsia="나눔스퀘어_ac Bold" w:hAnsi="나눔스퀘어_ac Bold"/>
        </w:rPr>
      </w:pPr>
      <w:bookmarkStart w:id="18" w:name="_Toc68723236"/>
      <w:r w:rsidRPr="00AA4924">
        <w:rPr>
          <w:rFonts w:ascii="나눔스퀘어_ac Bold" w:eastAsia="나눔스퀘어_ac Bold" w:hAnsi="나눔스퀘어_ac Bold" w:hint="eastAsia"/>
        </w:rPr>
        <w:lastRenderedPageBreak/>
        <w:t xml:space="preserve">② </w:t>
      </w:r>
      <w:r w:rsidR="0092657B" w:rsidRPr="00AA4924">
        <w:rPr>
          <w:rFonts w:ascii="나눔스퀘어_ac Bold" w:eastAsia="나눔스퀘어_ac Bold" w:hAnsi="나눔스퀘어_ac Bold" w:hint="eastAsia"/>
        </w:rPr>
        <w:t>미션 수행</w:t>
      </w:r>
      <w:bookmarkEnd w:id="18"/>
    </w:p>
    <w:p w14:paraId="01F31F1B" w14:textId="4EEECD94" w:rsidR="00584453" w:rsidRPr="00AA4924" w:rsidRDefault="00584453" w:rsidP="00584453">
      <w:pPr>
        <w:pStyle w:val="3"/>
        <w:rPr>
          <w:rFonts w:ascii="나눔스퀘어_ac Bold" w:eastAsia="나눔스퀘어_ac Bold" w:hAnsi="나눔스퀘어_ac Bold"/>
        </w:rPr>
      </w:pPr>
      <w:bookmarkStart w:id="19" w:name="_Toc68723237"/>
      <w:r w:rsidRPr="00AA4924">
        <w:rPr>
          <w:rFonts w:ascii="나눔스퀘어_ac Bold" w:eastAsia="나눔스퀘어_ac Bold" w:hAnsi="나눔스퀘어_ac Bold" w:hint="eastAsia"/>
        </w:rPr>
        <w:t>절차</w:t>
      </w:r>
      <w:bookmarkEnd w:id="19"/>
    </w:p>
    <w:p w14:paraId="3A5191FD" w14:textId="1835E069" w:rsidR="00584453" w:rsidRPr="00AA4924" w:rsidRDefault="00584453" w:rsidP="00584453">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3639EC35" wp14:editId="582D8CB9">
            <wp:extent cx="6610350" cy="590550"/>
            <wp:effectExtent l="0" t="0" r="19050" b="19050"/>
            <wp:docPr id="59" name="다이어그램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5EED47D" w14:textId="3047C211" w:rsidR="00321713" w:rsidRPr="00AA4924" w:rsidRDefault="00321713" w:rsidP="00321713">
      <w:pPr>
        <w:pStyle w:val="3"/>
        <w:rPr>
          <w:rFonts w:ascii="나눔스퀘어_ac Bold" w:eastAsia="나눔스퀘어_ac Bold" w:hAnsi="나눔스퀘어_ac Bold"/>
        </w:rPr>
      </w:pPr>
      <w:bookmarkStart w:id="20" w:name="_Toc68723238"/>
      <w:r w:rsidRPr="00AA4924">
        <w:rPr>
          <w:rFonts w:ascii="나눔스퀘어_ac Bold" w:eastAsia="나눔스퀘어_ac Bold" w:hAnsi="나눔스퀘어_ac Bold" w:hint="eastAsia"/>
        </w:rPr>
        <w:t>미션 수행</w:t>
      </w:r>
      <w:bookmarkEnd w:id="20"/>
    </w:p>
    <w:p w14:paraId="79A39B18" w14:textId="134727B5" w:rsidR="00321713" w:rsidRPr="00AA4924" w:rsidRDefault="0092657B" w:rsidP="0092657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프로젝트를 수행을 </w:t>
      </w:r>
      <w:r w:rsidR="007A347D" w:rsidRPr="00AA4924">
        <w:rPr>
          <w:rFonts w:ascii="나눔스퀘어_ac Bold" w:eastAsia="나눔스퀘어_ac Bold" w:hAnsi="나눔스퀘어_ac Bold" w:hint="eastAsia"/>
        </w:rPr>
        <w:t>승인</w:t>
      </w:r>
      <w:r w:rsidR="007A347D" w:rsidRPr="00AA4924">
        <w:rPr>
          <w:rFonts w:ascii="나눔스퀘어_ac Bold" w:eastAsia="나눔스퀘어_ac Bold" w:hAnsi="나눔스퀘어_ac Bold"/>
        </w:rPr>
        <w:t>받은</w:t>
      </w:r>
      <w:r w:rsidRPr="00AA4924">
        <w:rPr>
          <w:rFonts w:ascii="나눔스퀘어_ac Bold" w:eastAsia="나눔스퀘어_ac Bold" w:hAnsi="나눔스퀘어_ac Bold" w:hint="eastAsia"/>
        </w:rPr>
        <w:t xml:space="preserve"> 학생은 해당 프로젝트에 존재하는 미션을 진행</w:t>
      </w:r>
      <w:r w:rsidR="00321713" w:rsidRPr="00AA4924">
        <w:rPr>
          <w:rFonts w:ascii="나눔스퀘어_ac Bold" w:eastAsia="나눔스퀘어_ac Bold" w:hAnsi="나눔스퀘어_ac Bold" w:hint="eastAsia"/>
        </w:rPr>
        <w:t xml:space="preserve">하고 </w:t>
      </w:r>
      <w:r w:rsidR="007A347D" w:rsidRPr="00AA4924">
        <w:rPr>
          <w:rFonts w:ascii="나눔스퀘어_ac Bold" w:eastAsia="나눔스퀘어_ac Bold" w:hAnsi="나눔스퀘어_ac Bold"/>
        </w:rPr>
        <w:t>평가</w:t>
      </w:r>
      <w:r w:rsidR="00321713" w:rsidRPr="00AA4924">
        <w:rPr>
          <w:rFonts w:ascii="나눔스퀘어_ac Bold" w:eastAsia="나눔스퀘어_ac Bold" w:hAnsi="나눔스퀘어_ac Bold" w:hint="eastAsia"/>
        </w:rPr>
        <w:t>사이트에 소스코드와 미션에 대한 설명을 작성함</w:t>
      </w:r>
    </w:p>
    <w:p w14:paraId="7969D96D" w14:textId="2E1DB093"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미션 제출화면</w:t>
      </w:r>
    </w:p>
    <w:p w14:paraId="04756039" w14:textId="36E179F7" w:rsidR="005B1015" w:rsidRPr="00AA4924" w:rsidRDefault="00321713" w:rsidP="0092657B">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1DEDC163" wp14:editId="2D9273DB">
            <wp:extent cx="6645910" cy="4449445"/>
            <wp:effectExtent l="0" t="0" r="2540" b="825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449445"/>
                    </a:xfrm>
                    <a:prstGeom prst="rect">
                      <a:avLst/>
                    </a:prstGeom>
                  </pic:spPr>
                </pic:pic>
              </a:graphicData>
            </a:graphic>
          </wp:inline>
        </w:drawing>
      </w:r>
    </w:p>
    <w:p w14:paraId="786ADE5C" w14:textId="49FD2CE2" w:rsidR="00321713" w:rsidRPr="00AA4924" w:rsidRDefault="005B1015" w:rsidP="0092657B">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71930A0B" w14:textId="23E9020F"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제출 상태 화면</w:t>
      </w:r>
    </w:p>
    <w:p w14:paraId="3D00CAE6" w14:textId="62749E0A"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2EDFC039" wp14:editId="209BECCC">
            <wp:extent cx="5613400" cy="3628384"/>
            <wp:effectExtent l="0" t="0" r="635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3508" cy="3647845"/>
                    </a:xfrm>
                    <a:prstGeom prst="rect">
                      <a:avLst/>
                    </a:prstGeom>
                  </pic:spPr>
                </pic:pic>
              </a:graphicData>
            </a:graphic>
          </wp:inline>
        </w:drawing>
      </w:r>
    </w:p>
    <w:p w14:paraId="12841EED" w14:textId="378EC969" w:rsidR="00321713" w:rsidRPr="00AA4924" w:rsidRDefault="00321713" w:rsidP="00321713">
      <w:pPr>
        <w:pStyle w:val="3"/>
        <w:rPr>
          <w:rFonts w:ascii="나눔스퀘어_ac Bold" w:eastAsia="나눔스퀘어_ac Bold" w:hAnsi="나눔스퀘어_ac Bold"/>
        </w:rPr>
      </w:pPr>
      <w:bookmarkStart w:id="21" w:name="_Toc68723239"/>
      <w:r w:rsidRPr="00AA4924">
        <w:rPr>
          <w:rFonts w:ascii="나눔스퀘어_ac Bold" w:eastAsia="나눔스퀘어_ac Bold" w:hAnsi="나눔스퀘어_ac Bold" w:hint="eastAsia"/>
        </w:rPr>
        <w:t>자기평가서 작성</w:t>
      </w:r>
      <w:bookmarkEnd w:id="21"/>
    </w:p>
    <w:p w14:paraId="52CD8237" w14:textId="6D42AB2B" w:rsidR="00584453" w:rsidRPr="00AA4924" w:rsidRDefault="00584453" w:rsidP="0092657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미션을 진행한 학생은 미션을 수행하고 느낀 점을 바탕으로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자기평가서</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를 작성함</w:t>
      </w:r>
    </w:p>
    <w:p w14:paraId="31AD7F11" w14:textId="014A745E"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자기평가서 양식</w:t>
      </w:r>
    </w:p>
    <w:p w14:paraId="174D6139" w14:textId="77672034" w:rsidR="00321713" w:rsidRPr="00AA4924" w:rsidRDefault="00321713" w:rsidP="0092657B">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4A4B6D6A" wp14:editId="443982CB">
            <wp:extent cx="5613991" cy="4781496"/>
            <wp:effectExtent l="0" t="0" r="6350" b="63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741" cy="4790652"/>
                    </a:xfrm>
                    <a:prstGeom prst="rect">
                      <a:avLst/>
                    </a:prstGeom>
                  </pic:spPr>
                </pic:pic>
              </a:graphicData>
            </a:graphic>
          </wp:inline>
        </w:drawing>
      </w:r>
    </w:p>
    <w:p w14:paraId="1B7C318E" w14:textId="2DF50B73" w:rsidR="007F127D" w:rsidRPr="00AA4924" w:rsidRDefault="007F127D" w:rsidP="007F127D">
      <w:pPr>
        <w:pStyle w:val="2"/>
        <w:rPr>
          <w:rFonts w:ascii="나눔스퀘어_ac Bold" w:eastAsia="나눔스퀘어_ac Bold" w:hAnsi="나눔스퀘어_ac Bold"/>
        </w:rPr>
      </w:pPr>
      <w:bookmarkStart w:id="22" w:name="_③_미션_수행"/>
      <w:bookmarkStart w:id="23" w:name="_Toc68723240"/>
      <w:bookmarkEnd w:id="22"/>
      <w:r w:rsidRPr="00AA4924">
        <w:rPr>
          <w:rFonts w:ascii="나눔스퀘어_ac Bold" w:eastAsia="나눔스퀘어_ac Bold" w:hAnsi="나눔스퀘어_ac Bold" w:hint="eastAsia"/>
        </w:rPr>
        <w:lastRenderedPageBreak/>
        <w:t xml:space="preserve">③ 미션 수행 및 </w:t>
      </w:r>
      <w:r w:rsidR="009117AF" w:rsidRPr="00AA4924">
        <w:rPr>
          <w:rFonts w:ascii="나눔스퀘어_ac Bold" w:eastAsia="나눔스퀘어_ac Bold" w:hAnsi="나눔스퀘어_ac Bold" w:hint="eastAsia"/>
        </w:rPr>
        <w:t>동료</w:t>
      </w:r>
      <w:r w:rsidR="0076570C"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w:t>
      </w:r>
      <w:bookmarkEnd w:id="23"/>
    </w:p>
    <w:p w14:paraId="0795BDAF" w14:textId="0F637CA2" w:rsidR="003C40EB" w:rsidRPr="00AA4924"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학생들끼리 자신을 평가해줄 동료를 선택하고 상호 평가해주는 단계</w:t>
      </w:r>
    </w:p>
    <w:p w14:paraId="61C2BE90" w14:textId="07157461" w:rsidR="003C40EB" w:rsidRPr="00AA4924"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이 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멘토는 참관 만하고 동료 평가에 개입하지 않음</w:t>
      </w:r>
    </w:p>
    <w:p w14:paraId="1AE8CE05" w14:textId="524EB72A" w:rsidR="003C40EB" w:rsidRDefault="003C40EB" w:rsidP="003C40EB">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기본적으로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 xml:space="preserve">차 평가(사전 평가)는 온라인으로 진행되며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평가(본 평가</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는 </w:t>
      </w:r>
      <w:r w:rsidR="007A347D" w:rsidRPr="00AA4924">
        <w:rPr>
          <w:rFonts w:ascii="나눔스퀘어_ac Bold" w:eastAsia="나눔스퀘어_ac Bold" w:hAnsi="나눔스퀘어_ac Bold" w:hint="eastAsia"/>
        </w:rPr>
        <w:t>온/</w:t>
      </w:r>
      <w:r w:rsidRPr="00AA4924">
        <w:rPr>
          <w:rFonts w:ascii="나눔스퀘어_ac Bold" w:eastAsia="나눔스퀘어_ac Bold" w:hAnsi="나눔스퀘어_ac Bold" w:hint="eastAsia"/>
        </w:rPr>
        <w:t>오프라인(대면)으로 진행됨</w:t>
      </w:r>
    </w:p>
    <w:p w14:paraId="30D5B11B" w14:textId="42EC6515" w:rsidR="000923B6" w:rsidRPr="0094036B" w:rsidRDefault="000923B6" w:rsidP="003C40EB">
      <w:pPr>
        <w:rPr>
          <w:rFonts w:ascii="나눔스퀘어_ac Bold" w:eastAsia="나눔스퀘어_ac Bold" w:hAnsi="나눔스퀘어_ac Bold"/>
          <w:color w:val="FF0000"/>
        </w:rPr>
      </w:pPr>
      <w:r w:rsidRPr="0094036B">
        <w:rPr>
          <w:rFonts w:ascii="나눔스퀘어_ac Bold" w:eastAsia="나눔스퀘어_ac Bold" w:hAnsi="나눔스퀘어_ac Bold" w:hint="eastAsia"/>
          <w:color w:val="FF0000"/>
        </w:rPr>
        <w:t xml:space="preserve">또한 1차 평가는 내제된 </w:t>
      </w:r>
      <w:r w:rsidRPr="0094036B">
        <w:rPr>
          <w:rFonts w:ascii="나눔스퀘어_ac Bold" w:eastAsia="나눔스퀘어_ac Bold" w:hAnsi="나눔스퀘어_ac Bold"/>
          <w:b/>
          <w:bCs/>
          <w:color w:val="FF0000"/>
        </w:rPr>
        <w:t>Judge</w:t>
      </w:r>
      <w:r w:rsidR="0094036B" w:rsidRPr="0094036B">
        <w:rPr>
          <w:rFonts w:ascii="나눔스퀘어_ac Bold" w:eastAsia="나눔스퀘어_ac Bold" w:hAnsi="나눔스퀘어_ac Bold" w:hint="eastAsia"/>
          <w:b/>
          <w:bCs/>
          <w:color w:val="FF0000"/>
        </w:rPr>
        <w:t xml:space="preserve"> 시스템</w:t>
      </w:r>
      <w:r w:rsidRPr="0094036B">
        <w:rPr>
          <w:rFonts w:ascii="나눔스퀘어_ac Bold" w:eastAsia="나눔스퀘어_ac Bold" w:hAnsi="나눔스퀘어_ac Bold" w:hint="eastAsia"/>
          <w:color w:val="FF0000"/>
        </w:rPr>
        <w:t xml:space="preserve">을 </w:t>
      </w:r>
      <w:r w:rsidR="00101E0B" w:rsidRPr="0094036B">
        <w:rPr>
          <w:rFonts w:ascii="나눔스퀘어_ac Bold" w:eastAsia="나눔스퀘어_ac Bold" w:hAnsi="나눔스퀘어_ac Bold" w:hint="eastAsia"/>
          <w:color w:val="FF0000"/>
        </w:rPr>
        <w:t>이용</w:t>
      </w:r>
      <w:r w:rsidR="0094036B" w:rsidRPr="0094036B">
        <w:rPr>
          <w:rFonts w:ascii="나눔스퀘어_ac Bold" w:eastAsia="나눔스퀘어_ac Bold" w:hAnsi="나눔스퀘어_ac Bold" w:hint="eastAsia"/>
          <w:color w:val="FF0000"/>
        </w:rPr>
        <w:t>해</w:t>
      </w:r>
      <w:r w:rsidRPr="0094036B">
        <w:rPr>
          <w:rFonts w:ascii="나눔스퀘어_ac Bold" w:eastAsia="나눔스퀘어_ac Bold" w:hAnsi="나눔스퀘어_ac Bold" w:hint="eastAsia"/>
          <w:b/>
          <w:bCs/>
          <w:color w:val="FF0000"/>
        </w:rPr>
        <w:t xml:space="preserve"> </w:t>
      </w:r>
      <w:r w:rsidRPr="0094036B">
        <w:rPr>
          <w:rFonts w:ascii="나눔스퀘어_ac Bold" w:eastAsia="나눔스퀘어_ac Bold" w:hAnsi="나눔스퀘어_ac Bold"/>
          <w:b/>
          <w:bCs/>
          <w:color w:val="FF0000"/>
        </w:rPr>
        <w:t>‘</w:t>
      </w:r>
      <w:r w:rsidRPr="0094036B">
        <w:rPr>
          <w:rFonts w:ascii="나눔스퀘어_ac Bold" w:eastAsia="나눔스퀘어_ac Bold" w:hAnsi="나눔스퀘어_ac Bold" w:hint="eastAsia"/>
          <w:b/>
          <w:bCs/>
          <w:color w:val="FF0000"/>
        </w:rPr>
        <w:t>코드 자동 평가</w:t>
      </w:r>
      <w:r w:rsidRPr="0094036B">
        <w:rPr>
          <w:rFonts w:ascii="나눔스퀘어_ac Bold" w:eastAsia="나눔스퀘어_ac Bold" w:hAnsi="나눔스퀘어_ac Bold"/>
          <w:b/>
          <w:bCs/>
          <w:color w:val="FF0000"/>
        </w:rPr>
        <w:t>’</w:t>
      </w:r>
      <w:r w:rsidR="00101E0B" w:rsidRPr="0094036B">
        <w:rPr>
          <w:rFonts w:ascii="나눔스퀘어_ac Bold" w:eastAsia="나눔스퀘어_ac Bold" w:hAnsi="나눔스퀘어_ac Bold" w:hint="eastAsia"/>
          <w:color w:val="FF0000"/>
        </w:rPr>
        <w:t>로 대체</w:t>
      </w:r>
      <w:r w:rsidR="0094036B" w:rsidRPr="0094036B">
        <w:rPr>
          <w:rFonts w:ascii="나눔스퀘어_ac Bold" w:eastAsia="나눔스퀘어_ac Bold" w:hAnsi="나눔스퀘어_ac Bold" w:hint="eastAsia"/>
          <w:color w:val="FF0000"/>
        </w:rPr>
        <w:t>할 수 있음</w:t>
      </w:r>
    </w:p>
    <w:p w14:paraId="0C11781B" w14:textId="0D31711E" w:rsidR="007F127D" w:rsidRPr="00AA4924" w:rsidRDefault="007F127D" w:rsidP="007F127D">
      <w:pPr>
        <w:pStyle w:val="3"/>
        <w:rPr>
          <w:rFonts w:ascii="나눔스퀘어_ac Bold" w:eastAsia="나눔스퀘어_ac Bold" w:hAnsi="나눔스퀘어_ac Bold"/>
        </w:rPr>
      </w:pPr>
      <w:bookmarkStart w:id="24" w:name="_Toc68723241"/>
      <w:r w:rsidRPr="00AA4924">
        <w:rPr>
          <w:rFonts w:ascii="나눔스퀘어_ac Bold" w:eastAsia="나눔스퀘어_ac Bold" w:hAnsi="나눔스퀘어_ac Bold" w:hint="eastAsia"/>
        </w:rPr>
        <w:t>절차</w:t>
      </w:r>
      <w:bookmarkEnd w:id="24"/>
    </w:p>
    <w:p w14:paraId="3CCD3DE0" w14:textId="748066CB" w:rsidR="007F127D" w:rsidRPr="00AA4924" w:rsidRDefault="007F127D" w:rsidP="007F127D">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플로우 차트</w:t>
      </w:r>
    </w:p>
    <w:p w14:paraId="2151F75E" w14:textId="3A18E4B0" w:rsidR="007F127D" w:rsidRPr="00AA4924" w:rsidRDefault="007F127D" w:rsidP="007F127D">
      <w:pPr>
        <w:ind w:left="200" w:hangingChars="100" w:hanging="200"/>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6A1031D7" wp14:editId="51502EEC">
            <wp:extent cx="6610350" cy="674282"/>
            <wp:effectExtent l="0" t="0" r="19050" b="12065"/>
            <wp:docPr id="6" name="다이어그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81FC63C" w14:textId="6B228F52" w:rsidR="007F127D" w:rsidRPr="00AA4924" w:rsidRDefault="007F127D" w:rsidP="007F127D">
      <w:pPr>
        <w:pStyle w:val="3"/>
        <w:rPr>
          <w:rFonts w:ascii="나눔스퀘어_ac Bold" w:eastAsia="나눔스퀘어_ac Bold" w:hAnsi="나눔스퀘어_ac Bold"/>
        </w:rPr>
      </w:pPr>
      <w:bookmarkStart w:id="25" w:name="_Toc68723242"/>
      <w:r w:rsidRPr="00AA4924">
        <w:rPr>
          <w:rFonts w:ascii="나눔스퀘어_ac Bold" w:eastAsia="나눔스퀘어_ac Bold" w:hAnsi="나눔스퀘어_ac Bold" w:hint="eastAsia"/>
        </w:rPr>
        <w:t>자기평가서와 함께 평가 요청서 전달</w:t>
      </w:r>
      <w:bookmarkEnd w:id="25"/>
    </w:p>
    <w:p w14:paraId="703DE401" w14:textId="6278C62B" w:rsidR="007F127D" w:rsidRPr="00AA4924" w:rsidRDefault="007F127D"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미션을 수행하고 자기평가서를 작성한 학생은 평가를 요청해줄 동료를 정해 </w:t>
      </w:r>
      <w:r w:rsidRPr="00AA4924">
        <w:rPr>
          <w:rFonts w:ascii="나눔스퀘어_ac Bold" w:eastAsia="나눔스퀘어_ac Bold" w:hAnsi="나눔스퀘어_ac Bold" w:hint="eastAsia"/>
          <w:b/>
          <w:bCs/>
        </w:rPr>
        <w:t>평가요청서</w:t>
      </w:r>
      <w:r w:rsidRPr="00AA4924">
        <w:rPr>
          <w:rFonts w:ascii="나눔스퀘어_ac Bold" w:eastAsia="나눔스퀘어_ac Bold" w:hAnsi="나눔스퀘어_ac Bold" w:hint="eastAsia"/>
        </w:rPr>
        <w:t>를 전달</w:t>
      </w:r>
      <w:r w:rsidR="008F2E4E" w:rsidRPr="00AA4924">
        <w:rPr>
          <w:rFonts w:ascii="나눔스퀘어_ac Bold" w:eastAsia="나눔스퀘어_ac Bold" w:hAnsi="나눔스퀘어_ac Bold" w:hint="eastAsia"/>
        </w:rPr>
        <w:t>함</w:t>
      </w:r>
    </w:p>
    <w:p w14:paraId="4E57466C" w14:textId="67247A0A" w:rsidR="003C40EB" w:rsidRPr="00AA4924" w:rsidRDefault="003C40EB"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평가요청서에는 자신이 평가받을 수 있는 시간을 기입할 수 있으며,</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 요청받은 동료는 해당 시간을 기준으로 자신의 평가 가능 여부를 판단함</w:t>
      </w:r>
    </w:p>
    <w:p w14:paraId="4555E0E6" w14:textId="3E5DA386" w:rsidR="007F127D" w:rsidRPr="00AA4924" w:rsidRDefault="007F127D" w:rsidP="007F127D">
      <w:pPr>
        <w:rPr>
          <w:rFonts w:ascii="나눔스퀘어_ac Bold" w:eastAsia="나눔스퀘어_ac Bold" w:hAnsi="나눔스퀘어_ac Bold"/>
        </w:rPr>
      </w:pPr>
      <w:r w:rsidRPr="00AA4924">
        <w:rPr>
          <w:rFonts w:ascii="나눔스퀘어_ac Bold" w:eastAsia="나눔스퀘어_ac Bold" w:hAnsi="나눔스퀘어_ac Bold" w:hint="eastAsia"/>
        </w:rPr>
        <w:t>이 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어떤 사람을 평가자로 선택해야 할지 모르겠다면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b/>
          <w:bCs/>
        </w:rPr>
        <w:t>평가자 추천 시스템</w:t>
      </w:r>
      <w:r w:rsidRPr="00AA4924">
        <w:rPr>
          <w:rFonts w:ascii="나눔스퀘어_ac Bold" w:eastAsia="나눔스퀘어_ac Bold" w:hAnsi="나눔스퀘어_ac Bold" w:hint="eastAsia"/>
        </w:rPr>
        <w:t>을 이용</w:t>
      </w:r>
      <w:r w:rsidR="008F2E4E" w:rsidRPr="00AA4924">
        <w:rPr>
          <w:rFonts w:ascii="나눔스퀘어_ac Bold" w:eastAsia="나눔스퀘어_ac Bold" w:hAnsi="나눔스퀘어_ac Bold" w:hint="eastAsia"/>
        </w:rPr>
        <w:t>함</w:t>
      </w:r>
    </w:p>
    <w:p w14:paraId="074C9257" w14:textId="21CA2316" w:rsidR="00A53AAF" w:rsidRPr="00AA4924" w:rsidRDefault="008F2E4E" w:rsidP="007F127D">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490AEC20" wp14:editId="43115E3E">
                <wp:extent cx="6629400" cy="1404620"/>
                <wp:effectExtent l="0" t="0" r="19050" b="2159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551794FB" w14:textId="339E73B7" w:rsidR="000923B6" w:rsidRPr="008F2E4E" w:rsidRDefault="000923B6" w:rsidP="008F2E4E">
                            <w:pPr>
                              <w:pStyle w:val="a8"/>
                              <w:spacing w:after="240"/>
                              <w:rPr>
                                <w:b/>
                                <w:bCs/>
                              </w:rPr>
                            </w:pPr>
                            <w:r>
                              <w:rPr>
                                <w:rFonts w:hint="eastAsia"/>
                                <w:b/>
                                <w:bCs/>
                              </w:rPr>
                              <w:t>평가자 추천 시스템</w:t>
                            </w:r>
                          </w:p>
                          <w:p w14:paraId="220CF63A" w14:textId="215B57B2" w:rsidR="000923B6" w:rsidRPr="008F2E4E" w:rsidRDefault="000923B6" w:rsidP="008F2E4E">
                            <w:r>
                              <w:rPr>
                                <w:rFonts w:hint="eastAsia"/>
                              </w:rPr>
                              <w:t>자신에게 적합한 평가자를 결정하지 못한 학생들에게 다음과 같은 방법으로 적합한 평가자를 추천하는 시스템</w:t>
                            </w:r>
                          </w:p>
                          <w:p w14:paraId="07528A62" w14:textId="751F6D8E" w:rsidR="000923B6" w:rsidRDefault="000923B6" w:rsidP="008F2E4E">
                            <w:pPr>
                              <w:pStyle w:val="a8"/>
                              <w:spacing w:after="240"/>
                            </w:pPr>
                            <w:r>
                              <w:t xml:space="preserve">- Pre-requisite </w:t>
                            </w:r>
                            <w:r>
                              <w:rPr>
                                <w:rFonts w:hint="eastAsia"/>
                              </w:rPr>
                              <w:t>설정을 통해 자신이 중점적으로 평가를 받고 싶어하는 내용을 선택하면 학생들의 데이터를 바탕으로 적합한 평가자를 추천함</w:t>
                            </w:r>
                          </w:p>
                          <w:p w14:paraId="51BAE5E2" w14:textId="0B30BE88" w:rsidR="000923B6" w:rsidRDefault="000923B6" w:rsidP="008F2E4E">
                            <w:pPr>
                              <w:pStyle w:val="a8"/>
                              <w:spacing w:after="240"/>
                            </w:pPr>
                            <w:r>
                              <w:rPr>
                                <w:rFonts w:hint="eastAsia"/>
                              </w:rPr>
                              <w:t>-</w:t>
                            </w:r>
                            <w:r>
                              <w:t xml:space="preserve"> </w:t>
                            </w:r>
                            <w:r>
                              <w:rPr>
                                <w:rFonts w:hint="eastAsia"/>
                              </w:rPr>
                              <w:t>추천 대상자가 없을 경우 멘토가 개입하여 적당한 평가자를 추천하는 것까지 진행함</w:t>
                            </w:r>
                          </w:p>
                          <w:p w14:paraId="0493938B" w14:textId="27605604" w:rsidR="000923B6" w:rsidRPr="00490EEF" w:rsidRDefault="000923B6" w:rsidP="008F2E4E">
                            <w:pPr>
                              <w:pStyle w:val="a8"/>
                            </w:pPr>
                            <w:r>
                              <w:rPr>
                                <w:rFonts w:hint="eastAsia"/>
                              </w:rPr>
                              <w:t>-</w:t>
                            </w:r>
                            <w:r>
                              <w:t xml:space="preserve"> </w:t>
                            </w:r>
                            <w:r>
                              <w:rPr>
                                <w:rFonts w:hint="eastAsia"/>
                              </w:rPr>
                              <w:t>평가에 대한 피드백이 좋았던 학생들을 우선적으로 추천</w:t>
                            </w:r>
                          </w:p>
                        </w:txbxContent>
                      </wps:txbx>
                      <wps:bodyPr rot="0" vert="horz" wrap="square" lIns="91440" tIns="45720" rIns="91440" bIns="45720" anchor="t" anchorCtr="0">
                        <a:spAutoFit/>
                      </wps:bodyPr>
                    </wps:wsp>
                  </a:graphicData>
                </a:graphic>
              </wp:inline>
            </w:drawing>
          </mc:Choice>
          <mc:Fallback>
            <w:pict>
              <v:shape w14:anchorId="490AEC20" id="_x0000_s103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" fillcolor="white [3201]" strokecolor="#3494ba [3204]" strokeweight="1pt">
                <v:stroke dashstyle="3 1"/>
                <v:textbox style="mso-fit-shape-to-text:t">
                  <w:txbxContent>
                    <w:p w14:paraId="551794FB" w14:textId="339E73B7" w:rsidR="000923B6" w:rsidRPr="008F2E4E" w:rsidRDefault="000923B6" w:rsidP="008F2E4E">
                      <w:pPr>
                        <w:pStyle w:val="a8"/>
                        <w:spacing w:after="240"/>
                        <w:rPr>
                          <w:b/>
                          <w:bCs/>
                        </w:rPr>
                      </w:pPr>
                      <w:r>
                        <w:rPr>
                          <w:rFonts w:hint="eastAsia"/>
                          <w:b/>
                          <w:bCs/>
                        </w:rPr>
                        <w:t>평가자 추천 시스템</w:t>
                      </w:r>
                    </w:p>
                    <w:p w14:paraId="220CF63A" w14:textId="215B57B2" w:rsidR="000923B6" w:rsidRPr="008F2E4E" w:rsidRDefault="000923B6" w:rsidP="008F2E4E">
                      <w:r>
                        <w:rPr>
                          <w:rFonts w:hint="eastAsia"/>
                        </w:rPr>
                        <w:t>자신에게 적합한 평가자를 결정하지 못한 학생들에게 다음과 같은 방법으로 적합한 평가자를 추천하는 시스템</w:t>
                      </w:r>
                    </w:p>
                    <w:p w14:paraId="07528A62" w14:textId="751F6D8E" w:rsidR="000923B6" w:rsidRDefault="000923B6" w:rsidP="008F2E4E">
                      <w:pPr>
                        <w:pStyle w:val="a8"/>
                        <w:spacing w:after="240"/>
                      </w:pPr>
                      <w:r>
                        <w:t xml:space="preserve">- Pre-requisite </w:t>
                      </w:r>
                      <w:r>
                        <w:rPr>
                          <w:rFonts w:hint="eastAsia"/>
                        </w:rPr>
                        <w:t>설정을 통해 자신이 중점적으로 평가를 받고 싶어하는 내용을 선택하면 학생들의 데이터를 바탕으로 적합한 평가자를 추천함</w:t>
                      </w:r>
                    </w:p>
                    <w:p w14:paraId="51BAE5E2" w14:textId="0B30BE88" w:rsidR="000923B6" w:rsidRDefault="000923B6" w:rsidP="008F2E4E">
                      <w:pPr>
                        <w:pStyle w:val="a8"/>
                        <w:spacing w:after="240"/>
                      </w:pPr>
                      <w:r>
                        <w:rPr>
                          <w:rFonts w:hint="eastAsia"/>
                        </w:rPr>
                        <w:t>-</w:t>
                      </w:r>
                      <w:r>
                        <w:t xml:space="preserve"> </w:t>
                      </w:r>
                      <w:r>
                        <w:rPr>
                          <w:rFonts w:hint="eastAsia"/>
                        </w:rPr>
                        <w:t>추천 대상자가 없을 경우 멘토가 개입하여 적당한 평가자를 추천하는 것까지 진행함</w:t>
                      </w:r>
                    </w:p>
                    <w:p w14:paraId="0493938B" w14:textId="27605604" w:rsidR="000923B6" w:rsidRPr="00490EEF" w:rsidRDefault="000923B6" w:rsidP="008F2E4E">
                      <w:pPr>
                        <w:pStyle w:val="a8"/>
                      </w:pPr>
                      <w:r>
                        <w:rPr>
                          <w:rFonts w:hint="eastAsia"/>
                        </w:rPr>
                        <w:t>-</w:t>
                      </w:r>
                      <w:r>
                        <w:t xml:space="preserve"> </w:t>
                      </w:r>
                      <w:r>
                        <w:rPr>
                          <w:rFonts w:hint="eastAsia"/>
                        </w:rPr>
                        <w:t>평가에 대한 피드백이 좋았던 학생들을 우선적으로 추천</w:t>
                      </w:r>
                    </w:p>
                  </w:txbxContent>
                </v:textbox>
                <w10:anchorlock/>
              </v:shape>
            </w:pict>
          </mc:Fallback>
        </mc:AlternateContent>
      </w:r>
    </w:p>
    <w:p w14:paraId="32CA9BDC" w14:textId="088CC369" w:rsidR="007F127D" w:rsidRPr="00AA4924" w:rsidRDefault="000923B6" w:rsidP="007F127D">
      <w:pPr>
        <w:rPr>
          <w:rFonts w:ascii="나눔스퀘어_ac Bold" w:eastAsia="나눔스퀘어_ac Bold" w:hAnsi="나눔스퀘어_ac Bold"/>
        </w:rPr>
      </w:pPr>
      <w:r w:rsidRPr="00AA4924">
        <w:rPr>
          <w:rFonts w:ascii="나눔스퀘어_ac Bold" w:eastAsia="나눔스퀘어_ac Bold" w:hAnsi="나눔스퀘어_ac Bold"/>
          <w:noProof/>
        </w:rPr>
        <w:lastRenderedPageBreak/>
        <mc:AlternateContent>
          <mc:Choice Requires="wps">
            <w:drawing>
              <wp:inline distT="0" distB="0" distL="0" distR="0" wp14:anchorId="1B31511D" wp14:editId="4E018154">
                <wp:extent cx="6629400" cy="1404620"/>
                <wp:effectExtent l="0" t="0" r="19050" b="21590"/>
                <wp:docPr id="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1FAF4538" w14:textId="34D6F5EF" w:rsidR="000923B6" w:rsidRPr="008F2E4E" w:rsidRDefault="0094036B" w:rsidP="000923B6">
                            <w:pPr>
                              <w:pStyle w:val="a8"/>
                              <w:spacing w:after="240"/>
                              <w:rPr>
                                <w:b/>
                                <w:bCs/>
                              </w:rPr>
                            </w:pPr>
                            <w:r>
                              <w:rPr>
                                <w:rFonts w:hint="eastAsia"/>
                                <w:b/>
                                <w:bCs/>
                              </w:rPr>
                              <w:t>J</w:t>
                            </w:r>
                            <w:r>
                              <w:rPr>
                                <w:b/>
                                <w:bCs/>
                              </w:rPr>
                              <w:t xml:space="preserve">udge </w:t>
                            </w:r>
                            <w:r>
                              <w:rPr>
                                <w:rFonts w:hint="eastAsia"/>
                                <w:b/>
                                <w:bCs/>
                              </w:rPr>
                              <w:t>시스템</w:t>
                            </w:r>
                          </w:p>
                          <w:p w14:paraId="37490D37" w14:textId="36CB2FC9" w:rsidR="000923B6" w:rsidRDefault="0094036B" w:rsidP="000923B6">
                            <w:pPr>
                              <w:pStyle w:val="a8"/>
                            </w:pPr>
                            <w:r>
                              <w:rPr>
                                <w:rFonts w:hint="eastAsia"/>
                              </w:rPr>
                              <w:t>평가사이트에 내제되어 학생의 코드를 자동으로 평가해주는 시스템</w:t>
                            </w:r>
                          </w:p>
                          <w:p w14:paraId="2BF504F7" w14:textId="60FA007F" w:rsidR="0094036B" w:rsidRDefault="0094036B" w:rsidP="000923B6">
                            <w:pPr>
                              <w:pStyle w:val="a8"/>
                            </w:pPr>
                            <w:r>
                              <w:rPr>
                                <w:noProof/>
                              </w:rPr>
                              <w:drawing>
                                <wp:inline distT="0" distB="0" distL="0" distR="0" wp14:anchorId="6A14B1B7" wp14:editId="1A6CF4DA">
                                  <wp:extent cx="6433820" cy="3642995"/>
                                  <wp:effectExtent l="0" t="0" r="508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3820" cy="3642995"/>
                                          </a:xfrm>
                                          <a:prstGeom prst="rect">
                                            <a:avLst/>
                                          </a:prstGeom>
                                        </pic:spPr>
                                      </pic:pic>
                                    </a:graphicData>
                                  </a:graphic>
                                </wp:inline>
                              </w:drawing>
                            </w:r>
                          </w:p>
                          <w:p w14:paraId="041DD595" w14:textId="1700C669" w:rsidR="0094036B" w:rsidRPr="0094036B" w:rsidRDefault="0094036B" w:rsidP="000923B6">
                            <w:pPr>
                              <w:pStyle w:val="a8"/>
                            </w:pPr>
                            <w:r>
                              <w:rPr>
                                <w:noProof/>
                              </w:rPr>
                              <w:drawing>
                                <wp:inline distT="0" distB="0" distL="0" distR="0" wp14:anchorId="18403597" wp14:editId="1B7086A0">
                                  <wp:extent cx="6433820" cy="3080385"/>
                                  <wp:effectExtent l="0" t="0" r="508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20" cy="3080385"/>
                                          </a:xfrm>
                                          <a:prstGeom prst="rect">
                                            <a:avLst/>
                                          </a:prstGeom>
                                        </pic:spPr>
                                      </pic:pic>
                                    </a:graphicData>
                                  </a:graphic>
                                </wp:inline>
                              </w:drawing>
                            </w:r>
                            <w:r>
                              <w:br/>
                            </w:r>
                            <w:r>
                              <w:rPr>
                                <w:rFonts w:hint="eastAsia"/>
                              </w:rPr>
                              <w:t>참고:</w:t>
                            </w:r>
                            <w:r>
                              <w:t xml:space="preserve"> BAEKJOON online judge</w:t>
                            </w:r>
                          </w:p>
                        </w:txbxContent>
                      </wps:txbx>
                      <wps:bodyPr rot="0" vert="horz" wrap="square" lIns="91440" tIns="45720" rIns="91440" bIns="45720" anchor="t" anchorCtr="0">
                        <a:spAutoFit/>
                      </wps:bodyPr>
                    </wps:wsp>
                  </a:graphicData>
                </a:graphic>
              </wp:inline>
            </w:drawing>
          </mc:Choice>
          <mc:Fallback>
            <w:pict>
              <v:shape w14:anchorId="1B31511D" id="_x0000_s103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" fillcolor="white [3201]" strokecolor="#3494ba [3204]" strokeweight="1pt">
                <v:stroke dashstyle="3 1"/>
                <v:textbox style="mso-fit-shape-to-text:t">
                  <w:txbxContent>
                    <w:p w14:paraId="1FAF4538" w14:textId="34D6F5EF" w:rsidR="000923B6" w:rsidRPr="008F2E4E" w:rsidRDefault="0094036B" w:rsidP="000923B6">
                      <w:pPr>
                        <w:pStyle w:val="a8"/>
                        <w:spacing w:after="240"/>
                        <w:rPr>
                          <w:b/>
                          <w:bCs/>
                        </w:rPr>
                      </w:pPr>
                      <w:r>
                        <w:rPr>
                          <w:rFonts w:hint="eastAsia"/>
                          <w:b/>
                          <w:bCs/>
                        </w:rPr>
                        <w:t>J</w:t>
                      </w:r>
                      <w:r>
                        <w:rPr>
                          <w:b/>
                          <w:bCs/>
                        </w:rPr>
                        <w:t xml:space="preserve">udge </w:t>
                      </w:r>
                      <w:r>
                        <w:rPr>
                          <w:rFonts w:hint="eastAsia"/>
                          <w:b/>
                          <w:bCs/>
                        </w:rPr>
                        <w:t>시스템</w:t>
                      </w:r>
                    </w:p>
                    <w:p w14:paraId="37490D37" w14:textId="36CB2FC9" w:rsidR="000923B6" w:rsidRDefault="0094036B" w:rsidP="000923B6">
                      <w:pPr>
                        <w:pStyle w:val="a8"/>
                      </w:pPr>
                      <w:r>
                        <w:rPr>
                          <w:rFonts w:hint="eastAsia"/>
                        </w:rPr>
                        <w:t>평가사이트에 내제되어 학생의 코드를 자동으로 평가해주는 시스템</w:t>
                      </w:r>
                    </w:p>
                    <w:p w14:paraId="2BF504F7" w14:textId="60FA007F" w:rsidR="0094036B" w:rsidRDefault="0094036B" w:rsidP="000923B6">
                      <w:pPr>
                        <w:pStyle w:val="a8"/>
                      </w:pPr>
                      <w:r>
                        <w:rPr>
                          <w:noProof/>
                        </w:rPr>
                        <w:drawing>
                          <wp:inline distT="0" distB="0" distL="0" distR="0" wp14:anchorId="6A14B1B7" wp14:editId="1A6CF4DA">
                            <wp:extent cx="6433820" cy="3642995"/>
                            <wp:effectExtent l="0" t="0" r="508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3820" cy="3642995"/>
                                    </a:xfrm>
                                    <a:prstGeom prst="rect">
                                      <a:avLst/>
                                    </a:prstGeom>
                                  </pic:spPr>
                                </pic:pic>
                              </a:graphicData>
                            </a:graphic>
                          </wp:inline>
                        </w:drawing>
                      </w:r>
                    </w:p>
                    <w:p w14:paraId="041DD595" w14:textId="1700C669" w:rsidR="0094036B" w:rsidRPr="0094036B" w:rsidRDefault="0094036B" w:rsidP="000923B6">
                      <w:pPr>
                        <w:pStyle w:val="a8"/>
                      </w:pPr>
                      <w:r>
                        <w:rPr>
                          <w:noProof/>
                        </w:rPr>
                        <w:drawing>
                          <wp:inline distT="0" distB="0" distL="0" distR="0" wp14:anchorId="18403597" wp14:editId="1B7086A0">
                            <wp:extent cx="6433820" cy="3080385"/>
                            <wp:effectExtent l="0" t="0" r="508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20" cy="3080385"/>
                                    </a:xfrm>
                                    <a:prstGeom prst="rect">
                                      <a:avLst/>
                                    </a:prstGeom>
                                  </pic:spPr>
                                </pic:pic>
                              </a:graphicData>
                            </a:graphic>
                          </wp:inline>
                        </w:drawing>
                      </w:r>
                      <w:r>
                        <w:br/>
                      </w:r>
                      <w:r>
                        <w:rPr>
                          <w:rFonts w:hint="eastAsia"/>
                        </w:rPr>
                        <w:t>참고:</w:t>
                      </w:r>
                      <w:r>
                        <w:t xml:space="preserve"> BAEKJOON online judge</w:t>
                      </w:r>
                    </w:p>
                  </w:txbxContent>
                </v:textbox>
                <w10:anchorlock/>
              </v:shape>
            </w:pict>
          </mc:Fallback>
        </mc:AlternateContent>
      </w:r>
      <w:r w:rsidR="00A53AAF" w:rsidRPr="00AA4924">
        <w:rPr>
          <w:rFonts w:ascii="나눔스퀘어_ac Bold" w:eastAsia="나눔스퀘어_ac Bold" w:hAnsi="나눔스퀘어_ac Bold"/>
        </w:rPr>
        <w:br w:type="page"/>
      </w:r>
    </w:p>
    <w:p w14:paraId="375C4687" w14:textId="2F5818F3" w:rsidR="00AF249E" w:rsidRPr="00AA4924" w:rsidRDefault="005F07D1">
      <w:pPr>
        <w:spacing w:before="100" w:after="20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붙임</w:t>
      </w:r>
      <w:r w:rsidRPr="00AA4924">
        <w:rPr>
          <w:rFonts w:ascii="나눔스퀘어_ac Bold" w:eastAsia="나눔스퀘어_ac Bold" w:hAnsi="나눔스퀘어_ac Bold"/>
          <w:b/>
          <w:bCs/>
        </w:rPr>
        <w:t xml:space="preserve">. </w:t>
      </w:r>
      <w:r w:rsidR="00AF249E" w:rsidRPr="00AA4924">
        <w:rPr>
          <w:rFonts w:ascii="나눔스퀘어_ac Bold" w:eastAsia="나눔스퀘어_ac Bold" w:hAnsi="나눔스퀘어_ac Bold" w:hint="eastAsia"/>
          <w:b/>
          <w:bCs/>
        </w:rPr>
        <w:t>평가 요청</w:t>
      </w:r>
      <w:r w:rsidR="00900CBF" w:rsidRPr="00AA4924">
        <w:rPr>
          <w:rFonts w:ascii="나눔스퀘어_ac Bold" w:eastAsia="나눔스퀘어_ac Bold" w:hAnsi="나눔스퀘어_ac Bold" w:hint="eastAsia"/>
          <w:b/>
          <w:bCs/>
        </w:rPr>
        <w:t>서</w:t>
      </w:r>
      <w:r w:rsidR="00AF249E" w:rsidRPr="00AA4924">
        <w:rPr>
          <w:rFonts w:ascii="나눔스퀘어_ac Bold" w:eastAsia="나눔스퀘어_ac Bold" w:hAnsi="나눔스퀘어_ac Bold" w:hint="eastAsia"/>
          <w:b/>
          <w:bCs/>
        </w:rPr>
        <w:t xml:space="preserve"> 양식</w:t>
      </w:r>
    </w:p>
    <w:p w14:paraId="447623AB" w14:textId="1199DC1E" w:rsidR="005F07D1" w:rsidRPr="00AA4924" w:rsidRDefault="00164BA2">
      <w:pPr>
        <w:spacing w:before="100" w:after="200"/>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592431C8" wp14:editId="212CDE1E">
            <wp:extent cx="5439000" cy="3561907"/>
            <wp:effectExtent l="0" t="0" r="0" b="63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0492" cy="3575982"/>
                    </a:xfrm>
                    <a:prstGeom prst="rect">
                      <a:avLst/>
                    </a:prstGeom>
                  </pic:spPr>
                </pic:pic>
              </a:graphicData>
            </a:graphic>
          </wp:inline>
        </w:drawing>
      </w:r>
    </w:p>
    <w:p w14:paraId="6058DA20" w14:textId="2B929E38" w:rsidR="005F07D1" w:rsidRPr="00AA4924" w:rsidRDefault="005F07D1" w:rsidP="005F07D1">
      <w:pPr>
        <w:pStyle w:val="3"/>
        <w:rPr>
          <w:rFonts w:ascii="나눔스퀘어_ac Bold" w:eastAsia="나눔스퀘어_ac Bold" w:hAnsi="나눔스퀘어_ac Bold"/>
        </w:rPr>
      </w:pPr>
      <w:bookmarkStart w:id="26" w:name="_Toc68723243"/>
      <w:r w:rsidRPr="00AA4924">
        <w:rPr>
          <w:rFonts w:ascii="나눔스퀘어_ac Bold" w:eastAsia="나눔스퀘어_ac Bold" w:hAnsi="나눔스퀘어_ac Bold" w:hint="eastAsia"/>
        </w:rPr>
        <w:t xml:space="preserve">사전평가서 작성 후 회신함으로써 요청 </w:t>
      </w:r>
      <w:r w:rsidR="00CB40A5" w:rsidRPr="00AA4924">
        <w:rPr>
          <w:rFonts w:ascii="나눔스퀘어_ac Bold" w:eastAsia="나눔스퀘어_ac Bold" w:hAnsi="나눔스퀘어_ac Bold" w:hint="eastAsia"/>
        </w:rPr>
        <w:t>수락</w:t>
      </w:r>
      <w:bookmarkEnd w:id="26"/>
    </w:p>
    <w:p w14:paraId="0E39156F" w14:textId="446BDB4C" w:rsidR="0062464F" w:rsidRPr="00AA4924" w:rsidRDefault="0062464F" w:rsidP="0062464F">
      <w:pPr>
        <w:rPr>
          <w:rFonts w:ascii="나눔스퀘어_ac Bold" w:eastAsia="나눔스퀘어_ac Bold" w:hAnsi="나눔스퀘어_ac Bold"/>
        </w:rPr>
      </w:pPr>
      <w:r w:rsidRPr="00AA4924">
        <w:rPr>
          <w:rFonts w:ascii="나눔스퀘어_ac Bold" w:eastAsia="나눔스퀘어_ac Bold" w:hAnsi="나눔스퀘어_ac Bold" w:hint="eastAsia"/>
        </w:rPr>
        <w:t>본 평가에 들어가기 앞서</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온라인으로 피평가자에 대해 간단한 평가를 진행하는 단계</w:t>
      </w:r>
    </w:p>
    <w:p w14:paraId="6B5A3BC7" w14:textId="58BC4897" w:rsidR="005F07D1" w:rsidRPr="00AA4924" w:rsidRDefault="003C40EB" w:rsidP="005F07D1">
      <w:pPr>
        <w:rPr>
          <w:rFonts w:ascii="나눔스퀘어_ac Bold" w:eastAsia="나눔스퀘어_ac Bold" w:hAnsi="나눔스퀘어_ac Bold"/>
        </w:rPr>
      </w:pPr>
      <w:r w:rsidRPr="00AA4924">
        <w:rPr>
          <w:rFonts w:ascii="나눔스퀘어_ac Bold" w:eastAsia="나눔스퀘어_ac Bold" w:hAnsi="나눔스퀘어_ac Bold" w:hint="eastAsia"/>
        </w:rPr>
        <w:t>평가요청서를 전달받은 학생은 피평가자의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자기평가서와 피평가자가 수행한 미션을 보고 </w:t>
      </w:r>
      <w:r w:rsidRPr="00AA4924">
        <w:rPr>
          <w:rFonts w:ascii="나눔스퀘어_ac Bold" w:eastAsia="나눔스퀘어_ac Bold" w:hAnsi="나눔스퀘어_ac Bold" w:hint="eastAsia"/>
          <w:b/>
          <w:bCs/>
        </w:rPr>
        <w:t>사전평가서</w:t>
      </w:r>
      <w:r w:rsidRPr="00AA4924">
        <w:rPr>
          <w:rFonts w:ascii="나눔스퀘어_ac Bold" w:eastAsia="나눔스퀘어_ac Bold" w:hAnsi="나눔스퀘어_ac Bold" w:hint="eastAsia"/>
        </w:rPr>
        <w:t>를 작성</w:t>
      </w:r>
    </w:p>
    <w:p w14:paraId="5E1BEF91" w14:textId="70C270CE" w:rsidR="00F051CD" w:rsidRPr="00AA4924" w:rsidRDefault="003C40EB" w:rsidP="005F07D1">
      <w:pPr>
        <w:rPr>
          <w:rFonts w:ascii="나눔스퀘어_ac Bold" w:eastAsia="나눔스퀘어_ac Bold" w:hAnsi="나눔스퀘어_ac Bold"/>
        </w:rPr>
      </w:pPr>
      <w:r w:rsidRPr="00AA4924">
        <w:rPr>
          <w:rFonts w:ascii="나눔스퀘어_ac Bold" w:eastAsia="나눔스퀘어_ac Bold" w:hAnsi="나눔스퀘어_ac Bold" w:hint="eastAsia"/>
        </w:rPr>
        <w:t>사전평가서는 간략한 질문들로 구성되어 있으며 본평가에 들어가기 전 피평가자의 실력 및 성향 파악의 목적이 강함</w:t>
      </w:r>
    </w:p>
    <w:p w14:paraId="2AF9B03E" w14:textId="55F5F705" w:rsidR="005F07D1" w:rsidRPr="00AA4924" w:rsidRDefault="005F07D1" w:rsidP="005F07D1">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사전 평가(1차 평가)</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72"/>
      </w:tblGrid>
      <w:tr w:rsidR="005F07D1" w:rsidRPr="00AA4924" w14:paraId="744D5B4E" w14:textId="77777777" w:rsidTr="00293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Borders>
              <w:top w:val="none" w:sz="0" w:space="0" w:color="auto"/>
              <w:left w:val="none" w:sz="0" w:space="0" w:color="auto"/>
              <w:right w:val="none" w:sz="0" w:space="0" w:color="auto"/>
            </w:tcBorders>
          </w:tcPr>
          <w:p w14:paraId="4BB4DB49" w14:textId="47A9BE4A" w:rsidR="005F07D1" w:rsidRPr="00AA4924" w:rsidRDefault="005F07D1" w:rsidP="00293458">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사전 평가(1차 평가)</w:t>
            </w:r>
          </w:p>
        </w:tc>
      </w:tr>
      <w:tr w:rsidR="005F07D1" w:rsidRPr="00AA4924" w14:paraId="796FDA06"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6B4ACBB" w14:textId="77777777" w:rsidR="005F07D1" w:rsidRPr="00AA4924" w:rsidRDefault="005F07D1"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방식</w:t>
            </w:r>
          </w:p>
        </w:tc>
        <w:tc>
          <w:tcPr>
            <w:tcW w:w="9072" w:type="dxa"/>
          </w:tcPr>
          <w:p w14:paraId="6C536343" w14:textId="77777777"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1차 평가는 기본적으로 온라인으로 진행됨</w:t>
            </w:r>
          </w:p>
          <w:p w14:paraId="5844268D" w14:textId="280CE95D"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평가받고 싶은 학생이 미션을 제출하면,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평가자는 피평가자가 제출한 미션을 읽어본 후 1차 평가서를 작성함</w:t>
            </w:r>
          </w:p>
          <w:p w14:paraId="1261602B" w14:textId="67B734DA" w:rsidR="00C70C88" w:rsidRPr="00AA4924" w:rsidRDefault="00C70C8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사전평가서에는 피평가자가 평가요청서에 기입한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평가 가능 시간</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이 있는데,</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평가자는 이 시간을 기준으로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 가능여부를 판단하여 사전평가서에 </w:t>
            </w:r>
            <w:r w:rsidR="00FD280F" w:rsidRPr="00AA4924">
              <w:rPr>
                <w:rFonts w:ascii="나눔스퀘어_ac Bold" w:eastAsia="나눔스퀘어_ac Bold" w:hAnsi="나눔스퀘어_ac Bold" w:hint="eastAsia"/>
              </w:rPr>
              <w:t>기입</w:t>
            </w:r>
          </w:p>
          <w:p w14:paraId="7A737625" w14:textId="6E6E7496" w:rsidR="005F68C4" w:rsidRPr="00AA4924" w:rsidRDefault="005F68C4"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만약 해당 시간에 평가가 어렵다면 평가자로 추천해줄 만한 다른 동료를 기입할 수도 있음</w:t>
            </w:r>
          </w:p>
          <w:p w14:paraId="1E7B921C" w14:textId="2B3DFD6C" w:rsidR="00F051CD" w:rsidRPr="00AA4924" w:rsidRDefault="00F051CD"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사전평가지 회신은 기본적으로 데드라인을 주고 그 시간 내에 회신해야 함을 원칙으로 함</w:t>
            </w:r>
          </w:p>
          <w:p w14:paraId="4987CA7C" w14:textId="01F2142B" w:rsidR="005F07D1" w:rsidRPr="00AA4924" w:rsidRDefault="00B31371"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평가가 진행되면 해당</w:t>
            </w:r>
            <w:r w:rsidR="005F07D1" w:rsidRPr="00AA4924">
              <w:rPr>
                <w:rFonts w:ascii="나눔스퀘어_ac Bold" w:eastAsia="나눔스퀘어_ac Bold" w:hAnsi="나눔스퀘어_ac Bold" w:hint="eastAsia"/>
              </w:rPr>
              <w:t xml:space="preserve"> 내용을 토대로 피평가자는 자신의 미션을 보완한 후</w:t>
            </w:r>
            <w:r w:rsidR="00DF777D" w:rsidRPr="00AA4924">
              <w:rPr>
                <w:rFonts w:ascii="나눔스퀘어_ac Bold" w:eastAsia="나눔스퀘어_ac Bold" w:hAnsi="나눔스퀘어_ac Bold" w:hint="eastAsia"/>
              </w:rPr>
              <w:t xml:space="preserve"> 미션을</w:t>
            </w:r>
            <w:r w:rsidR="005F07D1" w:rsidRPr="00AA4924">
              <w:rPr>
                <w:rFonts w:ascii="나눔스퀘어_ac Bold" w:eastAsia="나눔스퀘어_ac Bold" w:hAnsi="나눔스퀘어_ac Bold" w:hint="eastAsia"/>
              </w:rPr>
              <w:t xml:space="preserve"> </w:t>
            </w:r>
            <w:r w:rsidR="005F07D1" w:rsidRPr="00AA4924">
              <w:rPr>
                <w:rFonts w:ascii="나눔스퀘어_ac Bold" w:eastAsia="나눔스퀘어_ac Bold" w:hAnsi="나눔스퀘어_ac Bold"/>
              </w:rPr>
              <w:t>2</w:t>
            </w:r>
            <w:r w:rsidR="005F07D1" w:rsidRPr="00AA4924">
              <w:rPr>
                <w:rFonts w:ascii="나눔스퀘어_ac Bold" w:eastAsia="나눔스퀘어_ac Bold" w:hAnsi="나눔스퀘어_ac Bold" w:hint="eastAsia"/>
              </w:rPr>
              <w:t>차 제출</w:t>
            </w:r>
            <w:r w:rsidR="0076460D" w:rsidRPr="00AA4924">
              <w:rPr>
                <w:rFonts w:ascii="나눔스퀘어_ac Bold" w:eastAsia="나눔스퀘어_ac Bold" w:hAnsi="나눔스퀘어_ac Bold" w:hint="eastAsia"/>
              </w:rPr>
              <w:t>함</w:t>
            </w:r>
          </w:p>
        </w:tc>
      </w:tr>
      <w:tr w:rsidR="005F07D1" w:rsidRPr="00AA4924" w14:paraId="402FD00A"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530C165C" w14:textId="77777777" w:rsidR="005F07D1" w:rsidRPr="00AA4924" w:rsidRDefault="005F07D1"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목적</w:t>
            </w:r>
          </w:p>
        </w:tc>
        <w:tc>
          <w:tcPr>
            <w:tcW w:w="9072" w:type="dxa"/>
          </w:tcPr>
          <w:p w14:paraId="11C29CC5" w14:textId="45AB1238" w:rsidR="005F07D1" w:rsidRPr="00AA4924" w:rsidRDefault="005F07D1"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2차 평가를 진행하기 이전,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피평가자가 제출한 미션을 보고 평가자의 프로그래밍 방식이나 성향</w:t>
            </w:r>
            <w:r w:rsidR="0001173B" w:rsidRPr="00AA4924">
              <w:rPr>
                <w:rFonts w:ascii="나눔스퀘어_ac Bold" w:eastAsia="나눔스퀘어_ac Bold" w:hAnsi="나눔스퀘어_ac Bold" w:hint="eastAsia"/>
              </w:rPr>
              <w:t>,</w:t>
            </w:r>
            <w:r w:rsidR="0001173B" w:rsidRPr="00AA4924">
              <w:rPr>
                <w:rFonts w:ascii="나눔스퀘어_ac Bold" w:eastAsia="나눔스퀘어_ac Bold" w:hAnsi="나눔스퀘어_ac Bold"/>
              </w:rPr>
              <w:t xml:space="preserve"> </w:t>
            </w:r>
            <w:r w:rsidR="0001173B" w:rsidRPr="00AA4924">
              <w:rPr>
                <w:rFonts w:ascii="나눔스퀘어_ac Bold" w:eastAsia="나눔스퀘어_ac Bold" w:hAnsi="나눔스퀘어_ac Bold" w:hint="eastAsia"/>
              </w:rPr>
              <w:t>진행 의도를</w:t>
            </w:r>
            <w:r w:rsidRPr="00AA4924">
              <w:rPr>
                <w:rFonts w:ascii="나눔스퀘어_ac Bold" w:eastAsia="나눔스퀘어_ac Bold" w:hAnsi="나눔스퀘어_ac Bold" w:hint="eastAsia"/>
              </w:rPr>
              <w:t xml:space="preserve"> 파악할 수 있도록 함</w:t>
            </w:r>
          </w:p>
          <w:p w14:paraId="7204E0C5" w14:textId="77777777" w:rsidR="005F07D1" w:rsidRPr="00AA4924" w:rsidRDefault="005F07D1"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해당 내용을 바탕으로 평가자는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평가를 준비할 수 있고 2차 평가가 끝난 이후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평가에 비해 피평가자가 얼마나 성장했는지 확인할 수 있음</w:t>
            </w:r>
          </w:p>
        </w:tc>
      </w:tr>
    </w:tbl>
    <w:p w14:paraId="0C8D2084" w14:textId="680A2D03" w:rsidR="002A2086" w:rsidRPr="00AA4924" w:rsidRDefault="002A2086" w:rsidP="002A2086">
      <w:pPr>
        <w:rPr>
          <w:rFonts w:ascii="나눔스퀘어_ac Bold" w:eastAsia="나눔스퀘어_ac Bold" w:hAnsi="나눔스퀘어_ac Bold"/>
          <w:b/>
          <w:bCs/>
        </w:rPr>
      </w:pPr>
    </w:p>
    <w:p w14:paraId="28DBA25A" w14:textId="69D1C6E7" w:rsidR="005F07D1" w:rsidRPr="00AA4924" w:rsidRDefault="005F07D1" w:rsidP="005F07D1">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사전평가서 양식</w:t>
      </w:r>
    </w:p>
    <w:p w14:paraId="68494553" w14:textId="092DADAB" w:rsidR="00A56C2E" w:rsidRPr="00AA4924" w:rsidRDefault="005F07D1" w:rsidP="005F07D1">
      <w:pPr>
        <w:rPr>
          <w:rFonts w:ascii="나눔스퀘어_ac Bold" w:eastAsia="나눔스퀘어_ac Bold" w:hAnsi="나눔스퀘어_ac Bold"/>
          <w:b/>
          <w:bCs/>
        </w:rPr>
      </w:pPr>
      <w:r w:rsidRPr="00AA4924">
        <w:rPr>
          <w:rFonts w:ascii="나눔스퀘어_ac Bold" w:eastAsia="나눔스퀘어_ac Bold" w:hAnsi="나눔스퀘어_ac Bold"/>
          <w:noProof/>
        </w:rPr>
        <w:lastRenderedPageBreak/>
        <w:drawing>
          <wp:inline distT="0" distB="0" distL="0" distR="0" wp14:anchorId="4C660A41" wp14:editId="51E1FAF2">
            <wp:extent cx="6645910" cy="6825615"/>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6825615"/>
                    </a:xfrm>
                    <a:prstGeom prst="rect">
                      <a:avLst/>
                    </a:prstGeom>
                  </pic:spPr>
                </pic:pic>
              </a:graphicData>
            </a:graphic>
          </wp:inline>
        </w:drawing>
      </w:r>
    </w:p>
    <w:p w14:paraId="0002DEE5" w14:textId="044D87C6" w:rsidR="005F07D1" w:rsidRPr="00AA4924" w:rsidRDefault="00A56C2E" w:rsidP="005F07D1">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745EED77" w14:textId="713930BB" w:rsidR="00A039F0" w:rsidRPr="00AA4924" w:rsidRDefault="00A039F0" w:rsidP="00A039F0">
      <w:pPr>
        <w:pStyle w:val="3"/>
        <w:rPr>
          <w:rFonts w:ascii="나눔스퀘어_ac Bold" w:eastAsia="나눔스퀘어_ac Bold" w:hAnsi="나눔스퀘어_ac Bold"/>
        </w:rPr>
      </w:pPr>
      <w:bookmarkStart w:id="27" w:name="_Toc68723244"/>
      <w:r w:rsidRPr="00AA4924">
        <w:rPr>
          <w:rFonts w:ascii="나눔스퀘어_ac Bold" w:eastAsia="나눔스퀘어_ac Bold" w:hAnsi="나눔스퀘어_ac Bold" w:hint="eastAsia"/>
        </w:rPr>
        <w:lastRenderedPageBreak/>
        <w:t xml:space="preserve">미션 보완 후 미션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제출</w:t>
      </w:r>
      <w:bookmarkEnd w:id="27"/>
    </w:p>
    <w:p w14:paraId="3A0F73E4" w14:textId="10CD65BF" w:rsidR="00A039F0" w:rsidRPr="00AA4924" w:rsidRDefault="0098700C" w:rsidP="00A039F0">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평가자가 보내준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평가의 내용을 바탕으로 미션을 수정</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보완하여 다시 제출함</w:t>
      </w:r>
    </w:p>
    <w:p w14:paraId="6F9A6B5F" w14:textId="5CADC145" w:rsidR="009D7A0B" w:rsidRPr="00AA4924" w:rsidRDefault="0023218B" w:rsidP="009D7A0B">
      <w:pPr>
        <w:pStyle w:val="3"/>
        <w:rPr>
          <w:rFonts w:ascii="나눔스퀘어_ac Bold" w:eastAsia="나눔스퀘어_ac Bold" w:hAnsi="나눔스퀘어_ac Bold"/>
        </w:rPr>
      </w:pPr>
      <w:bookmarkStart w:id="28" w:name="_Toc68723245"/>
      <w:r w:rsidRPr="00AA4924">
        <w:rPr>
          <w:rFonts w:ascii="나눔스퀘어_ac Bold" w:eastAsia="나눔스퀘어_ac Bold" w:hAnsi="나눔스퀘어_ac Bold" w:hint="eastAsia"/>
        </w:rPr>
        <w:t>본 평가(</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진행</w:t>
      </w:r>
      <w:bookmarkEnd w:id="28"/>
    </w:p>
    <w:p w14:paraId="7315A58A" w14:textId="04A2B8CE" w:rsidR="009D7A0B" w:rsidRPr="00AA4924" w:rsidRDefault="00A308A7"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사전평가서에 기입한 시간과 장소에</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평가자와 피평가자가 직접 만나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평가자가 피평가자의 미션에 피드백 및 평가를 하는 단계</w:t>
      </w:r>
    </w:p>
    <w:p w14:paraId="71986849" w14:textId="56927D2B" w:rsidR="00293458" w:rsidRPr="00AA4924" w:rsidRDefault="00293458"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대면 평가가 끝나면,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평가자는 평가한 내용을 온라인 사이트에 기록하여 데이터로 남김</w:t>
      </w:r>
    </w:p>
    <w:p w14:paraId="698DEBFA" w14:textId="2973B3FF" w:rsidR="00293458" w:rsidRPr="00AA4924" w:rsidRDefault="00293458" w:rsidP="009D7A0B">
      <w:pPr>
        <w:rPr>
          <w:rFonts w:ascii="나눔스퀘어_ac Bold" w:eastAsia="나눔스퀘어_ac Bold" w:hAnsi="나눔스퀘어_ac Bold"/>
        </w:rPr>
      </w:pPr>
      <w:r w:rsidRPr="00AA4924">
        <w:rPr>
          <w:rFonts w:ascii="나눔스퀘어_ac Bold" w:eastAsia="나눔스퀘어_ac Bold" w:hAnsi="나눔스퀘어_ac Bold" w:hint="eastAsia"/>
        </w:rPr>
        <w:t>기본적으로 대면 평가로 진행하되,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 진행 상황이나 운영 기관에 따라 온라인으로 진행될 수도 있음</w:t>
      </w:r>
    </w:p>
    <w:p w14:paraId="56CCFA7A" w14:textId="77777777" w:rsidR="002A2086" w:rsidRPr="00AA4924" w:rsidRDefault="002A2086" w:rsidP="009D7A0B">
      <w:pPr>
        <w:rPr>
          <w:rFonts w:ascii="나눔스퀘어_ac Bold" w:eastAsia="나눔스퀘어_ac Bold" w:hAnsi="나눔스퀘어_ac Bold"/>
        </w:rPr>
      </w:pPr>
    </w:p>
    <w:p w14:paraId="33C1D737" w14:textId="18E5C20A" w:rsidR="00293458" w:rsidRPr="00AA4924" w:rsidRDefault="00293458" w:rsidP="00293458">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본 평가(</w:t>
      </w:r>
      <w:r w:rsidRPr="00AA4924">
        <w:rPr>
          <w:rFonts w:ascii="나눔스퀘어_ac Bold" w:eastAsia="나눔스퀘어_ac Bold" w:hAnsi="나눔스퀘어_ac Bold"/>
          <w:b/>
          <w:bCs/>
        </w:rPr>
        <w:t>2</w:t>
      </w:r>
      <w:r w:rsidRPr="00AA4924">
        <w:rPr>
          <w:rFonts w:ascii="나눔스퀘어_ac Bold" w:eastAsia="나눔스퀘어_ac Bold" w:hAnsi="나눔스퀘어_ac Bold" w:hint="eastAsia"/>
          <w:b/>
          <w:bCs/>
        </w:rPr>
        <w:t>차 평가)</w:t>
      </w:r>
    </w:p>
    <w:tbl>
      <w:tblPr>
        <w:tblStyle w:val="5-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72"/>
      </w:tblGrid>
      <w:tr w:rsidR="00293458" w:rsidRPr="00AA4924" w14:paraId="37AB9C50" w14:textId="77777777" w:rsidTr="00293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5" w:type="dxa"/>
            <w:gridSpan w:val="2"/>
            <w:tcBorders>
              <w:top w:val="none" w:sz="0" w:space="0" w:color="auto"/>
              <w:left w:val="none" w:sz="0" w:space="0" w:color="auto"/>
              <w:right w:val="none" w:sz="0" w:space="0" w:color="auto"/>
            </w:tcBorders>
          </w:tcPr>
          <w:p w14:paraId="2E6A1B71" w14:textId="77777777" w:rsidR="00293458" w:rsidRPr="00AA4924" w:rsidRDefault="00293458" w:rsidP="00293458">
            <w:pPr>
              <w:jc w:val="center"/>
              <w:rPr>
                <w:rFonts w:ascii="나눔스퀘어_ac Bold" w:eastAsia="나눔스퀘어_ac Bold" w:hAnsi="나눔스퀘어_ac Bold"/>
              </w:rPr>
            </w:pPr>
            <w:r w:rsidRPr="00AA4924">
              <w:rPr>
                <w:rFonts w:ascii="나눔스퀘어_ac Bold" w:eastAsia="나눔스퀘어_ac Bold" w:hAnsi="나눔스퀘어_ac Bold" w:hint="eastAsia"/>
              </w:rPr>
              <w:t>2차 평가</w:t>
            </w:r>
          </w:p>
        </w:tc>
      </w:tr>
      <w:tr w:rsidR="00293458" w:rsidRPr="00AA4924" w14:paraId="7319AEAE"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D986FDF" w14:textId="77777777" w:rsidR="00293458" w:rsidRPr="00AA4924" w:rsidRDefault="00293458"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방식</w:t>
            </w:r>
          </w:p>
        </w:tc>
        <w:tc>
          <w:tcPr>
            <w:tcW w:w="9072" w:type="dxa"/>
          </w:tcPr>
          <w:p w14:paraId="6C088A70" w14:textId="77777777" w:rsidR="00293458" w:rsidRPr="00AA4924" w:rsidRDefault="0029345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피평가자가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평가의 내용을 토대로 미션을 보완한 후 2차 미션을 제출함</w:t>
            </w:r>
          </w:p>
          <w:p w14:paraId="1EB3CF05" w14:textId="7E9B04D3" w:rsidR="00293458" w:rsidRPr="00AA4924" w:rsidRDefault="00293458" w:rsidP="00293458">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평가자는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 xml:space="preserve">차 평가지에서 선택한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가능한 시간,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장소</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에서 피평가자를 만나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w:t>
            </w:r>
            <w:r w:rsidRPr="00AA4924">
              <w:rPr>
                <w:rFonts w:ascii="나눔스퀘어_ac Bold" w:eastAsia="나눔스퀘어_ac Bold" w:hAnsi="나눔스퀘어_ac Bold" w:hint="eastAsia"/>
                <w:b/>
                <w:bCs/>
              </w:rPr>
              <w:t>대면평가</w:t>
            </w:r>
            <w:r w:rsidRPr="00AA4924">
              <w:rPr>
                <w:rFonts w:ascii="나눔스퀘어_ac Bold" w:eastAsia="나눔스퀘어_ac Bold" w:hAnsi="나눔스퀘어_ac Bold" w:hint="eastAsia"/>
              </w:rPr>
              <w:t xml:space="preserve">를 진행하고 평가에서 나왔던 내용들을 사이트 내의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동료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차 평가</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에 기입</w:t>
            </w:r>
            <w:r w:rsidR="0001173B" w:rsidRPr="00AA4924">
              <w:rPr>
                <w:rFonts w:ascii="나눔스퀘어_ac Bold" w:eastAsia="나눔스퀘어_ac Bold" w:hAnsi="나눔스퀘어_ac Bold" w:hint="eastAsia"/>
              </w:rPr>
              <w:t>한다</w:t>
            </w:r>
            <w:r w:rsidRPr="00AA4924">
              <w:rPr>
                <w:rFonts w:ascii="나눔스퀘어_ac Bold" w:eastAsia="나눔스퀘어_ac Bold" w:hAnsi="나눔스퀘어_ac Bold" w:hint="eastAsia"/>
              </w:rPr>
              <w:t>.</w:t>
            </w:r>
          </w:p>
        </w:tc>
      </w:tr>
      <w:tr w:rsidR="00293458" w:rsidRPr="00AA4924" w14:paraId="23F84C30" w14:textId="77777777" w:rsidTr="00293458">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3B4F4E6F" w14:textId="77777777" w:rsidR="00293458" w:rsidRPr="00AA4924" w:rsidRDefault="00293458" w:rsidP="00293458">
            <w:pPr>
              <w:rPr>
                <w:rFonts w:ascii="나눔스퀘어_ac Bold" w:eastAsia="나눔스퀘어_ac Bold" w:hAnsi="나눔스퀘어_ac Bold"/>
              </w:rPr>
            </w:pPr>
            <w:r w:rsidRPr="00AA4924">
              <w:rPr>
                <w:rFonts w:ascii="나눔스퀘어_ac Bold" w:eastAsia="나눔스퀘어_ac Bold" w:hAnsi="나눔스퀘어_ac Bold" w:hint="eastAsia"/>
              </w:rPr>
              <w:t>목적</w:t>
            </w:r>
          </w:p>
        </w:tc>
        <w:tc>
          <w:tcPr>
            <w:tcW w:w="9072" w:type="dxa"/>
          </w:tcPr>
          <w:p w14:paraId="6C80D0AA" w14:textId="77777777" w:rsidR="00293458" w:rsidRPr="00AA4924" w:rsidRDefault="00293458" w:rsidP="00293458">
            <w:pPr>
              <w:pStyle w:val="a8"/>
              <w:spacing w:after="24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2차 평가를 진행하기 이전,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피평가자가 제출한 미션을 보고 평가자의 프로그래밍 방식이나 성향을 파악할 수 있도록 함</w:t>
            </w:r>
          </w:p>
          <w:p w14:paraId="24D1E985" w14:textId="77777777" w:rsidR="00293458" w:rsidRPr="00AA4924" w:rsidRDefault="00293458" w:rsidP="00293458">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해당 내용을 바탕으로 평가자는 </w:t>
            </w:r>
            <w:r w:rsidRPr="00AA4924">
              <w:rPr>
                <w:rFonts w:ascii="나눔스퀘어_ac Bold" w:eastAsia="나눔스퀘어_ac Bold" w:hAnsi="나눔스퀘어_ac Bold"/>
              </w:rPr>
              <w:t>2</w:t>
            </w:r>
            <w:r w:rsidRPr="00AA4924">
              <w:rPr>
                <w:rFonts w:ascii="나눔스퀘어_ac Bold" w:eastAsia="나눔스퀘어_ac Bold" w:hAnsi="나눔스퀘어_ac Bold" w:hint="eastAsia"/>
              </w:rPr>
              <w:t xml:space="preserve">차 평가를 준비할 수 있고 2차 평가가 끝난 이후 </w:t>
            </w:r>
            <w:r w:rsidRPr="00AA4924">
              <w:rPr>
                <w:rFonts w:ascii="나눔스퀘어_ac Bold" w:eastAsia="나눔스퀘어_ac Bold" w:hAnsi="나눔스퀘어_ac Bold"/>
              </w:rPr>
              <w:t>1</w:t>
            </w:r>
            <w:r w:rsidRPr="00AA4924">
              <w:rPr>
                <w:rFonts w:ascii="나눔스퀘어_ac Bold" w:eastAsia="나눔스퀘어_ac Bold" w:hAnsi="나눔스퀘어_ac Bold" w:hint="eastAsia"/>
              </w:rPr>
              <w:t>차 평가에 비해 피평가자가 얼마나 성장했는지 확인할 수 있음</w:t>
            </w:r>
          </w:p>
        </w:tc>
      </w:tr>
    </w:tbl>
    <w:p w14:paraId="5E88A255" w14:textId="77777777" w:rsidR="00872E8E" w:rsidRPr="00AA4924" w:rsidRDefault="00872E8E" w:rsidP="008726D8">
      <w:pPr>
        <w:pStyle w:val="3"/>
        <w:rPr>
          <w:rFonts w:ascii="나눔스퀘어_ac Bold" w:eastAsia="나눔스퀘어_ac Bold" w:hAnsi="나눔스퀘어_ac Bold"/>
        </w:rPr>
      </w:pPr>
    </w:p>
    <w:p w14:paraId="53393D10" w14:textId="42BCC2C4" w:rsidR="008726D8" w:rsidRPr="00AA4924" w:rsidRDefault="008726D8" w:rsidP="008726D8">
      <w:pPr>
        <w:pStyle w:val="3"/>
        <w:rPr>
          <w:rFonts w:ascii="나눔스퀘어_ac Bold" w:eastAsia="나눔스퀘어_ac Bold" w:hAnsi="나눔스퀘어_ac Bold"/>
        </w:rPr>
      </w:pPr>
      <w:bookmarkStart w:id="29" w:name="_Toc68723246"/>
      <w:r w:rsidRPr="00AA4924">
        <w:rPr>
          <w:rFonts w:ascii="나눔스퀘어_ac Bold" w:eastAsia="나눔스퀘어_ac Bold" w:hAnsi="나눔스퀘어_ac Bold" w:hint="eastAsia"/>
        </w:rPr>
        <w:t>동료 평가 항목</w:t>
      </w:r>
      <w:bookmarkEnd w:id="29"/>
    </w:p>
    <w:p w14:paraId="12240292" w14:textId="77777777" w:rsidR="008726D8" w:rsidRPr="00AA4924" w:rsidRDefault="008726D8" w:rsidP="008726D8">
      <w:pPr>
        <w:rPr>
          <w:rFonts w:ascii="나눔스퀘어_ac Bold" w:eastAsia="나눔스퀘어_ac Bold" w:hAnsi="나눔스퀘어_ac Bold"/>
        </w:rPr>
      </w:pPr>
      <w:r w:rsidRPr="00AA4924">
        <w:rPr>
          <w:rFonts w:ascii="나눔스퀘어_ac Bold" w:eastAsia="나눔스퀘어_ac Bold" w:hAnsi="나눔스퀘어_ac Bold"/>
        </w:rPr>
        <w:t>평가 항목은 소프트 스킬(soft skill)과 테크 스킬(tech skill)로 나뉘며 두 스킬은 각각 ‘공통 평가 부문’과 ‘미션별 평가 부문’으로 나</w:t>
      </w:r>
      <w:r w:rsidRPr="00AA4924">
        <w:rPr>
          <w:rFonts w:ascii="나눔스퀘어_ac Bold" w:eastAsia="나눔스퀘어_ac Bold" w:hAnsi="나눔스퀘어_ac Bold" w:hint="eastAsia"/>
        </w:rPr>
        <w:t>뉨</w:t>
      </w:r>
    </w:p>
    <w:p w14:paraId="275DA666" w14:textId="0A835603" w:rsidR="008726D8" w:rsidRPr="00AA4924" w:rsidRDefault="008726D8" w:rsidP="002A2086">
      <w:pPr>
        <w:rPr>
          <w:rFonts w:ascii="나눔스퀘어_ac Bold" w:eastAsia="나눔스퀘어_ac Bold" w:hAnsi="나눔스퀘어_ac Bold"/>
        </w:rPr>
      </w:pPr>
      <w:r w:rsidRPr="00AA4924">
        <w:rPr>
          <w:rFonts w:ascii="나눔스퀘어_ac Bold" w:eastAsia="나눔스퀘어_ac Bold" w:hAnsi="나눔스퀘어_ac Bold"/>
        </w:rPr>
        <w:t>또한 평가 항목의 형태는 객관식(</w:t>
      </w:r>
      <w:r w:rsidRPr="00AA4924">
        <w:rPr>
          <w:rFonts w:ascii="나눔스퀘어_ac Bold" w:eastAsia="나눔스퀘어_ac Bold" w:hAnsi="나눔스퀘어_ac Bold" w:hint="eastAsia"/>
        </w:rPr>
        <w:t>정량 평가</w:t>
      </w:r>
      <w:r w:rsidRPr="00AA4924">
        <w:rPr>
          <w:rFonts w:ascii="나눔스퀘어_ac Bold" w:eastAsia="나눔스퀘어_ac Bold" w:hAnsi="나눔스퀘어_ac Bold"/>
        </w:rPr>
        <w:t>)과 서술형</w:t>
      </w:r>
      <w:r w:rsidRPr="00AA4924">
        <w:rPr>
          <w:rFonts w:ascii="나눔스퀘어_ac Bold" w:eastAsia="나눔스퀘어_ac Bold" w:hAnsi="나눔스퀘어_ac Bold" w:hint="eastAsia"/>
        </w:rPr>
        <w:t>(정성 평가</w:t>
      </w:r>
      <w:r w:rsidRPr="00AA4924">
        <w:rPr>
          <w:rFonts w:ascii="나눔스퀘어_ac Bold" w:eastAsia="나눔스퀘어_ac Bold" w:hAnsi="나눔스퀘어_ac Bold"/>
        </w:rPr>
        <w:t>)으로 나뉜다. 객관식 평가 형태는 수치화되어 이후 학생의 상태(status)에 반영</w:t>
      </w:r>
      <w:r w:rsidRPr="00AA4924">
        <w:rPr>
          <w:rFonts w:ascii="나눔스퀘어_ac Bold" w:eastAsia="나눔스퀘어_ac Bold" w:hAnsi="나눔스퀘어_ac Bold" w:hint="eastAsia"/>
        </w:rPr>
        <w:t>됨</w:t>
      </w:r>
    </w:p>
    <w:p w14:paraId="04C38AC2" w14:textId="0F535E1A" w:rsidR="008726D8" w:rsidRPr="00AA4924" w:rsidRDefault="008726D8" w:rsidP="002A2086">
      <w:pPr>
        <w:spacing w:after="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 분류</w:t>
      </w:r>
      <w:r w:rsidR="002A2086" w:rsidRPr="00AA4924">
        <w:rPr>
          <w:rFonts w:ascii="나눔스퀘어_ac Bold" w:eastAsia="나눔스퀘어_ac Bold" w:hAnsi="나눔스퀘어_ac Bold" w:hint="eastAsia"/>
          <w:b/>
          <w:bCs/>
        </w:rPr>
        <w:t xml:space="preserve"> </w:t>
      </w:r>
      <w:r w:rsidR="002A2086"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 xml:space="preserve">평가 분류는 </w:t>
      </w:r>
      <w:r w:rsidRPr="00AA4924">
        <w:rPr>
          <w:rFonts w:ascii="나눔스퀘어_ac Bold" w:eastAsia="나눔스퀘어_ac Bold" w:hAnsi="나눔스퀘어_ac Bold"/>
        </w:rPr>
        <w:t xml:space="preserve">2020 PSI </w:t>
      </w:r>
      <w:r w:rsidRPr="00AA4924">
        <w:rPr>
          <w:rFonts w:ascii="나눔스퀘어_ac Bold" w:eastAsia="나눔스퀘어_ac Bold" w:hAnsi="나눔스퀘어_ac Bold" w:hint="eastAsia"/>
        </w:rPr>
        <w:t>역량모델 개발 용역을 기반으로 구성되었음</w:t>
      </w:r>
      <w:r w:rsidR="002A2086" w:rsidRPr="00AA4924">
        <w:rPr>
          <w:rFonts w:ascii="나눔스퀘어_ac Bold" w:eastAsia="나눔스퀘어_ac Bold" w:hAnsi="나눔스퀘어_ac Bold" w:hint="eastAsia"/>
        </w:rPr>
        <w:t>)</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9043"/>
      </w:tblGrid>
      <w:tr w:rsidR="008726D8" w:rsidRPr="00AA4924" w14:paraId="22B6F24E" w14:textId="77777777" w:rsidTr="004F5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right w:val="none" w:sz="0" w:space="0" w:color="auto"/>
            </w:tcBorders>
          </w:tcPr>
          <w:p w14:paraId="5CAEF92F" w14:textId="77777777" w:rsidR="008726D8" w:rsidRPr="00AA4924" w:rsidRDefault="008726D8" w:rsidP="004F5631">
            <w:pPr>
              <w:rPr>
                <w:rFonts w:ascii="나눔스퀘어_ac Bold" w:eastAsia="나눔스퀘어_ac Bold" w:hAnsi="나눔스퀘어_ac Bold"/>
              </w:rPr>
            </w:pPr>
            <w:r w:rsidRPr="00AA4924">
              <w:rPr>
                <w:rFonts w:ascii="나눔스퀘어_ac Bold" w:eastAsia="나눔스퀘어_ac Bold" w:hAnsi="나눔스퀘어_ac Bold" w:hint="eastAsia"/>
              </w:rPr>
              <w:t>평가 항목</w:t>
            </w:r>
          </w:p>
        </w:tc>
        <w:tc>
          <w:tcPr>
            <w:tcW w:w="9043" w:type="dxa"/>
            <w:tcBorders>
              <w:top w:val="none" w:sz="0" w:space="0" w:color="auto"/>
              <w:left w:val="none" w:sz="0" w:space="0" w:color="auto"/>
              <w:right w:val="none" w:sz="0" w:space="0" w:color="auto"/>
            </w:tcBorders>
          </w:tcPr>
          <w:p w14:paraId="3F9A6F91" w14:textId="77777777" w:rsidR="008726D8" w:rsidRPr="00AA4924" w:rsidRDefault="008726D8" w:rsidP="004F5631">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설명</w:t>
            </w:r>
          </w:p>
        </w:tc>
      </w:tr>
      <w:tr w:rsidR="008726D8" w:rsidRPr="00AA4924" w14:paraId="4557FE6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F7A7200"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미션별 평가</w:t>
            </w:r>
          </w:p>
        </w:tc>
        <w:tc>
          <w:tcPr>
            <w:tcW w:w="9043" w:type="dxa"/>
          </w:tcPr>
          <w:p w14:paraId="777457C4"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특정한 미션을 통해 학생의 역량을 측정할 수 있는 항목</w:t>
            </w:r>
          </w:p>
        </w:tc>
      </w:tr>
      <w:tr w:rsidR="008726D8" w:rsidRPr="00AA4924" w14:paraId="5F0AFA6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5BC69299"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공통 평가</w:t>
            </w:r>
          </w:p>
        </w:tc>
        <w:tc>
          <w:tcPr>
            <w:tcW w:w="9043" w:type="dxa"/>
          </w:tcPr>
          <w:p w14:paraId="6BF2DCBC" w14:textId="77777777" w:rsidR="008726D8" w:rsidRPr="00AA4924" w:rsidRDefault="008726D8" w:rsidP="004F5631">
            <w:pPr>
              <w:tabs>
                <w:tab w:val="left" w:pos="1309"/>
              </w:tabs>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미션과 관계없이 학생의 역량을 측정할 수 있는 항목</w:t>
            </w:r>
          </w:p>
        </w:tc>
      </w:tr>
      <w:tr w:rsidR="008726D8" w:rsidRPr="00AA4924" w14:paraId="4E792E7A"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3342C3C"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T</w:t>
            </w:r>
            <w:r w:rsidRPr="00AA4924">
              <w:rPr>
                <w:rFonts w:ascii="나눔스퀘어_ac Bold" w:eastAsia="나눔스퀘어_ac Bold" w:hAnsi="나눔스퀘어_ac Bold"/>
                <w:b w:val="0"/>
                <w:bCs w:val="0"/>
              </w:rPr>
              <w:t>ech Skill</w:t>
            </w:r>
          </w:p>
        </w:tc>
        <w:tc>
          <w:tcPr>
            <w:tcW w:w="9043" w:type="dxa"/>
          </w:tcPr>
          <w:p w14:paraId="4391E133"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학생의 기술적인 역량을 측정할 수 있는 항목</w:t>
            </w:r>
          </w:p>
        </w:tc>
      </w:tr>
      <w:tr w:rsidR="008726D8" w:rsidRPr="00AA4924" w14:paraId="3420F190"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19F8ED11"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S</w:t>
            </w:r>
            <w:r w:rsidRPr="00AA4924">
              <w:rPr>
                <w:rFonts w:ascii="나눔스퀘어_ac Bold" w:eastAsia="나눔스퀘어_ac Bold" w:hAnsi="나눔스퀘어_ac Bold"/>
                <w:b w:val="0"/>
                <w:bCs w:val="0"/>
              </w:rPr>
              <w:t>oft Skill</w:t>
            </w:r>
          </w:p>
        </w:tc>
        <w:tc>
          <w:tcPr>
            <w:tcW w:w="9043" w:type="dxa"/>
          </w:tcPr>
          <w:p w14:paraId="7DAB6A7B" w14:textId="77777777" w:rsidR="008726D8" w:rsidRPr="00AA4924" w:rsidRDefault="008726D8" w:rsidP="004F5631">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비즈니스 이해,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요구사항에 따른 과제 해결 업무 수행에 요구되는 지식/스킬/태도의 종합적 능력 평가 </w:t>
            </w:r>
          </w:p>
        </w:tc>
      </w:tr>
    </w:tbl>
    <w:p w14:paraId="1E5FFF1F" w14:textId="77777777" w:rsidR="008726D8" w:rsidRPr="00AA4924" w:rsidRDefault="008726D8" w:rsidP="002A2086">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 문항 분류 예시</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13"/>
        <w:gridCol w:w="4450"/>
        <w:gridCol w:w="4593"/>
      </w:tblGrid>
      <w:tr w:rsidR="008726D8" w:rsidRPr="00AA4924" w14:paraId="6B056036" w14:textId="77777777" w:rsidTr="004F5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right w:val="none" w:sz="0" w:space="0" w:color="auto"/>
            </w:tcBorders>
          </w:tcPr>
          <w:p w14:paraId="63CB1A02" w14:textId="77777777" w:rsidR="008726D8" w:rsidRPr="00AA4924" w:rsidRDefault="008726D8" w:rsidP="004F5631">
            <w:pPr>
              <w:rPr>
                <w:rFonts w:ascii="나눔스퀘어_ac Bold" w:eastAsia="나눔스퀘어_ac Bold" w:hAnsi="나눔스퀘어_ac Bold"/>
                <w:b w:val="0"/>
                <w:bCs w:val="0"/>
              </w:rPr>
            </w:pPr>
          </w:p>
        </w:tc>
        <w:tc>
          <w:tcPr>
            <w:tcW w:w="4450" w:type="dxa"/>
            <w:tcBorders>
              <w:top w:val="none" w:sz="0" w:space="0" w:color="auto"/>
              <w:left w:val="none" w:sz="0" w:space="0" w:color="auto"/>
              <w:right w:val="none" w:sz="0" w:space="0" w:color="auto"/>
            </w:tcBorders>
          </w:tcPr>
          <w:p w14:paraId="01B19F17" w14:textId="77777777" w:rsidR="008726D8" w:rsidRPr="00AA4924" w:rsidRDefault="008726D8" w:rsidP="004F5631">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미션별 평가</w:t>
            </w:r>
          </w:p>
        </w:tc>
        <w:tc>
          <w:tcPr>
            <w:tcW w:w="4593" w:type="dxa"/>
            <w:tcBorders>
              <w:top w:val="none" w:sz="0" w:space="0" w:color="auto"/>
              <w:left w:val="none" w:sz="0" w:space="0" w:color="auto"/>
              <w:right w:val="none" w:sz="0" w:space="0" w:color="auto"/>
            </w:tcBorders>
          </w:tcPr>
          <w:p w14:paraId="1630D919" w14:textId="77777777" w:rsidR="008726D8" w:rsidRPr="00AA4924" w:rsidRDefault="008726D8" w:rsidP="004F5631">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공통 평가</w:t>
            </w:r>
          </w:p>
        </w:tc>
      </w:tr>
      <w:tr w:rsidR="008726D8" w:rsidRPr="00AA4924" w14:paraId="12C85E12"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tcPr>
          <w:p w14:paraId="4848D713"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b w:val="0"/>
                <w:bCs w:val="0"/>
              </w:rPr>
              <w:t>Tech Skill</w:t>
            </w:r>
          </w:p>
        </w:tc>
        <w:tc>
          <w:tcPr>
            <w:tcW w:w="4450" w:type="dxa"/>
          </w:tcPr>
          <w:p w14:paraId="5E442926" w14:textId="246121B5"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xml:space="preserve">1. </w:t>
            </w:r>
            <w:r w:rsidR="00DD56FA" w:rsidRPr="00AA4924">
              <w:rPr>
                <w:rFonts w:ascii="나눔스퀘어_ac Bold" w:eastAsia="나눔스퀘어_ac Bold" w:hAnsi="나눔스퀘어_ac Bold" w:hint="eastAsia"/>
              </w:rPr>
              <w:t>C</w:t>
            </w:r>
            <w:r w:rsidR="00DD56FA" w:rsidRPr="00AA4924">
              <w:rPr>
                <w:rFonts w:ascii="나눔스퀘어_ac Bold" w:eastAsia="나눔스퀘어_ac Bold" w:hAnsi="나눔스퀘어_ac Bold"/>
              </w:rPr>
              <w:t>NN</w:t>
            </w:r>
            <w:r w:rsidR="00DD56FA" w:rsidRPr="00AA4924">
              <w:rPr>
                <w:rFonts w:ascii="나눔스퀘어_ac Bold" w:eastAsia="나눔스퀘어_ac Bold" w:hAnsi="나눔스퀘어_ac Bold" w:hint="eastAsia"/>
              </w:rPr>
              <w:t>을 사용하여 모델을 만들었는가?</w:t>
            </w:r>
          </w:p>
          <w:p w14:paraId="700F2B13" w14:textId="3538DED7" w:rsidR="00DD56FA"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w:t>
            </w:r>
            <w:r w:rsidRPr="00AA4924">
              <w:rPr>
                <w:rFonts w:ascii="나눔스퀘어_ac Bold" w:eastAsia="나눔스퀘어_ac Bold" w:hAnsi="나눔스퀘어_ac Bold"/>
              </w:rPr>
              <w:t xml:space="preserve">. </w:t>
            </w:r>
            <w:r w:rsidR="00DD56FA" w:rsidRPr="00AA4924">
              <w:rPr>
                <w:rFonts w:ascii="나눔스퀘어_ac Bold" w:eastAsia="나눔스퀘어_ac Bold" w:hAnsi="나눔스퀘어_ac Bold" w:hint="eastAsia"/>
              </w:rPr>
              <w:t xml:space="preserve">여러 개의 </w:t>
            </w:r>
            <w:r w:rsidR="00DD56FA" w:rsidRPr="00AA4924">
              <w:rPr>
                <w:rFonts w:ascii="나눔스퀘어_ac Bold" w:eastAsia="나눔스퀘어_ac Bold" w:hAnsi="나눔스퀘어_ac Bold"/>
              </w:rPr>
              <w:t>Convolution Layer</w:t>
            </w:r>
            <w:r w:rsidR="00DD56FA" w:rsidRPr="00AA4924">
              <w:rPr>
                <w:rFonts w:ascii="나눔스퀘어_ac Bold" w:eastAsia="나눔스퀘어_ac Bold" w:hAnsi="나눔스퀘어_ac Bold" w:hint="eastAsia"/>
              </w:rPr>
              <w:t>을 사용했는가?</w:t>
            </w:r>
          </w:p>
          <w:p w14:paraId="2D6FDDA1" w14:textId="4652DE0B" w:rsidR="00DD56FA"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rPr>
            </w:pPr>
            <w:r w:rsidRPr="00AA4924">
              <w:rPr>
                <w:rFonts w:ascii="나눔스퀘어_ac Bold" w:eastAsia="나눔스퀘어_ac Bold" w:hAnsi="나눔스퀘어_ac Bold"/>
              </w:rPr>
              <w:t xml:space="preserve">3. </w:t>
            </w:r>
            <w:r w:rsidR="00DD56FA" w:rsidRPr="00AA4924">
              <w:rPr>
                <w:rFonts w:ascii="나눔스퀘어_ac Bold" w:eastAsia="나눔스퀘어_ac Bold" w:hAnsi="나눔스퀘어_ac Bold"/>
              </w:rPr>
              <w:t>Relu, maxpooling, sigmoid</w:t>
            </w:r>
            <w:r w:rsidR="00DD56FA" w:rsidRPr="00AA4924">
              <w:rPr>
                <w:rFonts w:ascii="나눔스퀘어_ac Bold" w:eastAsia="나눔스퀘어_ac Bold" w:hAnsi="나눔스퀘어_ac Bold" w:hint="eastAsia"/>
              </w:rPr>
              <w:t>의 개념에 대해 이해하고 설명할 수 있는가</w:t>
            </w:r>
            <w:r w:rsidR="00ED163C" w:rsidRPr="00AA4924">
              <w:rPr>
                <w:rFonts w:ascii="나눔스퀘어_ac Bold" w:eastAsia="나눔스퀘어_ac Bold" w:hAnsi="나눔스퀘어_ac Bold" w:hint="eastAsia"/>
              </w:rPr>
              <w:t>?</w:t>
            </w:r>
          </w:p>
        </w:tc>
        <w:tc>
          <w:tcPr>
            <w:tcW w:w="4593" w:type="dxa"/>
          </w:tcPr>
          <w:p w14:paraId="37962847" w14:textId="74A07DB2"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모듈설명 가독성</w:t>
            </w:r>
          </w:p>
          <w:p w14:paraId="16940DE1" w14:textId="7632BDA0"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2</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코드의 비</w:t>
            </w:r>
            <w:r w:rsidR="00C755F5" w:rsidRPr="00AA4924">
              <w:rPr>
                <w:rFonts w:ascii="나눔스퀘어_ac Bold" w:eastAsia="나눔스퀘어_ac Bold" w:hAnsi="나눔스퀘어_ac Bold" w:hint="eastAsia"/>
              </w:rPr>
              <w:t>주</w:t>
            </w:r>
            <w:r w:rsidR="008726D8" w:rsidRPr="00AA4924">
              <w:rPr>
                <w:rFonts w:ascii="나눔스퀘어_ac Bold" w:eastAsia="나눔스퀘어_ac Bold" w:hAnsi="나눔스퀘어_ac Bold" w:hint="eastAsia"/>
              </w:rPr>
              <w:t>얼적 가독성</w:t>
            </w:r>
          </w:p>
          <w:p w14:paraId="48E51B4C" w14:textId="720AF5E7"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3</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코드의 시맨틱적 가독성</w:t>
            </w:r>
          </w:p>
          <w:p w14:paraId="1855130B" w14:textId="249E2326" w:rsidR="008726D8" w:rsidRPr="00AA4924" w:rsidRDefault="003324C5" w:rsidP="003324C5">
            <w:pPr>
              <w:pStyle w:val="a8"/>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4</w:t>
            </w:r>
            <w:r w:rsidRPr="00AA4924">
              <w:rPr>
                <w:rFonts w:ascii="나눔스퀘어_ac Bold" w:eastAsia="나눔스퀘어_ac Bold" w:hAnsi="나눔스퀘어_ac Bold"/>
              </w:rPr>
              <w:t xml:space="preserve">. </w:t>
            </w:r>
            <w:r w:rsidR="008726D8" w:rsidRPr="00AA4924">
              <w:rPr>
                <w:rFonts w:ascii="나눔스퀘어_ac Bold" w:eastAsia="나눔스퀘어_ac Bold" w:hAnsi="나눔스퀘어_ac Bold" w:hint="eastAsia"/>
              </w:rPr>
              <w:t>사용된 기술옵션이 최선인지</w:t>
            </w:r>
          </w:p>
        </w:tc>
      </w:tr>
      <w:tr w:rsidR="008726D8" w:rsidRPr="00AA4924" w14:paraId="2545278C" w14:textId="77777777" w:rsidTr="004F5631">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tcPr>
          <w:p w14:paraId="2BCDA08C" w14:textId="77777777" w:rsidR="008726D8" w:rsidRPr="00AA4924" w:rsidRDefault="008726D8" w:rsidP="004F5631">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lastRenderedPageBreak/>
              <w:t>S</w:t>
            </w:r>
            <w:r w:rsidRPr="00AA4924">
              <w:rPr>
                <w:rFonts w:ascii="나눔스퀘어_ac Bold" w:eastAsia="나눔스퀘어_ac Bold" w:hAnsi="나눔스퀘어_ac Bold"/>
                <w:b w:val="0"/>
                <w:bCs w:val="0"/>
              </w:rPr>
              <w:t>oft Skill</w:t>
            </w:r>
          </w:p>
        </w:tc>
        <w:tc>
          <w:tcPr>
            <w:tcW w:w="4450" w:type="dxa"/>
          </w:tcPr>
          <w:p w14:paraId="0A94E3B1"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문제</w:t>
            </w:r>
            <w:r w:rsidRPr="00AA4924">
              <w:rPr>
                <w:rFonts w:ascii="나눔스퀘어_ac Bold" w:eastAsia="나눔스퀘어_ac Bold" w:hAnsi="나눔스퀘어_ac Bold"/>
              </w:rPr>
              <w:t xml:space="preserve"> 발생 시, 문제 해결을 위해 근본 원인을 규명할 수 있다.</w:t>
            </w:r>
          </w:p>
          <w:p w14:paraId="0CEFC60F"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자료나 정보간의 포함관계, 인과관계 등 논리적 관계를 분석할 수 있다.</w:t>
            </w:r>
          </w:p>
          <w:p w14:paraId="658DEF3C"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다른 사람이 보기 힘든 연계나 패턴을 찾아낼 수 있다.</w:t>
            </w:r>
          </w:p>
          <w:p w14:paraId="111FBD12"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rPr>
            </w:pPr>
            <w:r w:rsidRPr="00AA4924">
              <w:rPr>
                <w:rFonts w:ascii="나눔스퀘어_ac Bold" w:eastAsia="나눔스퀘어_ac Bold" w:hAnsi="나눔스퀘어_ac Bold"/>
              </w:rPr>
              <w:t>연구 및 과제 수행에 글로벌 트렌드를 반영할 수 있다.</w:t>
            </w:r>
          </w:p>
        </w:tc>
        <w:tc>
          <w:tcPr>
            <w:tcW w:w="4593" w:type="dxa"/>
          </w:tcPr>
          <w:p w14:paraId="09A52113"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기존의</w:t>
            </w:r>
            <w:r w:rsidRPr="00AA4924">
              <w:rPr>
                <w:rFonts w:ascii="나눔스퀘어_ac Bold" w:eastAsia="나눔스퀘어_ac Bold" w:hAnsi="나눔스퀘어_ac Bold"/>
              </w:rPr>
              <w:t xml:space="preserve"> 사실이나 관행을 넘어선 새로운 아이디어 (접근 방식, 새로운 코드, 프로세스 등)를 제안할 수 있다.</w:t>
            </w:r>
          </w:p>
          <w:p w14:paraId="1EF29EF6" w14:textId="3F31BF0A"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 xml:space="preserve">다양한 정보나 아이디어를 </w:t>
            </w:r>
            <w:r w:rsidR="00872E8E" w:rsidRPr="00AA4924">
              <w:rPr>
                <w:rFonts w:ascii="나눔스퀘어_ac Bold" w:eastAsia="나눔스퀘어_ac Bold" w:hAnsi="나눔스퀘어_ac Bold" w:hint="eastAsia"/>
              </w:rPr>
              <w:t>무작정</w:t>
            </w:r>
            <w:r w:rsidRPr="00AA4924">
              <w:rPr>
                <w:rFonts w:ascii="나눔스퀘어_ac Bold" w:eastAsia="나눔스퀘어_ac Bold" w:hAnsi="나눔스퀘어_ac Bold"/>
              </w:rPr>
              <w:t xml:space="preserve"> 수용하지 않고, 업무에 도움이 되는 것과 그렇지 않은 것을 구별할 수 있다.</w:t>
            </w:r>
          </w:p>
          <w:p w14:paraId="5CC8FAAA" w14:textId="77777777" w:rsidR="008726D8" w:rsidRPr="00AA4924" w:rsidRDefault="008726D8" w:rsidP="004F5631">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합리적</w:t>
            </w:r>
            <w:r w:rsidRPr="00AA4924">
              <w:rPr>
                <w:rFonts w:ascii="나눔스퀘어_ac Bold" w:eastAsia="나눔스퀘어_ac Bold" w:hAnsi="나눔스퀘어_ac Bold"/>
              </w:rPr>
              <w:t xml:space="preserve"> 비판에 대해 긍정적으로 검토하고, 객관적 분석에 따라 도움이 되는 것은 수렴하여 반영할 수 있다.</w:t>
            </w:r>
          </w:p>
        </w:tc>
      </w:tr>
    </w:tbl>
    <w:p w14:paraId="2C43EA1B" w14:textId="741BF12A" w:rsidR="00321713" w:rsidRPr="00AA4924" w:rsidRDefault="00B258F7" w:rsidP="005C24BD">
      <w:pPr>
        <w:pStyle w:val="3"/>
        <w:rPr>
          <w:rFonts w:ascii="나눔스퀘어_ac Bold" w:eastAsia="나눔스퀘어_ac Bold" w:hAnsi="나눔스퀘어_ac Bold"/>
        </w:rPr>
      </w:pPr>
      <w:bookmarkStart w:id="30" w:name="_Toc68723247"/>
      <w:r w:rsidRPr="00AA4924">
        <w:rPr>
          <w:rFonts w:ascii="나눔스퀘어_ac Bold" w:eastAsia="나눔스퀘어_ac Bold" w:hAnsi="나눔스퀘어_ac Bold" w:hint="eastAsia"/>
        </w:rPr>
        <w:t xml:space="preserve">동료 평가 세부 </w:t>
      </w:r>
      <w:r w:rsidR="00C138BD" w:rsidRPr="00AA4924">
        <w:rPr>
          <w:rFonts w:ascii="나눔스퀘어_ac Bold" w:eastAsia="나눔스퀘어_ac Bold" w:hAnsi="나눔스퀘어_ac Bold" w:hint="eastAsia"/>
        </w:rPr>
        <w:t xml:space="preserve">운영 </w:t>
      </w:r>
      <w:r w:rsidRPr="00AA4924">
        <w:rPr>
          <w:rFonts w:ascii="나눔스퀘어_ac Bold" w:eastAsia="나눔스퀘어_ac Bold" w:hAnsi="나눔스퀘어_ac Bold" w:hint="eastAsia"/>
        </w:rPr>
        <w:t>내용</w:t>
      </w:r>
      <w:bookmarkEnd w:id="30"/>
    </w:p>
    <w:p w14:paraId="2CF1F6BD" w14:textId="0BDE5EE5" w:rsidR="00B82226" w:rsidRPr="00AA4924" w:rsidRDefault="00B82226" w:rsidP="00B8222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동료 평가의 단위 및 빈도수</w:t>
      </w:r>
    </w:p>
    <w:p w14:paraId="14329AE9" w14:textId="0D359E1B" w:rsidR="005C24BD" w:rsidRPr="00AA4924" w:rsidRDefault="005C24BD" w:rsidP="005C24BD">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기본적으로 동료 평가는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나를 평가하는 평가자 수가 많을수록 내가 평가해야 하는 피평가자 수가 늘어</w:t>
      </w:r>
      <w:r w:rsidR="00872E8E" w:rsidRPr="00AA4924">
        <w:rPr>
          <w:rFonts w:ascii="나눔스퀘어_ac Bold" w:eastAsia="나눔스퀘어_ac Bold" w:hAnsi="나눔스퀘어_ac Bold" w:hint="eastAsia"/>
        </w:rPr>
        <w:t>날 수 있는</w:t>
      </w:r>
      <w:r w:rsidRPr="00AA4924">
        <w:rPr>
          <w:rFonts w:ascii="나눔스퀘어_ac Bold" w:eastAsia="나눔스퀘어_ac Bold" w:hAnsi="나눔스퀘어_ac Bold" w:hint="eastAsia"/>
        </w:rPr>
        <w:t xml:space="preserve"> 시스템</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이다.</w:t>
      </w:r>
      <w:r w:rsidRPr="00AA4924">
        <w:rPr>
          <w:rFonts w:ascii="나눔스퀘어_ac Bold" w:eastAsia="나눔스퀘어_ac Bold" w:hAnsi="나눔스퀘어_ac Bold"/>
        </w:rPr>
        <w:t xml:space="preserve"> </w:t>
      </w:r>
    </w:p>
    <w:p w14:paraId="6CEB268B" w14:textId="60428010" w:rsidR="005C24BD" w:rsidRPr="00AA4924" w:rsidRDefault="005C24BD" w:rsidP="005C24BD">
      <w:pPr>
        <w:rPr>
          <w:rFonts w:ascii="나눔스퀘어_ac Bold" w:eastAsia="나눔스퀘어_ac Bold" w:hAnsi="나눔스퀘어_ac Bold"/>
          <w:b/>
          <w:bCs/>
        </w:rPr>
      </w:pPr>
      <w:r w:rsidRPr="00AA4924">
        <w:rPr>
          <w:rFonts w:ascii="나눔스퀘어_ac Bold" w:eastAsia="나눔스퀘어_ac Bold" w:hAnsi="나눔스퀘어_ac Bold" w:hint="eastAsia"/>
        </w:rPr>
        <w:t>따라서 동료 평가를 얼마나 자주 진행할지</w:t>
      </w:r>
      <w:r w:rsidR="00872E8E" w:rsidRPr="00AA4924">
        <w:rPr>
          <w:rFonts w:ascii="나눔스퀘어_ac Bold" w:eastAsia="나눔스퀘어_ac Bold" w:hAnsi="나눔스퀘어_ac Bold" w:hint="eastAsia"/>
        </w:rPr>
        <w:t>,</w:t>
      </w:r>
      <w:r w:rsidR="00872E8E" w:rsidRPr="00AA4924">
        <w:rPr>
          <w:rFonts w:ascii="나눔스퀘어_ac Bold" w:eastAsia="나눔스퀘어_ac Bold" w:hAnsi="나눔스퀘어_ac Bold"/>
        </w:rPr>
        <w:t xml:space="preserve"> </w:t>
      </w:r>
      <w:r w:rsidR="00872E8E" w:rsidRPr="00AA4924">
        <w:rPr>
          <w:rFonts w:ascii="나눔스퀘어_ac Bold" w:eastAsia="나눔스퀘어_ac Bold" w:hAnsi="나눔스퀘어_ac Bold" w:hint="eastAsia"/>
        </w:rPr>
        <w:t>몇 명의 동료가 평가를 해줘야 할지 멘토 또는 관리자의</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동료 평가의 단위</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 xml:space="preserve"> 설정이 필요함</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프로젝트 진행에 너무 방해되지 않는 선에서 결정</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운영하는 기관의 스케줄에 따라 동료 평가의 유연한 운영이 필요함</w:t>
      </w:r>
    </w:p>
    <w:p w14:paraId="03B87BA8" w14:textId="1FC1717F" w:rsidR="00293458" w:rsidRPr="00AA4924" w:rsidRDefault="005C24BD" w:rsidP="00BB3520">
      <w:pPr>
        <w:rPr>
          <w:rFonts w:ascii="나눔스퀘어_ac Bold" w:eastAsia="나눔스퀘어_ac Bold" w:hAnsi="나눔스퀘어_ac Bold"/>
        </w:rPr>
      </w:pPr>
      <w:r w:rsidRPr="00AA4924">
        <w:rPr>
          <w:rFonts w:ascii="나눔스퀘어_ac Bold" w:eastAsia="나눔스퀘어_ac Bold" w:hAnsi="나눔스퀘어_ac Bold"/>
        </w:rPr>
        <w:sym w:font="Wingdings" w:char="F0E8"/>
      </w:r>
      <w:r w:rsidRPr="00AA4924">
        <w:rPr>
          <w:rFonts w:ascii="나눔스퀘어_ac Bold" w:eastAsia="나눔스퀘어_ac Bold" w:hAnsi="나눔스퀘어_ac Bold"/>
        </w:rPr>
        <w:t xml:space="preserve"> </w:t>
      </w:r>
      <w:r w:rsidR="00293458" w:rsidRPr="00AA4924">
        <w:rPr>
          <w:rFonts w:ascii="나눔스퀘어_ac Bold" w:eastAsia="나눔스퀘어_ac Bold" w:hAnsi="나눔스퀘어_ac Bold" w:hint="eastAsia"/>
        </w:rPr>
        <w:t xml:space="preserve">시스템 상으로 관리자나 멘토는 미션에 대해 다음과 같이 </w:t>
      </w:r>
      <w:r w:rsidR="00BB3520" w:rsidRPr="00AA4924">
        <w:rPr>
          <w:rFonts w:ascii="나눔스퀘어_ac Bold" w:eastAsia="나눔스퀘어_ac Bold" w:hAnsi="나눔스퀘어_ac Bold"/>
          <w:b/>
          <w:bCs/>
        </w:rPr>
        <w:t>‘</w:t>
      </w:r>
      <w:r w:rsidR="00BB3520" w:rsidRPr="00AA4924">
        <w:rPr>
          <w:rFonts w:ascii="나눔스퀘어_ac Bold" w:eastAsia="나눔스퀘어_ac Bold" w:hAnsi="나눔스퀘어_ac Bold" w:hint="eastAsia"/>
          <w:b/>
          <w:bCs/>
        </w:rPr>
        <w:t xml:space="preserve">미션 </w:t>
      </w:r>
      <w:r w:rsidR="00293458" w:rsidRPr="00AA4924">
        <w:rPr>
          <w:rFonts w:ascii="나눔스퀘어_ac Bold" w:eastAsia="나눔스퀘어_ac Bold" w:hAnsi="나눔스퀘어_ac Bold" w:hint="eastAsia"/>
          <w:b/>
          <w:bCs/>
        </w:rPr>
        <w:t>평가 단위</w:t>
      </w:r>
      <w:r w:rsidR="00BB3520" w:rsidRPr="00AA4924">
        <w:rPr>
          <w:rFonts w:ascii="나눔스퀘어_ac Bold" w:eastAsia="나눔스퀘어_ac Bold" w:hAnsi="나눔스퀘어_ac Bold"/>
          <w:b/>
          <w:bCs/>
        </w:rPr>
        <w:t>’</w:t>
      </w:r>
      <w:r w:rsidR="00293458" w:rsidRPr="00AA4924">
        <w:rPr>
          <w:rFonts w:ascii="나눔스퀘어_ac Bold" w:eastAsia="나눔스퀘어_ac Bold" w:hAnsi="나눔스퀘어_ac Bold" w:hint="eastAsia"/>
        </w:rPr>
        <w:t>를 설정할 수 있음</w:t>
      </w:r>
    </w:p>
    <w:p w14:paraId="4201EEC0" w14:textId="5C4C557D" w:rsidR="00CF7886" w:rsidRPr="00AA4924" w:rsidRDefault="00BB3520" w:rsidP="008B07E8">
      <w:pPr>
        <w:spacing w:after="0"/>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116D39FC" wp14:editId="06879407">
                <wp:extent cx="6629400" cy="2329733"/>
                <wp:effectExtent l="0" t="0" r="19050" b="13970"/>
                <wp:docPr id="5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329733"/>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13202252" w14:textId="18952211" w:rsidR="000923B6" w:rsidRPr="008F2E4E" w:rsidRDefault="000923B6" w:rsidP="00BB3520">
                            <w:pPr>
                              <w:pStyle w:val="a8"/>
                              <w:spacing w:after="240"/>
                              <w:rPr>
                                <w:b/>
                                <w:bCs/>
                              </w:rPr>
                            </w:pPr>
                            <w:r>
                              <w:rPr>
                                <w:rFonts w:hint="eastAsia"/>
                                <w:b/>
                                <w:bCs/>
                              </w:rPr>
                              <w:t>미션 평가 단위</w:t>
                            </w:r>
                          </w:p>
                          <w:p w14:paraId="3F4FDF39" w14:textId="40855242" w:rsidR="000923B6" w:rsidRDefault="000923B6" w:rsidP="008B07E8">
                            <w:pPr>
                              <w:pStyle w:val="a8"/>
                            </w:pPr>
                            <w:r>
                              <w:rPr>
                                <w:rFonts w:hint="eastAsia"/>
                              </w:rPr>
                              <w:t>각 미션의</w:t>
                            </w:r>
                            <w:r>
                              <w:t xml:space="preserve"> </w:t>
                            </w:r>
                            <w:r>
                              <w:rPr>
                                <w:rFonts w:hint="eastAsia"/>
                              </w:rPr>
                              <w:t>1차 평가,</w:t>
                            </w:r>
                            <w:r>
                              <w:t xml:space="preserve"> </w:t>
                            </w:r>
                            <w:r>
                              <w:rPr>
                                <w:rFonts w:hint="eastAsia"/>
                              </w:rPr>
                              <w:t xml:space="preserve">2차 평가의 진행 여부를 </w:t>
                            </w:r>
                            <w:r>
                              <w:t>‘</w:t>
                            </w:r>
                            <w:r>
                              <w:rPr>
                                <w:rFonts w:hint="eastAsia"/>
                              </w:rPr>
                              <w:t>필수</w:t>
                            </w:r>
                            <w:r>
                              <w:t>/</w:t>
                            </w:r>
                            <w:r>
                              <w:rPr>
                                <w:rFonts w:hint="eastAsia"/>
                              </w:rPr>
                              <w:t>학생 선택</w:t>
                            </w:r>
                            <w:r>
                              <w:t>/</w:t>
                            </w:r>
                            <w:r>
                              <w:rPr>
                                <w:rFonts w:hint="eastAsia"/>
                              </w:rPr>
                              <w:t>생략</w:t>
                            </w:r>
                            <w:r>
                              <w:t xml:space="preserve">’ </w:t>
                            </w:r>
                            <w:r>
                              <w:rPr>
                                <w:rFonts w:hint="eastAsia"/>
                              </w:rPr>
                              <w:t xml:space="preserve">세가지 중 </w:t>
                            </w:r>
                            <w:r>
                              <w:t>1</w:t>
                            </w:r>
                            <w:r>
                              <w:rPr>
                                <w:rFonts w:hint="eastAsia"/>
                              </w:rPr>
                              <w:t>개로 선택해야 함</w:t>
                            </w:r>
                          </w:p>
                          <w:p w14:paraId="55B196BA" w14:textId="7D43D90F" w:rsidR="000923B6" w:rsidRPr="008B07E8" w:rsidRDefault="000923B6" w:rsidP="008B07E8">
                            <w:r>
                              <w:rPr>
                                <w:rFonts w:hint="eastAsia"/>
                              </w:rPr>
                              <w:t>다만</w:t>
                            </w:r>
                            <w:r>
                              <w:t xml:space="preserve">, </w:t>
                            </w:r>
                            <w:r>
                              <w:rPr>
                                <w:rFonts w:hint="eastAsia"/>
                              </w:rPr>
                              <w:t>스스로 동료 평가를 많이 할 유인을 제공하여 학생 스스로 능동적으로 선택할 수 있도록 함</w:t>
                            </w:r>
                          </w:p>
                          <w:p w14:paraId="729B0F56" w14:textId="572140D1" w:rsidR="000923B6" w:rsidRDefault="000923B6" w:rsidP="00BB3520">
                            <w:pPr>
                              <w:pStyle w:val="a8"/>
                            </w:pPr>
                            <w:r>
                              <w:rPr>
                                <w:rFonts w:hint="eastAsia"/>
                              </w:rPr>
                              <w:t>첨부.</w:t>
                            </w:r>
                            <w:r>
                              <w:t xml:space="preserve"> </w:t>
                            </w:r>
                            <w:r>
                              <w:rPr>
                                <w:rFonts w:hint="eastAsia"/>
                              </w:rPr>
                              <w:t>미션 평가 단위 예시</w:t>
                            </w:r>
                          </w:p>
                          <w:tbl>
                            <w:tblPr>
                              <w:tblStyle w:val="5-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04"/>
                              <w:gridCol w:w="1704"/>
                            </w:tblGrid>
                            <w:tr w:rsidR="000923B6" w14:paraId="79448AC8" w14:textId="77777777" w:rsidTr="00BB352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408" w:type="dxa"/>
                                  <w:gridSpan w:val="2"/>
                                  <w:tcBorders>
                                    <w:top w:val="none" w:sz="0" w:space="0" w:color="auto"/>
                                    <w:left w:val="none" w:sz="0" w:space="0" w:color="auto"/>
                                    <w:right w:val="none" w:sz="0" w:space="0" w:color="auto"/>
                                  </w:tcBorders>
                                </w:tcPr>
                                <w:p w14:paraId="2210CAE5" w14:textId="4CD109C3" w:rsidR="000923B6" w:rsidRDefault="000923B6" w:rsidP="00BB3520">
                                  <w:pPr>
                                    <w:jc w:val="center"/>
                                  </w:pPr>
                                  <w:r>
                                    <w:rPr>
                                      <w:rFonts w:hint="eastAsia"/>
                                    </w:rPr>
                                    <w:t xml:space="preserve">미션 </w:t>
                                  </w:r>
                                  <w:r>
                                    <w:t>4</w:t>
                                  </w:r>
                                </w:p>
                              </w:tc>
                            </w:tr>
                            <w:tr w:rsidR="000923B6" w14:paraId="7D58D6AC"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A9D5E7" w:themeFill="accent1" w:themeFillTint="66"/>
                                </w:tcPr>
                                <w:p w14:paraId="558D0175" w14:textId="77777777" w:rsidR="000923B6" w:rsidRPr="00293458" w:rsidRDefault="000923B6" w:rsidP="00BB3520">
                                  <w:pPr>
                                    <w:jc w:val="center"/>
                                    <w:rPr>
                                      <w:b w:val="0"/>
                                      <w:bCs w:val="0"/>
                                      <w:color w:val="auto"/>
                                    </w:rPr>
                                  </w:pPr>
                                  <w:r>
                                    <w:rPr>
                                      <w:rFonts w:hint="eastAsia"/>
                                      <w:b w:val="0"/>
                                      <w:bCs w:val="0"/>
                                      <w:color w:val="auto"/>
                                    </w:rPr>
                                    <w:t>1차 평가 여부</w:t>
                                  </w:r>
                                </w:p>
                              </w:tc>
                              <w:tc>
                                <w:tcPr>
                                  <w:tcW w:w="1704" w:type="dxa"/>
                                  <w:tcBorders>
                                    <w:bottom w:val="single" w:sz="4" w:space="0" w:color="auto"/>
                                  </w:tcBorders>
                                  <w:shd w:val="clear" w:color="auto" w:fill="A9D5E7" w:themeFill="accent1" w:themeFillTint="66"/>
                                </w:tcPr>
                                <w:p w14:paraId="1D7DC770" w14:textId="77777777" w:rsidR="000923B6" w:rsidRDefault="000923B6" w:rsidP="00BB3520">
                                  <w:pPr>
                                    <w:jc w:val="center"/>
                                    <w:cnfStyle w:val="000000000000" w:firstRow="0" w:lastRow="0" w:firstColumn="0" w:lastColumn="0" w:oddVBand="0" w:evenVBand="0" w:oddHBand="0" w:evenHBand="0" w:firstRowFirstColumn="0" w:firstRowLastColumn="0" w:lastRowFirstColumn="0" w:lastRowLastColumn="0"/>
                                  </w:pPr>
                                  <w:r>
                                    <w:rPr>
                                      <w:rFonts w:hint="eastAsia"/>
                                    </w:rPr>
                                    <w:t>2차 평가 여부</w:t>
                                  </w:r>
                                </w:p>
                              </w:tc>
                            </w:tr>
                            <w:tr w:rsidR="000923B6" w14:paraId="6ED7A943"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tcBorders>
                                  <w:shd w:val="clear" w:color="auto" w:fill="FFFFFF" w:themeFill="background1"/>
                                </w:tcPr>
                                <w:p w14:paraId="54306D29" w14:textId="77777777" w:rsidR="000923B6" w:rsidRPr="00293458" w:rsidRDefault="000923B6" w:rsidP="00BB3520">
                                  <w:pPr>
                                    <w:rPr>
                                      <w:b w:val="0"/>
                                      <w:bCs w:val="0"/>
                                      <w:color w:val="auto"/>
                                    </w:rPr>
                                  </w:pPr>
                                  <w:r>
                                    <w:rPr>
                                      <w:rFonts w:hint="eastAsia"/>
                                      <w:b w:val="0"/>
                                      <w:bCs w:val="0"/>
                                      <w:color w:val="auto"/>
                                    </w:rPr>
                                    <w:t>필수</w:t>
                                  </w:r>
                                </w:p>
                              </w:tc>
                              <w:tc>
                                <w:tcPr>
                                  <w:tcW w:w="1704" w:type="dxa"/>
                                  <w:shd w:val="clear" w:color="auto" w:fill="FFFFFF" w:themeFill="background1"/>
                                </w:tcPr>
                                <w:p w14:paraId="60D88E4A" w14:textId="77777777" w:rsidR="000923B6"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필수</w:t>
                                  </w:r>
                                </w:p>
                              </w:tc>
                            </w:tr>
                            <w:tr w:rsidR="000923B6" w14:paraId="088DB290"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9AD3D9" w:themeFill="accent2" w:themeFillTint="99"/>
                                </w:tcPr>
                                <w:p w14:paraId="62855D42" w14:textId="4199CE58" w:rsidR="000923B6" w:rsidRPr="00293458" w:rsidRDefault="000923B6" w:rsidP="00BB3520">
                                  <w:pPr>
                                    <w:rPr>
                                      <w:b w:val="0"/>
                                      <w:bCs w:val="0"/>
                                      <w:color w:val="auto"/>
                                    </w:rPr>
                                  </w:pPr>
                                  <w:r>
                                    <w:rPr>
                                      <w:rFonts w:hint="eastAsia"/>
                                      <w:b w:val="0"/>
                                      <w:bCs w:val="0"/>
                                      <w:color w:val="auto"/>
                                    </w:rPr>
                                    <w:t>학생 선택</w:t>
                                  </w:r>
                                </w:p>
                              </w:tc>
                              <w:tc>
                                <w:tcPr>
                                  <w:tcW w:w="1704" w:type="dxa"/>
                                  <w:tcBorders>
                                    <w:bottom w:val="single" w:sz="4" w:space="0" w:color="auto"/>
                                  </w:tcBorders>
                                  <w:shd w:val="clear" w:color="auto" w:fill="FFFFFF" w:themeFill="background1"/>
                                </w:tcPr>
                                <w:p w14:paraId="315798CD" w14:textId="511796DB"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학생 선택</w:t>
                                  </w:r>
                                </w:p>
                              </w:tc>
                            </w:tr>
                            <w:tr w:rsidR="000923B6" w14:paraId="31715EE3"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FFFFFF" w:themeFill="background1"/>
                                </w:tcPr>
                                <w:p w14:paraId="3F07F9BB" w14:textId="7376B086" w:rsidR="000923B6" w:rsidRPr="00293458" w:rsidRDefault="000923B6" w:rsidP="00BB3520">
                                  <w:pPr>
                                    <w:rPr>
                                      <w:b w:val="0"/>
                                      <w:bCs w:val="0"/>
                                      <w:color w:val="auto"/>
                                    </w:rPr>
                                  </w:pPr>
                                  <w:r>
                                    <w:rPr>
                                      <w:rFonts w:hint="eastAsia"/>
                                      <w:b w:val="0"/>
                                      <w:bCs w:val="0"/>
                                      <w:color w:val="auto"/>
                                    </w:rPr>
                                    <w:t>생략</w:t>
                                  </w:r>
                                </w:p>
                              </w:tc>
                              <w:tc>
                                <w:tcPr>
                                  <w:tcW w:w="1704" w:type="dxa"/>
                                  <w:tcBorders>
                                    <w:bottom w:val="single" w:sz="4" w:space="0" w:color="auto"/>
                                  </w:tcBorders>
                                  <w:shd w:val="clear" w:color="auto" w:fill="9AD3D9" w:themeFill="accent2" w:themeFillTint="99"/>
                                </w:tcPr>
                                <w:p w14:paraId="30045659" w14:textId="2863D42F"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생략</w:t>
                                  </w:r>
                                </w:p>
                              </w:tc>
                            </w:tr>
                          </w:tbl>
                          <w:p w14:paraId="409C88B4" w14:textId="5F1E2225" w:rsidR="000923B6" w:rsidRPr="00BB3520" w:rsidRDefault="000923B6" w:rsidP="00BB3520">
                            <w:pPr>
                              <w:pStyle w:val="a8"/>
                            </w:pPr>
                          </w:p>
                        </w:txbxContent>
                      </wps:txbx>
                      <wps:bodyPr rot="0" vert="horz" wrap="square" lIns="91440" tIns="45720" rIns="91440" bIns="45720" anchor="t" anchorCtr="0">
                        <a:noAutofit/>
                      </wps:bodyPr>
                    </wps:wsp>
                  </a:graphicData>
                </a:graphic>
              </wp:inline>
            </w:drawing>
          </mc:Choice>
          <mc:Fallback>
            <w:pict>
              <v:shape w14:anchorId="116D39FC" id="_x0000_s1039" type="#_x0000_t202" style="width:522pt;height:1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" fillcolor="white [3201]" strokecolor="#3494ba [3204]" strokeweight="1pt">
                <v:stroke dashstyle="3 1"/>
                <v:textbox>
                  <w:txbxContent>
                    <w:p w14:paraId="13202252" w14:textId="18952211" w:rsidR="000923B6" w:rsidRPr="008F2E4E" w:rsidRDefault="000923B6" w:rsidP="00BB3520">
                      <w:pPr>
                        <w:pStyle w:val="a8"/>
                        <w:spacing w:after="240"/>
                        <w:rPr>
                          <w:b/>
                          <w:bCs/>
                        </w:rPr>
                      </w:pPr>
                      <w:r>
                        <w:rPr>
                          <w:rFonts w:hint="eastAsia"/>
                          <w:b/>
                          <w:bCs/>
                        </w:rPr>
                        <w:t>미션 평가 단위</w:t>
                      </w:r>
                    </w:p>
                    <w:p w14:paraId="3F4FDF39" w14:textId="40855242" w:rsidR="000923B6" w:rsidRDefault="000923B6" w:rsidP="008B07E8">
                      <w:pPr>
                        <w:pStyle w:val="a8"/>
                      </w:pPr>
                      <w:r>
                        <w:rPr>
                          <w:rFonts w:hint="eastAsia"/>
                        </w:rPr>
                        <w:t>각 미션의</w:t>
                      </w:r>
                      <w:r>
                        <w:t xml:space="preserve"> </w:t>
                      </w:r>
                      <w:r>
                        <w:rPr>
                          <w:rFonts w:hint="eastAsia"/>
                        </w:rPr>
                        <w:t>1차 평가,</w:t>
                      </w:r>
                      <w:r>
                        <w:t xml:space="preserve"> </w:t>
                      </w:r>
                      <w:r>
                        <w:rPr>
                          <w:rFonts w:hint="eastAsia"/>
                        </w:rPr>
                        <w:t xml:space="preserve">2차 평가의 진행 여부를 </w:t>
                      </w:r>
                      <w:r>
                        <w:t>‘</w:t>
                      </w:r>
                      <w:r>
                        <w:rPr>
                          <w:rFonts w:hint="eastAsia"/>
                        </w:rPr>
                        <w:t>필수</w:t>
                      </w:r>
                      <w:r>
                        <w:t>/</w:t>
                      </w:r>
                      <w:r>
                        <w:rPr>
                          <w:rFonts w:hint="eastAsia"/>
                        </w:rPr>
                        <w:t>학생 선택</w:t>
                      </w:r>
                      <w:r>
                        <w:t>/</w:t>
                      </w:r>
                      <w:r>
                        <w:rPr>
                          <w:rFonts w:hint="eastAsia"/>
                        </w:rPr>
                        <w:t>생략</w:t>
                      </w:r>
                      <w:r>
                        <w:t xml:space="preserve">’ </w:t>
                      </w:r>
                      <w:r>
                        <w:rPr>
                          <w:rFonts w:hint="eastAsia"/>
                        </w:rPr>
                        <w:t xml:space="preserve">세가지 중 </w:t>
                      </w:r>
                      <w:r>
                        <w:t>1</w:t>
                      </w:r>
                      <w:r>
                        <w:rPr>
                          <w:rFonts w:hint="eastAsia"/>
                        </w:rPr>
                        <w:t>개로 선택해야 함</w:t>
                      </w:r>
                    </w:p>
                    <w:p w14:paraId="55B196BA" w14:textId="7D43D90F" w:rsidR="000923B6" w:rsidRPr="008B07E8" w:rsidRDefault="000923B6" w:rsidP="008B07E8">
                      <w:r>
                        <w:rPr>
                          <w:rFonts w:hint="eastAsia"/>
                        </w:rPr>
                        <w:t>다만</w:t>
                      </w:r>
                      <w:r>
                        <w:t xml:space="preserve">, </w:t>
                      </w:r>
                      <w:r>
                        <w:rPr>
                          <w:rFonts w:hint="eastAsia"/>
                        </w:rPr>
                        <w:t>스스로 동료 평가를 많이 할 유인을 제공하여 학생 스스로 능동적으로 선택할 수 있도록 함</w:t>
                      </w:r>
                    </w:p>
                    <w:p w14:paraId="729B0F56" w14:textId="572140D1" w:rsidR="000923B6" w:rsidRDefault="000923B6" w:rsidP="00BB3520">
                      <w:pPr>
                        <w:pStyle w:val="a8"/>
                      </w:pPr>
                      <w:r>
                        <w:rPr>
                          <w:rFonts w:hint="eastAsia"/>
                        </w:rPr>
                        <w:t>첨부.</w:t>
                      </w:r>
                      <w:r>
                        <w:t xml:space="preserve"> </w:t>
                      </w:r>
                      <w:r>
                        <w:rPr>
                          <w:rFonts w:hint="eastAsia"/>
                        </w:rPr>
                        <w:t>미션 평가 단위 예시</w:t>
                      </w:r>
                    </w:p>
                    <w:tbl>
                      <w:tblPr>
                        <w:tblStyle w:val="5-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04"/>
                        <w:gridCol w:w="1704"/>
                      </w:tblGrid>
                      <w:tr w:rsidR="000923B6" w14:paraId="79448AC8" w14:textId="77777777" w:rsidTr="00BB352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408" w:type="dxa"/>
                            <w:gridSpan w:val="2"/>
                            <w:tcBorders>
                              <w:top w:val="none" w:sz="0" w:space="0" w:color="auto"/>
                              <w:left w:val="none" w:sz="0" w:space="0" w:color="auto"/>
                              <w:right w:val="none" w:sz="0" w:space="0" w:color="auto"/>
                            </w:tcBorders>
                          </w:tcPr>
                          <w:p w14:paraId="2210CAE5" w14:textId="4CD109C3" w:rsidR="000923B6" w:rsidRDefault="000923B6" w:rsidP="00BB3520">
                            <w:pPr>
                              <w:jc w:val="center"/>
                            </w:pPr>
                            <w:r>
                              <w:rPr>
                                <w:rFonts w:hint="eastAsia"/>
                              </w:rPr>
                              <w:t xml:space="preserve">미션 </w:t>
                            </w:r>
                            <w:r>
                              <w:t>4</w:t>
                            </w:r>
                          </w:p>
                        </w:tc>
                      </w:tr>
                      <w:tr w:rsidR="000923B6" w14:paraId="7D58D6AC"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A9D5E7" w:themeFill="accent1" w:themeFillTint="66"/>
                          </w:tcPr>
                          <w:p w14:paraId="558D0175" w14:textId="77777777" w:rsidR="000923B6" w:rsidRPr="00293458" w:rsidRDefault="000923B6" w:rsidP="00BB3520">
                            <w:pPr>
                              <w:jc w:val="center"/>
                              <w:rPr>
                                <w:b w:val="0"/>
                                <w:bCs w:val="0"/>
                                <w:color w:val="auto"/>
                              </w:rPr>
                            </w:pPr>
                            <w:r>
                              <w:rPr>
                                <w:rFonts w:hint="eastAsia"/>
                                <w:b w:val="0"/>
                                <w:bCs w:val="0"/>
                                <w:color w:val="auto"/>
                              </w:rPr>
                              <w:t>1차 평가 여부</w:t>
                            </w:r>
                          </w:p>
                        </w:tc>
                        <w:tc>
                          <w:tcPr>
                            <w:tcW w:w="1704" w:type="dxa"/>
                            <w:tcBorders>
                              <w:bottom w:val="single" w:sz="4" w:space="0" w:color="auto"/>
                            </w:tcBorders>
                            <w:shd w:val="clear" w:color="auto" w:fill="A9D5E7" w:themeFill="accent1" w:themeFillTint="66"/>
                          </w:tcPr>
                          <w:p w14:paraId="1D7DC770" w14:textId="77777777" w:rsidR="000923B6" w:rsidRDefault="000923B6" w:rsidP="00BB3520">
                            <w:pPr>
                              <w:jc w:val="center"/>
                              <w:cnfStyle w:val="000000000000" w:firstRow="0" w:lastRow="0" w:firstColumn="0" w:lastColumn="0" w:oddVBand="0" w:evenVBand="0" w:oddHBand="0" w:evenHBand="0" w:firstRowFirstColumn="0" w:firstRowLastColumn="0" w:lastRowFirstColumn="0" w:lastRowLastColumn="0"/>
                            </w:pPr>
                            <w:r>
                              <w:rPr>
                                <w:rFonts w:hint="eastAsia"/>
                              </w:rPr>
                              <w:t>2차 평가 여부</w:t>
                            </w:r>
                          </w:p>
                        </w:tc>
                      </w:tr>
                      <w:tr w:rsidR="000923B6" w14:paraId="6ED7A943" w14:textId="77777777" w:rsidTr="00BB3520">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tcBorders>
                            <w:shd w:val="clear" w:color="auto" w:fill="FFFFFF" w:themeFill="background1"/>
                          </w:tcPr>
                          <w:p w14:paraId="54306D29" w14:textId="77777777" w:rsidR="000923B6" w:rsidRPr="00293458" w:rsidRDefault="000923B6" w:rsidP="00BB3520">
                            <w:pPr>
                              <w:rPr>
                                <w:b w:val="0"/>
                                <w:bCs w:val="0"/>
                                <w:color w:val="auto"/>
                              </w:rPr>
                            </w:pPr>
                            <w:r>
                              <w:rPr>
                                <w:rFonts w:hint="eastAsia"/>
                                <w:b w:val="0"/>
                                <w:bCs w:val="0"/>
                                <w:color w:val="auto"/>
                              </w:rPr>
                              <w:t>필수</w:t>
                            </w:r>
                          </w:p>
                        </w:tc>
                        <w:tc>
                          <w:tcPr>
                            <w:tcW w:w="1704" w:type="dxa"/>
                            <w:shd w:val="clear" w:color="auto" w:fill="FFFFFF" w:themeFill="background1"/>
                          </w:tcPr>
                          <w:p w14:paraId="60D88E4A" w14:textId="77777777" w:rsidR="000923B6"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필수</w:t>
                            </w:r>
                          </w:p>
                        </w:tc>
                      </w:tr>
                      <w:tr w:rsidR="000923B6" w14:paraId="088DB290"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9AD3D9" w:themeFill="accent2" w:themeFillTint="99"/>
                          </w:tcPr>
                          <w:p w14:paraId="62855D42" w14:textId="4199CE58" w:rsidR="000923B6" w:rsidRPr="00293458" w:rsidRDefault="000923B6" w:rsidP="00BB3520">
                            <w:pPr>
                              <w:rPr>
                                <w:b w:val="0"/>
                                <w:bCs w:val="0"/>
                                <w:color w:val="auto"/>
                              </w:rPr>
                            </w:pPr>
                            <w:r>
                              <w:rPr>
                                <w:rFonts w:hint="eastAsia"/>
                                <w:b w:val="0"/>
                                <w:bCs w:val="0"/>
                                <w:color w:val="auto"/>
                              </w:rPr>
                              <w:t>학생 선택</w:t>
                            </w:r>
                          </w:p>
                        </w:tc>
                        <w:tc>
                          <w:tcPr>
                            <w:tcW w:w="1704" w:type="dxa"/>
                            <w:tcBorders>
                              <w:bottom w:val="single" w:sz="4" w:space="0" w:color="auto"/>
                            </w:tcBorders>
                            <w:shd w:val="clear" w:color="auto" w:fill="FFFFFF" w:themeFill="background1"/>
                          </w:tcPr>
                          <w:p w14:paraId="315798CD" w14:textId="511796DB"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학생 선택</w:t>
                            </w:r>
                          </w:p>
                        </w:tc>
                      </w:tr>
                      <w:tr w:rsidR="000923B6" w14:paraId="31715EE3" w14:textId="77777777" w:rsidTr="008B07E8">
                        <w:trPr>
                          <w:trHeight w:val="257"/>
                        </w:trPr>
                        <w:tc>
                          <w:tcPr>
                            <w:cnfStyle w:val="001000000000" w:firstRow="0" w:lastRow="0" w:firstColumn="1" w:lastColumn="0" w:oddVBand="0" w:evenVBand="0" w:oddHBand="0" w:evenHBand="0" w:firstRowFirstColumn="0" w:firstRowLastColumn="0" w:lastRowFirstColumn="0" w:lastRowLastColumn="0"/>
                            <w:tcW w:w="1704" w:type="dxa"/>
                            <w:tcBorders>
                              <w:left w:val="none" w:sz="0" w:space="0" w:color="auto"/>
                              <w:bottom w:val="single" w:sz="4" w:space="0" w:color="auto"/>
                            </w:tcBorders>
                            <w:shd w:val="clear" w:color="auto" w:fill="FFFFFF" w:themeFill="background1"/>
                          </w:tcPr>
                          <w:p w14:paraId="3F07F9BB" w14:textId="7376B086" w:rsidR="000923B6" w:rsidRPr="00293458" w:rsidRDefault="000923B6" w:rsidP="00BB3520">
                            <w:pPr>
                              <w:rPr>
                                <w:b w:val="0"/>
                                <w:bCs w:val="0"/>
                                <w:color w:val="auto"/>
                              </w:rPr>
                            </w:pPr>
                            <w:r>
                              <w:rPr>
                                <w:rFonts w:hint="eastAsia"/>
                                <w:b w:val="0"/>
                                <w:bCs w:val="0"/>
                                <w:color w:val="auto"/>
                              </w:rPr>
                              <w:t>생략</w:t>
                            </w:r>
                          </w:p>
                        </w:tc>
                        <w:tc>
                          <w:tcPr>
                            <w:tcW w:w="1704" w:type="dxa"/>
                            <w:tcBorders>
                              <w:bottom w:val="single" w:sz="4" w:space="0" w:color="auto"/>
                            </w:tcBorders>
                            <w:shd w:val="clear" w:color="auto" w:fill="9AD3D9" w:themeFill="accent2" w:themeFillTint="99"/>
                          </w:tcPr>
                          <w:p w14:paraId="30045659" w14:textId="2863D42F" w:rsidR="000923B6" w:rsidRPr="00293458" w:rsidRDefault="000923B6" w:rsidP="00BB3520">
                            <w:pPr>
                              <w:cnfStyle w:val="000000000000" w:firstRow="0" w:lastRow="0" w:firstColumn="0" w:lastColumn="0" w:oddVBand="0" w:evenVBand="0" w:oddHBand="0" w:evenHBand="0" w:firstRowFirstColumn="0" w:firstRowLastColumn="0" w:lastRowFirstColumn="0" w:lastRowLastColumn="0"/>
                            </w:pPr>
                            <w:r>
                              <w:rPr>
                                <w:rFonts w:hint="eastAsia"/>
                              </w:rPr>
                              <w:t>생략</w:t>
                            </w:r>
                          </w:p>
                        </w:tc>
                      </w:tr>
                    </w:tbl>
                    <w:p w14:paraId="409C88B4" w14:textId="5F1E2225" w:rsidR="000923B6" w:rsidRPr="00BB3520" w:rsidRDefault="000923B6" w:rsidP="00BB3520">
                      <w:pPr>
                        <w:pStyle w:val="a8"/>
                      </w:pPr>
                    </w:p>
                  </w:txbxContent>
                </v:textbox>
                <w10:anchorlock/>
              </v:shape>
            </w:pict>
          </mc:Fallback>
        </mc:AlternateContent>
      </w:r>
    </w:p>
    <w:p w14:paraId="305F489A" w14:textId="4CB7CB60" w:rsidR="00AF249E" w:rsidRPr="00AA4924" w:rsidRDefault="00AF249E" w:rsidP="008B07E8">
      <w:pPr>
        <w:spacing w:before="240"/>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평가</w:t>
      </w:r>
      <w:r w:rsidR="00626053" w:rsidRPr="00AA4924">
        <w:rPr>
          <w:rFonts w:ascii="나눔스퀘어_ac Bold" w:eastAsia="나눔스퀘어_ac Bold" w:hAnsi="나눔스퀘어_ac Bold" w:hint="eastAsia"/>
          <w:b/>
          <w:bCs/>
        </w:rPr>
        <w:t xml:space="preserve"> 관계 형성 시 고려해야할 사항</w:t>
      </w:r>
    </w:p>
    <w:p w14:paraId="1E7AEBC7" w14:textId="3B1688A7" w:rsidR="000C6007" w:rsidRPr="00AA4924" w:rsidRDefault="00AF249E" w:rsidP="00AF249E">
      <w:pPr>
        <w:rPr>
          <w:rFonts w:ascii="나눔스퀘어_ac Bold" w:eastAsia="나눔스퀘어_ac Bold" w:hAnsi="나눔스퀘어_ac Bold"/>
        </w:rPr>
      </w:pPr>
      <w:r w:rsidRPr="00AA4924">
        <w:rPr>
          <w:rFonts w:ascii="나눔스퀘어_ac Bold" w:eastAsia="나눔스퀘어_ac Bold" w:hAnsi="나눔스퀘어_ac Bold"/>
          <w:noProof/>
        </w:rPr>
        <mc:AlternateContent>
          <mc:Choice Requires="wps">
            <w:drawing>
              <wp:inline distT="0" distB="0" distL="0" distR="0" wp14:anchorId="57FBAA94" wp14:editId="6CCBCCAD">
                <wp:extent cx="6629400" cy="1404620"/>
                <wp:effectExtent l="0" t="0" r="19050" b="21590"/>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ln>
                          <a:prstDash val="sysDash"/>
                          <a:headEnd/>
                          <a:tailEnd/>
                        </a:ln>
                      </wps:spPr>
                      <wps:style>
                        <a:lnRef idx="2">
                          <a:schemeClr val="accent1"/>
                        </a:lnRef>
                        <a:fillRef idx="1">
                          <a:schemeClr val="lt1"/>
                        </a:fillRef>
                        <a:effectRef idx="0">
                          <a:schemeClr val="accent1"/>
                        </a:effectRef>
                        <a:fontRef idx="minor">
                          <a:schemeClr val="dk1"/>
                        </a:fontRef>
                      </wps:style>
                      <wps:txbx>
                        <w:txbxContent>
                          <w:p w14:paraId="697602D1" w14:textId="2A03947E" w:rsidR="000923B6" w:rsidRDefault="000923B6" w:rsidP="00F54FC3">
                            <w:pPr>
                              <w:pStyle w:val="af4"/>
                              <w:numPr>
                                <w:ilvl w:val="0"/>
                                <w:numId w:val="14"/>
                              </w:numPr>
                              <w:ind w:leftChars="0"/>
                            </w:pPr>
                            <w:r>
                              <w:rPr>
                                <w:rFonts w:hint="eastAsia"/>
                              </w:rPr>
                              <w:t>상호 평가 관계를 허용할 것인지</w:t>
                            </w:r>
                            <w:r>
                              <w:br/>
                              <w:t xml:space="preserve">: </w:t>
                            </w:r>
                            <w:r>
                              <w:rPr>
                                <w:rFonts w:hint="eastAsia"/>
                              </w:rPr>
                              <w:t>모든</w:t>
                            </w:r>
                            <w:r>
                              <w:t xml:space="preserve"> 학생들이 2명씩 상호평가를 진행하게 된다면 평가를 받지 못하는 학생이 존재하게 </w:t>
                            </w:r>
                            <w:r>
                              <w:rPr>
                                <w:rFonts w:hint="eastAsia"/>
                              </w:rPr>
                              <w:t>됨</w:t>
                            </w:r>
                          </w:p>
                          <w:p w14:paraId="2AE32247" w14:textId="77777777" w:rsidR="000923B6" w:rsidRDefault="000923B6" w:rsidP="009C2CBF">
                            <w:pPr>
                              <w:pStyle w:val="af4"/>
                              <w:numPr>
                                <w:ilvl w:val="0"/>
                                <w:numId w:val="14"/>
                              </w:numPr>
                              <w:ind w:leftChars="0"/>
                            </w:pPr>
                            <w:r>
                              <w:rPr>
                                <w:rFonts w:hint="eastAsia"/>
                              </w:rPr>
                              <w:t xml:space="preserve">자신을 평가해주었던 사람을 평가자 명단에서 제외할 것인지 </w:t>
                            </w:r>
                          </w:p>
                          <w:p w14:paraId="28F419BF" w14:textId="5D1A9BAB" w:rsidR="000923B6" w:rsidRDefault="000923B6" w:rsidP="009C2CBF">
                            <w:pPr>
                              <w:pStyle w:val="af4"/>
                              <w:numPr>
                                <w:ilvl w:val="0"/>
                                <w:numId w:val="14"/>
                              </w:numPr>
                              <w:ind w:leftChars="0"/>
                            </w:pPr>
                            <w:r>
                              <w:t>1</w:t>
                            </w:r>
                            <w:r>
                              <w:rPr>
                                <w:rFonts w:hint="eastAsia"/>
                              </w:rPr>
                              <w:t>대1</w:t>
                            </w:r>
                            <w:r>
                              <w:t xml:space="preserve"> </w:t>
                            </w:r>
                            <w:r>
                              <w:rPr>
                                <w:rFonts w:hint="eastAsia"/>
                              </w:rPr>
                              <w:t>평가를 진행할 것인지,</w:t>
                            </w:r>
                            <w:r>
                              <w:t xml:space="preserve"> 1</w:t>
                            </w:r>
                            <w:r>
                              <w:rPr>
                                <w:rFonts w:hint="eastAsia"/>
                              </w:rPr>
                              <w:t xml:space="preserve">대 </w:t>
                            </w:r>
                            <w:r>
                              <w:rPr>
                                <w:rFonts w:ascii="맑은 고딕" w:eastAsia="맑은 고딕" w:hAnsi="맑은 고딕" w:cs="맑은 고딕" w:hint="eastAsia"/>
                              </w:rPr>
                              <w:t>多</w:t>
                            </w:r>
                            <w:r>
                              <w:rPr>
                                <w:rFonts w:hint="eastAsia"/>
                              </w:rPr>
                              <w:t xml:space="preserve"> 평가를 진행할 것인지</w:t>
                            </w:r>
                            <w:r>
                              <w:br/>
                              <w:t xml:space="preserve">: </w:t>
                            </w:r>
                            <w:r>
                              <w:rPr>
                                <w:rFonts w:hint="eastAsia"/>
                              </w:rPr>
                              <w:t>한 명에게 꾸준히 평가를 받는다면,</w:t>
                            </w:r>
                            <w:r>
                              <w:t xml:space="preserve"> </w:t>
                            </w:r>
                            <w:r>
                              <w:rPr>
                                <w:rFonts w:hint="eastAsia"/>
                              </w:rPr>
                              <w:t>평가의 일관성을 유지할 수 있지만</w:t>
                            </w:r>
                            <w:r>
                              <w:t xml:space="preserve"> </w:t>
                            </w:r>
                            <w:r>
                              <w:rPr>
                                <w:rFonts w:hint="eastAsia"/>
                              </w:rPr>
                              <w:t>평가의 다양성이 사라짐</w:t>
                            </w:r>
                          </w:p>
                          <w:p w14:paraId="114FA328" w14:textId="13877736" w:rsidR="000923B6" w:rsidRPr="00490EEF" w:rsidRDefault="000923B6" w:rsidP="009C2CBF">
                            <w:pPr>
                              <w:pStyle w:val="af4"/>
                              <w:numPr>
                                <w:ilvl w:val="0"/>
                                <w:numId w:val="14"/>
                              </w:numPr>
                              <w:spacing w:after="0"/>
                              <w:ind w:leftChars="0"/>
                            </w:pPr>
                            <w:r>
                              <w:rPr>
                                <w:rFonts w:hint="eastAsia"/>
                              </w:rPr>
                              <w:t>평가를 요청할 때,</w:t>
                            </w:r>
                            <w:r>
                              <w:t xml:space="preserve"> </w:t>
                            </w:r>
                            <w:r>
                              <w:rPr>
                                <w:rFonts w:hint="eastAsia"/>
                              </w:rPr>
                              <w:t>평가자의 정보를 어디까지 공개할 것인지</w:t>
                            </w:r>
                          </w:p>
                        </w:txbxContent>
                      </wps:txbx>
                      <wps:bodyPr rot="0" vert="horz" wrap="square" lIns="91440" tIns="45720" rIns="91440" bIns="45720" anchor="t" anchorCtr="0">
                        <a:spAutoFit/>
                      </wps:bodyPr>
                    </wps:wsp>
                  </a:graphicData>
                </a:graphic>
              </wp:inline>
            </w:drawing>
          </mc:Choice>
          <mc:Fallback>
            <w:pict>
              <v:shape w14:anchorId="57FBAA94" id="_x0000_s104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" fillcolor="white [3201]" strokecolor="#3494ba [3204]" strokeweight="1pt">
                <v:stroke dashstyle="3 1"/>
                <v:textbox style="mso-fit-shape-to-text:t">
                  <w:txbxContent>
                    <w:p w14:paraId="697602D1" w14:textId="2A03947E" w:rsidR="000923B6" w:rsidRDefault="000923B6" w:rsidP="00F54FC3">
                      <w:pPr>
                        <w:pStyle w:val="af4"/>
                        <w:numPr>
                          <w:ilvl w:val="0"/>
                          <w:numId w:val="14"/>
                        </w:numPr>
                        <w:ind w:leftChars="0"/>
                      </w:pPr>
                      <w:r>
                        <w:rPr>
                          <w:rFonts w:hint="eastAsia"/>
                        </w:rPr>
                        <w:t>상호 평가 관계를 허용할 것인지</w:t>
                      </w:r>
                      <w:r>
                        <w:br/>
                        <w:t xml:space="preserve">: </w:t>
                      </w:r>
                      <w:r>
                        <w:rPr>
                          <w:rFonts w:hint="eastAsia"/>
                        </w:rPr>
                        <w:t>모든</w:t>
                      </w:r>
                      <w:r>
                        <w:t xml:space="preserve"> 학생들이 2명씩 상호평가를 진행하게 된다면 평가를 받지 못하는 학생이 존재하게 </w:t>
                      </w:r>
                      <w:r>
                        <w:rPr>
                          <w:rFonts w:hint="eastAsia"/>
                        </w:rPr>
                        <w:t>됨</w:t>
                      </w:r>
                    </w:p>
                    <w:p w14:paraId="2AE32247" w14:textId="77777777" w:rsidR="000923B6" w:rsidRDefault="000923B6" w:rsidP="009C2CBF">
                      <w:pPr>
                        <w:pStyle w:val="af4"/>
                        <w:numPr>
                          <w:ilvl w:val="0"/>
                          <w:numId w:val="14"/>
                        </w:numPr>
                        <w:ind w:leftChars="0"/>
                      </w:pPr>
                      <w:r>
                        <w:rPr>
                          <w:rFonts w:hint="eastAsia"/>
                        </w:rPr>
                        <w:t xml:space="preserve">자신을 평가해주었던 사람을 평가자 명단에서 제외할 것인지 </w:t>
                      </w:r>
                    </w:p>
                    <w:p w14:paraId="28F419BF" w14:textId="5D1A9BAB" w:rsidR="000923B6" w:rsidRDefault="000923B6" w:rsidP="009C2CBF">
                      <w:pPr>
                        <w:pStyle w:val="af4"/>
                        <w:numPr>
                          <w:ilvl w:val="0"/>
                          <w:numId w:val="14"/>
                        </w:numPr>
                        <w:ind w:leftChars="0"/>
                      </w:pPr>
                      <w:r>
                        <w:t>1</w:t>
                      </w:r>
                      <w:r>
                        <w:rPr>
                          <w:rFonts w:hint="eastAsia"/>
                        </w:rPr>
                        <w:t>대1</w:t>
                      </w:r>
                      <w:r>
                        <w:t xml:space="preserve"> </w:t>
                      </w:r>
                      <w:r>
                        <w:rPr>
                          <w:rFonts w:hint="eastAsia"/>
                        </w:rPr>
                        <w:t>평가를 진행할 것인지,</w:t>
                      </w:r>
                      <w:r>
                        <w:t xml:space="preserve"> 1</w:t>
                      </w:r>
                      <w:r>
                        <w:rPr>
                          <w:rFonts w:hint="eastAsia"/>
                        </w:rPr>
                        <w:t xml:space="preserve">대 </w:t>
                      </w:r>
                      <w:r>
                        <w:rPr>
                          <w:rFonts w:ascii="맑은 고딕" w:eastAsia="맑은 고딕" w:hAnsi="맑은 고딕" w:cs="맑은 고딕" w:hint="eastAsia"/>
                        </w:rPr>
                        <w:t>多</w:t>
                      </w:r>
                      <w:r>
                        <w:rPr>
                          <w:rFonts w:hint="eastAsia"/>
                        </w:rPr>
                        <w:t xml:space="preserve"> 평가를 진행할 것인지</w:t>
                      </w:r>
                      <w:r>
                        <w:br/>
                        <w:t xml:space="preserve">: </w:t>
                      </w:r>
                      <w:r>
                        <w:rPr>
                          <w:rFonts w:hint="eastAsia"/>
                        </w:rPr>
                        <w:t>한 명에게 꾸준히 평가를 받는다면,</w:t>
                      </w:r>
                      <w:r>
                        <w:t xml:space="preserve"> </w:t>
                      </w:r>
                      <w:r>
                        <w:rPr>
                          <w:rFonts w:hint="eastAsia"/>
                        </w:rPr>
                        <w:t>평가의 일관성을 유지할 수 있지만</w:t>
                      </w:r>
                      <w:r>
                        <w:t xml:space="preserve"> </w:t>
                      </w:r>
                      <w:r>
                        <w:rPr>
                          <w:rFonts w:hint="eastAsia"/>
                        </w:rPr>
                        <w:t>평가의 다양성이 사라짐</w:t>
                      </w:r>
                    </w:p>
                    <w:p w14:paraId="114FA328" w14:textId="13877736" w:rsidR="000923B6" w:rsidRPr="00490EEF" w:rsidRDefault="000923B6" w:rsidP="009C2CBF">
                      <w:pPr>
                        <w:pStyle w:val="af4"/>
                        <w:numPr>
                          <w:ilvl w:val="0"/>
                          <w:numId w:val="14"/>
                        </w:numPr>
                        <w:spacing w:after="0"/>
                        <w:ind w:leftChars="0"/>
                      </w:pPr>
                      <w:r>
                        <w:rPr>
                          <w:rFonts w:hint="eastAsia"/>
                        </w:rPr>
                        <w:t>평가를 요청할 때,</w:t>
                      </w:r>
                      <w:r>
                        <w:t xml:space="preserve"> </w:t>
                      </w:r>
                      <w:r>
                        <w:rPr>
                          <w:rFonts w:hint="eastAsia"/>
                        </w:rPr>
                        <w:t>평가자의 정보를 어디까지 공개할 것인지</w:t>
                      </w:r>
                    </w:p>
                  </w:txbxContent>
                </v:textbox>
                <w10:anchorlock/>
              </v:shape>
            </w:pict>
          </mc:Fallback>
        </mc:AlternateContent>
      </w:r>
    </w:p>
    <w:p w14:paraId="23923561" w14:textId="0D1295AC" w:rsidR="000721EA" w:rsidRPr="00AA4924" w:rsidRDefault="000C6007" w:rsidP="00AF249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0EA5A0FD" w14:textId="569F3EE8" w:rsidR="00AF249E" w:rsidRPr="00AA4924" w:rsidRDefault="00CE48AB" w:rsidP="00626053">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동료평가자</w:t>
      </w:r>
      <w:r w:rsidRPr="00AA4924">
        <w:rPr>
          <w:rFonts w:ascii="나눔스퀘어_ac Bold" w:eastAsia="나눔스퀘어_ac Bold" w:hAnsi="나눔스퀘어_ac Bold"/>
          <w:b/>
          <w:bCs/>
        </w:rPr>
        <w:t xml:space="preserve"> 선택방식</w:t>
      </w:r>
      <w:r w:rsidRPr="00AA4924">
        <w:rPr>
          <w:rFonts w:ascii="나눔스퀘어_ac Bold" w:eastAsia="나눔스퀘어_ac Bold" w:hAnsi="나눔스퀘어_ac Bold" w:hint="eastAsia"/>
          <w:b/>
          <w:bCs/>
        </w:rPr>
        <w:t xml:space="preserve"> 예시</w:t>
      </w:r>
    </w:p>
    <w:p w14:paraId="2A3ADD8E" w14:textId="77777777" w:rsidR="0001173B" w:rsidRPr="00AA4924" w:rsidRDefault="00B4488E" w:rsidP="0001173B">
      <w:pPr>
        <w:rPr>
          <w:rFonts w:ascii="나눔스퀘어_ac Bold" w:eastAsia="나눔스퀘어_ac Bold" w:hAnsi="나눔스퀘어_ac Bold"/>
        </w:rPr>
      </w:pPr>
      <w:r w:rsidRPr="00AA4924">
        <w:rPr>
          <w:rFonts w:ascii="나눔스퀘어_ac Bold" w:eastAsia="나눔스퀘어_ac Bold" w:hAnsi="나눔스퀘어_ac Bold" w:hint="eastAsia"/>
        </w:rPr>
        <w:t>시간이 오래 걸린다는 기존 평가 방식의 단점을 보완하기 위해 선택할 수 있는 대안</w:t>
      </w:r>
    </w:p>
    <w:p w14:paraId="175D61A5" w14:textId="021F90A2" w:rsidR="0001173B" w:rsidRPr="00AA4924" w:rsidRDefault="0001173B" w:rsidP="00626053">
      <w:pPr>
        <w:rPr>
          <w:rFonts w:ascii="나눔스퀘어_ac Bold" w:eastAsia="나눔스퀘어_ac Bold" w:hAnsi="나눔스퀘어_ac Bold"/>
        </w:rPr>
      </w:pP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sz w:val="20"/>
          <w:szCs w:val="20"/>
        </w:rPr>
        <w:t>이외 시스템이 고도화되어 학생들의 평가 이력이 쌓이면 레벨</w:t>
      </w:r>
      <w:r w:rsidRPr="00AA4924">
        <w:rPr>
          <w:rFonts w:ascii="나눔스퀘어_ac Bold" w:eastAsia="나눔스퀘어_ac Bold" w:hAnsi="나눔스퀘어_ac Bold"/>
          <w:sz w:val="20"/>
          <w:szCs w:val="20"/>
        </w:rPr>
        <w:t xml:space="preserve"> </w:t>
      </w:r>
      <w:r w:rsidRPr="00AA4924">
        <w:rPr>
          <w:rFonts w:ascii="나눔스퀘어_ac Bold" w:eastAsia="나눔스퀘어_ac Bold" w:hAnsi="나눔스퀘어_ac Bold" w:hint="eastAsia"/>
          <w:sz w:val="20"/>
          <w:szCs w:val="20"/>
        </w:rPr>
        <w:t>또는 학습 관심사에 따라 평가자가 추천될 수 있으며 이에 따라 피평가자에게 평가자가 추천될 수 있음</w:t>
      </w:r>
      <w:r w:rsidRPr="00AA4924">
        <w:rPr>
          <w:rFonts w:ascii="나눔스퀘어_ac Bold" w:eastAsia="나눔스퀘어_ac Bold" w:hAnsi="나눔스퀘어_ac Bold"/>
          <w:sz w:val="20"/>
          <w:szCs w:val="20"/>
        </w:rPr>
        <w:t xml:space="preserve"> </w:t>
      </w:r>
      <w:r w:rsidRPr="00AA4924">
        <w:rPr>
          <w:rFonts w:ascii="나눔스퀘어_ac Bold" w:eastAsia="나눔스퀘어_ac Bold" w:hAnsi="나눔스퀘어_ac Bold" w:hint="eastAsia"/>
          <w:sz w:val="20"/>
          <w:szCs w:val="20"/>
        </w:rPr>
        <w:t xml:space="preserve"> </w:t>
      </w:r>
    </w:p>
    <w:tbl>
      <w:tblPr>
        <w:tblStyle w:val="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077"/>
        <w:gridCol w:w="2867"/>
        <w:gridCol w:w="3302"/>
        <w:gridCol w:w="3210"/>
      </w:tblGrid>
      <w:tr w:rsidR="004D38E2" w:rsidRPr="00AA4924" w14:paraId="44283742" w14:textId="77777777" w:rsidTr="0064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Borders>
              <w:top w:val="none" w:sz="0" w:space="0" w:color="auto"/>
              <w:left w:val="none" w:sz="0" w:space="0" w:color="auto"/>
              <w:right w:val="none" w:sz="0" w:space="0" w:color="auto"/>
            </w:tcBorders>
          </w:tcPr>
          <w:p w14:paraId="636F9A03" w14:textId="77777777" w:rsidR="004D38E2" w:rsidRPr="00AA4924" w:rsidRDefault="004D38E2" w:rsidP="00485D76">
            <w:pPr>
              <w:rPr>
                <w:rFonts w:ascii="나눔스퀘어_ac Bold" w:eastAsia="나눔스퀘어_ac Bold" w:hAnsi="나눔스퀘어_ac Bold"/>
              </w:rPr>
            </w:pPr>
          </w:p>
        </w:tc>
        <w:tc>
          <w:tcPr>
            <w:tcW w:w="2867" w:type="dxa"/>
            <w:tcBorders>
              <w:top w:val="none" w:sz="0" w:space="0" w:color="auto"/>
              <w:left w:val="none" w:sz="0" w:space="0" w:color="auto"/>
              <w:right w:val="none" w:sz="0" w:space="0" w:color="auto"/>
            </w:tcBorders>
          </w:tcPr>
          <w:p w14:paraId="34A803C2" w14:textId="4372F4CD"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요청과 수락</w:t>
            </w:r>
          </w:p>
        </w:tc>
        <w:tc>
          <w:tcPr>
            <w:tcW w:w="3302" w:type="dxa"/>
            <w:tcBorders>
              <w:top w:val="none" w:sz="0" w:space="0" w:color="auto"/>
              <w:left w:val="none" w:sz="0" w:space="0" w:color="auto"/>
              <w:right w:val="none" w:sz="0" w:space="0" w:color="auto"/>
            </w:tcBorders>
          </w:tcPr>
          <w:p w14:paraId="4B7462E5" w14:textId="08580AEE"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w:t>
            </w:r>
          </w:p>
        </w:tc>
        <w:tc>
          <w:tcPr>
            <w:tcW w:w="3210" w:type="dxa"/>
            <w:tcBorders>
              <w:top w:val="none" w:sz="0" w:space="0" w:color="auto"/>
              <w:left w:val="none" w:sz="0" w:space="0" w:color="auto"/>
              <w:right w:val="none" w:sz="0" w:space="0" w:color="auto"/>
            </w:tcBorders>
          </w:tcPr>
          <w:p w14:paraId="4B02C40E" w14:textId="5F63725E" w:rsidR="004D38E2" w:rsidRPr="00AA4924" w:rsidRDefault="004D38E2" w:rsidP="00485D76">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멘토의 지정</w:t>
            </w:r>
          </w:p>
        </w:tc>
      </w:tr>
      <w:tr w:rsidR="004D38E2" w:rsidRPr="00AA4924" w14:paraId="1DDCD7A1"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55DCC793" w14:textId="4E277491"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진행 방식</w:t>
            </w:r>
          </w:p>
        </w:tc>
        <w:tc>
          <w:tcPr>
            <w:tcW w:w="2867" w:type="dxa"/>
          </w:tcPr>
          <w:p w14:paraId="51C7C8BC" w14:textId="146BE2B4"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A가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에게 평가 요청</w:t>
            </w:r>
          </w:p>
        </w:tc>
        <w:tc>
          <w:tcPr>
            <w:tcW w:w="3302" w:type="dxa"/>
          </w:tcPr>
          <w:p w14:paraId="11E14220" w14:textId="2CA50544"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A가 </w:t>
            </w:r>
            <w:r w:rsidRPr="00AA4924">
              <w:rPr>
                <w:rFonts w:ascii="나눔스퀘어_ac Bold" w:eastAsia="나눔스퀘어_ac Bold" w:hAnsi="나눔스퀘어_ac Bold"/>
              </w:rPr>
              <w:t>B</w:t>
            </w:r>
            <w:r w:rsidRPr="00AA4924">
              <w:rPr>
                <w:rFonts w:ascii="나눔스퀘어_ac Bold" w:eastAsia="나눔스퀘어_ac Bold" w:hAnsi="나눔스퀘어_ac Bold" w:hint="eastAsia"/>
              </w:rPr>
              <w:t>에게 평가 요청</w:t>
            </w:r>
            <w:r w:rsidRPr="00AA4924">
              <w:rPr>
                <w:rFonts w:ascii="나눔스퀘어_ac Bold" w:eastAsia="나눔스퀘어_ac Bold" w:hAnsi="나눔스퀘어_ac Bold"/>
              </w:rPr>
              <w:br/>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B</w:t>
            </w:r>
            <w:r w:rsidRPr="00AA4924">
              <w:rPr>
                <w:rFonts w:ascii="나눔스퀘어_ac Bold" w:eastAsia="나눔스퀘어_ac Bold" w:hAnsi="나눔스퀘어_ac Bold" w:hint="eastAsia"/>
              </w:rPr>
              <w:t xml:space="preserve">는 </w:t>
            </w:r>
            <w:r w:rsidRPr="00AA4924">
              <w:rPr>
                <w:rFonts w:ascii="나눔스퀘어_ac Bold" w:eastAsia="나눔스퀘어_ac Bold" w:hAnsi="나눔스퀘어_ac Bold"/>
              </w:rPr>
              <w:t>A</w:t>
            </w:r>
            <w:r w:rsidRPr="00AA4924">
              <w:rPr>
                <w:rFonts w:ascii="나눔스퀘어_ac Bold" w:eastAsia="나눔스퀘어_ac Bold" w:hAnsi="나눔스퀘어_ac Bold" w:hint="eastAsia"/>
              </w:rPr>
              <w:t xml:space="preserve">의 평가를 진행 </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거절 불가능)</w:t>
            </w:r>
          </w:p>
        </w:tc>
        <w:tc>
          <w:tcPr>
            <w:tcW w:w="3210" w:type="dxa"/>
          </w:tcPr>
          <w:p w14:paraId="09B27270" w14:textId="3520C198"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w:t>
            </w:r>
            <w:r w:rsidR="001A3F05" w:rsidRPr="00AA4924">
              <w:rPr>
                <w:rFonts w:ascii="나눔스퀘어_ac Bold" w:eastAsia="나눔스퀘어_ac Bold" w:hAnsi="나눔스퀘어_ac Bold" w:hint="eastAsia"/>
              </w:rPr>
              <w:t xml:space="preserve"> 판단하여</w:t>
            </w:r>
            <w:r w:rsidRPr="00AA4924">
              <w:rPr>
                <w:rFonts w:ascii="나눔스퀘어_ac Bold" w:eastAsia="나눔스퀘어_ac Bold" w:hAnsi="나눔스퀘어_ac Bold" w:hint="eastAsia"/>
              </w:rPr>
              <w:t xml:space="preserve"> 학생들 간 평가 관계를 지정함</w:t>
            </w:r>
          </w:p>
        </w:tc>
      </w:tr>
      <w:tr w:rsidR="004D38E2" w:rsidRPr="00AA4924" w14:paraId="26A3E767"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3C490405" w14:textId="397B5650"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장점</w:t>
            </w:r>
          </w:p>
        </w:tc>
        <w:tc>
          <w:tcPr>
            <w:tcW w:w="2867" w:type="dxa"/>
          </w:tcPr>
          <w:p w14:paraId="57C391B2" w14:textId="77777777" w:rsidR="001A3F05"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피평가자와 평가자가 서로의 학습이력을 확인하고 본인의 니즈에 맞게 결정할 수 있음</w:t>
            </w:r>
          </w:p>
          <w:p w14:paraId="537D650E" w14:textId="77777777" w:rsidR="001A3F05" w:rsidRPr="00AA4924" w:rsidRDefault="001A3F05"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p>
          <w:p w14:paraId="7D80B973" w14:textId="47BD9F00" w:rsidR="004D38E2" w:rsidRPr="00AA4924" w:rsidRDefault="001A3F05"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다른 학생의 학습이력을 확인하는 과정에서</w:t>
            </w:r>
            <w:r w:rsidR="006425ED"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동료학습의 효과가 증대됨</w:t>
            </w:r>
            <w:r w:rsidR="004D38E2" w:rsidRPr="00AA4924">
              <w:rPr>
                <w:rFonts w:ascii="나눔스퀘어_ac Bold" w:eastAsia="나눔스퀘어_ac Bold" w:hAnsi="나눔스퀘어_ac Bold" w:hint="eastAsia"/>
              </w:rPr>
              <w:t xml:space="preserve"> </w:t>
            </w:r>
          </w:p>
        </w:tc>
        <w:tc>
          <w:tcPr>
            <w:tcW w:w="3302" w:type="dxa"/>
          </w:tcPr>
          <w:p w14:paraId="582C0710" w14:textId="786CB5A0"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요청과</w:t>
            </w:r>
            <w:r w:rsidRPr="00AA4924">
              <w:rPr>
                <w:rFonts w:ascii="나눔스퀘어_ac Bold" w:eastAsia="나눔스퀘어_ac Bold" w:hAnsi="나눔스퀘어_ac Bold"/>
              </w:rPr>
              <w:t xml:space="preserve"> 수락이라는 방식에 비해 </w:t>
            </w:r>
            <w:r w:rsidRPr="00AA4924">
              <w:rPr>
                <w:rFonts w:ascii="나눔스퀘어_ac Bold" w:eastAsia="나눔스퀘어_ac Bold" w:hAnsi="나눔스퀘어_ac Bold" w:hint="eastAsia"/>
              </w:rPr>
              <w:t>절차</w:t>
            </w:r>
            <w:r w:rsidRPr="00AA4924">
              <w:rPr>
                <w:rFonts w:ascii="나눔스퀘어_ac Bold" w:eastAsia="나눔스퀘어_ac Bold" w:hAnsi="나눔스퀘어_ac Bold"/>
              </w:rPr>
              <w:t>를 단축할 수 있</w:t>
            </w:r>
            <w:r w:rsidRPr="00AA4924">
              <w:rPr>
                <w:rFonts w:ascii="나눔스퀘어_ac Bold" w:eastAsia="나눔스퀘어_ac Bold" w:hAnsi="나눔스퀘어_ac Bold" w:hint="eastAsia"/>
              </w:rPr>
              <w:t>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br/>
              <w:t>(‘요청의 수락과 거절’ 단계를 축소)</w:t>
            </w:r>
          </w:p>
        </w:tc>
        <w:tc>
          <w:tcPr>
            <w:tcW w:w="3210" w:type="dxa"/>
          </w:tcPr>
          <w:p w14:paraId="1B058B52" w14:textId="13BD7B69"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w:t>
            </w:r>
            <w:r w:rsidRPr="00AA4924">
              <w:rPr>
                <w:rFonts w:ascii="나눔스퀘어_ac Bold" w:eastAsia="나눔스퀘어_ac Bold" w:hAnsi="나눔스퀘어_ac Bold"/>
              </w:rPr>
              <w:t xml:space="preserve"> 과정에서 발생할 수 있는 학생들의</w:t>
            </w:r>
            <w:r w:rsidR="001A3F05" w:rsidRPr="00AA4924">
              <w:rPr>
                <w:rFonts w:ascii="나눔스퀘어_ac Bold" w:eastAsia="나눔스퀘어_ac Bold" w:hAnsi="나눔스퀘어_ac Bold" w:hint="eastAsia"/>
              </w:rPr>
              <w:t xml:space="preserve"> 부정적</w:t>
            </w:r>
            <w:r w:rsidRPr="00AA4924">
              <w:rPr>
                <w:rFonts w:ascii="나눔스퀘어_ac Bold" w:eastAsia="나눔스퀘어_ac Bold" w:hAnsi="나눔스퀘어_ac Bold"/>
              </w:rPr>
              <w:t xml:space="preserve"> 친목</w:t>
            </w:r>
            <w:r w:rsidR="001A3F05" w:rsidRPr="00AA4924">
              <w:rPr>
                <w:rFonts w:ascii="나눔스퀘어_ac Bold" w:eastAsia="나눔스퀘어_ac Bold" w:hAnsi="나눔스퀘어_ac Bold" w:hint="eastAsia"/>
              </w:rPr>
              <w:t xml:space="preserve"> 행위로 인한 학습효과 저하를 방지</w:t>
            </w:r>
            <w:r w:rsidRPr="00AA4924">
              <w:rPr>
                <w:rFonts w:ascii="나눔스퀘어_ac Bold" w:eastAsia="나눔스퀘어_ac Bold" w:hAnsi="나눔스퀘어_ac Bold"/>
              </w:rPr>
              <w:t>할 수 있음</w:t>
            </w:r>
          </w:p>
          <w:p w14:paraId="3EBE7BF7" w14:textId="36DD8029"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관계 형성 절차가</w:t>
            </w:r>
            <w:r w:rsidRPr="00AA4924">
              <w:rPr>
                <w:rFonts w:ascii="나눔스퀘어_ac Bold" w:eastAsia="나눔스퀘어_ac Bold" w:hAnsi="나눔스퀘어_ac Bold"/>
              </w:rPr>
              <w:t xml:space="preserve"> 단축되며, 동시에 모든</w:t>
            </w:r>
            <w:r w:rsidRPr="00AA4924">
              <w:rPr>
                <w:rFonts w:ascii="나눔스퀘어_ac Bold" w:eastAsia="나눔스퀘어_ac Bold" w:hAnsi="나눔스퀘어_ac Bold" w:hint="eastAsia"/>
              </w:rPr>
              <w:t xml:space="preserve"> 학생들의</w:t>
            </w:r>
            <w:r w:rsidRPr="00AA4924">
              <w:rPr>
                <w:rFonts w:ascii="나눔스퀘어_ac Bold" w:eastAsia="나눔스퀘어_ac Bold" w:hAnsi="나눔스퀘어_ac Bold"/>
              </w:rPr>
              <w:t xml:space="preserve"> 평가 관계가 형성될 수 있음</w:t>
            </w:r>
          </w:p>
          <w:p w14:paraId="2C17C316" w14:textId="29978385"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랜덤</w:t>
            </w:r>
            <w:r w:rsidRPr="00AA4924">
              <w:rPr>
                <w:rFonts w:ascii="나눔스퀘어_ac Bold" w:eastAsia="나눔스퀘어_ac Bold" w:hAnsi="나눔스퀘어_ac Bold" w:hint="eastAsia"/>
              </w:rPr>
              <w:t>으로 평가 관계 지정을 적용할 수 있음</w:t>
            </w:r>
          </w:p>
        </w:tc>
      </w:tr>
      <w:tr w:rsidR="004D38E2" w:rsidRPr="00AA4924" w14:paraId="3C61AFEE"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tcBorders>
          </w:tcPr>
          <w:p w14:paraId="78F12E09" w14:textId="7ADD9719"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단점</w:t>
            </w:r>
          </w:p>
        </w:tc>
        <w:tc>
          <w:tcPr>
            <w:tcW w:w="2867" w:type="dxa"/>
          </w:tcPr>
          <w:p w14:paraId="57AF4B05" w14:textId="77777777"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요청을 하고 수락을 하는 과정에서 시간이 소요됨</w:t>
            </w:r>
          </w:p>
          <w:p w14:paraId="0D060E61" w14:textId="6FF6A7C8"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친분이 있는 평가자에게 지속적으로 평가받을 경우 신뢰성과 학습효과가 떨어질 수 있음</w:t>
            </w:r>
          </w:p>
        </w:tc>
        <w:tc>
          <w:tcPr>
            <w:tcW w:w="3302" w:type="dxa"/>
          </w:tcPr>
          <w:p w14:paraId="07F165B4" w14:textId="4E577A92"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평가할</w:t>
            </w:r>
            <w:r w:rsidRPr="00AA4924">
              <w:rPr>
                <w:rFonts w:ascii="나눔스퀘어_ac Bold" w:eastAsia="나눔스퀘어_ac Bold" w:hAnsi="나눔스퀘어_ac Bold"/>
              </w:rPr>
              <w:t xml:space="preserve"> 사람 입장에서 들어온 요청을 거절하지</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못</w:t>
            </w:r>
            <w:r w:rsidRPr="00AA4924">
              <w:rPr>
                <w:rFonts w:ascii="나눔스퀘어_ac Bold" w:eastAsia="나눔스퀘어_ac Bold" w:hAnsi="나눔스퀘어_ac Bold" w:hint="eastAsia"/>
              </w:rPr>
              <w:t>함</w:t>
            </w:r>
          </w:p>
          <w:p w14:paraId="57800462" w14:textId="52D76848"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1대</w:t>
            </w:r>
            <w:r w:rsidRPr="00AA4924">
              <w:rPr>
                <w:rFonts w:ascii="나눔스퀘어_ac Bold" w:eastAsia="나눔스퀘어_ac Bold" w:hAnsi="나눔스퀘어_ac Bold"/>
              </w:rPr>
              <w:t xml:space="preserve"> </w:t>
            </w:r>
            <w:r w:rsidRPr="00AA4924">
              <w:rPr>
                <w:rFonts w:ascii="맑은 고딕" w:eastAsia="맑은 고딕" w:hAnsi="맑은 고딕" w:cs="맑은 고딕" w:hint="eastAsia"/>
              </w:rPr>
              <w:t>多</w:t>
            </w:r>
            <w:r w:rsidRPr="00AA4924">
              <w:rPr>
                <w:rFonts w:ascii="나눔스퀘어_ac Bold" w:eastAsia="나눔스퀘어_ac Bold" w:hAnsi="나눔스퀘어_ac Bold"/>
              </w:rPr>
              <w:t xml:space="preserve"> 평가가 진행될 경우 한 사람이 평가 요청을 집중적으로 받을 수도 </w:t>
            </w:r>
            <w:r w:rsidRPr="00AA4924">
              <w:rPr>
                <w:rFonts w:ascii="나눔스퀘어_ac Bold" w:eastAsia="나눔스퀘어_ac Bold" w:hAnsi="나눔스퀘어_ac Bold" w:hint="eastAsia"/>
              </w:rPr>
              <w:t>있음</w:t>
            </w:r>
          </w:p>
        </w:tc>
        <w:tc>
          <w:tcPr>
            <w:tcW w:w="3210" w:type="dxa"/>
          </w:tcPr>
          <w:p w14:paraId="6534F9D8" w14:textId="0D919FFA"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자신을 평가해줄 사람을 스스로 정할 수 없다는 점에서 평가의 자율성이 떨어짐</w:t>
            </w:r>
          </w:p>
        </w:tc>
      </w:tr>
      <w:tr w:rsidR="004D38E2" w:rsidRPr="00AA4924" w14:paraId="400E6A5E" w14:textId="77777777" w:rsidTr="006425ED">
        <w:tc>
          <w:tcPr>
            <w:cnfStyle w:val="001000000000" w:firstRow="0" w:lastRow="0" w:firstColumn="1" w:lastColumn="0" w:oddVBand="0" w:evenVBand="0" w:oddHBand="0" w:evenHBand="0" w:firstRowFirstColumn="0" w:firstRowLastColumn="0" w:lastRowFirstColumn="0" w:lastRowLastColumn="0"/>
            <w:tcW w:w="1077" w:type="dxa"/>
            <w:tcBorders>
              <w:left w:val="none" w:sz="0" w:space="0" w:color="auto"/>
              <w:bottom w:val="none" w:sz="0" w:space="0" w:color="auto"/>
            </w:tcBorders>
          </w:tcPr>
          <w:p w14:paraId="0AA71CD9" w14:textId="3E4B92A0" w:rsidR="004D38E2" w:rsidRPr="00AA4924" w:rsidRDefault="004D38E2" w:rsidP="00485D76">
            <w:pPr>
              <w:rPr>
                <w:rFonts w:ascii="나눔스퀘어_ac Bold" w:eastAsia="나눔스퀘어_ac Bold" w:hAnsi="나눔스퀘어_ac Bold"/>
              </w:rPr>
            </w:pPr>
            <w:r w:rsidRPr="00AA4924">
              <w:rPr>
                <w:rFonts w:ascii="나눔스퀘어_ac Bold" w:eastAsia="나눔스퀘어_ac Bold" w:hAnsi="나눔스퀘어_ac Bold" w:hint="eastAsia"/>
              </w:rPr>
              <w:t>추가로 고려해야 할 사항</w:t>
            </w:r>
          </w:p>
        </w:tc>
        <w:tc>
          <w:tcPr>
            <w:tcW w:w="2867" w:type="dxa"/>
          </w:tcPr>
          <w:p w14:paraId="25760C59" w14:textId="5ED04EBB" w:rsidR="004D38E2" w:rsidRPr="00AA4924" w:rsidRDefault="004D38E2" w:rsidP="00485D76">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다양한 레벨과 관심사를 가 진 동료끼리 매칭될 수 있도록 운영할 것인지,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비슷한 레벨과 관심사를 가진 동료끼리 매칭해야 할지 운영상 선택 필요</w:t>
            </w:r>
          </w:p>
        </w:tc>
        <w:tc>
          <w:tcPr>
            <w:tcW w:w="3302" w:type="dxa"/>
          </w:tcPr>
          <w:p w14:paraId="30D4B0E7" w14:textId="3C6262D3" w:rsidR="004D38E2" w:rsidRPr="00AA4924" w:rsidRDefault="004D38E2" w:rsidP="00485D76">
            <w:pPr>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한</w:t>
            </w:r>
            <w:r w:rsidRPr="00AA4924">
              <w:rPr>
                <w:rFonts w:ascii="나눔스퀘어_ac Bold" w:eastAsia="나눔스퀘어_ac Bold" w:hAnsi="나눔스퀘어_ac Bold"/>
              </w:rPr>
              <w:t xml:space="preserve"> 번 매칭된 동료 평가자는 더 이상 동료 평가자가 될 수 없도록 할 것인지</w:t>
            </w:r>
          </w:p>
          <w:p w14:paraId="53074D3D" w14:textId="7288C0FA" w:rsidR="004D38E2" w:rsidRPr="00AA4924" w:rsidRDefault="004D38E2" w:rsidP="00485D76">
            <w:pPr>
              <w:spacing w:after="16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여러</w:t>
            </w:r>
            <w:r w:rsidRPr="00AA4924">
              <w:rPr>
                <w:rFonts w:ascii="나눔스퀘어_ac Bold" w:eastAsia="나눔스퀘어_ac Bold" w:hAnsi="나눔스퀘어_ac Bold"/>
              </w:rPr>
              <w:t xml:space="preserve"> 명이 한 명에게 평가를 받고 싶다고 가정하면, 그 기준은 어떻게 될 것인지 </w:t>
            </w:r>
            <w:r w:rsidRPr="00AA4924">
              <w:rPr>
                <w:rFonts w:ascii="나눔스퀘어_ac Bold" w:eastAsia="나눔스퀘어_ac Bold" w:hAnsi="나눔스퀘어_ac Bold"/>
              </w:rPr>
              <w:br/>
              <w:t>(ex: 선착순, 이제까지의 평가 점수가 높은 사람부터…)</w:t>
            </w:r>
          </w:p>
        </w:tc>
        <w:tc>
          <w:tcPr>
            <w:tcW w:w="3210" w:type="dxa"/>
          </w:tcPr>
          <w:p w14:paraId="7FF0F7D2" w14:textId="0A62E951"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랜덤 지정을 한다면 필요한 규칙이 있는지</w:t>
            </w:r>
            <w:r w:rsidRPr="00AA4924">
              <w:rPr>
                <w:rFonts w:ascii="나눔스퀘어_ac Bold" w:eastAsia="나눔스퀘어_ac Bold" w:hAnsi="나눔스퀘어_ac Bold"/>
              </w:rPr>
              <w:br/>
              <w:t>(ex: 5</w:t>
            </w:r>
            <w:r w:rsidRPr="00AA4924">
              <w:rPr>
                <w:rFonts w:ascii="나눔스퀘어_ac Bold" w:eastAsia="나눔스퀘어_ac Bold" w:hAnsi="나눔스퀘어_ac Bold" w:hint="eastAsia"/>
              </w:rPr>
              <w:t>명씩 그룹을 나눠서 내부에서 랜덤 지정을 돌릴 것인지,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모든 학생을 한 개의 풀에 넣어 랜덤 지정을 돌릴 것인지</w:t>
            </w:r>
            <w:r w:rsidRPr="00AA4924">
              <w:rPr>
                <w:rFonts w:ascii="나눔스퀘어_ac Bold" w:eastAsia="나눔스퀘어_ac Bold" w:hAnsi="나눔스퀘어_ac Bold"/>
              </w:rPr>
              <w:t>)</w:t>
            </w:r>
          </w:p>
          <w:p w14:paraId="3FBC90DE" w14:textId="39B9AE3A" w:rsidR="004D38E2" w:rsidRPr="00AA4924" w:rsidRDefault="004D38E2" w:rsidP="00485D76">
            <w:pPr>
              <w:spacing w:after="200"/>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멘토가 여러 명이라면 평가 관계를 지정할 수 있는 권한을 어떻게 부여할 것인지</w:t>
            </w:r>
          </w:p>
        </w:tc>
      </w:tr>
    </w:tbl>
    <w:p w14:paraId="7B8A5278" w14:textId="2834A8CA" w:rsidR="00CA0812" w:rsidRPr="00AA4924" w:rsidRDefault="004D38E2">
      <w:pPr>
        <w:rPr>
          <w:rFonts w:ascii="나눔스퀘어_ac Bold" w:eastAsia="나눔스퀘어_ac Bold" w:hAnsi="나눔스퀘어_ac Bold"/>
        </w:rPr>
      </w:pPr>
      <w:bookmarkStart w:id="31" w:name="_3._미션_수행"/>
      <w:bookmarkEnd w:id="31"/>
      <w:r w:rsidRPr="00AA4924">
        <w:rPr>
          <w:rFonts w:ascii="나눔스퀘어_ac Bold" w:eastAsia="나눔스퀘어_ac Bold" w:hAnsi="나눔스퀘어_ac Bold"/>
        </w:rPr>
        <w:br w:type="page"/>
      </w:r>
    </w:p>
    <w:p w14:paraId="678FC7DC" w14:textId="298F5521" w:rsidR="0019064A" w:rsidRPr="00AA4924" w:rsidRDefault="00FE45A6" w:rsidP="0019064A">
      <w:pPr>
        <w:pStyle w:val="2"/>
        <w:rPr>
          <w:rFonts w:ascii="나눔스퀘어_ac Bold" w:eastAsia="나눔스퀘어_ac Bold" w:hAnsi="나눔스퀘어_ac Bold"/>
        </w:rPr>
      </w:pPr>
      <w:bookmarkStart w:id="32" w:name="_Toc68723248"/>
      <w:r w:rsidRPr="00AA4924">
        <w:rPr>
          <w:rFonts w:ascii="나눔스퀘어_ac Bold" w:eastAsia="나눔스퀘어_ac Bold" w:hAnsi="나눔스퀘어_ac Bold" w:hint="eastAsia"/>
        </w:rPr>
        <w:lastRenderedPageBreak/>
        <w:t>④</w:t>
      </w:r>
      <w:r w:rsidR="0019064A" w:rsidRPr="00AA4924">
        <w:rPr>
          <w:rFonts w:ascii="나눔스퀘어_ac Bold" w:eastAsia="나눔스퀘어_ac Bold" w:hAnsi="나눔스퀘어_ac Bold"/>
        </w:rPr>
        <w:t xml:space="preserve"> </w:t>
      </w:r>
      <w:r w:rsidR="0019064A" w:rsidRPr="00AA4924">
        <w:rPr>
          <w:rFonts w:ascii="나눔스퀘어_ac Bold" w:eastAsia="나눔스퀘어_ac Bold" w:hAnsi="나눔스퀘어_ac Bold" w:hint="eastAsia"/>
        </w:rPr>
        <w:t>평가에 대한 피드백</w:t>
      </w:r>
      <w:bookmarkEnd w:id="32"/>
    </w:p>
    <w:p w14:paraId="4B5682A9" w14:textId="61D8D472" w:rsidR="0019064A" w:rsidRPr="00AA4924" w:rsidRDefault="0019064A" w:rsidP="0019064A">
      <w:pPr>
        <w:pStyle w:val="3"/>
        <w:rPr>
          <w:rFonts w:ascii="나눔스퀘어_ac Bold" w:eastAsia="나눔스퀘어_ac Bold" w:hAnsi="나눔스퀘어_ac Bold"/>
        </w:rPr>
      </w:pPr>
      <w:bookmarkStart w:id="33" w:name="_Toc68723249"/>
      <w:r w:rsidRPr="00AA4924">
        <w:rPr>
          <w:rFonts w:ascii="나눔스퀘어_ac Bold" w:eastAsia="나눔스퀘어_ac Bold" w:hAnsi="나눔스퀘어_ac Bold" w:hint="eastAsia"/>
        </w:rPr>
        <w:t>절차</w:t>
      </w:r>
      <w:bookmarkEnd w:id="33"/>
    </w:p>
    <w:p w14:paraId="565B0130" w14:textId="4AE75C9F" w:rsidR="0019064A" w:rsidRPr="00AA4924" w:rsidRDefault="0019064A" w:rsidP="0019064A">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2A7C7793" wp14:editId="0BA111B1">
            <wp:extent cx="6610350" cy="669266"/>
            <wp:effectExtent l="0" t="0" r="0" b="17145"/>
            <wp:docPr id="34" name="다이어그램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524F0EF" w14:textId="493C1C5C" w:rsidR="00F5221F" w:rsidRPr="00AA4924" w:rsidRDefault="00F5221F" w:rsidP="0019064A">
      <w:pPr>
        <w:rPr>
          <w:rFonts w:ascii="나눔스퀘어_ac Bold" w:eastAsia="나눔스퀘어_ac Bold" w:hAnsi="나눔스퀘어_ac Bold"/>
        </w:rPr>
      </w:pPr>
      <w:r w:rsidRPr="00AA4924">
        <w:rPr>
          <w:rFonts w:ascii="나눔스퀘어_ac Bold" w:eastAsia="나눔스퀘어_ac Bold" w:hAnsi="나눔스퀘어_ac Bold" w:hint="eastAsia"/>
        </w:rPr>
        <w:t>2차 평가까지 종료되면 평가자와 피평가자는 각각 평가에 대한 피드백을 작성함</w:t>
      </w:r>
    </w:p>
    <w:p w14:paraId="2218D961" w14:textId="656664CA" w:rsidR="00F5221F" w:rsidRPr="00AA4924" w:rsidRDefault="00F5221F" w:rsidP="0019064A">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피평가자는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평가에 대한 피드백</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작성</w:t>
      </w:r>
      <w:r w:rsidR="004D2222" w:rsidRPr="00AA4924">
        <w:rPr>
          <w:rFonts w:ascii="나눔스퀘어_ac Bold" w:eastAsia="나눔스퀘어_ac Bold" w:hAnsi="나눔스퀘어_ac Bold" w:hint="eastAsia"/>
        </w:rPr>
        <w:t>하고</w:t>
      </w:r>
      <w:r w:rsidR="004D2222" w:rsidRPr="00AA4924">
        <w:rPr>
          <w:rFonts w:ascii="나눔스퀘어_ac Bold" w:eastAsia="나눔스퀘어_ac Bold" w:hAnsi="나눔스퀘어_ac Bold"/>
        </w:rPr>
        <w:t>,</w:t>
      </w:r>
      <w:r w:rsidR="004D2222" w:rsidRPr="00AA4924">
        <w:rPr>
          <w:rFonts w:ascii="나눔스퀘어_ac Bold" w:eastAsia="나눔스퀘어_ac Bold" w:hAnsi="나눔스퀘어_ac Bold" w:hint="eastAsia"/>
        </w:rPr>
        <w:t xml:space="preserve"> 평가자는 </w:t>
      </w:r>
      <w:r w:rsidR="004D2222" w:rsidRPr="00AA4924">
        <w:rPr>
          <w:rFonts w:ascii="나눔스퀘어_ac Bold" w:eastAsia="나눔스퀘어_ac Bold" w:hAnsi="나눔스퀘어_ac Bold"/>
          <w:b/>
          <w:bCs/>
        </w:rPr>
        <w:t>‘</w:t>
      </w:r>
      <w:r w:rsidR="004D2222" w:rsidRPr="00AA4924">
        <w:rPr>
          <w:rFonts w:ascii="나눔스퀘어_ac Bold" w:eastAsia="나눔스퀘어_ac Bold" w:hAnsi="나눔스퀘어_ac Bold" w:hint="eastAsia"/>
          <w:b/>
          <w:bCs/>
        </w:rPr>
        <w:t>평가 후기</w:t>
      </w:r>
      <w:r w:rsidR="004D2222" w:rsidRPr="00AA4924">
        <w:rPr>
          <w:rFonts w:ascii="나눔스퀘어_ac Bold" w:eastAsia="나눔스퀘어_ac Bold" w:hAnsi="나눔스퀘어_ac Bold"/>
          <w:b/>
          <w:bCs/>
        </w:rPr>
        <w:t>’</w:t>
      </w:r>
      <w:r w:rsidR="004D2222" w:rsidRPr="00AA4924">
        <w:rPr>
          <w:rFonts w:ascii="나눔스퀘어_ac Bold" w:eastAsia="나눔스퀘어_ac Bold" w:hAnsi="나눔스퀘어_ac Bold" w:hint="eastAsia"/>
        </w:rPr>
        <w:t>를 작성함</w:t>
      </w:r>
    </w:p>
    <w:p w14:paraId="14620985" w14:textId="49BA3AA1" w:rsidR="00F5221F" w:rsidRPr="00AA4924" w:rsidRDefault="00F5221F" w:rsidP="00F5221F">
      <w:pPr>
        <w:pStyle w:val="3"/>
        <w:rPr>
          <w:rFonts w:ascii="나눔스퀘어_ac Bold" w:eastAsia="나눔스퀘어_ac Bold" w:hAnsi="나눔스퀘어_ac Bold"/>
        </w:rPr>
      </w:pPr>
      <w:bookmarkStart w:id="34" w:name="_Toc68723250"/>
      <w:r w:rsidRPr="00AA4924">
        <w:rPr>
          <w:rFonts w:ascii="나눔스퀘어_ac Bold" w:eastAsia="나눔스퀘어_ac Bold" w:hAnsi="나눔스퀘어_ac Bold" w:hint="eastAsia"/>
        </w:rPr>
        <w:t>받았던 동료 평가에 대한 피드백 작성</w:t>
      </w:r>
      <w:bookmarkEnd w:id="34"/>
    </w:p>
    <w:p w14:paraId="0867FC26" w14:textId="352004E5"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hint="eastAsia"/>
        </w:rPr>
        <w:t>피평가자는 자신이 평가자에게 받았던 평가를 확인하고,</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해당 평가가 미션을 수행하는데 얼마나 도움이 되었는지,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또 실력을 향상시키는지 얼마나 도움이 되었는지에 대해 피드백을 작성함</w:t>
      </w:r>
    </w:p>
    <w:p w14:paraId="3FEC9B7B" w14:textId="77777777"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피드백 문항 예시</w:t>
      </w:r>
    </w:p>
    <w:tbl>
      <w:tblPr>
        <w:tblStyle w:val="4-1"/>
        <w:tblW w:w="0" w:type="auto"/>
        <w:tblLook w:val="06A0" w:firstRow="1" w:lastRow="0" w:firstColumn="1" w:lastColumn="0" w:noHBand="1" w:noVBand="1"/>
      </w:tblPr>
      <w:tblGrid>
        <w:gridCol w:w="8075"/>
        <w:gridCol w:w="1559"/>
      </w:tblGrid>
      <w:tr w:rsidR="00F5221F" w:rsidRPr="00AA4924" w14:paraId="47AD8CAE" w14:textId="77777777" w:rsidTr="0078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tcPr>
          <w:p w14:paraId="7315992B" w14:textId="77777777" w:rsidR="00F5221F" w:rsidRPr="00AA4924" w:rsidRDefault="00F5221F" w:rsidP="00780FA9">
            <w:pPr>
              <w:rPr>
                <w:rFonts w:ascii="나눔스퀘어_ac Bold" w:eastAsia="나눔스퀘어_ac Bold" w:hAnsi="나눔스퀘어_ac Bold"/>
              </w:rPr>
            </w:pPr>
            <w:r w:rsidRPr="00AA4924">
              <w:rPr>
                <w:rFonts w:ascii="나눔스퀘어_ac Bold" w:eastAsia="나눔스퀘어_ac Bold" w:hAnsi="나눔스퀘어_ac Bold" w:hint="eastAsia"/>
              </w:rPr>
              <w:t>피드백 문항</w:t>
            </w:r>
          </w:p>
        </w:tc>
        <w:tc>
          <w:tcPr>
            <w:tcW w:w="1559" w:type="dxa"/>
          </w:tcPr>
          <w:p w14:paraId="1EA1FE82" w14:textId="77777777" w:rsidR="00F5221F" w:rsidRPr="00AA4924" w:rsidRDefault="00F5221F" w:rsidP="00780FA9">
            <w:pP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답변 형식</w:t>
            </w:r>
          </w:p>
        </w:tc>
      </w:tr>
      <w:tr w:rsidR="00F5221F" w:rsidRPr="00AA4924" w14:paraId="7F7D63FF"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67FAC5AD"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평가의 내용이 세세하게 이루어졌는가?</w:t>
            </w:r>
          </w:p>
        </w:tc>
        <w:tc>
          <w:tcPr>
            <w:tcW w:w="1559" w:type="dxa"/>
          </w:tcPr>
          <w:p w14:paraId="1A7E6F37"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060CBF2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087237BC"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평가가 약속된 시간에 이루어졌는가?</w:t>
            </w:r>
          </w:p>
        </w:tc>
        <w:tc>
          <w:tcPr>
            <w:tcW w:w="1559" w:type="dxa"/>
          </w:tcPr>
          <w:p w14:paraId="20D0D1C9"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2337A012"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320CDD75" w14:textId="77777777" w:rsidR="00F5221F" w:rsidRPr="00AA4924" w:rsidRDefault="00F5221F" w:rsidP="00780FA9">
            <w:pPr>
              <w:rPr>
                <w:rFonts w:ascii="나눔스퀘어_ac Bold" w:eastAsia="나눔스퀘어_ac Bold" w:hAnsi="나눔스퀘어_ac Bold"/>
              </w:rPr>
            </w:pPr>
            <w:r w:rsidRPr="00AA4924">
              <w:rPr>
                <w:rFonts w:ascii="나눔스퀘어_ac Bold" w:eastAsia="나눔스퀘어_ac Bold" w:hAnsi="나눔스퀘어_ac Bold" w:hint="eastAsia"/>
                <w:b w:val="0"/>
                <w:bCs w:val="0"/>
              </w:rPr>
              <w:t>평가의 내용이 미션을 수행하는데 도움이 되었는가?</w:t>
            </w:r>
          </w:p>
        </w:tc>
        <w:tc>
          <w:tcPr>
            <w:tcW w:w="1559" w:type="dxa"/>
          </w:tcPr>
          <w:p w14:paraId="32989923"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683C2AE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2804898A"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다음 평가를 같은 동료에게 맡기고 싶은가?</w:t>
            </w:r>
          </w:p>
        </w:tc>
        <w:tc>
          <w:tcPr>
            <w:tcW w:w="1559" w:type="dxa"/>
          </w:tcPr>
          <w:p w14:paraId="511D330C"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hint="eastAsia"/>
              </w:rPr>
              <w:t>s</w:t>
            </w:r>
            <w:r w:rsidRPr="00AA4924">
              <w:rPr>
                <w:rFonts w:ascii="나눔스퀘어_ac Bold" w:eastAsia="나눔스퀘어_ac Bold" w:hAnsi="나눔스퀘어_ac Bold"/>
              </w:rPr>
              <w:t>election</w:t>
            </w:r>
          </w:p>
        </w:tc>
      </w:tr>
      <w:tr w:rsidR="00F5221F" w:rsidRPr="00AA4924" w14:paraId="21753F50" w14:textId="77777777" w:rsidTr="00780FA9">
        <w:tc>
          <w:tcPr>
            <w:cnfStyle w:val="001000000000" w:firstRow="0" w:lastRow="0" w:firstColumn="1" w:lastColumn="0" w:oddVBand="0" w:evenVBand="0" w:oddHBand="0" w:evenHBand="0" w:firstRowFirstColumn="0" w:firstRowLastColumn="0" w:lastRowFirstColumn="0" w:lastRowLastColumn="0"/>
            <w:tcW w:w="8075" w:type="dxa"/>
          </w:tcPr>
          <w:p w14:paraId="6745B335" w14:textId="77777777" w:rsidR="00F5221F" w:rsidRPr="00AA4924" w:rsidRDefault="00F5221F" w:rsidP="00780FA9">
            <w:pPr>
              <w:rPr>
                <w:rFonts w:ascii="나눔스퀘어_ac Bold" w:eastAsia="나눔스퀘어_ac Bold" w:hAnsi="나눔스퀘어_ac Bold"/>
                <w:b w:val="0"/>
                <w:bCs w:val="0"/>
              </w:rPr>
            </w:pPr>
            <w:r w:rsidRPr="00AA4924">
              <w:rPr>
                <w:rFonts w:ascii="나눔스퀘어_ac Bold" w:eastAsia="나눔스퀘어_ac Bold" w:hAnsi="나눔스퀘어_ac Bold" w:hint="eastAsia"/>
                <w:b w:val="0"/>
                <w:bCs w:val="0"/>
              </w:rPr>
              <w:t>어떤 분야에 평가가 집중적으로 이루어졌는가?</w:t>
            </w:r>
          </w:p>
        </w:tc>
        <w:tc>
          <w:tcPr>
            <w:tcW w:w="1559" w:type="dxa"/>
          </w:tcPr>
          <w:p w14:paraId="77F8DE4E" w14:textId="77777777" w:rsidR="00F5221F" w:rsidRPr="00AA4924" w:rsidRDefault="00F5221F" w:rsidP="00780FA9">
            <w:pP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rPr>
            </w:pPr>
            <w:r w:rsidRPr="00AA4924">
              <w:rPr>
                <w:rFonts w:ascii="나눔스퀘어_ac Bold" w:eastAsia="나눔스퀘어_ac Bold" w:hAnsi="나눔스퀘어_ac Bold"/>
              </w:rPr>
              <w:t>Drop down</w:t>
            </w:r>
          </w:p>
        </w:tc>
      </w:tr>
    </w:tbl>
    <w:p w14:paraId="2A0AA5F9" w14:textId="77777777" w:rsidR="00F5221F" w:rsidRPr="00AA4924" w:rsidRDefault="00F5221F" w:rsidP="00F5221F">
      <w:pPr>
        <w:rPr>
          <w:rFonts w:ascii="나눔스퀘어_ac Bold" w:eastAsia="나눔스퀘어_ac Bold" w:hAnsi="나눔스퀘어_ac Bold"/>
        </w:rPr>
      </w:pPr>
    </w:p>
    <w:p w14:paraId="758E06FD" w14:textId="77777777"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기대 효과</w:t>
      </w:r>
    </w:p>
    <w:p w14:paraId="64AF0754" w14:textId="77777777"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rPr>
        <w:t>오고</w:t>
      </w:r>
      <w:r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 xml:space="preserve">가는 평가 속에서 쌓인 데이터들은 추후에 </w:t>
      </w:r>
      <w:r w:rsidRPr="00AA4924">
        <w:rPr>
          <w:rFonts w:ascii="나눔스퀘어_ac Bold" w:eastAsia="나눔스퀘어_ac Bold" w:hAnsi="나눔스퀘어_ac Bold" w:hint="eastAsia"/>
        </w:rPr>
        <w:t>학생들이 평가자를 결정할 때 판단하기</w:t>
      </w:r>
      <w:r w:rsidRPr="00AA4924">
        <w:rPr>
          <w:rFonts w:ascii="나눔스퀘어_ac Bold" w:eastAsia="나눔스퀘어_ac Bold" w:hAnsi="나눔스퀘어_ac Bold"/>
        </w:rPr>
        <w:t xml:space="preserve"> 위한 정보로 사용</w:t>
      </w:r>
      <w:r w:rsidRPr="00AA4924">
        <w:rPr>
          <w:rFonts w:ascii="나눔스퀘어_ac Bold" w:eastAsia="나눔스퀘어_ac Bold" w:hAnsi="나눔스퀘어_ac Bold" w:hint="eastAsia"/>
        </w:rPr>
        <w:t>됨</w:t>
      </w:r>
      <w:r w:rsidRPr="00AA4924">
        <w:rPr>
          <w:rFonts w:ascii="나눔스퀘어_ac Bold" w:eastAsia="나눔스퀘어_ac Bold" w:hAnsi="나눔스퀘어_ac Bold"/>
        </w:rPr>
        <w:t xml:space="preserve"> </w:t>
      </w:r>
    </w:p>
    <w:p w14:paraId="29B8FF41" w14:textId="259B8C2A"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rPr>
        <w:t>예를 들어, B라는 학생이 다른 학생들로부터 ‘코드의 가독성을 중점적으로 평가해주고 개선 방안을 제시해준다’라는 피드백을 줄곧 받아왔다고 가정</w:t>
      </w:r>
      <w:r w:rsidRPr="00AA4924">
        <w:rPr>
          <w:rFonts w:ascii="나눔스퀘어_ac Bold" w:eastAsia="나눔스퀘어_ac Bold" w:hAnsi="나눔스퀘어_ac Bold" w:hint="eastAsia"/>
        </w:rPr>
        <w:t>하면</w:t>
      </w:r>
      <w:r w:rsidRPr="00AA4924">
        <w:rPr>
          <w:rFonts w:ascii="나눔스퀘어_ac Bold" w:eastAsia="나눔스퀘어_ac Bold" w:hAnsi="나눔스퀘어_ac Bold"/>
        </w:rPr>
        <w:t>, 그러면 코드의 가독성을 개선하고 싶은 학생 C는 B에게 다음 미션 평가를 제안할 것</w:t>
      </w:r>
      <w:r w:rsidRPr="00AA4924">
        <w:rPr>
          <w:rFonts w:ascii="나눔스퀘어_ac Bold" w:eastAsia="나눔스퀘어_ac Bold" w:hAnsi="나눔스퀘어_ac Bold" w:hint="eastAsia"/>
        </w:rPr>
        <w:t>으로 기대됨</w:t>
      </w:r>
    </w:p>
    <w:p w14:paraId="28689A03" w14:textId="0EFE5F26" w:rsidR="00F5221F" w:rsidRPr="00AA4924" w:rsidRDefault="00F5221F" w:rsidP="003C7927">
      <w:pPr>
        <w:spacing w:after="0"/>
        <w:rPr>
          <w:rFonts w:ascii="나눔스퀘어_ac Bold" w:eastAsia="나눔스퀘어_ac Bold" w:hAnsi="나눔스퀘어_ac Bold"/>
          <w:b/>
          <w:bCs/>
          <w:color w:val="1A495D" w:themeColor="accent1" w:themeShade="80"/>
        </w:rPr>
      </w:pPr>
      <w:r w:rsidRPr="00AA4924">
        <w:rPr>
          <w:rFonts w:ascii="나눔스퀘어_ac Bold" w:eastAsia="나눔스퀘어_ac Bold" w:hAnsi="나눔스퀘어_ac Bold"/>
          <w:b/>
          <w:bCs/>
          <w:color w:val="1A495D" w:themeColor="accent1" w:themeShade="80"/>
        </w:rPr>
        <w:t>하지만 프로젝트가 단기간으로 진행된다면, 이러한 데이터를 충분히 쌓을 수 없어 평가자를 선택할 때 판단할 수 있는 근거가 매우 빈약</w:t>
      </w:r>
      <w:r w:rsidRPr="00AA4924">
        <w:rPr>
          <w:rFonts w:ascii="나눔스퀘어_ac Bold" w:eastAsia="나눔스퀘어_ac Bold" w:hAnsi="나눔스퀘어_ac Bold" w:hint="eastAsia"/>
          <w:b/>
          <w:bCs/>
          <w:color w:val="1A495D" w:themeColor="accent1" w:themeShade="80"/>
        </w:rPr>
        <w:t>함</w:t>
      </w:r>
      <w:r w:rsidRPr="00AA4924">
        <w:rPr>
          <w:rFonts w:ascii="나눔스퀘어_ac Bold" w:eastAsia="나눔스퀘어_ac Bold" w:hAnsi="나눔스퀘어_ac Bold"/>
          <w:b/>
          <w:bCs/>
          <w:color w:val="1A495D" w:themeColor="accent1" w:themeShade="80"/>
        </w:rPr>
        <w:t> </w:t>
      </w:r>
    </w:p>
    <w:p w14:paraId="5BC5FAC6" w14:textId="553266FA" w:rsidR="003C7927" w:rsidRPr="00AA4924" w:rsidRDefault="00C96BCD" w:rsidP="00C96BCD">
      <w:pPr>
        <w:rPr>
          <w:rFonts w:ascii="나눔스퀘어_ac Bold" w:eastAsia="나눔스퀘어_ac Bold" w:hAnsi="나눔스퀘어_ac Bold"/>
          <w:b/>
          <w:bCs/>
          <w:color w:val="1A495D" w:themeColor="accent1" w:themeShade="80"/>
        </w:rPr>
      </w:pPr>
      <w:r w:rsidRPr="00AA4924">
        <w:rPr>
          <w:rFonts w:ascii="나눔스퀘어_ac Bold" w:eastAsia="나눔스퀘어_ac Bold" w:hAnsi="나눔스퀘어_ac Bold"/>
          <w:b/>
          <w:bCs/>
          <w:color w:val="1A495D" w:themeColor="accent1" w:themeShade="80"/>
        </w:rPr>
        <w:br w:type="page"/>
      </w:r>
    </w:p>
    <w:p w14:paraId="21DAC64E" w14:textId="06CF3743" w:rsidR="00F5221F" w:rsidRPr="00AA4924" w:rsidRDefault="00F5221F" w:rsidP="00F5221F">
      <w:pPr>
        <w:rPr>
          <w:rFonts w:ascii="나눔스퀘어_ac Bold" w:eastAsia="나눔스퀘어_ac Bold" w:hAnsi="나눔스퀘어_ac Bold"/>
        </w:rPr>
      </w:pPr>
      <w:r w:rsidRPr="00AA4924">
        <w:rPr>
          <w:rFonts w:ascii="나눔스퀘어_ac Bold" w:eastAsia="나눔스퀘어_ac Bold" w:hAnsi="나눔스퀘어_ac Bold" w:hint="eastAsia"/>
        </w:rPr>
        <w:lastRenderedPageBreak/>
        <w:t xml:space="preserve">피드백은 사이트의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평가 피드백</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탭에서 작성</w:t>
      </w:r>
    </w:p>
    <w:p w14:paraId="29F68035" w14:textId="4C1BD260"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평가에 피드백 화면</w:t>
      </w:r>
    </w:p>
    <w:p w14:paraId="570324D9" w14:textId="21E4C989" w:rsidR="00F5221F" w:rsidRPr="00AA4924" w:rsidRDefault="00F5221F" w:rsidP="00F5221F">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611444E4" wp14:editId="64C2BA6D">
            <wp:extent cx="6645910" cy="6172200"/>
            <wp:effectExtent l="0" t="0" r="254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6172200"/>
                    </a:xfrm>
                    <a:prstGeom prst="rect">
                      <a:avLst/>
                    </a:prstGeom>
                  </pic:spPr>
                </pic:pic>
              </a:graphicData>
            </a:graphic>
          </wp:inline>
        </w:drawing>
      </w:r>
    </w:p>
    <w:p w14:paraId="1E8F0007" w14:textId="6F00CD0E" w:rsidR="00C96BCD" w:rsidRPr="00AA4924" w:rsidRDefault="00C96BCD" w:rsidP="00C96BCD">
      <w:pPr>
        <w:rPr>
          <w:rFonts w:ascii="나눔스퀘어_ac Bold" w:eastAsia="나눔스퀘어_ac Bold" w:hAnsi="나눔스퀘어_ac Bold" w:cstheme="majorBidi"/>
          <w:color w:val="1A495D" w:themeColor="accent1" w:themeShade="80"/>
          <w:sz w:val="24"/>
          <w:szCs w:val="24"/>
        </w:rPr>
      </w:pPr>
      <w:r w:rsidRPr="00AA4924">
        <w:rPr>
          <w:rFonts w:ascii="나눔스퀘어_ac Bold" w:eastAsia="나눔스퀘어_ac Bold" w:hAnsi="나눔스퀘어_ac Bold"/>
        </w:rPr>
        <w:br w:type="page"/>
      </w:r>
    </w:p>
    <w:p w14:paraId="5B7114AA" w14:textId="6FA989B1" w:rsidR="003D3502" w:rsidRPr="00AA4924" w:rsidRDefault="003D3502" w:rsidP="003D3502">
      <w:pPr>
        <w:pStyle w:val="3"/>
        <w:rPr>
          <w:rFonts w:ascii="나눔스퀘어_ac Bold" w:eastAsia="나눔스퀘어_ac Bold" w:hAnsi="나눔스퀘어_ac Bold"/>
        </w:rPr>
      </w:pPr>
      <w:bookmarkStart w:id="35" w:name="_Toc68723251"/>
      <w:r w:rsidRPr="00AA4924">
        <w:rPr>
          <w:rFonts w:ascii="나눔스퀘어_ac Bold" w:eastAsia="나눔스퀘어_ac Bold" w:hAnsi="나눔스퀘어_ac Bold" w:hint="eastAsia"/>
        </w:rPr>
        <w:lastRenderedPageBreak/>
        <w:t>평가 후기</w:t>
      </w:r>
      <w:bookmarkEnd w:id="35"/>
    </w:p>
    <w:p w14:paraId="7F1500ED" w14:textId="2669D8E4" w:rsidR="003D3502"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hint="eastAsia"/>
        </w:rPr>
        <w:t>피평가자에 대한 평가를 마친 평가자는,</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자신이 진행한 평가가 피평가자에게 얼마나 도움이 되었을 것 같은지,</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또 평가를 진행하며 배울 수 있었던 점 등에 대해 후기를 작성함</w:t>
      </w:r>
    </w:p>
    <w:p w14:paraId="41756587" w14:textId="71F1BBF3" w:rsidR="000C625F" w:rsidRPr="00AA4924" w:rsidRDefault="000C625F" w:rsidP="000C625F">
      <w:pPr>
        <w:spacing w:after="0" w:line="240" w:lineRule="auto"/>
        <w:rPr>
          <w:rFonts w:ascii="나눔스퀘어_ac Bold" w:eastAsia="나눔스퀘어_ac Bold" w:hAnsi="나눔스퀘어_ac Bold"/>
        </w:rPr>
      </w:pPr>
      <w:r w:rsidRPr="00AA4924">
        <w:rPr>
          <w:rFonts w:ascii="나눔스퀘어_ac Bold" w:eastAsia="나눔스퀘어_ac Bold" w:hAnsi="나눔스퀘어_ac Bold" w:hint="eastAsia"/>
        </w:rPr>
        <w:t>평가참여자들도 세션에 임하며 배우고 느낀 점에 대해 정리의 기회를 가짐</w:t>
      </w:r>
    </w:p>
    <w:p w14:paraId="4E18F060" w14:textId="77777777" w:rsidR="000C625F" w:rsidRPr="00AA4924" w:rsidRDefault="000C625F" w:rsidP="000C625F">
      <w:pPr>
        <w:spacing w:before="100" w:beforeAutospacing="1" w:after="100" w:afterAutospacing="1" w:line="240" w:lineRule="auto"/>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처음, 자료만 가지고 평가한 내용과, 실제 대면 평가를 통해 평가한 내용 간에 차이가 어느정도 있는지도 의미가 있음 </w:t>
      </w:r>
      <w:r w:rsidRPr="00AA4924">
        <w:rPr>
          <w:rFonts w:ascii="나눔스퀘어_ac Bold" w:eastAsia="나눔스퀘어_ac Bold" w:hAnsi="나눔스퀘어_ac Bold"/>
        </w:rPr>
        <w:sym w:font="Wingdings" w:char="F0E0"/>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이는 미션수행자의 소통역량 관련하여 힌트를 줄 수 있는 부분. </w:t>
      </w:r>
    </w:p>
    <w:p w14:paraId="40B369AD" w14:textId="3C9875D0" w:rsidR="003C7927"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평가 후기는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미션 평가 후기</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탭에서 작성</w:t>
      </w:r>
    </w:p>
    <w:p w14:paraId="7CC8C578" w14:textId="702AEE8A" w:rsidR="003C7927" w:rsidRPr="00AA4924" w:rsidRDefault="003C7927" w:rsidP="003D350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미션 평가 후기 화면</w:t>
      </w:r>
    </w:p>
    <w:p w14:paraId="698A73F7" w14:textId="6CDEA1A7" w:rsidR="00BE4C3A" w:rsidRPr="00AA4924" w:rsidRDefault="003C7927" w:rsidP="003D3502">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483CF8E5" wp14:editId="07663543">
            <wp:extent cx="6645910" cy="6242050"/>
            <wp:effectExtent l="0" t="0" r="2540" b="6350"/>
            <wp:docPr id="135" name="그림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6242050"/>
                    </a:xfrm>
                    <a:prstGeom prst="rect">
                      <a:avLst/>
                    </a:prstGeom>
                  </pic:spPr>
                </pic:pic>
              </a:graphicData>
            </a:graphic>
          </wp:inline>
        </w:drawing>
      </w:r>
    </w:p>
    <w:p w14:paraId="48F4A805" w14:textId="34F79DF2" w:rsidR="003C7927" w:rsidRPr="00AA4924" w:rsidRDefault="00BE4C3A" w:rsidP="003D3502">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16286187" w14:textId="62845ABF" w:rsidR="00241C9E" w:rsidRPr="00AA4924" w:rsidRDefault="00FE45A6" w:rsidP="00362CDE">
      <w:pPr>
        <w:pStyle w:val="2"/>
        <w:rPr>
          <w:rFonts w:ascii="나눔스퀘어_ac Bold" w:eastAsia="나눔스퀘어_ac Bold" w:hAnsi="나눔스퀘어_ac Bold"/>
        </w:rPr>
      </w:pPr>
      <w:bookmarkStart w:id="36" w:name="_Toc68723252"/>
      <w:r w:rsidRPr="00AA4924">
        <w:rPr>
          <w:rFonts w:ascii="나눔스퀘어_ac Bold" w:eastAsia="나눔스퀘어_ac Bold" w:hAnsi="나눔스퀘어_ac Bold" w:hint="eastAsia"/>
        </w:rPr>
        <w:lastRenderedPageBreak/>
        <w:t>⑤</w:t>
      </w:r>
      <w:r w:rsidR="00362CDE" w:rsidRPr="00AA4924">
        <w:rPr>
          <w:rFonts w:ascii="나눔스퀘어_ac Bold" w:eastAsia="나눔스퀘어_ac Bold" w:hAnsi="나눔스퀘어_ac Bold" w:hint="eastAsia"/>
        </w:rPr>
        <w:t xml:space="preserve"> 레벨 평가</w:t>
      </w:r>
      <w:bookmarkEnd w:id="36"/>
    </w:p>
    <w:p w14:paraId="0A9A356B" w14:textId="0BEF408F" w:rsidR="001965F1" w:rsidRPr="00AA4924" w:rsidRDefault="001965F1" w:rsidP="001965F1">
      <w:pPr>
        <w:pStyle w:val="3"/>
        <w:rPr>
          <w:rFonts w:ascii="나눔스퀘어_ac Bold" w:eastAsia="나눔스퀘어_ac Bold" w:hAnsi="나눔스퀘어_ac Bold"/>
        </w:rPr>
      </w:pPr>
      <w:bookmarkStart w:id="37" w:name="_Toc68723253"/>
      <w:r w:rsidRPr="00AA4924">
        <w:rPr>
          <w:rFonts w:ascii="나눔스퀘어_ac Bold" w:eastAsia="나눔스퀘어_ac Bold" w:hAnsi="나눔스퀘어_ac Bold" w:hint="eastAsia"/>
        </w:rPr>
        <w:t>절차</w:t>
      </w:r>
      <w:bookmarkEnd w:id="37"/>
    </w:p>
    <w:p w14:paraId="748C6312" w14:textId="5F26C828" w:rsidR="001965F1" w:rsidRPr="00AA4924" w:rsidRDefault="001965F1" w:rsidP="001965F1">
      <w:pPr>
        <w:rPr>
          <w:rFonts w:ascii="나눔스퀘어_ac Bold" w:eastAsia="나눔스퀘어_ac Bold" w:hAnsi="나눔스퀘어_ac Bold"/>
        </w:rPr>
      </w:pPr>
      <w:r w:rsidRPr="00AA4924">
        <w:rPr>
          <w:rFonts w:ascii="나눔스퀘어_ac Bold" w:eastAsia="나눔스퀘어_ac Bold" w:hAnsi="나눔스퀘어_ac Bold"/>
          <w:noProof/>
        </w:rPr>
        <w:drawing>
          <wp:inline distT="0" distB="0" distL="0" distR="0" wp14:anchorId="6DD98683" wp14:editId="7F3AEFFE">
            <wp:extent cx="6610350" cy="669266"/>
            <wp:effectExtent l="0" t="0" r="0" b="17145"/>
            <wp:docPr id="136" name="다이어그램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AEA94E1" w14:textId="745E58DF" w:rsidR="001965F1"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한 레벨 안에 있는 모든 미션을 완료한 학생은 </w:t>
      </w:r>
      <w:r w:rsidR="00FC7AE6" w:rsidRPr="00AA4924">
        <w:rPr>
          <w:rFonts w:ascii="나눔스퀘어_ac Bold" w:eastAsia="나눔스퀘어_ac Bold" w:hAnsi="나눔스퀘어_ac Bold" w:hint="eastAsia"/>
        </w:rPr>
        <w:t>동료와 멘토에게 레벨 평가를 요청할 수 있음</w:t>
      </w:r>
    </w:p>
    <w:p w14:paraId="2D023079" w14:textId="5BC4176A"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레벨 평가는 기본적으로 미션 평가와 동일한 방식으로 진행되며 동료 평가와 더불어 멘토 평가가 추가됨</w:t>
      </w:r>
    </w:p>
    <w:p w14:paraId="0CC31939" w14:textId="1277B358"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레벨 평가를 진행한 멘토는 최종적으로 학생의 </w:t>
      </w:r>
      <w:r w:rsidRPr="00AA4924">
        <w:rPr>
          <w:rFonts w:ascii="나눔스퀘어_ac Bold" w:eastAsia="나눔스퀘어_ac Bold" w:hAnsi="나눔스퀘어_ac Bold"/>
        </w:rPr>
        <w:t>P/</w:t>
      </w:r>
      <w:r w:rsidRPr="00AA4924">
        <w:rPr>
          <w:rFonts w:ascii="나눔스퀘어_ac Bold" w:eastAsia="나눔스퀘어_ac Bold" w:hAnsi="나눔스퀘어_ac Bold" w:hint="eastAsia"/>
        </w:rPr>
        <w:t>F을 결정함</w:t>
      </w:r>
    </w:p>
    <w:p w14:paraId="1527ED25" w14:textId="538FB457" w:rsidR="00241C9E" w:rsidRPr="00AA4924" w:rsidRDefault="00241C9E"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학생이 레벨 평가에서 </w:t>
      </w:r>
      <w:r w:rsidRPr="00AA4924">
        <w:rPr>
          <w:rFonts w:ascii="나눔스퀘어_ac Bold" w:eastAsia="나눔스퀘어_ac Bold" w:hAnsi="나눔스퀘어_ac Bold"/>
        </w:rPr>
        <w:t>Pass</w:t>
      </w:r>
      <w:r w:rsidRPr="00AA4924">
        <w:rPr>
          <w:rFonts w:ascii="나눔스퀘어_ac Bold" w:eastAsia="나눔스퀘어_ac Bold" w:hAnsi="나눔스퀘어_ac Bold" w:hint="eastAsia"/>
        </w:rPr>
        <w:t>를 받는다면 동일한 프로젝트의 다음 레벨 미션들을 수행할 수 있음</w:t>
      </w:r>
      <w:r w:rsidR="00FC7AE6" w:rsidRPr="00AA4924">
        <w:rPr>
          <w:rFonts w:ascii="나눔스퀘어_ac Bold" w:eastAsia="나눔스퀘어_ac Bold" w:hAnsi="나눔스퀘어_ac Bold"/>
        </w:rPr>
        <w:t xml:space="preserve">, </w:t>
      </w:r>
      <w:r w:rsidR="00FC7AE6" w:rsidRPr="00AA4924">
        <w:rPr>
          <w:rFonts w:ascii="나눔스퀘어_ac Bold" w:eastAsia="나눔스퀘어_ac Bold" w:hAnsi="나눔스퀘어_ac Bold" w:hint="eastAsia"/>
        </w:rPr>
        <w:t>예를 들어 프로젝트</w:t>
      </w:r>
      <w:r w:rsidR="00FC7AE6" w:rsidRPr="00AA4924">
        <w:rPr>
          <w:rFonts w:ascii="나눔스퀘어_ac Bold" w:eastAsia="나눔스퀘어_ac Bold" w:hAnsi="나눔스퀘어_ac Bold"/>
        </w:rPr>
        <w:t>3</w:t>
      </w:r>
      <w:r w:rsidR="00FC7AE6" w:rsidRPr="00AA4924">
        <w:rPr>
          <w:rFonts w:ascii="나눔스퀘어_ac Bold" w:eastAsia="나눔스퀘어_ac Bold" w:hAnsi="나눔스퀘어_ac Bold" w:hint="eastAsia"/>
        </w:rPr>
        <w:t xml:space="preserve">의 </w:t>
      </w:r>
      <w:r w:rsidR="00FC7AE6" w:rsidRPr="00AA4924">
        <w:rPr>
          <w:rFonts w:ascii="나눔스퀘어_ac Bold" w:eastAsia="나눔스퀘어_ac Bold" w:hAnsi="나눔스퀘어_ac Bold"/>
        </w:rPr>
        <w:t>LEVEL 2</w:t>
      </w:r>
      <w:r w:rsidR="00FC7AE6" w:rsidRPr="00AA4924">
        <w:rPr>
          <w:rFonts w:ascii="나눔스퀘어_ac Bold" w:eastAsia="나눔스퀘어_ac Bold" w:hAnsi="나눔스퀘어_ac Bold" w:hint="eastAsia"/>
        </w:rPr>
        <w:t xml:space="preserve"> 레벨 평가를 진행했다면,</w:t>
      </w:r>
      <w:r w:rsidR="00FC7AE6" w:rsidRPr="00AA4924">
        <w:rPr>
          <w:rFonts w:ascii="나눔스퀘어_ac Bold" w:eastAsia="나눔스퀘어_ac Bold" w:hAnsi="나눔스퀘어_ac Bold"/>
        </w:rPr>
        <w:t xml:space="preserve"> </w:t>
      </w:r>
      <w:r w:rsidR="00FC7AE6" w:rsidRPr="00AA4924">
        <w:rPr>
          <w:rFonts w:ascii="나눔스퀘어_ac Bold" w:eastAsia="나눔스퀘어_ac Bold" w:hAnsi="나눔스퀘어_ac Bold" w:hint="eastAsia"/>
        </w:rPr>
        <w:t xml:space="preserve">프로젝트 </w:t>
      </w:r>
      <w:r w:rsidR="00FC7AE6" w:rsidRPr="00AA4924">
        <w:rPr>
          <w:rFonts w:ascii="나눔스퀘어_ac Bold" w:eastAsia="나눔스퀘어_ac Bold" w:hAnsi="나눔스퀘어_ac Bold"/>
        </w:rPr>
        <w:t>3</w:t>
      </w:r>
      <w:r w:rsidR="00FC7AE6" w:rsidRPr="00AA4924">
        <w:rPr>
          <w:rFonts w:ascii="나눔스퀘어_ac Bold" w:eastAsia="나눔스퀘어_ac Bold" w:hAnsi="나눔스퀘어_ac Bold" w:hint="eastAsia"/>
        </w:rPr>
        <w:t xml:space="preserve">의 </w:t>
      </w:r>
      <w:r w:rsidR="00FC7AE6" w:rsidRPr="00AA4924">
        <w:rPr>
          <w:rFonts w:ascii="나눔스퀘어_ac Bold" w:eastAsia="나눔스퀘어_ac Bold" w:hAnsi="나눔스퀘어_ac Bold"/>
        </w:rPr>
        <w:t>LEVEL3</w:t>
      </w:r>
      <w:r w:rsidR="00FC7AE6" w:rsidRPr="00AA4924">
        <w:rPr>
          <w:rFonts w:ascii="나눔스퀘어_ac Bold" w:eastAsia="나눔스퀘어_ac Bold" w:hAnsi="나눔스퀘어_ac Bold" w:hint="eastAsia"/>
        </w:rPr>
        <w:t>에 해당하는 미션들을 진행할 수 있음</w:t>
      </w:r>
    </w:p>
    <w:p w14:paraId="0F1A8951" w14:textId="3239D64B" w:rsidR="001965F1" w:rsidRPr="00AA4924" w:rsidRDefault="00BA3AEC" w:rsidP="001965F1">
      <w:pPr>
        <w:pStyle w:val="3"/>
        <w:rPr>
          <w:rFonts w:ascii="나눔스퀘어_ac Bold" w:eastAsia="나눔스퀘어_ac Bold" w:hAnsi="나눔스퀘어_ac Bold"/>
        </w:rPr>
      </w:pPr>
      <w:bookmarkStart w:id="38" w:name="_Toc68723254"/>
      <w:r w:rsidRPr="00AA4924">
        <w:rPr>
          <w:rFonts w:ascii="나눔스퀘어_ac Bold" w:eastAsia="나눔스퀘어_ac Bold" w:hAnsi="나눔스퀘어_ac Bold" w:hint="eastAsia"/>
        </w:rPr>
        <w:t>레벨 미션 수행</w:t>
      </w:r>
      <w:bookmarkEnd w:id="38"/>
    </w:p>
    <w:p w14:paraId="32C2F8FC" w14:textId="5D539BB8" w:rsidR="00BA3AEC" w:rsidRPr="00AA4924" w:rsidRDefault="001965F1" w:rsidP="00241C9E">
      <w:pPr>
        <w:rPr>
          <w:rFonts w:ascii="나눔스퀘어_ac Bold" w:eastAsia="나눔스퀘어_ac Bold" w:hAnsi="나눔스퀘어_ac Bold"/>
        </w:rPr>
      </w:pPr>
      <w:r w:rsidRPr="00AA4924">
        <w:rPr>
          <w:rFonts w:ascii="나눔스퀘어_ac Bold" w:eastAsia="나눔스퀘어_ac Bold" w:hAnsi="나눔스퀘어_ac Bold" w:hint="eastAsia"/>
        </w:rPr>
        <w:t>한 프로젝트의 특정 레벨에 있는 모든 미션을 수행한 학생은 레벨 평가를</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진행할 수 있는 자격이 주어짐</w:t>
      </w:r>
    </w:p>
    <w:p w14:paraId="6388C2DE" w14:textId="4976A039" w:rsidR="00E65D63" w:rsidRPr="00AA4924" w:rsidRDefault="00BA3AEC" w:rsidP="00BA3AEC">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프로젝트를 진행하는 기업이나 학생들의 상황에 따라 레벨 평가를 따로 진행하지 않고 마지막 미션의 평가를 레벨 평가로 진행할 수도 있음</w:t>
      </w:r>
    </w:p>
    <w:p w14:paraId="0ECC2A12" w14:textId="406A6763" w:rsidR="00BA3AEC" w:rsidRPr="00AA4924" w:rsidRDefault="00E65D63" w:rsidP="00BA3AEC">
      <w:pPr>
        <w:rPr>
          <w:rFonts w:ascii="나눔스퀘어_ac Bold" w:eastAsia="나눔스퀘어_ac Bold" w:hAnsi="나눔스퀘어_ac Bold"/>
          <w:b/>
          <w:bCs/>
        </w:rPr>
      </w:pPr>
      <w:r w:rsidRPr="00AA4924">
        <w:rPr>
          <w:rFonts w:ascii="나눔스퀘어_ac Bold" w:eastAsia="나눔스퀘어_ac Bold" w:hAnsi="나눔스퀘어_ac Bold"/>
          <w:b/>
          <w:bCs/>
        </w:rPr>
        <w:br w:type="page"/>
      </w:r>
    </w:p>
    <w:p w14:paraId="4AA1C223" w14:textId="755FC416" w:rsidR="00BA3AEC" w:rsidRPr="00AA4924" w:rsidRDefault="00BA3AEC" w:rsidP="00BA3AEC">
      <w:pPr>
        <w:pStyle w:val="3"/>
        <w:rPr>
          <w:rFonts w:ascii="나눔스퀘어_ac Bold" w:eastAsia="나눔스퀘어_ac Bold" w:hAnsi="나눔스퀘어_ac Bold"/>
        </w:rPr>
      </w:pPr>
      <w:bookmarkStart w:id="39" w:name="_Toc68723255"/>
      <w:r w:rsidRPr="00AA4924">
        <w:rPr>
          <w:rFonts w:ascii="나눔스퀘어_ac Bold" w:eastAsia="나눔스퀘어_ac Bold" w:hAnsi="나눔스퀘어_ac Bold" w:hint="eastAsia"/>
        </w:rPr>
        <w:lastRenderedPageBreak/>
        <w:t>레벨 자기평가서 작성</w:t>
      </w:r>
      <w:bookmarkEnd w:id="39"/>
    </w:p>
    <w:p w14:paraId="75F276E7" w14:textId="47E78F3C" w:rsidR="00BA3AEC" w:rsidRPr="00AA4924" w:rsidRDefault="00BA3AEC" w:rsidP="00BA3AEC">
      <w:pPr>
        <w:rPr>
          <w:rFonts w:ascii="나눔스퀘어_ac Bold" w:eastAsia="나눔스퀘어_ac Bold" w:hAnsi="나눔스퀘어_ac Bold"/>
        </w:rPr>
      </w:pPr>
      <w:r w:rsidRPr="00AA4924">
        <w:rPr>
          <w:rFonts w:ascii="나눔스퀘어_ac Bold" w:eastAsia="나눔스퀘어_ac Bold" w:hAnsi="나눔스퀘어_ac Bold" w:hint="eastAsia"/>
        </w:rPr>
        <w:t>미션 자기평가서를 작성한 것과 같이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해당 레벨의 미션들을 수행하면서 느꼈던 점들을 </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b/>
          <w:bCs/>
        </w:rPr>
        <w:t>레벨 자기평가서</w:t>
      </w:r>
      <w:r w:rsidRPr="00AA4924">
        <w:rPr>
          <w:rFonts w:ascii="나눔스퀘어_ac Bold" w:eastAsia="나눔스퀘어_ac Bold" w:hAnsi="나눔스퀘어_ac Bold"/>
          <w:b/>
          <w:bCs/>
        </w:rPr>
        <w:t>’</w:t>
      </w:r>
      <w:r w:rsidRPr="00AA4924">
        <w:rPr>
          <w:rFonts w:ascii="나눔스퀘어_ac Bold" w:eastAsia="나눔스퀘어_ac Bold" w:hAnsi="나눔스퀘어_ac Bold" w:hint="eastAsia"/>
        </w:rPr>
        <w:t>에 작성함</w:t>
      </w:r>
    </w:p>
    <w:p w14:paraId="5707380F" w14:textId="08F59797" w:rsidR="00BA3AEC" w:rsidRPr="00AA4924" w:rsidRDefault="00BA3AEC" w:rsidP="00BA3AEC">
      <w:pPr>
        <w:rPr>
          <w:rFonts w:ascii="나눔스퀘어_ac Bold" w:eastAsia="나눔스퀘어_ac Bold" w:hAnsi="나눔스퀘어_ac Bold"/>
        </w:rPr>
      </w:pPr>
      <w:r w:rsidRPr="00AA4924">
        <w:rPr>
          <w:rFonts w:ascii="나눔스퀘어_ac Bold" w:eastAsia="나눔스퀘어_ac Bold" w:hAnsi="나눔스퀘어_ac Bold" w:hint="eastAsia"/>
        </w:rPr>
        <w:t>해당 내용을 참고하여 동료 및 멘토들은 레벨 평가를 진행할 수 있음</w:t>
      </w:r>
    </w:p>
    <w:p w14:paraId="21611BDC" w14:textId="428B3F4D" w:rsidR="00BA3AEC" w:rsidRPr="00AA4924" w:rsidRDefault="00BA3AEC" w:rsidP="00BA3AEC">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참고.</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레벨 자기평가서</w:t>
      </w:r>
    </w:p>
    <w:p w14:paraId="730848FB" w14:textId="12272E62" w:rsidR="00BA3AEC" w:rsidRPr="00AA4924" w:rsidRDefault="00780FA9" w:rsidP="00BA3AEC">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B9A853A" wp14:editId="74D107DA">
            <wp:extent cx="6645910" cy="6917055"/>
            <wp:effectExtent l="0" t="0" r="254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6917055"/>
                    </a:xfrm>
                    <a:prstGeom prst="rect">
                      <a:avLst/>
                    </a:prstGeom>
                  </pic:spPr>
                </pic:pic>
              </a:graphicData>
            </a:graphic>
          </wp:inline>
        </w:drawing>
      </w:r>
    </w:p>
    <w:p w14:paraId="042B2692" w14:textId="4B8BCFA8" w:rsidR="00780FA9" w:rsidRPr="00AA4924" w:rsidRDefault="00780FA9" w:rsidP="00780FA9">
      <w:pPr>
        <w:pStyle w:val="3"/>
        <w:rPr>
          <w:rFonts w:ascii="나눔스퀘어_ac Bold" w:eastAsia="나눔스퀘어_ac Bold" w:hAnsi="나눔스퀘어_ac Bold"/>
        </w:rPr>
      </w:pPr>
      <w:bookmarkStart w:id="40" w:name="_Toc68723256"/>
      <w:r w:rsidRPr="00AA4924">
        <w:rPr>
          <w:rFonts w:ascii="나눔스퀘어_ac Bold" w:eastAsia="나눔스퀘어_ac Bold" w:hAnsi="나눔스퀘어_ac Bold" w:hint="eastAsia"/>
        </w:rPr>
        <w:t>동료 및 멘토에게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레벨 평가 요청 및 </w:t>
      </w:r>
      <w:r w:rsidR="00CB40A5" w:rsidRPr="00AA4924">
        <w:rPr>
          <w:rFonts w:ascii="나눔스퀘어_ac Bold" w:eastAsia="나눔스퀘어_ac Bold" w:hAnsi="나눔스퀘어_ac Bold" w:hint="eastAsia"/>
        </w:rPr>
        <w:t>수락</w:t>
      </w:r>
      <w:bookmarkEnd w:id="40"/>
    </w:p>
    <w:p w14:paraId="397E890E" w14:textId="37F885EE" w:rsidR="00780FA9" w:rsidRPr="00AA4924" w:rsidRDefault="00C8354E" w:rsidP="00780FA9">
      <w:pPr>
        <w:rPr>
          <w:rFonts w:ascii="나눔스퀘어_ac Bold" w:eastAsia="나눔스퀘어_ac Bold" w:hAnsi="나눔스퀘어_ac Bold"/>
        </w:rPr>
      </w:pPr>
      <w:hyperlink w:anchor="_③_미션_수행" w:history="1">
        <w:r w:rsidR="00780FA9" w:rsidRPr="00AA4924">
          <w:rPr>
            <w:rStyle w:val="af2"/>
            <w:rFonts w:ascii="나눔스퀘어_ac Bold" w:eastAsia="나눔스퀘어_ac Bold" w:hAnsi="나눔스퀘어_ac Bold" w:hint="eastAsia"/>
          </w:rPr>
          <w:t xml:space="preserve">미션 </w:t>
        </w:r>
        <w:r w:rsidR="00780FA9" w:rsidRPr="00AA4924">
          <w:rPr>
            <w:rStyle w:val="af2"/>
            <w:rFonts w:ascii="나눔스퀘어_ac Bold" w:eastAsia="나눔스퀘어_ac Bold" w:hAnsi="나눔스퀘어_ac Bold"/>
          </w:rPr>
          <w:t>평가에서</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진행했던</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것과</w:t>
        </w:r>
        <w:r w:rsidR="00780FA9" w:rsidRPr="00AA4924">
          <w:rPr>
            <w:rStyle w:val="af2"/>
            <w:rFonts w:ascii="나눔스퀘어_ac Bold" w:eastAsia="나눔스퀘어_ac Bold" w:hAnsi="나눔스퀘어_ac Bold" w:hint="eastAsia"/>
          </w:rPr>
          <w:t xml:space="preserve"> </w:t>
        </w:r>
        <w:r w:rsidR="00780FA9" w:rsidRPr="00AA4924">
          <w:rPr>
            <w:rStyle w:val="af2"/>
            <w:rFonts w:ascii="나눔스퀘어_ac Bold" w:eastAsia="나눔스퀘어_ac Bold" w:hAnsi="나눔스퀘어_ac Bold"/>
          </w:rPr>
          <w:t>같이</w:t>
        </w:r>
      </w:hyperlink>
      <w:r w:rsidR="00780FA9" w:rsidRPr="00AA4924">
        <w:rPr>
          <w:rFonts w:ascii="나눔스퀘어_ac Bold" w:eastAsia="나눔스퀘어_ac Bold" w:hAnsi="나눔스퀘어_ac Bold"/>
        </w:rPr>
        <w:t xml:space="preserve">, </w:t>
      </w:r>
      <w:r w:rsidR="00780FA9" w:rsidRPr="00AA4924">
        <w:rPr>
          <w:rFonts w:ascii="나눔스퀘어_ac Bold" w:eastAsia="나눔스퀘어_ac Bold" w:hAnsi="나눔스퀘어_ac Bold" w:hint="eastAsia"/>
        </w:rPr>
        <w:t>레벨 평가요청서를 작성해서 평가를 원하는 동료에게 전달</w:t>
      </w:r>
    </w:p>
    <w:p w14:paraId="5436D9B8" w14:textId="186668A5" w:rsidR="00E65D63" w:rsidRPr="00AA4924" w:rsidRDefault="00780FA9" w:rsidP="00780FA9">
      <w:pPr>
        <w:rPr>
          <w:rFonts w:ascii="나눔스퀘어_ac Bold" w:eastAsia="나눔스퀘어_ac Bold" w:hAnsi="나눔스퀘어_ac Bold"/>
        </w:rPr>
      </w:pPr>
      <w:r w:rsidRPr="00AA4924">
        <w:rPr>
          <w:rFonts w:ascii="나눔스퀘어_ac Bold" w:eastAsia="나눔스퀘어_ac Bold" w:hAnsi="나눔스퀘어_ac Bold" w:hint="eastAsia"/>
        </w:rPr>
        <w:t>레벨 평가에는 멘토 평가가 추가됨,</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단 멘토에게는 따로 평가요청서를 보낼 필요 없이 레벨 미션을 제출하면 자동으로 멘토에게 </w:t>
      </w:r>
      <w:r w:rsidR="00F93E6E" w:rsidRPr="00AA4924">
        <w:rPr>
          <w:rFonts w:ascii="나눔스퀘어_ac Bold" w:eastAsia="나눔스퀘어_ac Bold" w:hAnsi="나눔스퀘어_ac Bold" w:hint="eastAsia"/>
        </w:rPr>
        <w:t>평가 요청이 전달됨</w:t>
      </w:r>
    </w:p>
    <w:p w14:paraId="7C74657D" w14:textId="620490AE" w:rsidR="00780FA9" w:rsidRPr="00AA4924" w:rsidRDefault="00E65D63" w:rsidP="00780FA9">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4CFF7FC8" w14:textId="0BD12CAD" w:rsidR="00F93E6E" w:rsidRPr="00AA4924" w:rsidRDefault="00F93E6E" w:rsidP="00F93E6E">
      <w:pPr>
        <w:pStyle w:val="3"/>
        <w:rPr>
          <w:rFonts w:ascii="나눔스퀘어_ac Bold" w:eastAsia="나눔스퀘어_ac Bold" w:hAnsi="나눔스퀘어_ac Bold"/>
        </w:rPr>
      </w:pPr>
      <w:bookmarkStart w:id="41" w:name="_Toc68723257"/>
      <w:r w:rsidRPr="00AA4924">
        <w:rPr>
          <w:rFonts w:ascii="나눔스퀘어_ac Bold" w:eastAsia="나눔스퀘어_ac Bold" w:hAnsi="나눔스퀘어_ac Bold" w:hint="eastAsia"/>
        </w:rPr>
        <w:lastRenderedPageBreak/>
        <w:t>동료의 레벨 미션 평가</w:t>
      </w:r>
      <w:bookmarkEnd w:id="41"/>
    </w:p>
    <w:p w14:paraId="72AB8D8F" w14:textId="4AFA7697"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 미션 평가를 승인한 동료는 피평가자의 레벨 자기 평가서와 레벨 미션 수행 내역을 바탕으로 평가를 진행함</w:t>
      </w:r>
    </w:p>
    <w:p w14:paraId="05A46570" w14:textId="7BC29BA8"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평가 항목은 미션 평가 항목과 비슷하나,</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레벨 전반적인 평가나 현실적으로 평가할 수 있는 내용이 추가됨</w:t>
      </w:r>
      <w:r w:rsidRPr="00AA4924">
        <w:rPr>
          <w:rFonts w:ascii="나눔스퀘어_ac Bold" w:eastAsia="나눔스퀘어_ac Bold" w:hAnsi="나눔스퀘어_ac Bold"/>
        </w:rPr>
        <w:br/>
        <w:t>(</w:t>
      </w:r>
      <w:r w:rsidRPr="00AA4924">
        <w:rPr>
          <w:rFonts w:ascii="나눔스퀘어_ac Bold" w:eastAsia="나눔스퀘어_ac Bold" w:hAnsi="나눔스퀘어_ac Bold" w:hint="eastAsia"/>
        </w:rPr>
        <w:t>레벨 평가서 참고</w:t>
      </w:r>
      <w:r w:rsidRPr="00AA4924">
        <w:rPr>
          <w:rFonts w:ascii="나눔스퀘어_ac Bold" w:eastAsia="나눔스퀘어_ac Bold" w:hAnsi="나눔스퀘어_ac Bold"/>
        </w:rPr>
        <w:t>)</w:t>
      </w:r>
    </w:p>
    <w:p w14:paraId="6055CA49" w14:textId="58BE1220"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붙임.</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레벨</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평가서</w:t>
      </w:r>
    </w:p>
    <w:p w14:paraId="0ECA2CFF" w14:textId="18A466F1"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60DE518" wp14:editId="2DE78B18">
            <wp:extent cx="6581775" cy="8310544"/>
            <wp:effectExtent l="0" t="0" r="0" b="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87013" cy="8317158"/>
                    </a:xfrm>
                    <a:prstGeom prst="rect">
                      <a:avLst/>
                    </a:prstGeom>
                  </pic:spPr>
                </pic:pic>
              </a:graphicData>
            </a:graphic>
          </wp:inline>
        </w:drawing>
      </w:r>
    </w:p>
    <w:p w14:paraId="7D8E03ED" w14:textId="55C9BB31" w:rsidR="00F93E6E" w:rsidRPr="00AA4924" w:rsidRDefault="00F93E6E" w:rsidP="00F93E6E">
      <w:pPr>
        <w:pStyle w:val="3"/>
        <w:rPr>
          <w:rFonts w:ascii="나눔스퀘어_ac Bold" w:eastAsia="나눔스퀘어_ac Bold" w:hAnsi="나눔스퀘어_ac Bold"/>
        </w:rPr>
      </w:pPr>
      <w:bookmarkStart w:id="42" w:name="_Toc68723258"/>
      <w:r w:rsidRPr="00AA4924">
        <w:rPr>
          <w:rFonts w:ascii="나눔스퀘어_ac Bold" w:eastAsia="나눔스퀘어_ac Bold" w:hAnsi="나눔스퀘어_ac Bold" w:hint="eastAsia"/>
        </w:rPr>
        <w:lastRenderedPageBreak/>
        <w:t>멘토의 레벨 미션 평가</w:t>
      </w:r>
      <w:bookmarkEnd w:id="42"/>
    </w:p>
    <w:p w14:paraId="371F3013" w14:textId="10EF55F3" w:rsidR="00CC1F2B" w:rsidRPr="00AA4924" w:rsidRDefault="00CC1F2B" w:rsidP="00CC1F2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담당 멘토 지정</w:t>
      </w:r>
    </w:p>
    <w:p w14:paraId="7B4D822E" w14:textId="19764A79" w:rsidR="00CC1F2B"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 구성 시,</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혹은 늘 각 레벨에 대해 담당 멘토를 지정해둘 수 있음</w:t>
      </w:r>
    </w:p>
    <w:p w14:paraId="1AD88FF9" w14:textId="57F7E5E8" w:rsidR="005E04BE"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레벨수행 시작</w:t>
      </w:r>
      <w:r w:rsidR="00CF2F6B"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hint="eastAsia"/>
        </w:rPr>
        <w:t xml:space="preserve">시 대상 레벨담당 멘토가 지정이 되어 있다면 해당 멘토가 평가를 진행하고, 만약 해당 레벨 담당 멘토가 없다면 시스템은 멘토 전체이름을 </w:t>
      </w:r>
      <w:r w:rsidR="005E04BE" w:rsidRPr="00AA4924">
        <w:rPr>
          <w:rFonts w:ascii="나눔스퀘어_ac Bold" w:eastAsia="나눔스퀘어_ac Bold" w:hAnsi="나눔스퀘어_ac Bold" w:hint="eastAsia"/>
        </w:rPr>
        <w:t>목록으로</w:t>
      </w:r>
      <w:r w:rsidRPr="00AA4924">
        <w:rPr>
          <w:rFonts w:ascii="나눔스퀘어_ac Bold" w:eastAsia="나눔스퀘어_ac Bold" w:hAnsi="나눔스퀘어_ac Bold" w:hint="eastAsia"/>
        </w:rPr>
        <w:t xml:space="preserve"> 보여주고, 레벨수행자가 선택할 수 있</w:t>
      </w:r>
      <w:r w:rsidR="005E04BE" w:rsidRPr="00AA4924">
        <w:rPr>
          <w:rFonts w:ascii="나눔스퀘어_ac Bold" w:eastAsia="나눔스퀘어_ac Bold" w:hAnsi="나눔스퀘어_ac Bold" w:hint="eastAsia"/>
        </w:rPr>
        <w:t>음</w:t>
      </w:r>
    </w:p>
    <w:p w14:paraId="6A13C97D" w14:textId="24DF02C6" w:rsidR="00CC1F2B" w:rsidRPr="00AA4924" w:rsidRDefault="00CC1F2B"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선택된 멘토는 본인이 수락하거나, 아니면 다른 가능한 멘토를 지명하여 수락까지 진행</w:t>
      </w:r>
      <w:r w:rsidR="005E04BE" w:rsidRPr="00AA4924">
        <w:rPr>
          <w:rFonts w:ascii="나눔스퀘어_ac Bold" w:eastAsia="나눔스퀘어_ac Bold" w:hAnsi="나눔스퀘어_ac Bold" w:hint="eastAsia"/>
        </w:rPr>
        <w:t>시킴</w:t>
      </w:r>
    </w:p>
    <w:p w14:paraId="6EBA2263" w14:textId="6BB7A9FF" w:rsidR="00CC1F2B" w:rsidRPr="00AA4924" w:rsidRDefault="005E04B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멘토에게 평가 요청 전달</w:t>
      </w:r>
    </w:p>
    <w:p w14:paraId="642F8883" w14:textId="23FA6860" w:rsidR="00EB0F48" w:rsidRPr="00AA4924" w:rsidRDefault="00CC1F2B" w:rsidP="000C625F">
      <w:pPr>
        <w:rPr>
          <w:rFonts w:ascii="나눔스퀘어_ac Bold" w:eastAsia="나눔스퀘어_ac Bold" w:hAnsi="나눔스퀘어_ac Bold"/>
        </w:rPr>
      </w:pPr>
      <w:r w:rsidRPr="00AA4924">
        <w:rPr>
          <w:rFonts w:ascii="나눔스퀘어_ac Bold" w:eastAsia="나눔스퀘어_ac Bold" w:hAnsi="나눔스퀘어_ac Bold" w:hint="eastAsia"/>
        </w:rPr>
        <w:t>학생이 레벨 미션을 수행하면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자동으로 멘토에게 평가</w:t>
      </w:r>
      <w:r w:rsidR="00E363DE" w:rsidRPr="00AA4924">
        <w:rPr>
          <w:rFonts w:ascii="나눔스퀘어_ac Bold" w:eastAsia="나눔스퀘어_ac Bold" w:hAnsi="나눔스퀘어_ac Bold" w:hint="eastAsia"/>
        </w:rPr>
        <w:t>를 요청함</w:t>
      </w:r>
      <w:r w:rsidR="000C625F" w:rsidRPr="00AA4924">
        <w:rPr>
          <w:rFonts w:ascii="나눔스퀘어_ac Bold" w:eastAsia="나눔스퀘어_ac Bold" w:hAnsi="나눔스퀘어_ac Bold"/>
        </w:rPr>
        <w:t xml:space="preserve">. </w:t>
      </w:r>
      <w:r w:rsidR="00373525" w:rsidRPr="00AA4924">
        <w:rPr>
          <w:rFonts w:ascii="나눔스퀘어_ac Bold" w:eastAsia="나눔스퀘어_ac Bold" w:hAnsi="나눔스퀘어_ac Bold" w:hint="eastAsia"/>
        </w:rPr>
        <w:t>이 때,</w:t>
      </w:r>
      <w:r w:rsidR="00373525" w:rsidRPr="00AA4924">
        <w:rPr>
          <w:rFonts w:ascii="나눔스퀘어_ac Bold" w:eastAsia="나눔스퀘어_ac Bold" w:hAnsi="나눔스퀘어_ac Bold"/>
        </w:rPr>
        <w:t xml:space="preserve"> </w:t>
      </w:r>
      <w:r w:rsidR="00EB0F48" w:rsidRPr="00AA4924">
        <w:rPr>
          <w:rFonts w:ascii="나눔스퀘어_ac Bold" w:eastAsia="나눔스퀘어_ac Bold" w:hAnsi="나눔스퀘어_ac Bold" w:hint="eastAsia"/>
        </w:rPr>
        <w:t xml:space="preserve">멘토들은 </w:t>
      </w:r>
      <w:r w:rsidR="00CE59F6" w:rsidRPr="00AA4924">
        <w:rPr>
          <w:rFonts w:ascii="나눔스퀘어_ac Bold" w:eastAsia="나눔스퀘어_ac Bold" w:hAnsi="나눔스퀘어_ac Bold" w:hint="eastAsia"/>
        </w:rPr>
        <w:t xml:space="preserve">평가에 </w:t>
      </w:r>
      <w:r w:rsidR="00EB0F48" w:rsidRPr="00AA4924">
        <w:rPr>
          <w:rFonts w:ascii="나눔스퀘어_ac Bold" w:eastAsia="나눔스퀘어_ac Bold" w:hAnsi="나눔스퀘어_ac Bold" w:hint="eastAsia"/>
        </w:rPr>
        <w:t>참여 가능한 슬롯을 표시해 두어 일정 조정 없이 바로 평가 수락이 가능하도록</w:t>
      </w:r>
      <w:r w:rsidR="00EB0F48" w:rsidRPr="00AA4924">
        <w:rPr>
          <w:rFonts w:ascii="나눔스퀘어_ac Bold" w:eastAsia="나눔스퀘어_ac Bold" w:hAnsi="나눔스퀘어_ac Bold"/>
        </w:rPr>
        <w:t xml:space="preserve"> </w:t>
      </w:r>
      <w:r w:rsidR="00EB0F48" w:rsidRPr="00AA4924">
        <w:rPr>
          <w:rFonts w:ascii="나눔스퀘어_ac Bold" w:eastAsia="나눔스퀘어_ac Bold" w:hAnsi="나눔스퀘어_ac Bold" w:hint="eastAsia"/>
        </w:rPr>
        <w:t>함</w:t>
      </w:r>
    </w:p>
    <w:p w14:paraId="3825864D" w14:textId="02775F45" w:rsidR="000C625F" w:rsidRPr="00AA4924" w:rsidRDefault="000C625F" w:rsidP="000C625F">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멘토의 레벨 미션 평가</w:t>
      </w:r>
    </w:p>
    <w:p w14:paraId="4E15ADED" w14:textId="2B1B87EC"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멘토는 이제까지 학생이 진행한 미션들과 동료들에게 평가받은 내용들을 고려하여 레벨 미션을 평가함</w:t>
      </w:r>
    </w:p>
    <w:p w14:paraId="5A3A2BA5" w14:textId="386CCFA2" w:rsidR="00EA46E8" w:rsidRPr="00AA4924" w:rsidRDefault="00EA46E8"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이때,</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멘토 평가는 오프라인으로 진행함</w:t>
      </w:r>
    </w:p>
    <w:p w14:paraId="64ACE169" w14:textId="2DCA77A8" w:rsidR="00F93E6E" w:rsidRPr="00AA4924" w:rsidRDefault="00F93E6E"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멘토는 레벨 미션을 평가함과 더불어 학생의 레벨 </w:t>
      </w:r>
      <w:r w:rsidRPr="00AA4924">
        <w:rPr>
          <w:rFonts w:ascii="나눔스퀘어_ac Bold" w:eastAsia="나눔스퀘어_ac Bold" w:hAnsi="나눔스퀘어_ac Bold"/>
        </w:rPr>
        <w:t>Pass/Fail</w:t>
      </w:r>
      <w:r w:rsidRPr="00AA4924">
        <w:rPr>
          <w:rFonts w:ascii="나눔스퀘어_ac Bold" w:eastAsia="나눔스퀘어_ac Bold" w:hAnsi="나눔스퀘어_ac Bold" w:hint="eastAsia"/>
        </w:rPr>
        <w:t>을 결정지어야 함</w:t>
      </w:r>
    </w:p>
    <w:p w14:paraId="4B5D2745" w14:textId="4250BD4F" w:rsidR="00EA46E8" w:rsidRPr="00AA4924" w:rsidRDefault="000C625F" w:rsidP="00F93E6E">
      <w:pPr>
        <w:rPr>
          <w:rFonts w:ascii="나눔스퀘어_ac Bold" w:eastAsia="나눔스퀘어_ac Bold" w:hAnsi="나눔스퀘어_ac Bold"/>
        </w:rPr>
      </w:pPr>
      <w:r w:rsidRPr="00AA4924">
        <w:rPr>
          <w:rFonts w:ascii="나눔스퀘어_ac Bold" w:eastAsia="나눔스퀘어_ac Bold" w:hAnsi="나눔스퀘어_ac Bold" w:hint="eastAsia"/>
        </w:rPr>
        <w:t>멘토들도 레벨수행에 대한 평가 및 세션에 대한 평가 및 레벨 수행자에게 어울릴 것 같은 회사를 가상 추천</w:t>
      </w:r>
    </w:p>
    <w:p w14:paraId="352AB439" w14:textId="4A835332" w:rsidR="000C625F" w:rsidRPr="00AA4924" w:rsidRDefault="00EA46E8" w:rsidP="00F93E6E">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5574FE9A" w14:textId="0158DD74" w:rsidR="00F93E6E" w:rsidRPr="00AA4924" w:rsidRDefault="00F93E6E" w:rsidP="00F93E6E">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lastRenderedPageBreak/>
        <w:t>참고.</w:t>
      </w:r>
      <w:r w:rsidRPr="00AA4924">
        <w:rPr>
          <w:rFonts w:ascii="나눔스퀘어_ac Bold" w:eastAsia="나눔스퀘어_ac Bold" w:hAnsi="나눔스퀘어_ac Bold"/>
          <w:b/>
          <w:bCs/>
        </w:rPr>
        <w:t xml:space="preserve"> </w:t>
      </w:r>
      <w:r w:rsidRPr="00AA4924">
        <w:rPr>
          <w:rFonts w:ascii="나눔스퀘어_ac Bold" w:eastAsia="나눔스퀘어_ac Bold" w:hAnsi="나눔스퀘어_ac Bold" w:hint="eastAsia"/>
          <w:b/>
          <w:bCs/>
        </w:rPr>
        <w:t>멘토의 레벨 미션 평가 화면</w:t>
      </w:r>
    </w:p>
    <w:p w14:paraId="4446697B" w14:textId="036859FB" w:rsidR="00F93E6E" w:rsidRPr="00AA4924" w:rsidRDefault="00F93E6E" w:rsidP="00A26056">
      <w:pPr>
        <w:rPr>
          <w:rFonts w:ascii="나눔스퀘어_ac Bold" w:eastAsia="나눔스퀘어_ac Bold" w:hAnsi="나눔스퀘어_ac Bold"/>
          <w:b/>
          <w:bCs/>
        </w:rPr>
      </w:pPr>
      <w:r w:rsidRPr="00AA4924">
        <w:rPr>
          <w:rFonts w:ascii="나눔스퀘어_ac Bold" w:eastAsia="나눔스퀘어_ac Bold" w:hAnsi="나눔스퀘어_ac Bold"/>
          <w:noProof/>
        </w:rPr>
        <w:drawing>
          <wp:inline distT="0" distB="0" distL="0" distR="0" wp14:anchorId="72F987E1" wp14:editId="47A31DFC">
            <wp:extent cx="6438900" cy="8305483"/>
            <wp:effectExtent l="0" t="0" r="0" b="635"/>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8162" cy="8330329"/>
                    </a:xfrm>
                    <a:prstGeom prst="rect">
                      <a:avLst/>
                    </a:prstGeom>
                  </pic:spPr>
                </pic:pic>
              </a:graphicData>
            </a:graphic>
          </wp:inline>
        </w:drawing>
      </w:r>
    </w:p>
    <w:p w14:paraId="475BDF99" w14:textId="77777777" w:rsidR="00A26056" w:rsidRPr="00AA4924" w:rsidRDefault="00A26056" w:rsidP="00A26056">
      <w:pPr>
        <w:pStyle w:val="3"/>
        <w:rPr>
          <w:rFonts w:ascii="나눔스퀘어_ac Bold" w:eastAsia="나눔스퀘어_ac Bold" w:hAnsi="나눔스퀘어_ac Bold"/>
        </w:rPr>
      </w:pPr>
      <w:bookmarkStart w:id="43" w:name="_Toc68723259"/>
      <w:r w:rsidRPr="00AA4924">
        <w:rPr>
          <w:rFonts w:ascii="나눔스퀘어_ac Bold" w:eastAsia="나눔스퀘어_ac Bold" w:hAnsi="나눔스퀘어_ac Bold" w:hint="eastAsia"/>
        </w:rPr>
        <w:t>다음 레벨 수행</w:t>
      </w:r>
      <w:bookmarkEnd w:id="43"/>
    </w:p>
    <w:p w14:paraId="2BB6FB5A" w14:textId="5AB4B780" w:rsidR="00A26056" w:rsidRPr="00AA4924" w:rsidRDefault="00A26056" w:rsidP="00A26056">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멘토가 어떤 학생의 레벨 미션을 평가하고 </w:t>
      </w:r>
      <w:r w:rsidRPr="00AA4924">
        <w:rPr>
          <w:rFonts w:ascii="나눔스퀘어_ac Bold" w:eastAsia="나눔스퀘어_ac Bold" w:hAnsi="나눔스퀘어_ac Bold"/>
        </w:rPr>
        <w:t>Pass</w:t>
      </w:r>
      <w:r w:rsidRPr="00AA4924">
        <w:rPr>
          <w:rFonts w:ascii="나눔스퀘어_ac Bold" w:eastAsia="나눔스퀘어_ac Bold" w:hAnsi="나눔스퀘어_ac Bold" w:hint="eastAsia"/>
        </w:rPr>
        <w:t>를 부여한다면,</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그 학생은 동일한 프로젝트의 다음 레벨을 수행할 수 있는 자격이 주어짐</w:t>
      </w:r>
    </w:p>
    <w:p w14:paraId="6A016A8B" w14:textId="2375AD10" w:rsidR="00034978" w:rsidRPr="00AA4924" w:rsidRDefault="00C322C3" w:rsidP="00A26056">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만약 레벨 평가에서 </w:t>
      </w:r>
      <w:r w:rsidRPr="00AA4924">
        <w:rPr>
          <w:rFonts w:ascii="나눔스퀘어_ac Bold" w:eastAsia="나눔스퀘어_ac Bold" w:hAnsi="나눔스퀘어_ac Bold"/>
        </w:rPr>
        <w:t>Fail</w:t>
      </w:r>
      <w:r w:rsidRPr="00AA4924">
        <w:rPr>
          <w:rFonts w:ascii="나눔스퀘어_ac Bold" w:eastAsia="나눔스퀘어_ac Bold" w:hAnsi="나눔스퀘어_ac Bold" w:hint="eastAsia"/>
        </w:rPr>
        <w:t>을 받게 된다면 동일한 레벨 미션을 다시 수행하거나 다른 프로젝트를 시작해야함</w:t>
      </w:r>
    </w:p>
    <w:p w14:paraId="394C100C" w14:textId="44BB720E" w:rsidR="00034978" w:rsidRPr="00AA4924" w:rsidRDefault="00334415" w:rsidP="00034978">
      <w:pPr>
        <w:pStyle w:val="1"/>
        <w:rPr>
          <w:rFonts w:ascii="나눔스퀘어_ac Bold" w:eastAsia="나눔스퀘어_ac Bold" w:hAnsi="나눔스퀘어_ac Bold"/>
        </w:rPr>
      </w:pPr>
      <w:bookmarkStart w:id="44" w:name="_기관별_운영_시나리오"/>
      <w:bookmarkStart w:id="45" w:name="_4._기관별_운영"/>
      <w:bookmarkStart w:id="46" w:name="_Toc68723260"/>
      <w:bookmarkEnd w:id="44"/>
      <w:bookmarkEnd w:id="45"/>
      <w:r w:rsidRPr="00AA4924">
        <w:rPr>
          <w:rFonts w:ascii="나눔스퀘어_ac Bold" w:eastAsia="나눔스퀘어_ac Bold" w:hAnsi="나눔스퀘어_ac Bold" w:hint="eastAsia"/>
        </w:rPr>
        <w:lastRenderedPageBreak/>
        <w:t>4</w:t>
      </w:r>
      <w:r w:rsidRPr="00AA4924">
        <w:rPr>
          <w:rFonts w:ascii="나눔스퀘어_ac Bold" w:eastAsia="나눔스퀘어_ac Bold" w:hAnsi="나눔스퀘어_ac Bold"/>
        </w:rPr>
        <w:t xml:space="preserve">. </w:t>
      </w:r>
      <w:r w:rsidR="00034978" w:rsidRPr="00AA4924">
        <w:rPr>
          <w:rFonts w:ascii="나눔스퀘어_ac Bold" w:eastAsia="나눔스퀘어_ac Bold" w:hAnsi="나눔스퀘어_ac Bold" w:hint="eastAsia"/>
        </w:rPr>
        <w:t>기관별 운영 시나리오</w:t>
      </w:r>
      <w:bookmarkEnd w:id="46"/>
    </w:p>
    <w:p w14:paraId="7D12C724" w14:textId="1EB142FD" w:rsidR="00034978" w:rsidRPr="00AA4924" w:rsidRDefault="0087078B" w:rsidP="00034978">
      <w:pPr>
        <w:pStyle w:val="2"/>
        <w:rPr>
          <w:rFonts w:ascii="나눔스퀘어_ac Bold" w:eastAsia="나눔스퀘어_ac Bold" w:hAnsi="나눔스퀘어_ac Bold"/>
        </w:rPr>
      </w:pPr>
      <w:bookmarkStart w:id="47" w:name="_Toc68723261"/>
      <w:r w:rsidRPr="00AA4924">
        <w:rPr>
          <w:rFonts w:ascii="나눔스퀘어_ac Bold" w:eastAsia="나눔스퀘어_ac Bold" w:hAnsi="나눔스퀘어_ac Bold" w:hint="eastAsia"/>
        </w:rPr>
        <w:t xml:space="preserve">① </w:t>
      </w:r>
      <w:r w:rsidR="00034978" w:rsidRPr="00AA4924">
        <w:rPr>
          <w:rFonts w:ascii="나눔스퀘어_ac Bold" w:eastAsia="나눔스퀘어_ac Bold" w:hAnsi="나눔스퀘어_ac Bold" w:hint="eastAsia"/>
        </w:rPr>
        <w:t>대학교</w:t>
      </w:r>
      <w:bookmarkEnd w:id="47"/>
    </w:p>
    <w:p w14:paraId="45BB4813" w14:textId="2D95037D" w:rsidR="00D27DD6" w:rsidRPr="00AA4924" w:rsidRDefault="00D27DD6" w:rsidP="00D27DD6">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115"/>
        <w:gridCol w:w="1445"/>
        <w:gridCol w:w="1554"/>
        <w:gridCol w:w="1554"/>
        <w:gridCol w:w="1984"/>
        <w:gridCol w:w="1389"/>
      </w:tblGrid>
      <w:tr w:rsidR="00124A43" w:rsidRPr="00AA4924" w14:paraId="3138449F" w14:textId="77777777" w:rsidTr="00124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2CA80A2B" w14:textId="77777777" w:rsidR="00124A43" w:rsidRPr="00AA4924" w:rsidRDefault="00124A43"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115" w:type="dxa"/>
          </w:tcPr>
          <w:p w14:paraId="63275E74"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785F64AD"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2FCCB1CD" w14:textId="6E7EF223"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554" w:type="dxa"/>
          </w:tcPr>
          <w:p w14:paraId="75201327" w14:textId="138BD37E"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7EA62732" w14:textId="1B751129"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473AAE29"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124A43" w:rsidRPr="00AA4924" w14:paraId="5ED37844"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56AD468D" w14:textId="69BE6CDE"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 xml:space="preserve">□ </w:t>
            </w:r>
            <w:r w:rsidR="00124A43" w:rsidRPr="00AA4924">
              <w:rPr>
                <w:rFonts w:ascii="나눔스퀘어_ac Bold" w:eastAsia="나눔스퀘어_ac Bold" w:hAnsi="나눔스퀘어_ac Bold" w:hint="eastAsia"/>
                <w:b w:val="0"/>
                <w:bCs w:val="0"/>
                <w:sz w:val="18"/>
                <w:szCs w:val="18"/>
              </w:rPr>
              <w:t>단기</w:t>
            </w:r>
          </w:p>
        </w:tc>
        <w:tc>
          <w:tcPr>
            <w:tcW w:w="1115" w:type="dxa"/>
            <w:vMerge w:val="restart"/>
            <w:tcBorders>
              <w:bottom w:val="single" w:sz="4" w:space="0" w:color="auto"/>
            </w:tcBorders>
            <w:shd w:val="clear" w:color="auto" w:fill="58B6C0" w:themeFill="accent2"/>
            <w:vAlign w:val="center"/>
          </w:tcPr>
          <w:p w14:paraId="379F8E42" w14:textId="14EB3AE8"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20</w:t>
            </w:r>
            <w:r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58B6C0" w:themeFill="accent2"/>
          </w:tcPr>
          <w:p w14:paraId="7F215A68" w14:textId="7BA467E1"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w:t>
            </w: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b/>
                <w:bCs/>
                <w:sz w:val="18"/>
                <w:szCs w:val="18"/>
              </w:rPr>
              <w:t>상</w:t>
            </w:r>
          </w:p>
        </w:tc>
        <w:tc>
          <w:tcPr>
            <w:tcW w:w="1554" w:type="dxa"/>
            <w:tcBorders>
              <w:bottom w:val="single" w:sz="4" w:space="0" w:color="auto"/>
            </w:tcBorders>
            <w:shd w:val="clear" w:color="auto" w:fill="FFFFFF" w:themeFill="background1"/>
          </w:tcPr>
          <w:p w14:paraId="2561C43B" w14:textId="7B3A76FD"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P</w:t>
            </w:r>
            <w:r w:rsidR="00124A43" w:rsidRPr="00AA4924">
              <w:rPr>
                <w:rFonts w:ascii="나눔스퀘어_ac Bold" w:eastAsia="나눔스퀘어_ac Bold" w:hAnsi="나눔스퀘어_ac Bold"/>
                <w:sz w:val="18"/>
                <w:szCs w:val="18"/>
              </w:rPr>
              <w:t>ROJECT 1</w:t>
            </w:r>
          </w:p>
        </w:tc>
        <w:tc>
          <w:tcPr>
            <w:tcW w:w="1554" w:type="dxa"/>
            <w:tcBorders>
              <w:bottom w:val="single" w:sz="4" w:space="0" w:color="auto"/>
            </w:tcBorders>
            <w:shd w:val="clear" w:color="auto" w:fill="FFFFFF" w:themeFill="background1"/>
          </w:tcPr>
          <w:p w14:paraId="0F6D0380" w14:textId="25D55C4D"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6"/>
                <w:szCs w:val="16"/>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sz w:val="16"/>
                <w:szCs w:val="16"/>
              </w:rPr>
              <w:t>Self</w:t>
            </w:r>
            <w:r w:rsidR="007A347D" w:rsidRPr="00AA4924">
              <w:rPr>
                <w:rFonts w:ascii="나눔스퀘어_ac Bold" w:eastAsia="나눔스퀘어_ac Bold" w:hAnsi="나눔스퀘어_ac Bold"/>
                <w:sz w:val="16"/>
                <w:szCs w:val="16"/>
              </w:rPr>
              <w:t>-paced</w:t>
            </w:r>
          </w:p>
        </w:tc>
        <w:tc>
          <w:tcPr>
            <w:tcW w:w="1984" w:type="dxa"/>
            <w:tcBorders>
              <w:bottom w:val="single" w:sz="4" w:space="0" w:color="auto"/>
            </w:tcBorders>
            <w:shd w:val="clear" w:color="auto" w:fill="58B6C0" w:themeFill="accent2"/>
          </w:tcPr>
          <w:p w14:paraId="3D963F38" w14:textId="4873EB9C"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w:t>
            </w:r>
            <w:r w:rsidR="00124A43" w:rsidRPr="00AA4924">
              <w:rPr>
                <w:rFonts w:ascii="나눔스퀘어_ac Bold" w:eastAsia="나눔스퀘어_ac Bold" w:hAnsi="나눔스퀘어_ac Bold" w:hint="eastAsia"/>
                <w:b/>
                <w:bCs/>
                <w:sz w:val="18"/>
                <w:szCs w:val="18"/>
              </w:rPr>
              <w:t>요청과 수락</w:t>
            </w:r>
          </w:p>
        </w:tc>
        <w:tc>
          <w:tcPr>
            <w:tcW w:w="1389" w:type="dxa"/>
            <w:tcBorders>
              <w:bottom w:val="single" w:sz="4" w:space="0" w:color="auto"/>
            </w:tcBorders>
            <w:shd w:val="clear" w:color="auto" w:fill="58B6C0" w:themeFill="accent2"/>
          </w:tcPr>
          <w:p w14:paraId="48040F80" w14:textId="79ABDBF1"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실명 평가</w:t>
            </w:r>
          </w:p>
        </w:tc>
      </w:tr>
      <w:tr w:rsidR="00124A43" w:rsidRPr="00AA4924" w14:paraId="33FB7009" w14:textId="77777777" w:rsidTr="00124A43">
        <w:tc>
          <w:tcPr>
            <w:cnfStyle w:val="001000000000" w:firstRow="0" w:lastRow="0" w:firstColumn="1" w:lastColumn="0" w:oddVBand="0" w:evenVBand="0" w:oddHBand="0" w:evenHBand="0" w:firstRowFirstColumn="0" w:firstRowLastColumn="0" w:lastRowFirstColumn="0" w:lastRowLastColumn="0"/>
            <w:tcW w:w="1028" w:type="dxa"/>
          </w:tcPr>
          <w:p w14:paraId="520B61E9" w14:textId="49636F0E"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 xml:space="preserve">□ </w:t>
            </w:r>
            <w:r w:rsidR="00124A43" w:rsidRPr="00AA4924">
              <w:rPr>
                <w:rFonts w:ascii="나눔스퀘어_ac Bold" w:eastAsia="나눔스퀘어_ac Bold" w:hAnsi="나눔스퀘어_ac Bold" w:hint="eastAsia"/>
                <w:b w:val="0"/>
                <w:bCs w:val="0"/>
                <w:sz w:val="18"/>
                <w:szCs w:val="18"/>
              </w:rPr>
              <w:t>중기</w:t>
            </w:r>
          </w:p>
        </w:tc>
        <w:tc>
          <w:tcPr>
            <w:tcW w:w="1115" w:type="dxa"/>
            <w:vMerge/>
            <w:shd w:val="clear" w:color="auto" w:fill="58B6C0" w:themeFill="accent2"/>
          </w:tcPr>
          <w:p w14:paraId="45232C71" w14:textId="77777777" w:rsidR="00124A43" w:rsidRPr="00AA4924" w:rsidRDefault="00124A43"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Pr>
          <w:p w14:paraId="716CB78D" w14:textId="349BC0C5"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중</w:t>
            </w:r>
          </w:p>
        </w:tc>
        <w:tc>
          <w:tcPr>
            <w:tcW w:w="1554" w:type="dxa"/>
            <w:shd w:val="clear" w:color="auto" w:fill="58B6C0" w:themeFill="accent2"/>
          </w:tcPr>
          <w:p w14:paraId="69F84B2A" w14:textId="2C7F1932"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 xml:space="preserve">▣ </w:t>
            </w:r>
            <w:r w:rsidR="00124A43" w:rsidRPr="00AA4924">
              <w:rPr>
                <w:rFonts w:ascii="나눔스퀘어_ac Bold" w:eastAsia="나눔스퀘어_ac Bold" w:hAnsi="나눔스퀘어_ac Bold" w:hint="eastAsia"/>
                <w:b/>
                <w:bCs/>
                <w:sz w:val="18"/>
                <w:szCs w:val="18"/>
              </w:rPr>
              <w:t>P</w:t>
            </w:r>
            <w:r w:rsidR="00124A43" w:rsidRPr="00AA4924">
              <w:rPr>
                <w:rFonts w:ascii="나눔스퀘어_ac Bold" w:eastAsia="나눔스퀘어_ac Bold" w:hAnsi="나눔스퀘어_ac Bold"/>
                <w:b/>
                <w:bCs/>
                <w:sz w:val="18"/>
                <w:szCs w:val="18"/>
                <w:shd w:val="clear" w:color="auto" w:fill="58B6C0" w:themeFill="accent2"/>
              </w:rPr>
              <w:t>ROJECT2</w:t>
            </w:r>
            <w:r w:rsidRPr="00AA4924">
              <w:rPr>
                <w:rFonts w:ascii="나눔스퀘어_ac Bold" w:eastAsia="나눔스퀘어_ac Bold" w:hAnsi="나눔스퀘어_ac Bold"/>
                <w:b/>
                <w:bCs/>
                <w:sz w:val="18"/>
                <w:szCs w:val="18"/>
                <w:shd w:val="clear" w:color="auto" w:fill="58B6C0" w:themeFill="accent2"/>
              </w:rPr>
              <w:t xml:space="preserve"> </w:t>
            </w:r>
          </w:p>
        </w:tc>
        <w:tc>
          <w:tcPr>
            <w:tcW w:w="1554" w:type="dxa"/>
            <w:shd w:val="clear" w:color="auto" w:fill="58B6C0" w:themeFill="accent2"/>
          </w:tcPr>
          <w:p w14:paraId="052989F0" w14:textId="377757FE"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6"/>
                <w:szCs w:val="16"/>
              </w:rPr>
            </w:pPr>
            <w:r w:rsidRPr="00AA4924">
              <w:rPr>
                <w:rFonts w:ascii="나눔스퀘어_ac Bold" w:eastAsia="나눔스퀘어_ac Bold" w:hAnsi="나눔스퀘어_ac Bold" w:hint="eastAsia"/>
                <w:b/>
                <w:bCs/>
                <w:sz w:val="16"/>
                <w:szCs w:val="16"/>
              </w:rPr>
              <w:t>▣</w:t>
            </w:r>
            <w:r w:rsidR="00124A43" w:rsidRPr="00AA4924">
              <w:rPr>
                <w:rFonts w:ascii="나눔스퀘어_ac Bold" w:eastAsia="나눔스퀘어_ac Bold" w:hAnsi="나눔스퀘어_ac Bold"/>
                <w:b/>
                <w:bCs/>
                <w:sz w:val="16"/>
                <w:szCs w:val="16"/>
              </w:rPr>
              <w:t>Fixed schedule</w:t>
            </w:r>
          </w:p>
        </w:tc>
        <w:tc>
          <w:tcPr>
            <w:tcW w:w="1984" w:type="dxa"/>
          </w:tcPr>
          <w:p w14:paraId="72CA8784" w14:textId="7D5F5C16"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w:t>
            </w:r>
          </w:p>
        </w:tc>
        <w:tc>
          <w:tcPr>
            <w:tcW w:w="1389" w:type="dxa"/>
          </w:tcPr>
          <w:p w14:paraId="5EBDD75A" w14:textId="757C61F8" w:rsidR="00124A43" w:rsidRPr="00AA4924" w:rsidRDefault="00C25836"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익명 평가</w:t>
            </w:r>
          </w:p>
        </w:tc>
      </w:tr>
      <w:tr w:rsidR="00124A43" w:rsidRPr="00AA4924" w14:paraId="5696D02F"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73B83D3B" w14:textId="06A84B8C" w:rsidR="00124A43" w:rsidRPr="00AA4924" w:rsidRDefault="00C25836" w:rsidP="00124A43">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b w:val="0"/>
                <w:bCs w:val="0"/>
                <w:sz w:val="18"/>
                <w:szCs w:val="18"/>
              </w:rPr>
              <w:t xml:space="preserve">▣ </w:t>
            </w:r>
            <w:r w:rsidR="00124A43" w:rsidRPr="00AA4924">
              <w:rPr>
                <w:rFonts w:ascii="나눔스퀘어_ac Bold" w:eastAsia="나눔스퀘어_ac Bold" w:hAnsi="나눔스퀘어_ac Bold" w:hint="eastAsia"/>
                <w:sz w:val="18"/>
                <w:szCs w:val="18"/>
              </w:rPr>
              <w:t>장기</w:t>
            </w:r>
          </w:p>
        </w:tc>
        <w:tc>
          <w:tcPr>
            <w:tcW w:w="1115" w:type="dxa"/>
            <w:vMerge/>
            <w:tcBorders>
              <w:top w:val="single" w:sz="4" w:space="0" w:color="auto"/>
              <w:bottom w:val="single" w:sz="4" w:space="0" w:color="auto"/>
            </w:tcBorders>
            <w:shd w:val="clear" w:color="auto" w:fill="58B6C0" w:themeFill="accent2"/>
          </w:tcPr>
          <w:p w14:paraId="1416BA4F"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Borders>
              <w:top w:val="single" w:sz="4" w:space="0" w:color="auto"/>
              <w:bottom w:val="single" w:sz="4" w:space="0" w:color="auto"/>
            </w:tcBorders>
          </w:tcPr>
          <w:p w14:paraId="46F627DD" w14:textId="0CB0A1A3"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8"/>
                <w:szCs w:val="18"/>
              </w:rPr>
              <w:t xml:space="preserve">□ </w:t>
            </w:r>
            <w:r w:rsidR="00124A43" w:rsidRPr="00AA4924">
              <w:rPr>
                <w:rFonts w:ascii="나눔스퀘어_ac Bold" w:eastAsia="나눔스퀘어_ac Bold" w:hAnsi="나눔스퀘어_ac Bold" w:hint="eastAsia"/>
                <w:sz w:val="18"/>
                <w:szCs w:val="18"/>
              </w:rPr>
              <w:t>하</w:t>
            </w:r>
          </w:p>
        </w:tc>
        <w:tc>
          <w:tcPr>
            <w:tcW w:w="1554" w:type="dxa"/>
            <w:tcBorders>
              <w:top w:val="single" w:sz="4" w:space="0" w:color="auto"/>
              <w:bottom w:val="single" w:sz="4" w:space="0" w:color="auto"/>
            </w:tcBorders>
          </w:tcPr>
          <w:p w14:paraId="45331272"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554" w:type="dxa"/>
            <w:tcBorders>
              <w:top w:val="single" w:sz="4" w:space="0" w:color="auto"/>
              <w:bottom w:val="single" w:sz="4" w:space="0" w:color="auto"/>
            </w:tcBorders>
          </w:tcPr>
          <w:p w14:paraId="22D789AF" w14:textId="382565EB"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984" w:type="dxa"/>
            <w:tcBorders>
              <w:top w:val="single" w:sz="4" w:space="0" w:color="auto"/>
              <w:bottom w:val="single" w:sz="4" w:space="0" w:color="auto"/>
            </w:tcBorders>
          </w:tcPr>
          <w:p w14:paraId="6C6427D8" w14:textId="30152B89" w:rsidR="00124A43" w:rsidRPr="00AA4924" w:rsidRDefault="00C25836"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멘토의 지정</w:t>
            </w:r>
          </w:p>
        </w:tc>
        <w:tc>
          <w:tcPr>
            <w:tcW w:w="1389" w:type="dxa"/>
            <w:tcBorders>
              <w:top w:val="single" w:sz="4" w:space="0" w:color="auto"/>
              <w:bottom w:val="single" w:sz="4" w:space="0" w:color="auto"/>
            </w:tcBorders>
          </w:tcPr>
          <w:p w14:paraId="59596C26"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r>
    </w:tbl>
    <w:p w14:paraId="48B396AB" w14:textId="1DB42706" w:rsidR="00D27DD6" w:rsidRPr="00AA4924" w:rsidRDefault="00A10B1B" w:rsidP="00010725">
      <w:pPr>
        <w:spacing w:before="24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 대학교</w:t>
      </w:r>
      <w:r w:rsidRPr="00AA4924">
        <w:rPr>
          <w:rFonts w:ascii="나눔스퀘어_ac Bold" w:eastAsia="나눔스퀘어_ac Bold" w:hAnsi="나눔스퀘어_ac Bold"/>
        </w:rPr>
        <w:t xml:space="preserve"> </w:t>
      </w:r>
      <w:r w:rsidR="008240F4" w:rsidRPr="00AA4924">
        <w:rPr>
          <w:rFonts w:ascii="나눔스퀘어_ac Bold" w:eastAsia="나눔스퀘어_ac Bold" w:hAnsi="나눔스퀘어_ac Bold"/>
        </w:rPr>
        <w:t>3</w:t>
      </w:r>
      <w:r w:rsidRPr="00AA4924">
        <w:rPr>
          <w:rFonts w:ascii="나눔스퀘어_ac Bold" w:eastAsia="나눔스퀘어_ac Bold" w:hAnsi="나눔스퀘어_ac Bold"/>
        </w:rPr>
        <w:t>학년</w:t>
      </w:r>
      <w:r w:rsidR="008240F4" w:rsidRPr="00AA4924">
        <w:rPr>
          <w:rFonts w:ascii="나눔스퀘어_ac Bold" w:eastAsia="나눔스퀘어_ac Bold" w:hAnsi="나눔스퀘어_ac Bold" w:hint="eastAsia"/>
        </w:rPr>
        <w:t xml:space="preserve"> </w:t>
      </w:r>
      <w:r w:rsidR="008240F4" w:rsidRPr="00AA4924">
        <w:rPr>
          <w:rFonts w:ascii="나눔스퀘어_ac Bold" w:eastAsia="나눔스퀘어_ac Bold" w:hAnsi="나눔스퀘어_ac Bold"/>
        </w:rPr>
        <w:t>‘</w:t>
      </w:r>
      <w:r w:rsidR="008240F4" w:rsidRPr="00AA4924">
        <w:rPr>
          <w:rFonts w:ascii="나눔스퀘어_ac Bold" w:eastAsia="나눔스퀘어_ac Bold" w:hAnsi="나눔스퀘어_ac Bold" w:hint="eastAsia"/>
        </w:rPr>
        <w:t>컴퓨터 비전</w:t>
      </w:r>
      <w:r w:rsidR="008240F4" w:rsidRPr="00AA4924">
        <w:rPr>
          <w:rFonts w:ascii="나눔스퀘어_ac Bold" w:eastAsia="나눔스퀘어_ac Bold" w:hAnsi="나눔스퀘어_ac Bold"/>
        </w:rPr>
        <w:t>’</w:t>
      </w:r>
      <w:r w:rsidR="008240F4" w:rsidRPr="00AA4924">
        <w:rPr>
          <w:rFonts w:ascii="나눔스퀘어_ac Bold" w:eastAsia="나눔스퀘어_ac Bold" w:hAnsi="나눔스퀘어_ac Bold" w:hint="eastAsia"/>
        </w:rPr>
        <w:t>을 수강</w:t>
      </w:r>
      <w:r w:rsidR="006C0083" w:rsidRPr="00AA4924">
        <w:rPr>
          <w:rFonts w:ascii="나눔스퀘어_ac Bold" w:eastAsia="나눔스퀘어_ac Bold" w:hAnsi="나눔스퀘어_ac Bold" w:hint="eastAsia"/>
        </w:rPr>
        <w:t xml:space="preserve"> 중인</w:t>
      </w:r>
      <w:r w:rsidR="008240F4" w:rsidRPr="00AA4924">
        <w:rPr>
          <w:rFonts w:ascii="나눔스퀘어_ac Bold" w:eastAsia="나눔스퀘어_ac Bold" w:hAnsi="나눔스퀘어_ac Bold" w:hint="eastAsia"/>
        </w:rPr>
        <w:t xml:space="preserve"> 학생을</w:t>
      </w:r>
      <w:r w:rsidRPr="00AA4924">
        <w:rPr>
          <w:rFonts w:ascii="나눔스퀘어_ac Bold" w:eastAsia="나눔스퀘어_ac Bold" w:hAnsi="나눔스퀘어_ac Bold"/>
        </w:rPr>
        <w:t xml:space="preserve"> 대상으로 교육을 진행한다. 수업을 진행하는 인원은 20명, </w:t>
      </w:r>
      <w:r w:rsidR="00E427D9" w:rsidRPr="00AA4924">
        <w:rPr>
          <w:rFonts w:ascii="나눔스퀘어_ac Bold" w:eastAsia="나눔스퀘어_ac Bold" w:hAnsi="나눔스퀘어_ac Bold"/>
        </w:rPr>
        <w:t xml:space="preserve">‘PROJECT2: </w:t>
      </w:r>
      <w:r w:rsidR="00E427D9" w:rsidRPr="00AA4924">
        <w:rPr>
          <w:rFonts w:ascii="나눔스퀘어_ac Bold" w:eastAsia="나눔스퀘어_ac Bold" w:hAnsi="나눔스퀘어_ac Bold" w:hint="eastAsia"/>
        </w:rPr>
        <w:t>미터기 읽기</w:t>
      </w:r>
      <w:r w:rsidR="00E427D9" w:rsidRPr="00AA4924">
        <w:rPr>
          <w:rFonts w:ascii="나눔스퀘어_ac Bold" w:eastAsia="나눔스퀘어_ac Bold" w:hAnsi="나눔스퀘어_ac Bold"/>
        </w:rPr>
        <w:t>’</w:t>
      </w:r>
      <w:r w:rsidRPr="00AA4924">
        <w:rPr>
          <w:rFonts w:ascii="나눔스퀘어_ac Bold" w:eastAsia="나눔스퀘어_ac Bold" w:hAnsi="나눔스퀘어_ac Bold"/>
        </w:rPr>
        <w:t xml:space="preserve"> 과정을 진행한다. 교육</w:t>
      </w:r>
      <w:r w:rsidR="00834C71" w:rsidRPr="00AA4924">
        <w:rPr>
          <w:rFonts w:ascii="나눔스퀘어_ac Bold" w:eastAsia="나눔스퀘어_ac Bold" w:hAnsi="나눔스퀘어_ac Bold" w:hint="eastAsia"/>
        </w:rPr>
        <w:t xml:space="preserve"> 시작 시점은</w:t>
      </w:r>
      <w:r w:rsidRPr="00AA4924">
        <w:rPr>
          <w:rFonts w:ascii="나눔스퀘어_ac Bold" w:eastAsia="나눔스퀘어_ac Bold" w:hAnsi="나눔스퀘어_ac Bold"/>
        </w:rPr>
        <w:t xml:space="preserve"> 학기의 절반이 지나간 중간고사 이후라고 가정하며, 프로젝트를 진행하는 학생들은 중간고사 이전까지 배웠던 내용을 기반으로 프로젝트를 진행한다. 프로젝트 결과는 해당 학기의 성적평가에 반영될 예정이다.</w:t>
      </w:r>
    </w:p>
    <w:p w14:paraId="3D596249" w14:textId="546E8BAB" w:rsidR="00B415F6" w:rsidRPr="00AA4924" w:rsidRDefault="005015AB" w:rsidP="006517EB">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기관별 빈용사항</w:t>
      </w:r>
    </w:p>
    <w:p w14:paraId="5667274A" w14:textId="1CD1EA1E" w:rsidR="00F66ED5" w:rsidRPr="00AA4924" w:rsidRDefault="00F66ED5" w:rsidP="006517EB">
      <w:pPr>
        <w:rPr>
          <w:rFonts w:ascii="나눔스퀘어_ac Bold" w:eastAsia="나눔스퀘어_ac Bold" w:hAnsi="나눔스퀘어_ac Bold"/>
        </w:rPr>
      </w:pPr>
      <w:r w:rsidRPr="00AA4924">
        <w:rPr>
          <w:rFonts w:ascii="나눔스퀘어_ac Bold" w:eastAsia="나눔스퀘어_ac Bold" w:hAnsi="나눔스퀘어_ac Bold"/>
        </w:rPr>
        <w:t> </w:t>
      </w:r>
      <w:r w:rsidRPr="00AA4924">
        <w:rPr>
          <w:rFonts w:ascii="나눔스퀘어_ac Bold" w:eastAsia="나눔스퀘어_ac Bold" w:hAnsi="나눔스퀘어_ac Bold" w:hint="eastAsia"/>
        </w:rPr>
        <w:t>먼저,</w:t>
      </w:r>
      <w:r w:rsidRPr="00AA4924">
        <w:rPr>
          <w:rFonts w:ascii="나눔스퀘어_ac Bold" w:eastAsia="나눔스퀘어_ac Bold" w:hAnsi="나눔스퀘어_ac Bold"/>
        </w:rPr>
        <w:t xml:space="preserve"> </w:t>
      </w:r>
      <w:r w:rsidR="005015AB" w:rsidRPr="00AA4924">
        <w:rPr>
          <w:rFonts w:ascii="나눔스퀘어_ac Bold" w:eastAsia="나눔스퀘어_ac Bold" w:hAnsi="나눔스퀘어_ac Bold" w:hint="eastAsia"/>
        </w:rPr>
        <w:t>이</w:t>
      </w:r>
      <w:r w:rsidR="005015AB" w:rsidRPr="00AA4924">
        <w:rPr>
          <w:rFonts w:ascii="나눔스퀘어_ac Bold" w:eastAsia="나눔스퀘어_ac Bold" w:hAnsi="나눔스퀘어_ac Bold"/>
        </w:rPr>
        <w:t xml:space="preserve"> </w:t>
      </w:r>
      <w:r w:rsidR="005015AB" w:rsidRPr="00AA4924">
        <w:rPr>
          <w:rFonts w:ascii="나눔스퀘어_ac Bold" w:eastAsia="나눔스퀘어_ac Bold" w:hAnsi="나눔스퀘어_ac Bold" w:hint="eastAsia"/>
        </w:rPr>
        <w:t>케이스의 경우</w:t>
      </w:r>
      <w:r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rPr>
        <w:t>Fixed schedule</w:t>
      </w:r>
      <w:r w:rsidR="00124A43" w:rsidRPr="00AA4924">
        <w:rPr>
          <w:rFonts w:ascii="나눔스퀘어_ac Bold" w:eastAsia="나눔스퀘어_ac Bold" w:hAnsi="나눔스퀘어_ac Bold" w:hint="eastAsia"/>
        </w:rPr>
        <w:t xml:space="preserve">을 적용하여 </w:t>
      </w:r>
      <w:r w:rsidRPr="00AA4924">
        <w:rPr>
          <w:rFonts w:ascii="나눔스퀘어_ac Bold" w:eastAsia="나눔스퀘어_ac Bold" w:hAnsi="나눔스퀘어_ac Bold"/>
        </w:rPr>
        <w:t xml:space="preserve">모든 학생들이 같은 속도로 프로젝트를 진행하도록 </w:t>
      </w:r>
      <w:r w:rsidRPr="00AA4924">
        <w:rPr>
          <w:rFonts w:ascii="나눔스퀘어_ac Bold" w:eastAsia="나눔스퀘어_ac Bold" w:hAnsi="나눔스퀘어_ac Bold" w:hint="eastAsia"/>
        </w:rPr>
        <w:t>해야 한다</w:t>
      </w:r>
      <w:r w:rsidRPr="00AA4924">
        <w:rPr>
          <w:rFonts w:ascii="나눔스퀘어_ac Bold" w:eastAsia="나눔스퀘어_ac Bold" w:hAnsi="나눔스퀘어_ac Bold"/>
        </w:rPr>
        <w:t xml:space="preserve">. </w:t>
      </w:r>
      <w:r w:rsidR="00AB663F" w:rsidRPr="00AA4924">
        <w:rPr>
          <w:rFonts w:ascii="나눔스퀘어_ac Bold" w:eastAsia="나눔스퀘어_ac Bold" w:hAnsi="나눔스퀘어_ac Bold" w:hint="eastAsia"/>
        </w:rPr>
        <w:t>종강 시점이</w:t>
      </w:r>
      <w:r w:rsidR="00E50F29"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 xml:space="preserve">고정되어 있는 대학의 특성상 프로젝트가 </w:t>
      </w:r>
      <w:r w:rsidR="00B24AC4" w:rsidRPr="00AA4924">
        <w:rPr>
          <w:rFonts w:ascii="나눔스퀘어_ac Bold" w:eastAsia="나눔스퀘어_ac Bold" w:hAnsi="나눔스퀘어_ac Bold" w:hint="eastAsia"/>
        </w:rPr>
        <w:t>끝나는</w:t>
      </w:r>
      <w:r w:rsidRPr="00AA4924">
        <w:rPr>
          <w:rFonts w:ascii="나눔스퀘어_ac Bold" w:eastAsia="나눔스퀘어_ac Bold" w:hAnsi="나눔스퀘어_ac Bold"/>
        </w:rPr>
        <w:t xml:space="preserve"> 시기가 확정이 되어야</w:t>
      </w:r>
      <w:r w:rsidR="007B644F" w:rsidRPr="00AA4924">
        <w:rPr>
          <w:rFonts w:ascii="나눔스퀘어_ac Bold" w:eastAsia="나눔스퀘어_ac Bold" w:hAnsi="나눔스퀘어_ac Bold"/>
        </w:rPr>
        <w:t xml:space="preserve"> </w:t>
      </w:r>
      <w:r w:rsidR="007B644F" w:rsidRPr="00AA4924">
        <w:rPr>
          <w:rFonts w:ascii="나눔스퀘어_ac Bold" w:eastAsia="나눔스퀘어_ac Bold" w:hAnsi="나눔스퀘어_ac Bold" w:hint="eastAsia"/>
        </w:rPr>
        <w:t>무리 없이 학사 일정에 맞출 수 있기 때문이다.</w:t>
      </w:r>
      <w:r w:rsidRPr="00AA4924">
        <w:rPr>
          <w:rFonts w:ascii="나눔스퀘어_ac Bold" w:eastAsia="나눔스퀘어_ac Bold" w:hAnsi="나눔스퀘어_ac Bold"/>
        </w:rPr>
        <w:t xml:space="preserve"> 만약 학생들에게 미션 간 self</w:t>
      </w:r>
      <w:r w:rsidR="007A347D" w:rsidRPr="00AA4924">
        <w:rPr>
          <w:rFonts w:ascii="나눔스퀘어_ac Bold" w:eastAsia="나눔스퀘어_ac Bold" w:hAnsi="나눔스퀘어_ac Bold"/>
        </w:rPr>
        <w:t>-paced</w:t>
      </w:r>
      <w:r w:rsidRPr="00AA4924">
        <w:rPr>
          <w:rFonts w:ascii="나눔스퀘어_ac Bold" w:eastAsia="나눔스퀘어_ac Bold" w:hAnsi="나눔스퀘어_ac Bold"/>
        </w:rPr>
        <w:t>를 허용한다면 모든 학생들이 최종 미션을 제출하는 시간도 상이할 것이</w:t>
      </w:r>
      <w:r w:rsidR="00291AA1" w:rsidRPr="00AA4924">
        <w:rPr>
          <w:rFonts w:ascii="나눔스퀘어_ac Bold" w:eastAsia="나눔스퀘어_ac Bold" w:hAnsi="나눔스퀘어_ac Bold" w:hint="eastAsia"/>
        </w:rPr>
        <w:t>고,</w:t>
      </w:r>
      <w:r w:rsidRPr="00AA4924">
        <w:rPr>
          <w:rFonts w:ascii="나눔스퀘어_ac Bold" w:eastAsia="나눔스퀘어_ac Bold" w:hAnsi="나눔스퀘어_ac Bold"/>
        </w:rPr>
        <w:t xml:space="preserve"> 결과적으로</w:t>
      </w:r>
      <w:r w:rsidR="00291AA1" w:rsidRPr="00AA4924">
        <w:rPr>
          <w:rFonts w:ascii="나눔스퀘어_ac Bold" w:eastAsia="나눔스퀘어_ac Bold" w:hAnsi="나눔스퀘어_ac Bold" w:hint="eastAsia"/>
        </w:rPr>
        <w:t>는</w:t>
      </w:r>
      <w:r w:rsidRPr="00AA4924">
        <w:rPr>
          <w:rFonts w:ascii="나눔스퀘어_ac Bold" w:eastAsia="나눔스퀘어_ac Bold" w:hAnsi="나눔스퀘어_ac Bold"/>
        </w:rPr>
        <w:t xml:space="preserve"> 최종 성적을 받기 위해 모든 학생들과 멘토</w:t>
      </w:r>
      <w:r w:rsidR="00291AA1" w:rsidRPr="00AA4924">
        <w:rPr>
          <w:rFonts w:ascii="나눔스퀘어_ac Bold" w:eastAsia="나눔스퀘어_ac Bold" w:hAnsi="나눔스퀘어_ac Bold" w:hint="eastAsia"/>
        </w:rPr>
        <w:t>가</w:t>
      </w:r>
      <w:r w:rsidRPr="00AA4924">
        <w:rPr>
          <w:rFonts w:ascii="나눔스퀘어_ac Bold" w:eastAsia="나눔스퀘어_ac Bold" w:hAnsi="나눔스퀘어_ac Bold"/>
        </w:rPr>
        <w:t xml:space="preserve"> 마지막 한 </w:t>
      </w:r>
      <w:r w:rsidR="00215288" w:rsidRPr="00AA4924">
        <w:rPr>
          <w:rFonts w:ascii="나눔스퀘어_ac Bold" w:eastAsia="나눔스퀘어_ac Bold" w:hAnsi="나눔스퀘어_ac Bold" w:hint="eastAsia"/>
        </w:rPr>
        <w:t>학생</w:t>
      </w:r>
      <w:r w:rsidRPr="00AA4924">
        <w:rPr>
          <w:rFonts w:ascii="나눔스퀘어_ac Bold" w:eastAsia="나눔스퀘어_ac Bold" w:hAnsi="나눔스퀘어_ac Bold"/>
        </w:rPr>
        <w:t>을 기다리는 상황을 만들어낸다. 이러한 상황을 방지하기 위해 모든 학생들이 동일한 시기에 같은 미션을 진행하거나, self</w:t>
      </w:r>
      <w:r w:rsidR="007A347D" w:rsidRPr="00AA4924">
        <w:rPr>
          <w:rFonts w:ascii="나눔스퀘어_ac Bold" w:eastAsia="나눔스퀘어_ac Bold" w:hAnsi="나눔스퀘어_ac Bold"/>
        </w:rPr>
        <w:t>-paced</w:t>
      </w:r>
      <w:r w:rsidRPr="00AA4924">
        <w:rPr>
          <w:rFonts w:ascii="나눔스퀘어_ac Bold" w:eastAsia="나눔스퀘어_ac Bold" w:hAnsi="나눔스퀘어_ac Bold"/>
        </w:rPr>
        <w:t>를 매우 제한적으로 허용해야 한다.</w:t>
      </w:r>
    </w:p>
    <w:p w14:paraId="21AB362C" w14:textId="5F6BA857" w:rsidR="006517EB" w:rsidRPr="00AA4924" w:rsidRDefault="006517EB" w:rsidP="002A5FCA">
      <w:pPr>
        <w:rPr>
          <w:rFonts w:ascii="나눔스퀘어_ac Bold" w:eastAsia="나눔스퀘어_ac Bold" w:hAnsi="나눔스퀘어_ac Bold"/>
        </w:rPr>
      </w:pPr>
      <w:r w:rsidRPr="00AA4924">
        <w:rPr>
          <w:rFonts w:ascii="나눔스퀘어_ac Bold" w:eastAsia="나눔스퀘어_ac Bold" w:hAnsi="나눔스퀘어_ac Bold"/>
        </w:rPr>
        <w:t> </w:t>
      </w:r>
      <w:r w:rsidR="00F66ED5" w:rsidRPr="00AA4924">
        <w:rPr>
          <w:rFonts w:ascii="나눔스퀘어_ac Bold" w:eastAsia="나눔스퀘어_ac Bold" w:hAnsi="나눔스퀘어_ac Bold" w:hint="eastAsia"/>
        </w:rPr>
        <w:t>다음으로,</w:t>
      </w:r>
      <w:r w:rsidR="00F66ED5"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평가자 선택 방식은 기본적으로 ‘</w:t>
      </w:r>
      <w:hyperlink w:anchor="_절차" w:history="1">
        <w:r w:rsidRPr="00AA4924">
          <w:rPr>
            <w:rStyle w:val="af2"/>
            <w:rFonts w:ascii="나눔스퀘어_ac Bold" w:eastAsia="나눔스퀘어_ac Bold" w:hAnsi="나눔스퀘어_ac Bold"/>
          </w:rPr>
          <w:t>요청과 수락</w:t>
        </w:r>
      </w:hyperlink>
      <w:r w:rsidRPr="00AA4924">
        <w:rPr>
          <w:rFonts w:ascii="나눔스퀘어_ac Bold" w:eastAsia="나눔스퀘어_ac Bold" w:hAnsi="나눔스퀘어_ac Bold"/>
        </w:rPr>
        <w:t xml:space="preserve">’방식을 채택하며, 평가 관계를 형성할 수 있는 시간이 종료되었는데도 아직 평가자를 선택하지 못한 학생들은 멘토가 임의로 평가자를 설정하여 평가를 받을 수 있도록 한다. </w:t>
      </w:r>
    </w:p>
    <w:p w14:paraId="4049F0BA" w14:textId="47C4251A" w:rsidR="006517EB" w:rsidRPr="00AA4924" w:rsidRDefault="006517EB" w:rsidP="006517EB">
      <w:pPr>
        <w:rPr>
          <w:rFonts w:ascii="나눔스퀘어_ac Bold" w:eastAsia="나눔스퀘어_ac Bold" w:hAnsi="나눔스퀘어_ac Bold"/>
        </w:rPr>
      </w:pPr>
      <w:r w:rsidRPr="00AA4924">
        <w:rPr>
          <w:rFonts w:ascii="나눔스퀘어_ac Bold" w:eastAsia="나눔스퀘어_ac Bold" w:hAnsi="나눔스퀘어_ac Bold"/>
          <w:color w:val="BFBFBF" w:themeColor="background1" w:themeShade="BF"/>
        </w:rPr>
        <w:t> </w:t>
      </w:r>
      <w:r w:rsidR="00F66ED5" w:rsidRPr="00AA4924">
        <w:rPr>
          <w:rFonts w:ascii="나눔스퀘어_ac Bold" w:eastAsia="나눔스퀘어_ac Bold" w:hAnsi="나눔스퀘어_ac Bold" w:hint="eastAsia"/>
        </w:rPr>
        <w:t>또한</w:t>
      </w:r>
      <w:r w:rsidR="00F66ED5"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상호 평가의 비중보다는 멘토의 평가 비중이 높아야 한다. 상대 평가를 적용하는 대학 시스템 안에서 높은 성적을 받기 위해서는 다른 학생들에 비해 높은 성적을 받는 것이 중요하다. 이러한 상황에서 상호평가를 적용한다면 자신이 높은 성적을 받기 위해 다른 학생을 의도적으로 평가절하할 가능성이 있다. 또한 학생들 간 친분을 바탕으로 의도적으로 평가에 유리한 평가 관계를 형성할 가능성이 높아진다. 따라서 공정한 평가를 위해서는 상호평가가 점수에 미치는 비중을 줄이고 미션을 수행하는데 길잡이 역할로 남아야 한다.</w:t>
      </w:r>
    </w:p>
    <w:p w14:paraId="63F1DEB8" w14:textId="04B25AF2" w:rsidR="006517EB" w:rsidRPr="00AA4924" w:rsidRDefault="006517EB" w:rsidP="006517EB">
      <w:pPr>
        <w:spacing w:before="100" w:after="200"/>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403E7334" w14:textId="347A0539" w:rsidR="006517EB" w:rsidRPr="00AA4924" w:rsidRDefault="0087078B" w:rsidP="005F6502">
      <w:pPr>
        <w:pStyle w:val="2"/>
        <w:rPr>
          <w:rFonts w:ascii="나눔스퀘어_ac Bold" w:eastAsia="나눔스퀘어_ac Bold" w:hAnsi="나눔스퀘어_ac Bold"/>
        </w:rPr>
      </w:pPr>
      <w:bookmarkStart w:id="48" w:name="_Toc68723262"/>
      <w:r w:rsidRPr="00AA4924">
        <w:rPr>
          <w:rFonts w:ascii="나눔스퀘어_ac Bold" w:eastAsia="나눔스퀘어_ac Bold" w:hAnsi="나눔스퀘어_ac Bold" w:hint="eastAsia"/>
        </w:rPr>
        <w:lastRenderedPageBreak/>
        <w:t xml:space="preserve">② </w:t>
      </w:r>
      <w:r w:rsidR="00034978" w:rsidRPr="00AA4924">
        <w:rPr>
          <w:rFonts w:ascii="나눔스퀘어_ac Bold" w:eastAsia="나눔스퀘어_ac Bold" w:hAnsi="나눔스퀘어_ac Bold" w:hint="eastAsia"/>
        </w:rPr>
        <w:t>기업</w:t>
      </w:r>
      <w:bookmarkEnd w:id="48"/>
    </w:p>
    <w:p w14:paraId="44A57964" w14:textId="77777777" w:rsidR="00B92582" w:rsidRPr="00AA4924" w:rsidRDefault="00B92582" w:rsidP="00B9258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115"/>
        <w:gridCol w:w="1445"/>
        <w:gridCol w:w="1554"/>
        <w:gridCol w:w="1554"/>
        <w:gridCol w:w="1984"/>
        <w:gridCol w:w="1389"/>
      </w:tblGrid>
      <w:tr w:rsidR="00124A43" w:rsidRPr="00AA4924" w14:paraId="5BF1D217" w14:textId="77777777" w:rsidTr="00124A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1B2EBCDC" w14:textId="77777777" w:rsidR="00124A43" w:rsidRPr="00AA4924" w:rsidRDefault="00124A43"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115" w:type="dxa"/>
          </w:tcPr>
          <w:p w14:paraId="5F1CCF84"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6F51F4DC"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2B024AEA" w14:textId="0D15A791"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554" w:type="dxa"/>
          </w:tcPr>
          <w:p w14:paraId="4261C4B2" w14:textId="53364484"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362B8A11" w14:textId="2BB10D8E"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3F5C889D" w14:textId="77777777" w:rsidR="00124A43" w:rsidRPr="00AA4924" w:rsidRDefault="00124A43" w:rsidP="00124A43">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124A43" w:rsidRPr="00AA4924" w14:paraId="624ADD52"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67159B23" w14:textId="2B2C8566" w:rsidR="00124A43" w:rsidRPr="00AA4924" w:rsidRDefault="00CB40A5"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단기간</w:t>
            </w:r>
          </w:p>
        </w:tc>
        <w:tc>
          <w:tcPr>
            <w:tcW w:w="1115" w:type="dxa"/>
            <w:vMerge w:val="restart"/>
            <w:tcBorders>
              <w:bottom w:val="single" w:sz="4" w:space="0" w:color="auto"/>
            </w:tcBorders>
            <w:shd w:val="clear" w:color="auto" w:fill="58B6C0" w:themeFill="accent2"/>
            <w:vAlign w:val="center"/>
          </w:tcPr>
          <w:p w14:paraId="2D1FB0EB" w14:textId="4D90C093"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b/>
                <w:bCs/>
                <w:sz w:val="18"/>
                <w:szCs w:val="18"/>
              </w:rPr>
              <w:t>50</w:t>
            </w:r>
            <w:r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FFFFFF" w:themeFill="background1"/>
          </w:tcPr>
          <w:p w14:paraId="33D2E7F6" w14:textId="7D742E69"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상</w:t>
            </w:r>
          </w:p>
        </w:tc>
        <w:tc>
          <w:tcPr>
            <w:tcW w:w="1554" w:type="dxa"/>
            <w:tcBorders>
              <w:bottom w:val="single" w:sz="4" w:space="0" w:color="auto"/>
            </w:tcBorders>
            <w:shd w:val="clear" w:color="auto" w:fill="58B6C0" w:themeFill="accent2"/>
          </w:tcPr>
          <w:p w14:paraId="3F0B08B1" w14:textId="4C21FE0E" w:rsidR="00124A43" w:rsidRPr="00AA4924" w:rsidRDefault="00CB40A5" w:rsidP="00CB40A5">
            <w:pPr>
              <w:tabs>
                <w:tab w:val="center" w:pos="669"/>
              </w:tabs>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w:t>
            </w:r>
            <w:r w:rsidRPr="00AA4924">
              <w:rPr>
                <w:rFonts w:ascii="나눔스퀘어_ac Bold" w:eastAsia="나눔스퀘어_ac Bold" w:hAnsi="나눔스퀘어_ac Bold"/>
                <w:b/>
                <w:bCs/>
                <w:sz w:val="18"/>
                <w:szCs w:val="18"/>
              </w:rPr>
              <w:tab/>
            </w:r>
            <w:r w:rsidR="00124A43" w:rsidRPr="00AA4924">
              <w:rPr>
                <w:rFonts w:ascii="나눔스퀘어_ac Bold" w:eastAsia="나눔스퀘어_ac Bold" w:hAnsi="나눔스퀘어_ac Bold" w:hint="eastAsia"/>
                <w:b/>
                <w:bCs/>
                <w:sz w:val="18"/>
                <w:szCs w:val="18"/>
              </w:rPr>
              <w:t>P</w:t>
            </w:r>
            <w:r w:rsidR="00124A43" w:rsidRPr="00AA4924">
              <w:rPr>
                <w:rFonts w:ascii="나눔스퀘어_ac Bold" w:eastAsia="나눔스퀘어_ac Bold" w:hAnsi="나눔스퀘어_ac Bold"/>
                <w:b/>
                <w:bCs/>
                <w:sz w:val="18"/>
                <w:szCs w:val="18"/>
              </w:rPr>
              <w:t>ROJECT 1</w:t>
            </w:r>
          </w:p>
        </w:tc>
        <w:tc>
          <w:tcPr>
            <w:tcW w:w="1554" w:type="dxa"/>
            <w:tcBorders>
              <w:bottom w:val="single" w:sz="4" w:space="0" w:color="auto"/>
            </w:tcBorders>
            <w:shd w:val="clear" w:color="auto" w:fill="FFFFFF" w:themeFill="background1"/>
          </w:tcPr>
          <w:p w14:paraId="5F7A9129" w14:textId="7EBB6926"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sz w:val="18"/>
                <w:szCs w:val="18"/>
              </w:rPr>
              <w:t>Self</w:t>
            </w:r>
            <w:r w:rsidR="007A347D" w:rsidRPr="00AA4924">
              <w:rPr>
                <w:rFonts w:ascii="나눔스퀘어_ac Bold" w:eastAsia="나눔스퀘어_ac Bold" w:hAnsi="나눔스퀘어_ac Bold"/>
                <w:sz w:val="18"/>
                <w:szCs w:val="18"/>
              </w:rPr>
              <w:t>-paced</w:t>
            </w:r>
          </w:p>
        </w:tc>
        <w:tc>
          <w:tcPr>
            <w:tcW w:w="1984" w:type="dxa"/>
            <w:tcBorders>
              <w:bottom w:val="single" w:sz="4" w:space="0" w:color="auto"/>
            </w:tcBorders>
            <w:shd w:val="clear" w:color="auto" w:fill="FFFFFF" w:themeFill="background1"/>
          </w:tcPr>
          <w:p w14:paraId="3D1991DF" w14:textId="3F36A4D2"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요청과 수락</w:t>
            </w:r>
          </w:p>
        </w:tc>
        <w:tc>
          <w:tcPr>
            <w:tcW w:w="1389" w:type="dxa"/>
            <w:tcBorders>
              <w:bottom w:val="single" w:sz="4" w:space="0" w:color="auto"/>
            </w:tcBorders>
            <w:shd w:val="clear" w:color="auto" w:fill="FFFFFF" w:themeFill="background1"/>
          </w:tcPr>
          <w:p w14:paraId="18FDF91F" w14:textId="65920941"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실명 평가</w:t>
            </w:r>
          </w:p>
        </w:tc>
      </w:tr>
      <w:tr w:rsidR="00124A43" w:rsidRPr="00AA4924" w14:paraId="266DB849" w14:textId="77777777" w:rsidTr="00124A43">
        <w:tc>
          <w:tcPr>
            <w:cnfStyle w:val="001000000000" w:firstRow="0" w:lastRow="0" w:firstColumn="1" w:lastColumn="0" w:oddVBand="0" w:evenVBand="0" w:oddHBand="0" w:evenHBand="0" w:firstRowFirstColumn="0" w:firstRowLastColumn="0" w:lastRowFirstColumn="0" w:lastRowLastColumn="0"/>
            <w:tcW w:w="1028" w:type="dxa"/>
          </w:tcPr>
          <w:p w14:paraId="6D19826E" w14:textId="16AD84C9" w:rsidR="00124A43" w:rsidRPr="00AA4924" w:rsidRDefault="00C25836" w:rsidP="00124A43">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중기간</w:t>
            </w:r>
          </w:p>
        </w:tc>
        <w:tc>
          <w:tcPr>
            <w:tcW w:w="1115" w:type="dxa"/>
            <w:vMerge/>
            <w:shd w:val="clear" w:color="auto" w:fill="58B6C0" w:themeFill="accent2"/>
          </w:tcPr>
          <w:p w14:paraId="4F27128B" w14:textId="77777777" w:rsidR="00124A43" w:rsidRPr="00AA4924" w:rsidRDefault="00124A43"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Pr>
          <w:p w14:paraId="28FF2D9F" w14:textId="7468CB79"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중</w:t>
            </w:r>
          </w:p>
        </w:tc>
        <w:tc>
          <w:tcPr>
            <w:tcW w:w="1554" w:type="dxa"/>
            <w:shd w:val="clear" w:color="auto" w:fill="FFFFFF" w:themeFill="background1"/>
          </w:tcPr>
          <w:p w14:paraId="6D2E7EE0" w14:textId="221666D6"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P</w:t>
            </w:r>
            <w:r w:rsidR="00124A43" w:rsidRPr="00AA4924">
              <w:rPr>
                <w:rFonts w:ascii="나눔스퀘어_ac Bold" w:eastAsia="나눔스퀘어_ac Bold" w:hAnsi="나눔스퀘어_ac Bold"/>
                <w:sz w:val="18"/>
                <w:szCs w:val="18"/>
                <w:shd w:val="clear" w:color="auto" w:fill="FFFFFF" w:themeFill="background1"/>
              </w:rPr>
              <w:t>ROJECT2</w:t>
            </w:r>
          </w:p>
        </w:tc>
        <w:tc>
          <w:tcPr>
            <w:tcW w:w="1554" w:type="dxa"/>
            <w:shd w:val="clear" w:color="auto" w:fill="58B6C0" w:themeFill="accent2"/>
          </w:tcPr>
          <w:p w14:paraId="6B0583AD" w14:textId="5D1100E9"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4"/>
                <w:szCs w:val="14"/>
              </w:rPr>
              <w:t>▣</w:t>
            </w:r>
            <w:r w:rsidR="00124A43" w:rsidRPr="00AA4924">
              <w:rPr>
                <w:rFonts w:ascii="나눔스퀘어_ac Bold" w:eastAsia="나눔스퀘어_ac Bold" w:hAnsi="나눔스퀘어_ac Bold"/>
                <w:b/>
                <w:bCs/>
                <w:sz w:val="16"/>
                <w:szCs w:val="16"/>
              </w:rPr>
              <w:t>Fixed schedule</w:t>
            </w:r>
          </w:p>
        </w:tc>
        <w:tc>
          <w:tcPr>
            <w:tcW w:w="1984" w:type="dxa"/>
          </w:tcPr>
          <w:p w14:paraId="6085FF68" w14:textId="75FF67C3"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sz w:val="18"/>
                <w:szCs w:val="18"/>
              </w:rPr>
              <w:t>요청</w:t>
            </w:r>
          </w:p>
        </w:tc>
        <w:tc>
          <w:tcPr>
            <w:tcW w:w="1389" w:type="dxa"/>
            <w:shd w:val="clear" w:color="auto" w:fill="58B6C0" w:themeFill="accent2"/>
          </w:tcPr>
          <w:p w14:paraId="0FA42009" w14:textId="2C347CD8" w:rsidR="00124A43" w:rsidRPr="00AA4924" w:rsidRDefault="00CB40A5" w:rsidP="00124A43">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익명 평가</w:t>
            </w:r>
          </w:p>
        </w:tc>
      </w:tr>
      <w:tr w:rsidR="00124A43" w:rsidRPr="00AA4924" w14:paraId="7DCAB073" w14:textId="77777777" w:rsidTr="00124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5A439924" w14:textId="2C33A765" w:rsidR="00124A43" w:rsidRPr="00AA4924" w:rsidRDefault="00CB40A5" w:rsidP="00124A43">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val="0"/>
                <w:bCs w:val="0"/>
                <w:sz w:val="16"/>
                <w:szCs w:val="16"/>
              </w:rPr>
              <w:t xml:space="preserve">□ </w:t>
            </w:r>
            <w:r w:rsidR="00124A43" w:rsidRPr="00AA4924">
              <w:rPr>
                <w:rFonts w:ascii="나눔스퀘어_ac Bold" w:eastAsia="나눔스퀘어_ac Bold" w:hAnsi="나눔스퀘어_ac Bold" w:hint="eastAsia"/>
                <w:b w:val="0"/>
                <w:bCs w:val="0"/>
                <w:sz w:val="18"/>
                <w:szCs w:val="18"/>
              </w:rPr>
              <w:t>장기간</w:t>
            </w:r>
          </w:p>
        </w:tc>
        <w:tc>
          <w:tcPr>
            <w:tcW w:w="1115" w:type="dxa"/>
            <w:vMerge/>
            <w:tcBorders>
              <w:top w:val="single" w:sz="4" w:space="0" w:color="auto"/>
              <w:bottom w:val="single" w:sz="4" w:space="0" w:color="auto"/>
            </w:tcBorders>
            <w:shd w:val="clear" w:color="auto" w:fill="58B6C0" w:themeFill="accent2"/>
          </w:tcPr>
          <w:p w14:paraId="169C128F"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445" w:type="dxa"/>
            <w:tcBorders>
              <w:top w:val="single" w:sz="4" w:space="0" w:color="auto"/>
              <w:bottom w:val="single" w:sz="4" w:space="0" w:color="auto"/>
            </w:tcBorders>
            <w:shd w:val="clear" w:color="auto" w:fill="58B6C0" w:themeFill="accent2"/>
          </w:tcPr>
          <w:p w14:paraId="7C80BE9A" w14:textId="3419BF95"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하</w:t>
            </w:r>
          </w:p>
        </w:tc>
        <w:tc>
          <w:tcPr>
            <w:tcW w:w="1554" w:type="dxa"/>
            <w:tcBorders>
              <w:top w:val="single" w:sz="4" w:space="0" w:color="auto"/>
              <w:bottom w:val="single" w:sz="4" w:space="0" w:color="auto"/>
            </w:tcBorders>
            <w:shd w:val="clear" w:color="auto" w:fill="FFFFFF" w:themeFill="background1"/>
          </w:tcPr>
          <w:p w14:paraId="73A77419"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554" w:type="dxa"/>
            <w:tcBorders>
              <w:top w:val="single" w:sz="4" w:space="0" w:color="auto"/>
              <w:bottom w:val="single" w:sz="4" w:space="0" w:color="auto"/>
            </w:tcBorders>
            <w:shd w:val="clear" w:color="auto" w:fill="FFFFFF" w:themeFill="background1"/>
          </w:tcPr>
          <w:p w14:paraId="11FC200C" w14:textId="6EEBC26A"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c>
          <w:tcPr>
            <w:tcW w:w="1984" w:type="dxa"/>
            <w:tcBorders>
              <w:top w:val="single" w:sz="4" w:space="0" w:color="auto"/>
              <w:bottom w:val="single" w:sz="4" w:space="0" w:color="auto"/>
            </w:tcBorders>
            <w:shd w:val="clear" w:color="auto" w:fill="58B6C0" w:themeFill="accent2"/>
          </w:tcPr>
          <w:p w14:paraId="721D2529" w14:textId="00322D55" w:rsidR="00124A43" w:rsidRPr="00AA4924" w:rsidRDefault="00CB40A5"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124A43" w:rsidRPr="00AA4924">
              <w:rPr>
                <w:rFonts w:ascii="나눔스퀘어_ac Bold" w:eastAsia="나눔스퀘어_ac Bold" w:hAnsi="나눔스퀘어_ac Bold" w:hint="eastAsia"/>
                <w:b/>
                <w:bCs/>
                <w:sz w:val="18"/>
                <w:szCs w:val="18"/>
              </w:rPr>
              <w:t>멘토의 지정</w:t>
            </w:r>
          </w:p>
        </w:tc>
        <w:tc>
          <w:tcPr>
            <w:tcW w:w="1389" w:type="dxa"/>
            <w:tcBorders>
              <w:top w:val="single" w:sz="4" w:space="0" w:color="auto"/>
              <w:bottom w:val="single" w:sz="4" w:space="0" w:color="auto"/>
            </w:tcBorders>
          </w:tcPr>
          <w:p w14:paraId="6327829D" w14:textId="77777777" w:rsidR="00124A43" w:rsidRPr="00AA4924" w:rsidRDefault="00124A43" w:rsidP="00124A43">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p>
        </w:tc>
      </w:tr>
    </w:tbl>
    <w:p w14:paraId="303465EA" w14:textId="415AE8C5" w:rsidR="00D27DD6" w:rsidRPr="00AA4924" w:rsidRDefault="00D27DD6" w:rsidP="00B92582">
      <w:pPr>
        <w:spacing w:before="240"/>
        <w:ind w:firstLineChars="100" w:firstLine="200"/>
        <w:rPr>
          <w:rFonts w:ascii="나눔스퀘어_ac Bold" w:eastAsia="나눔스퀘어_ac Bold" w:hAnsi="나눔스퀘어_ac Bold"/>
        </w:rPr>
      </w:pPr>
      <w:r w:rsidRPr="00AA4924">
        <w:rPr>
          <w:rFonts w:ascii="나눔스퀘어_ac Bold" w:eastAsia="나눔스퀘어_ac Bold" w:hAnsi="나눔스퀘어_ac Bold"/>
        </w:rPr>
        <w:t>A기업 인사팀을 50명을 대상으로</w:t>
      </w:r>
      <w:r w:rsidR="00B92582" w:rsidRPr="00AA4924">
        <w:rPr>
          <w:rFonts w:ascii="나눔스퀘어_ac Bold" w:eastAsia="나눔스퀘어_ac Bold" w:hAnsi="나눔스퀘어_ac Bold" w:hint="eastAsia"/>
        </w:rPr>
        <w:t xml:space="preserve"> 2주간</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데이터 분석 </w:t>
      </w:r>
      <w:r w:rsidRPr="00AA4924">
        <w:rPr>
          <w:rFonts w:ascii="나눔스퀘어_ac Bold" w:eastAsia="나눔스퀘어_ac Bold" w:hAnsi="나눔스퀘어_ac Bold"/>
        </w:rPr>
        <w:t xml:space="preserve">교육을 실시한다. 인사팀 직원(이하 학생)들은 1주일 전 리터러시 교육을 수료하였고 파이썬을 활용한 기본 코딩정도만 가능한 상태이다. </w:t>
      </w:r>
      <w:r w:rsidRPr="00AA4924">
        <w:rPr>
          <w:rFonts w:ascii="나눔스퀘어_ac Bold" w:eastAsia="나눔스퀘어_ac Bold" w:hAnsi="나눔스퀘어_ac Bold" w:hint="eastAsia"/>
        </w:rPr>
        <w:t xml:space="preserve">교육은 </w:t>
      </w:r>
      <w:r w:rsidRPr="00AA4924">
        <w:rPr>
          <w:rFonts w:ascii="나눔스퀘어_ac Bold" w:eastAsia="나눔스퀘어_ac Bold" w:hAnsi="나눔스퀘어_ac Bold"/>
        </w:rPr>
        <w:t>PBL</w:t>
      </w:r>
      <w:r w:rsidRPr="00AA4924">
        <w:rPr>
          <w:rFonts w:ascii="나눔스퀘어_ac Bold" w:eastAsia="나눔스퀘어_ac Bold" w:hAnsi="나눔스퀘어_ac Bold" w:hint="eastAsia"/>
        </w:rPr>
        <w:t xml:space="preserve">방식으로 진행되며 학생들이 진행할 프로젝트는 </w:t>
      </w:r>
      <w:r w:rsidRPr="00AA4924">
        <w:rPr>
          <w:rFonts w:ascii="나눔스퀘어_ac Bold" w:eastAsia="나눔스퀘어_ac Bold" w:hAnsi="나눔스퀘어_ac Bold"/>
        </w:rPr>
        <w:t xml:space="preserve">PROJECT1: </w:t>
      </w:r>
      <w:r w:rsidRPr="00AA4924">
        <w:rPr>
          <w:rFonts w:ascii="나눔스퀘어_ac Bold" w:eastAsia="나눔스퀘어_ac Bold" w:hAnsi="나눔스퀘어_ac Bold" w:hint="eastAsia"/>
        </w:rPr>
        <w:t>의료데이터 분석이다.</w:t>
      </w:r>
      <w:r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hint="eastAsia"/>
        </w:rPr>
        <w:t xml:space="preserve">학생들의 실력을 고려하여 </w:t>
      </w:r>
      <w:r w:rsidRPr="00AA4924">
        <w:rPr>
          <w:rFonts w:ascii="나눔스퀘어_ac Bold" w:eastAsia="나눔스퀘어_ac Bold" w:hAnsi="나눔스퀘어_ac Bold"/>
        </w:rPr>
        <w:t>4</w:t>
      </w:r>
      <w:r w:rsidRPr="00AA4924">
        <w:rPr>
          <w:rFonts w:ascii="나눔스퀘어_ac Bold" w:eastAsia="나눔스퀘어_ac Bold" w:hAnsi="나눔스퀘어_ac Bold" w:hint="eastAsia"/>
        </w:rPr>
        <w:t>개의 미션으로 이루어진 교육이지만</w:t>
      </w:r>
      <w:r w:rsidRPr="00AA4924">
        <w:rPr>
          <w:rFonts w:ascii="나눔스퀘어_ac Bold" w:eastAsia="나눔스퀘어_ac Bold" w:hAnsi="나눔스퀘어_ac Bold"/>
        </w:rPr>
        <w:t xml:space="preserve"> 총 4</w:t>
      </w:r>
      <w:r w:rsidRPr="00AA4924">
        <w:rPr>
          <w:rFonts w:ascii="나눔스퀘어_ac Bold" w:eastAsia="나눔스퀘어_ac Bold" w:hAnsi="나눔스퀘어_ac Bold" w:hint="eastAsia"/>
        </w:rPr>
        <w:t>개의 미션 중 2개의 미션(노쇼 데이터 분석</w:t>
      </w:r>
      <w:r w:rsidRPr="00AA4924">
        <w:rPr>
          <w:rFonts w:ascii="나눔스퀘어_ac Bold" w:eastAsia="나눔스퀘어_ac Bold" w:hAnsi="나눔스퀘어_ac Bold"/>
        </w:rPr>
        <w:t>)</w:t>
      </w:r>
      <w:r w:rsidRPr="00AA4924">
        <w:rPr>
          <w:rFonts w:ascii="나눔스퀘어_ac Bold" w:eastAsia="나눔스퀘어_ac Bold" w:hAnsi="나눔스퀘어_ac Bold" w:hint="eastAsia"/>
        </w:rPr>
        <w:t>만 진행한다.</w:t>
      </w:r>
    </w:p>
    <w:p w14:paraId="1DDF2152" w14:textId="0CE580D0" w:rsidR="005F6502" w:rsidRPr="00AA4924" w:rsidRDefault="005F6502" w:rsidP="005F6502">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진행</w:t>
      </w:r>
      <w:r w:rsidR="00E11412" w:rsidRPr="00AA4924">
        <w:rPr>
          <w:rFonts w:ascii="나눔스퀘어_ac Bold" w:eastAsia="나눔스퀘어_ac Bold" w:hAnsi="나눔스퀘어_ac Bold" w:hint="eastAsia"/>
          <w:b/>
          <w:bCs/>
        </w:rPr>
        <w:t xml:space="preserve"> 세부 사항</w:t>
      </w:r>
    </w:p>
    <w:p w14:paraId="5B8B69AD" w14:textId="39D9535B" w:rsidR="005015AB" w:rsidRPr="00AA4924" w:rsidRDefault="005015AB" w:rsidP="005F6502">
      <w:pPr>
        <w:rPr>
          <w:rFonts w:ascii="나눔스퀘어_ac Bold" w:eastAsia="나눔스퀘어_ac Bold" w:hAnsi="나눔스퀘어_ac Bold"/>
        </w:rPr>
      </w:pPr>
      <w:r w:rsidRPr="00AA4924">
        <w:rPr>
          <w:rFonts w:ascii="나눔스퀘어_ac Bold" w:eastAsia="나눔스퀘어_ac Bold" w:hAnsi="나눔스퀘어_ac Bold"/>
        </w:rPr>
        <w:t> </w:t>
      </w:r>
      <w:r w:rsidR="00124A43" w:rsidRPr="00AA4924">
        <w:rPr>
          <w:rFonts w:ascii="나눔스퀘어_ac Bold" w:eastAsia="나눔스퀘어_ac Bold" w:hAnsi="나눔스퀘어_ac Bold" w:hint="eastAsia"/>
        </w:rPr>
        <w:t>이 케이스의</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경우</w:t>
      </w:r>
      <w:r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rPr>
        <w:t>Fixed schedule</w:t>
      </w:r>
      <w:r w:rsidR="00124A43" w:rsidRPr="00AA4924">
        <w:rPr>
          <w:rFonts w:ascii="나눔스퀘어_ac Bold" w:eastAsia="나눔스퀘어_ac Bold" w:hAnsi="나눔스퀘어_ac Bold" w:hint="eastAsia"/>
        </w:rPr>
        <w:t>을 적용하여 교육을 운영해야 한다.</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 xml:space="preserve">그 이유는 프로젝트가 </w:t>
      </w:r>
      <w:r w:rsidR="00124A43" w:rsidRPr="00AA4924">
        <w:rPr>
          <w:rFonts w:ascii="나눔스퀘어_ac Bold" w:eastAsia="나눔스퀘어_ac Bold" w:hAnsi="나눔스퀘어_ac Bold"/>
        </w:rPr>
        <w:t>2</w:t>
      </w:r>
      <w:r w:rsidR="00124A43" w:rsidRPr="00AA4924">
        <w:rPr>
          <w:rFonts w:ascii="나눔스퀘어_ac Bold" w:eastAsia="나눔스퀘어_ac Bold" w:hAnsi="나눔스퀘어_ac Bold" w:hint="eastAsia"/>
        </w:rPr>
        <w:t xml:space="preserve">주라는 짧은 시간 동안 운영되기 때문이다. </w:t>
      </w:r>
      <w:r w:rsidR="002F2BDF" w:rsidRPr="00AA4924">
        <w:rPr>
          <w:rFonts w:ascii="나눔스퀘어_ac Bold" w:eastAsia="나눔스퀘어_ac Bold" w:hAnsi="나눔스퀘어_ac Bold" w:hint="eastAsia"/>
        </w:rPr>
        <w:t xml:space="preserve">짧은 시간동안 프로젝트를 운영한다면 </w:t>
      </w:r>
      <w:r w:rsidR="00124A43" w:rsidRPr="00AA4924">
        <w:rPr>
          <w:rFonts w:ascii="나눔스퀘어_ac Bold" w:eastAsia="나눔스퀘어_ac Bold" w:hAnsi="나눔스퀘어_ac Bold" w:hint="eastAsia"/>
        </w:rPr>
        <w:t>학생들간</w:t>
      </w:r>
      <w:r w:rsidR="00124A43" w:rsidRPr="00AA4924">
        <w:rPr>
          <w:rFonts w:ascii="나눔스퀘어_ac Bold" w:eastAsia="나눔스퀘어_ac Bold" w:hAnsi="나눔스퀘어_ac Bold"/>
        </w:rPr>
        <w:t xml:space="preserve"> </w:t>
      </w:r>
      <w:r w:rsidR="00124A43" w:rsidRPr="00AA4924">
        <w:rPr>
          <w:rFonts w:ascii="나눔스퀘어_ac Bold" w:eastAsia="나눔스퀘어_ac Bold" w:hAnsi="나눔스퀘어_ac Bold" w:hint="eastAsia"/>
        </w:rPr>
        <w:t xml:space="preserve">진도에 유의미한 차이가 </w:t>
      </w:r>
      <w:r w:rsidR="002F2BDF" w:rsidRPr="00AA4924">
        <w:rPr>
          <w:rFonts w:ascii="나눔스퀘어_ac Bold" w:eastAsia="나눔스퀘어_ac Bold" w:hAnsi="나눔스퀘어_ac Bold" w:hint="eastAsia"/>
        </w:rPr>
        <w:t>발생하지 않는다.</w:t>
      </w:r>
      <w:r w:rsidR="002F2BDF" w:rsidRPr="00AA4924">
        <w:rPr>
          <w:rFonts w:ascii="나눔스퀘어_ac Bold" w:eastAsia="나눔스퀘어_ac Bold" w:hAnsi="나눔스퀘어_ac Bold"/>
        </w:rPr>
        <w:t xml:space="preserve"> </w:t>
      </w:r>
      <w:r w:rsidR="002F2BDF" w:rsidRPr="00AA4924">
        <w:rPr>
          <w:rFonts w:ascii="나눔스퀘어_ac Bold" w:eastAsia="나눔스퀘어_ac Bold" w:hAnsi="나눔스퀘어_ac Bold" w:hint="eastAsia"/>
        </w:rPr>
        <w:t xml:space="preserve">따라서 </w:t>
      </w:r>
      <w:r w:rsidR="002F2BDF"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2F2BDF" w:rsidRPr="00AA4924">
        <w:rPr>
          <w:rFonts w:ascii="나눔스퀘어_ac Bold" w:eastAsia="나눔스퀘어_ac Bold" w:hAnsi="나눔스퀘어_ac Bold" w:hint="eastAsia"/>
        </w:rPr>
        <w:t>를 적용하여 운</w:t>
      </w:r>
      <w:r w:rsidR="00276911" w:rsidRPr="00AA4924">
        <w:rPr>
          <w:rFonts w:ascii="나눔스퀘어_ac Bold" w:eastAsia="나눔스퀘어_ac Bold" w:hAnsi="나눔스퀘어_ac Bold" w:hint="eastAsia"/>
        </w:rPr>
        <w:t>영하더라도</w:t>
      </w:r>
      <w:r w:rsidR="002F2BDF" w:rsidRPr="00AA4924">
        <w:rPr>
          <w:rFonts w:ascii="나눔스퀘어_ac Bold" w:eastAsia="나눔스퀘어_ac Bold" w:hAnsi="나눔스퀘어_ac Bold"/>
        </w:rPr>
        <w:t xml:space="preserve"> </w:t>
      </w:r>
      <w:r w:rsidR="002F2BDF" w:rsidRPr="00AA4924">
        <w:rPr>
          <w:rFonts w:ascii="나눔스퀘어_ac Bold" w:eastAsia="나눔스퀘어_ac Bold" w:hAnsi="나눔스퀘어_ac Bold" w:hint="eastAsia"/>
        </w:rPr>
        <w:t>장점을 발휘하기 힘들다.</w:t>
      </w:r>
    </w:p>
    <w:p w14:paraId="570AE59B" w14:textId="0209A02C" w:rsidR="00865B99" w:rsidRPr="00AA4924" w:rsidRDefault="006517EB" w:rsidP="00865B99">
      <w:pPr>
        <w:rPr>
          <w:rFonts w:ascii="나눔스퀘어_ac Bold" w:eastAsia="나눔스퀘어_ac Bold" w:hAnsi="나눔스퀘어_ac Bold"/>
        </w:rPr>
      </w:pPr>
      <w:r w:rsidRPr="00AA4924">
        <w:rPr>
          <w:rFonts w:ascii="나눔스퀘어_ac Bold" w:eastAsia="나눔스퀘어_ac Bold" w:hAnsi="나눔스퀘어_ac Bold"/>
        </w:rPr>
        <w:t> 셀프 평가를 진행한 학생들은 상호 평가와 멘토 평가를 진행하게 된다. 이 케이스의 경우 상호평가를 진행한 동료 평가자는 멘토가 지정한다. 이렇게 동료 평가자 선택 방식을 ‘</w:t>
      </w:r>
      <w:hyperlink r:id="rId56" w:anchor="heading=h.gepe6euitu4n" w:history="1">
        <w:r w:rsidRPr="00AA4924">
          <w:rPr>
            <w:rStyle w:val="af2"/>
            <w:rFonts w:ascii="나눔스퀘어_ac Bold" w:eastAsia="나눔스퀘어_ac Bold" w:hAnsi="나눔스퀘어_ac Bold"/>
          </w:rPr>
          <w:t>멘토의 지정</w:t>
        </w:r>
      </w:hyperlink>
      <w:r w:rsidRPr="00AA4924">
        <w:rPr>
          <w:rFonts w:ascii="나눔스퀘어_ac Bold" w:eastAsia="나눔스퀘어_ac Bold" w:hAnsi="나눔스퀘어_ac Bold"/>
        </w:rPr>
        <w:t>’ 방법을 택하는 이유는 프로젝트에 주어진 시간이 2주밖에 없어 학생들은 평가자를 결정하는데 할애할 수 있는 시간이 부족</w:t>
      </w:r>
      <w:r w:rsidR="00865B99" w:rsidRPr="00AA4924">
        <w:rPr>
          <w:rFonts w:ascii="나눔스퀘어_ac Bold" w:eastAsia="나눔스퀘어_ac Bold" w:hAnsi="나눔스퀘어_ac Bold" w:hint="eastAsia"/>
        </w:rPr>
        <w:t>하기 때문이다.</w:t>
      </w:r>
      <w:r w:rsidR="00865B99" w:rsidRPr="00AA4924">
        <w:rPr>
          <w:rFonts w:ascii="나눔스퀘어_ac Bold" w:eastAsia="나눔스퀘어_ac Bold" w:hAnsi="나눔스퀘어_ac Bold"/>
        </w:rPr>
        <w:t xml:space="preserve"> </w:t>
      </w:r>
      <w:r w:rsidRPr="00AA4924">
        <w:rPr>
          <w:rFonts w:ascii="나눔스퀘어_ac Bold" w:eastAsia="나눔스퀘어_ac Bold" w:hAnsi="나눔스퀘어_ac Bold"/>
        </w:rPr>
        <w:t xml:space="preserve">요청과 수락 방식’은 평가자를 선택하기 위해 모든 학생들이 청약과 </w:t>
      </w:r>
      <w:r w:rsidR="00CB40A5" w:rsidRPr="00AA4924">
        <w:rPr>
          <w:rFonts w:ascii="나눔스퀘어_ac Bold" w:eastAsia="나눔스퀘어_ac Bold" w:hAnsi="나눔스퀘어_ac Bold"/>
        </w:rPr>
        <w:t>수락</w:t>
      </w:r>
      <w:r w:rsidRPr="00AA4924">
        <w:rPr>
          <w:rFonts w:ascii="나눔스퀘어_ac Bold" w:eastAsia="나눔스퀘어_ac Bold" w:hAnsi="나눔스퀘어_ac Bold"/>
        </w:rPr>
        <w:t>을 반복해야</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하므로 많은 시간이 소모된다. 반면 멘토가 평가 관계를 지정하는 방식은 한 번의 과정으로 모든 평가 관계가 한 번에 형성되기 때문에 동료 평가자를 선택하는 시간을 상당히 단축할 수 있다.</w:t>
      </w:r>
      <w:r w:rsidR="00865B99" w:rsidRPr="00AA4924">
        <w:rPr>
          <w:rFonts w:ascii="나눔스퀘어_ac Bold" w:eastAsia="나눔스퀘어_ac Bold" w:hAnsi="나눔스퀘어_ac Bold" w:hint="eastAsia"/>
        </w:rPr>
        <w:t xml:space="preserve"> 또한 멘토의 지정 방식을 사용하면 동료 평가자를 고르는 과정에서 학생들은 평가자를 특정할 수 없기에 익명평가를 적용하기 용이하다.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익명</w:t>
      </w:r>
      <w:r w:rsidR="00E17BE7" w:rsidRPr="00AA4924">
        <w:rPr>
          <w:rFonts w:ascii="나눔스퀘어_ac Bold" w:eastAsia="나눔스퀘어_ac Bold" w:hAnsi="나눔스퀘어_ac Bold" w:hint="eastAsia"/>
        </w:rPr>
        <w:t>평가를 진행하는 이유는 기관 특성상 존재하는 직급에 상관없이 공정한 평가를 진행하기 위함이다.</w:t>
      </w:r>
      <w:r w:rsidR="00E17BE7" w:rsidRPr="00AA4924">
        <w:rPr>
          <w:rFonts w:ascii="나눔스퀘어_ac Bold" w:eastAsia="나눔스퀘어_ac Bold" w:hAnsi="나눔스퀘어_ac Bold"/>
        </w:rPr>
        <w:t xml:space="preserve"> </w:t>
      </w:r>
    </w:p>
    <w:p w14:paraId="4AC44C76" w14:textId="1CD880F2" w:rsidR="00C152BA" w:rsidRPr="00AA4924" w:rsidRDefault="006517EB" w:rsidP="00C152BA">
      <w:pPr>
        <w:rPr>
          <w:rFonts w:ascii="나눔스퀘어_ac Bold" w:eastAsia="나눔스퀘어_ac Bold" w:hAnsi="나눔스퀘어_ac Bold"/>
        </w:rPr>
      </w:pPr>
      <w:r w:rsidRPr="00AA4924">
        <w:rPr>
          <w:rFonts w:ascii="나눔스퀘어_ac Bold" w:eastAsia="나눔스퀘어_ac Bold" w:hAnsi="나눔스퀘어_ac Bold"/>
          <w:color w:val="BFBFBF" w:themeColor="background1" w:themeShade="BF"/>
        </w:rPr>
        <w:t> </w:t>
      </w:r>
      <w:r w:rsidRPr="00AA4924">
        <w:rPr>
          <w:rFonts w:ascii="나눔스퀘어_ac Bold" w:eastAsia="나눔스퀘어_ac Bold" w:hAnsi="나눔스퀘어_ac Bold"/>
        </w:rPr>
        <w:t>이 케이스의 경우 상호 평가보다 멘토 평가의 비중이 높아야</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한다. 이 케이스의 학생들은 리터러시 교육을 막 끝낸 상태이므로 동료를 자세하게 평가하고 피드백을 주기에는 아직 부족하다. 이러한 상황에서 상호평가의 비중을 높인다면 전체적인 평가의 전문성을 떨어뜨리는 결과를 낳게</w:t>
      </w:r>
      <w:r w:rsidR="00A16B10" w:rsidRPr="00AA4924">
        <w:rPr>
          <w:rFonts w:ascii="나눔스퀘어_ac Bold" w:eastAsia="나눔스퀘어_ac Bold" w:hAnsi="나눔스퀘어_ac Bold" w:hint="eastAsia"/>
        </w:rPr>
        <w:t xml:space="preserve"> </w:t>
      </w:r>
      <w:r w:rsidRPr="00AA4924">
        <w:rPr>
          <w:rFonts w:ascii="나눔스퀘어_ac Bold" w:eastAsia="나눔스퀘어_ac Bold" w:hAnsi="나눔스퀘어_ac Bold"/>
        </w:rPr>
        <w:t>된다. 따라서 평가의 전문성을 높이기 위해서는 멘토의 평가가 점수에 영향을 미치는 비중을 높이고 상호 평가는 조언자의 역할을 수행해야 한다. </w:t>
      </w:r>
    </w:p>
    <w:p w14:paraId="51BF8D1F" w14:textId="47FE9F19" w:rsidR="006517EB" w:rsidRPr="00AA4924" w:rsidRDefault="00C152BA" w:rsidP="00C152BA">
      <w:pPr>
        <w:rPr>
          <w:rFonts w:ascii="나눔스퀘어_ac Bold" w:eastAsia="나눔스퀘어_ac Bold" w:hAnsi="나눔스퀘어_ac Bold"/>
        </w:rPr>
      </w:pPr>
      <w:r w:rsidRPr="00AA4924">
        <w:rPr>
          <w:rFonts w:ascii="나눔스퀘어_ac Bold" w:eastAsia="나눔스퀘어_ac Bold" w:hAnsi="나눔스퀘어_ac Bold"/>
        </w:rPr>
        <w:br w:type="page"/>
      </w:r>
    </w:p>
    <w:p w14:paraId="24D79DF2" w14:textId="2407447B" w:rsidR="00034978" w:rsidRPr="00AA4924" w:rsidRDefault="0087078B" w:rsidP="00034978">
      <w:pPr>
        <w:pStyle w:val="2"/>
        <w:rPr>
          <w:rFonts w:ascii="나눔스퀘어_ac Bold" w:eastAsia="나눔스퀘어_ac Bold" w:hAnsi="나눔스퀘어_ac Bold"/>
        </w:rPr>
      </w:pPr>
      <w:bookmarkStart w:id="49" w:name="_Toc68723263"/>
      <w:r w:rsidRPr="00AA4924">
        <w:rPr>
          <w:rFonts w:ascii="나눔스퀘어_ac Bold" w:eastAsia="나눔스퀘어_ac Bold" w:hAnsi="나눔스퀘어_ac Bold" w:hint="eastAsia"/>
        </w:rPr>
        <w:lastRenderedPageBreak/>
        <w:t xml:space="preserve">③ </w:t>
      </w:r>
      <w:r w:rsidR="00034978" w:rsidRPr="00AA4924">
        <w:rPr>
          <w:rFonts w:ascii="나눔스퀘어_ac Bold" w:eastAsia="나눔스퀘어_ac Bold" w:hAnsi="나눔스퀘어_ac Bold" w:hint="eastAsia"/>
        </w:rPr>
        <w:t>공공기관</w:t>
      </w:r>
      <w:bookmarkEnd w:id="49"/>
    </w:p>
    <w:p w14:paraId="565A98DA" w14:textId="0810D60B" w:rsidR="00D45550" w:rsidRPr="00AA4924" w:rsidRDefault="00D45550" w:rsidP="00D45550">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가정</w:t>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941"/>
        <w:gridCol w:w="1115"/>
        <w:gridCol w:w="1445"/>
        <w:gridCol w:w="1554"/>
        <w:gridCol w:w="1984"/>
        <w:gridCol w:w="1389"/>
      </w:tblGrid>
      <w:tr w:rsidR="004314F4" w:rsidRPr="00AA4924" w14:paraId="6E361B27" w14:textId="77777777" w:rsidTr="002668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8" w:type="dxa"/>
            <w:tcBorders>
              <w:bottom w:val="single" w:sz="4" w:space="0" w:color="auto"/>
            </w:tcBorders>
          </w:tcPr>
          <w:p w14:paraId="7BFE02EE" w14:textId="77777777" w:rsidR="004314F4" w:rsidRPr="00AA4924" w:rsidRDefault="004314F4"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기간</w:t>
            </w:r>
          </w:p>
        </w:tc>
        <w:tc>
          <w:tcPr>
            <w:tcW w:w="1941" w:type="dxa"/>
          </w:tcPr>
          <w:p w14:paraId="5AC35F0B"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진행 프로젝트</w:t>
            </w:r>
          </w:p>
        </w:tc>
        <w:tc>
          <w:tcPr>
            <w:tcW w:w="1115" w:type="dxa"/>
          </w:tcPr>
          <w:p w14:paraId="14220922"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인원 수</w:t>
            </w:r>
          </w:p>
        </w:tc>
        <w:tc>
          <w:tcPr>
            <w:tcW w:w="1445" w:type="dxa"/>
          </w:tcPr>
          <w:p w14:paraId="78C5128C"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학생의 수준</w:t>
            </w:r>
          </w:p>
        </w:tc>
        <w:tc>
          <w:tcPr>
            <w:tcW w:w="1554" w:type="dxa"/>
          </w:tcPr>
          <w:p w14:paraId="3B6583B7"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운영 모델</w:t>
            </w:r>
          </w:p>
        </w:tc>
        <w:tc>
          <w:tcPr>
            <w:tcW w:w="1984" w:type="dxa"/>
          </w:tcPr>
          <w:p w14:paraId="407ACAE3"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동료 평가자 선택 방식</w:t>
            </w:r>
          </w:p>
        </w:tc>
        <w:tc>
          <w:tcPr>
            <w:tcW w:w="1389" w:type="dxa"/>
          </w:tcPr>
          <w:p w14:paraId="41C64446" w14:textId="77777777" w:rsidR="004314F4" w:rsidRPr="00AA4924" w:rsidRDefault="004314F4" w:rsidP="00266890">
            <w:pPr>
              <w:jc w:val="center"/>
              <w:cnfStyle w:val="100000000000" w:firstRow="1" w:lastRow="0" w:firstColumn="0" w:lastColumn="0" w:oddVBand="0" w:evenVBand="0" w:oddHBand="0" w:evenHBand="0" w:firstRowFirstColumn="0" w:firstRowLastColumn="0" w:lastRowFirstColumn="0" w:lastRowLastColumn="0"/>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8"/>
                <w:szCs w:val="18"/>
              </w:rPr>
              <w:t>익명 평가 여부</w:t>
            </w:r>
          </w:p>
        </w:tc>
      </w:tr>
      <w:tr w:rsidR="004314F4" w:rsidRPr="00AA4924" w14:paraId="43EB3078" w14:textId="77777777" w:rsidTr="00727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tcPr>
          <w:p w14:paraId="2CBC8C53" w14:textId="7E65C8DC" w:rsidR="004314F4" w:rsidRPr="00AA4924" w:rsidRDefault="00CB40A5"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b w:val="0"/>
                <w:bCs w:val="0"/>
                <w:sz w:val="18"/>
                <w:szCs w:val="18"/>
              </w:rPr>
              <w:t>단기간</w:t>
            </w:r>
          </w:p>
        </w:tc>
        <w:tc>
          <w:tcPr>
            <w:tcW w:w="1941" w:type="dxa"/>
            <w:tcBorders>
              <w:bottom w:val="single" w:sz="4" w:space="0" w:color="auto"/>
            </w:tcBorders>
            <w:shd w:val="clear" w:color="auto" w:fill="FFFFFF" w:themeFill="background1"/>
          </w:tcPr>
          <w:p w14:paraId="58600805" w14:textId="2CB0D32F"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P</w:t>
            </w:r>
            <w:r w:rsidR="004314F4" w:rsidRPr="00AA4924">
              <w:rPr>
                <w:rFonts w:ascii="나눔스퀘어_ac Bold" w:eastAsia="나눔스퀘어_ac Bold" w:hAnsi="나눔스퀘어_ac Bold"/>
                <w:sz w:val="18"/>
                <w:szCs w:val="18"/>
              </w:rPr>
              <w:t>ROJECT 1</w:t>
            </w:r>
          </w:p>
        </w:tc>
        <w:tc>
          <w:tcPr>
            <w:tcW w:w="1115" w:type="dxa"/>
            <w:vMerge w:val="restart"/>
            <w:tcBorders>
              <w:bottom w:val="single" w:sz="4" w:space="0" w:color="auto"/>
            </w:tcBorders>
            <w:shd w:val="clear" w:color="auto" w:fill="58B6C0" w:themeFill="accent2"/>
            <w:vAlign w:val="center"/>
          </w:tcPr>
          <w:p w14:paraId="772086AC" w14:textId="03A5A036" w:rsidR="004314F4" w:rsidRPr="00AA4924" w:rsidRDefault="008A5D9C"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8"/>
                <w:szCs w:val="18"/>
              </w:rPr>
              <w:t>1</w:t>
            </w:r>
            <w:r w:rsidRPr="00AA4924">
              <w:rPr>
                <w:rFonts w:ascii="나눔스퀘어_ac Bold" w:eastAsia="나눔스퀘어_ac Bold" w:hAnsi="나눔스퀘어_ac Bold"/>
                <w:b/>
                <w:bCs/>
                <w:sz w:val="18"/>
                <w:szCs w:val="18"/>
              </w:rPr>
              <w:t>00</w:t>
            </w:r>
            <w:r w:rsidR="004314F4" w:rsidRPr="00AA4924">
              <w:rPr>
                <w:rFonts w:ascii="나눔스퀘어_ac Bold" w:eastAsia="나눔스퀘어_ac Bold" w:hAnsi="나눔스퀘어_ac Bold" w:hint="eastAsia"/>
                <w:b/>
                <w:bCs/>
                <w:sz w:val="18"/>
                <w:szCs w:val="18"/>
              </w:rPr>
              <w:t>명</w:t>
            </w:r>
          </w:p>
        </w:tc>
        <w:tc>
          <w:tcPr>
            <w:tcW w:w="1445" w:type="dxa"/>
            <w:tcBorders>
              <w:bottom w:val="single" w:sz="4" w:space="0" w:color="auto"/>
            </w:tcBorders>
            <w:shd w:val="clear" w:color="auto" w:fill="FFFFFF" w:themeFill="background1"/>
          </w:tcPr>
          <w:p w14:paraId="35DB730A" w14:textId="4063D01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상</w:t>
            </w:r>
          </w:p>
        </w:tc>
        <w:tc>
          <w:tcPr>
            <w:tcW w:w="1554" w:type="dxa"/>
            <w:tcBorders>
              <w:bottom w:val="single" w:sz="4" w:space="0" w:color="auto"/>
            </w:tcBorders>
            <w:shd w:val="clear" w:color="auto" w:fill="58B6C0" w:themeFill="accent2"/>
          </w:tcPr>
          <w:p w14:paraId="3ED91888" w14:textId="67B94010"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b/>
                <w:bCs/>
                <w:sz w:val="18"/>
                <w:szCs w:val="18"/>
              </w:rPr>
              <w:t>Self</w:t>
            </w:r>
            <w:r w:rsidR="007A347D" w:rsidRPr="00AA4924">
              <w:rPr>
                <w:rFonts w:ascii="나눔스퀘어_ac Bold" w:eastAsia="나눔스퀘어_ac Bold" w:hAnsi="나눔스퀘어_ac Bold"/>
                <w:b/>
                <w:bCs/>
                <w:sz w:val="18"/>
                <w:szCs w:val="18"/>
              </w:rPr>
              <w:t>-paced</w:t>
            </w:r>
          </w:p>
        </w:tc>
        <w:tc>
          <w:tcPr>
            <w:tcW w:w="1984" w:type="dxa"/>
            <w:tcBorders>
              <w:bottom w:val="single" w:sz="4" w:space="0" w:color="auto"/>
            </w:tcBorders>
            <w:shd w:val="clear" w:color="auto" w:fill="58B6C0" w:themeFill="accent2"/>
          </w:tcPr>
          <w:p w14:paraId="298EE157" w14:textId="2B12658E"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요청과 수락</w:t>
            </w:r>
          </w:p>
        </w:tc>
        <w:tc>
          <w:tcPr>
            <w:tcW w:w="1389" w:type="dxa"/>
            <w:tcBorders>
              <w:bottom w:val="single" w:sz="4" w:space="0" w:color="auto"/>
            </w:tcBorders>
            <w:shd w:val="clear" w:color="auto" w:fill="FFFFFF" w:themeFill="background1"/>
          </w:tcPr>
          <w:p w14:paraId="69678877" w14:textId="34489985"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실명 평가</w:t>
            </w:r>
          </w:p>
        </w:tc>
      </w:tr>
      <w:tr w:rsidR="004314F4" w:rsidRPr="00AA4924" w14:paraId="76A1DB35" w14:textId="77777777" w:rsidTr="00727F82">
        <w:tc>
          <w:tcPr>
            <w:cnfStyle w:val="001000000000" w:firstRow="0" w:lastRow="0" w:firstColumn="1" w:lastColumn="0" w:oddVBand="0" w:evenVBand="0" w:oddHBand="0" w:evenHBand="0" w:firstRowFirstColumn="0" w:firstRowLastColumn="0" w:lastRowFirstColumn="0" w:lastRowLastColumn="0"/>
            <w:tcW w:w="1028" w:type="dxa"/>
          </w:tcPr>
          <w:p w14:paraId="30AF535F" w14:textId="558D54A3" w:rsidR="004314F4" w:rsidRPr="00AA4924" w:rsidRDefault="00CB40A5" w:rsidP="00266890">
            <w:pPr>
              <w:jc w:val="center"/>
              <w:rPr>
                <w:rFonts w:ascii="나눔스퀘어_ac Bold" w:eastAsia="나눔스퀘어_ac Bold" w:hAnsi="나눔스퀘어_ac Bold"/>
                <w:b w:val="0"/>
                <w:bCs w:val="0"/>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b w:val="0"/>
                <w:bCs w:val="0"/>
                <w:sz w:val="18"/>
                <w:szCs w:val="18"/>
              </w:rPr>
              <w:t>중기간</w:t>
            </w:r>
          </w:p>
        </w:tc>
        <w:tc>
          <w:tcPr>
            <w:tcW w:w="1941" w:type="dxa"/>
            <w:shd w:val="clear" w:color="auto" w:fill="58B6C0" w:themeFill="accent2"/>
          </w:tcPr>
          <w:p w14:paraId="511E2CF1" w14:textId="5BAC86A8"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P</w:t>
            </w:r>
            <w:r w:rsidR="004314F4" w:rsidRPr="00AA4924">
              <w:rPr>
                <w:rFonts w:ascii="나눔스퀘어_ac Bold" w:eastAsia="나눔스퀘어_ac Bold" w:hAnsi="나눔스퀘어_ac Bold"/>
                <w:b/>
                <w:bCs/>
                <w:sz w:val="18"/>
                <w:szCs w:val="18"/>
                <w:shd w:val="clear" w:color="auto" w:fill="58B6C0" w:themeFill="accent2"/>
              </w:rPr>
              <w:t>ROJECT2</w:t>
            </w:r>
          </w:p>
        </w:tc>
        <w:tc>
          <w:tcPr>
            <w:tcW w:w="1115" w:type="dxa"/>
            <w:vMerge/>
            <w:shd w:val="clear" w:color="auto" w:fill="58B6C0" w:themeFill="accent2"/>
          </w:tcPr>
          <w:p w14:paraId="0DAEF3B1" w14:textId="77777777" w:rsidR="004314F4" w:rsidRPr="00AA4924" w:rsidRDefault="004314F4"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8"/>
                <w:szCs w:val="18"/>
              </w:rPr>
            </w:pPr>
          </w:p>
        </w:tc>
        <w:tc>
          <w:tcPr>
            <w:tcW w:w="1445" w:type="dxa"/>
            <w:shd w:val="clear" w:color="auto" w:fill="58B6C0" w:themeFill="accent2"/>
          </w:tcPr>
          <w:p w14:paraId="0BC7947C" w14:textId="25B91BBC"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중</w:t>
            </w:r>
          </w:p>
        </w:tc>
        <w:tc>
          <w:tcPr>
            <w:tcW w:w="1554" w:type="dxa"/>
            <w:shd w:val="clear" w:color="auto" w:fill="FFFFFF" w:themeFill="background1"/>
          </w:tcPr>
          <w:p w14:paraId="029821F5" w14:textId="394CB29A"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sz w:val="14"/>
                <w:szCs w:val="14"/>
              </w:rPr>
            </w:pPr>
            <w:r w:rsidRPr="00AA4924">
              <w:rPr>
                <w:rFonts w:ascii="나눔스퀘어_ac Bold" w:eastAsia="나눔스퀘어_ac Bold" w:hAnsi="나눔스퀘어_ac Bold" w:hint="eastAsia"/>
                <w:b/>
                <w:bCs/>
                <w:sz w:val="14"/>
                <w:szCs w:val="14"/>
              </w:rPr>
              <w:t xml:space="preserve">□ </w:t>
            </w:r>
            <w:r w:rsidR="004314F4" w:rsidRPr="00AA4924">
              <w:rPr>
                <w:rFonts w:ascii="나눔스퀘어_ac Bold" w:eastAsia="나눔스퀘어_ac Bold" w:hAnsi="나눔스퀘어_ac Bold"/>
                <w:sz w:val="14"/>
                <w:szCs w:val="14"/>
              </w:rPr>
              <w:t>Fixed schedule</w:t>
            </w:r>
          </w:p>
        </w:tc>
        <w:tc>
          <w:tcPr>
            <w:tcW w:w="1984" w:type="dxa"/>
            <w:shd w:val="clear" w:color="auto" w:fill="58B6C0" w:themeFill="accent2"/>
          </w:tcPr>
          <w:p w14:paraId="215B5D5E" w14:textId="741E49E2"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Pr="00AA4924">
              <w:rPr>
                <w:rFonts w:ascii="나눔스퀘어_ac Bold" w:eastAsia="나눔스퀘어_ac Bold" w:hAnsi="나눔스퀘어_ac Bold" w:hint="eastAsia"/>
                <w:b/>
                <w:bCs/>
                <w:sz w:val="18"/>
                <w:szCs w:val="18"/>
              </w:rPr>
              <w:t xml:space="preserve"> </w:t>
            </w:r>
            <w:r w:rsidR="004314F4" w:rsidRPr="00AA4924">
              <w:rPr>
                <w:rFonts w:ascii="나눔스퀘어_ac Bold" w:eastAsia="나눔스퀘어_ac Bold" w:hAnsi="나눔스퀘어_ac Bold" w:hint="eastAsia"/>
                <w:b/>
                <w:bCs/>
                <w:sz w:val="18"/>
                <w:szCs w:val="18"/>
              </w:rPr>
              <w:t>요청</w:t>
            </w:r>
          </w:p>
        </w:tc>
        <w:tc>
          <w:tcPr>
            <w:tcW w:w="1389" w:type="dxa"/>
            <w:shd w:val="clear" w:color="auto" w:fill="58B6C0" w:themeFill="accent2"/>
          </w:tcPr>
          <w:p w14:paraId="49199CD1" w14:textId="1DC56618" w:rsidR="004314F4" w:rsidRPr="00AA4924" w:rsidRDefault="00CB40A5" w:rsidP="00266890">
            <w:pPr>
              <w:jc w:val="center"/>
              <w:cnfStyle w:val="000000000000" w:firstRow="0" w:lastRow="0" w:firstColumn="0" w:lastColumn="0" w:oddVBand="0" w:evenVBand="0" w:oddHBand="0" w:evenHBand="0" w:firstRowFirstColumn="0" w:firstRowLastColumn="0" w:lastRowFirstColumn="0" w:lastRowLastColumn="0"/>
              <w:rPr>
                <w:rFonts w:ascii="나눔스퀘어_ac Bold" w:eastAsia="나눔스퀘어_ac Bold" w:hAnsi="나눔스퀘어_ac Bold"/>
                <w:b/>
                <w:bCs/>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b/>
                <w:bCs/>
                <w:sz w:val="18"/>
                <w:szCs w:val="18"/>
              </w:rPr>
              <w:t>익명 평가</w:t>
            </w:r>
          </w:p>
        </w:tc>
      </w:tr>
      <w:tr w:rsidR="004314F4" w:rsidRPr="00AA4924" w14:paraId="37B90143" w14:textId="77777777" w:rsidTr="00727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Borders>
              <w:top w:val="single" w:sz="4" w:space="0" w:color="auto"/>
              <w:bottom w:val="single" w:sz="4" w:space="0" w:color="auto"/>
            </w:tcBorders>
            <w:shd w:val="clear" w:color="auto" w:fill="58B6C0" w:themeFill="accent2"/>
          </w:tcPr>
          <w:p w14:paraId="3A6385ED" w14:textId="06A2E79D" w:rsidR="004314F4" w:rsidRPr="00AA4924" w:rsidRDefault="00CB40A5" w:rsidP="00266890">
            <w:pPr>
              <w:jc w:val="center"/>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val="0"/>
                <w:bCs w:val="0"/>
                <w:sz w:val="16"/>
                <w:szCs w:val="16"/>
              </w:rPr>
              <w:t xml:space="preserve">▣ </w:t>
            </w:r>
            <w:r w:rsidR="004314F4" w:rsidRPr="00AA4924">
              <w:rPr>
                <w:rFonts w:ascii="나눔스퀘어_ac Bold" w:eastAsia="나눔스퀘어_ac Bold" w:hAnsi="나눔스퀘어_ac Bold" w:hint="eastAsia"/>
                <w:sz w:val="18"/>
                <w:szCs w:val="18"/>
              </w:rPr>
              <w:t>장기간</w:t>
            </w:r>
          </w:p>
        </w:tc>
        <w:tc>
          <w:tcPr>
            <w:tcW w:w="1941" w:type="dxa"/>
            <w:tcBorders>
              <w:top w:val="single" w:sz="4" w:space="0" w:color="auto"/>
              <w:bottom w:val="single" w:sz="4" w:space="0" w:color="auto"/>
            </w:tcBorders>
            <w:shd w:val="clear" w:color="auto" w:fill="FFFFFF" w:themeFill="background1"/>
          </w:tcPr>
          <w:p w14:paraId="1715B0BD"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115" w:type="dxa"/>
            <w:vMerge/>
            <w:tcBorders>
              <w:top w:val="single" w:sz="4" w:space="0" w:color="auto"/>
              <w:bottom w:val="single" w:sz="4" w:space="0" w:color="auto"/>
            </w:tcBorders>
            <w:shd w:val="clear" w:color="auto" w:fill="58B6C0" w:themeFill="accent2"/>
          </w:tcPr>
          <w:p w14:paraId="3629FBC2"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445" w:type="dxa"/>
            <w:tcBorders>
              <w:top w:val="single" w:sz="4" w:space="0" w:color="auto"/>
              <w:bottom w:val="single" w:sz="4" w:space="0" w:color="auto"/>
            </w:tcBorders>
            <w:shd w:val="clear" w:color="auto" w:fill="FFFFFF" w:themeFill="background1"/>
          </w:tcPr>
          <w:p w14:paraId="03AC04B1" w14:textId="40EF230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하</w:t>
            </w:r>
          </w:p>
        </w:tc>
        <w:tc>
          <w:tcPr>
            <w:tcW w:w="1554" w:type="dxa"/>
            <w:tcBorders>
              <w:top w:val="single" w:sz="4" w:space="0" w:color="auto"/>
              <w:bottom w:val="single" w:sz="4" w:space="0" w:color="auto"/>
            </w:tcBorders>
            <w:shd w:val="clear" w:color="auto" w:fill="FFFFFF" w:themeFill="background1"/>
          </w:tcPr>
          <w:p w14:paraId="793CAB27"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c>
          <w:tcPr>
            <w:tcW w:w="1984" w:type="dxa"/>
            <w:tcBorders>
              <w:top w:val="single" w:sz="4" w:space="0" w:color="auto"/>
              <w:bottom w:val="single" w:sz="4" w:space="0" w:color="auto"/>
            </w:tcBorders>
            <w:shd w:val="clear" w:color="auto" w:fill="FFFFFF" w:themeFill="background1"/>
          </w:tcPr>
          <w:p w14:paraId="277EE17E" w14:textId="64EEA23A" w:rsidR="004314F4" w:rsidRPr="00AA4924" w:rsidRDefault="00CB40A5"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r w:rsidRPr="00AA4924">
              <w:rPr>
                <w:rFonts w:ascii="나눔스퀘어_ac Bold" w:eastAsia="나눔스퀘어_ac Bold" w:hAnsi="나눔스퀘어_ac Bold" w:hint="eastAsia"/>
                <w:b/>
                <w:bCs/>
                <w:sz w:val="16"/>
                <w:szCs w:val="16"/>
              </w:rPr>
              <w:t xml:space="preserve">□ </w:t>
            </w:r>
            <w:r w:rsidR="004314F4" w:rsidRPr="00AA4924">
              <w:rPr>
                <w:rFonts w:ascii="나눔스퀘어_ac Bold" w:eastAsia="나눔스퀘어_ac Bold" w:hAnsi="나눔스퀘어_ac Bold" w:hint="eastAsia"/>
                <w:sz w:val="18"/>
                <w:szCs w:val="18"/>
              </w:rPr>
              <w:t>멘토의 지정</w:t>
            </w:r>
          </w:p>
        </w:tc>
        <w:tc>
          <w:tcPr>
            <w:tcW w:w="1389" w:type="dxa"/>
            <w:tcBorders>
              <w:top w:val="single" w:sz="4" w:space="0" w:color="auto"/>
              <w:bottom w:val="single" w:sz="4" w:space="0" w:color="auto"/>
            </w:tcBorders>
            <w:shd w:val="clear" w:color="auto" w:fill="FFFFFF" w:themeFill="background1"/>
          </w:tcPr>
          <w:p w14:paraId="499D6F05" w14:textId="77777777" w:rsidR="004314F4" w:rsidRPr="00AA4924" w:rsidRDefault="004314F4" w:rsidP="00266890">
            <w:pPr>
              <w:jc w:val="center"/>
              <w:cnfStyle w:val="000000100000" w:firstRow="0" w:lastRow="0" w:firstColumn="0" w:lastColumn="0" w:oddVBand="0" w:evenVBand="0" w:oddHBand="1" w:evenHBand="0" w:firstRowFirstColumn="0" w:firstRowLastColumn="0" w:lastRowFirstColumn="0" w:lastRowLastColumn="0"/>
              <w:rPr>
                <w:rFonts w:ascii="나눔스퀘어_ac Bold" w:eastAsia="나눔스퀘어_ac Bold" w:hAnsi="나눔스퀘어_ac Bold"/>
                <w:sz w:val="18"/>
                <w:szCs w:val="18"/>
              </w:rPr>
            </w:pPr>
          </w:p>
        </w:tc>
      </w:tr>
    </w:tbl>
    <w:p w14:paraId="49EB3FEC" w14:textId="0E2AE147" w:rsidR="004314F4" w:rsidRPr="00AA4924" w:rsidRDefault="00D3195D" w:rsidP="0042659A">
      <w:pPr>
        <w:spacing w:before="240"/>
        <w:ind w:firstLineChars="100" w:firstLine="200"/>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B도 교육청 </w:t>
      </w:r>
      <w:r w:rsidR="00CB40A5" w:rsidRPr="00AA4924">
        <w:rPr>
          <w:rFonts w:ascii="나눔스퀘어_ac Bold" w:eastAsia="나눔스퀘어_ac Bold" w:hAnsi="나눔스퀘어_ac Bold" w:hint="eastAsia"/>
        </w:rPr>
        <w:t>미래</w:t>
      </w:r>
      <w:r w:rsidRPr="00AA4924">
        <w:rPr>
          <w:rFonts w:ascii="나눔스퀘어_ac Bold" w:eastAsia="나눔스퀘어_ac Bold" w:hAnsi="나눔스퀘어_ac Bold" w:hint="eastAsia"/>
        </w:rPr>
        <w:t xml:space="preserve">교육정책국 직원 </w:t>
      </w:r>
      <w:r w:rsidR="004314F4" w:rsidRPr="00AA4924">
        <w:rPr>
          <w:rFonts w:ascii="나눔스퀘어_ac Bold" w:eastAsia="나눔스퀘어_ac Bold" w:hAnsi="나눔스퀘어_ac Bold"/>
        </w:rPr>
        <w:t>10</w:t>
      </w:r>
      <w:r w:rsidR="004314F4" w:rsidRPr="00AA4924">
        <w:rPr>
          <w:rFonts w:ascii="나눔스퀘어_ac Bold" w:eastAsia="나눔스퀘어_ac Bold" w:hAnsi="나눔스퀘어_ac Bold" w:hint="eastAsia"/>
        </w:rPr>
        <w:t xml:space="preserve">0명을 대상으로 </w:t>
      </w:r>
      <w:r w:rsidR="004314F4" w:rsidRPr="00AA4924">
        <w:rPr>
          <w:rFonts w:ascii="나눔스퀘어_ac Bold" w:eastAsia="나눔스퀘어_ac Bold" w:hAnsi="나눔스퀘어_ac Bold"/>
        </w:rPr>
        <w:t>16</w:t>
      </w:r>
      <w:r w:rsidR="004314F4" w:rsidRPr="00AA4924">
        <w:rPr>
          <w:rFonts w:ascii="나눔스퀘어_ac Bold" w:eastAsia="나눔스퀘어_ac Bold" w:hAnsi="나눔스퀘어_ac Bold" w:hint="eastAsia"/>
        </w:rPr>
        <w:t>주간 데이터 분석 교육을 실시한다.</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직원들은 기본적인 프로그래밍 실력을 갖춘 상태이며 </w:t>
      </w:r>
      <w:r w:rsidR="004314F4" w:rsidRPr="00AA4924">
        <w:rPr>
          <w:rFonts w:ascii="나눔스퀘어_ac Bold" w:eastAsia="나눔스퀘어_ac Bold" w:hAnsi="나눔스퀘어_ac Bold"/>
        </w:rPr>
        <w:t>pandas</w:t>
      </w:r>
      <w:r w:rsidR="004314F4" w:rsidRPr="00AA4924">
        <w:rPr>
          <w:rFonts w:ascii="나눔스퀘어_ac Bold" w:eastAsia="나눔스퀘어_ac Bold" w:hAnsi="나눔스퀘어_ac Bold" w:hint="eastAsia"/>
        </w:rPr>
        <w:t>나 n</w:t>
      </w:r>
      <w:r w:rsidR="004314F4" w:rsidRPr="00AA4924">
        <w:rPr>
          <w:rFonts w:ascii="나눔스퀘어_ac Bold" w:eastAsia="나눔스퀘어_ac Bold" w:hAnsi="나눔스퀘어_ac Bold"/>
        </w:rPr>
        <w:t>umpy</w:t>
      </w:r>
      <w:r w:rsidR="004314F4" w:rsidRPr="00AA4924">
        <w:rPr>
          <w:rFonts w:ascii="나눔스퀘어_ac Bold" w:eastAsia="나눔스퀘어_ac Bold" w:hAnsi="나눔스퀘어_ac Bold" w:hint="eastAsia"/>
        </w:rPr>
        <w:t>등 데이터 분석 도구에 대해서도 사용해본 경험이 있다.</w:t>
      </w:r>
      <w:r w:rsidR="001A3F05" w:rsidRPr="00AA4924">
        <w:rPr>
          <w:rFonts w:ascii="나눔스퀘어_ac Bold" w:eastAsia="나눔스퀘어_ac Bold" w:hAnsi="나눔스퀘어_ac Bold"/>
        </w:rPr>
        <w:t xml:space="preserve"> LMS</w:t>
      </w:r>
      <w:r w:rsidR="001A3F05" w:rsidRPr="00AA4924">
        <w:rPr>
          <w:rFonts w:ascii="나눔스퀘어_ac Bold" w:eastAsia="나눔스퀘어_ac Bold" w:hAnsi="나눔스퀘어_ac Bold" w:hint="eastAsia"/>
        </w:rPr>
        <w:t>시스템이 갖춰져 있고,</w:t>
      </w:r>
      <w:r w:rsidR="001A3F05" w:rsidRPr="00AA4924">
        <w:rPr>
          <w:rFonts w:ascii="나눔스퀘어_ac Bold" w:eastAsia="나눔스퀘어_ac Bold" w:hAnsi="나눔스퀘어_ac Bold"/>
        </w:rPr>
        <w:t xml:space="preserve"> </w:t>
      </w:r>
      <w:r w:rsidR="001A3F05" w:rsidRPr="00AA4924">
        <w:rPr>
          <w:rFonts w:ascii="나눔스퀘어_ac Bold" w:eastAsia="나눔스퀘어_ac Bold" w:hAnsi="나눔스퀘어_ac Bold" w:hint="eastAsia"/>
        </w:rPr>
        <w:t>이전에 했던 프로젝트가 동료에게 공개되어 있다.</w:t>
      </w:r>
      <w:r w:rsidR="0042659A"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교육에 사용할 프로젝트는 </w:t>
      </w:r>
      <w:r w:rsidR="004314F4" w:rsidRPr="00AA4924">
        <w:rPr>
          <w:rFonts w:ascii="나눔스퀘어_ac Bold" w:eastAsia="나눔스퀘어_ac Bold" w:hAnsi="나눔스퀘어_ac Bold"/>
        </w:rPr>
        <w:t xml:space="preserve">PROJECT2: </w:t>
      </w:r>
      <w:r w:rsidR="004314F4" w:rsidRPr="00AA4924">
        <w:rPr>
          <w:rFonts w:ascii="나눔스퀘어_ac Bold" w:eastAsia="나눔스퀘어_ac Bold" w:hAnsi="나눔스퀘어_ac Bold" w:hint="eastAsia"/>
        </w:rPr>
        <w:t>미터기 읽기 과정이며,</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교육은 </w:t>
      </w:r>
      <w:r w:rsidR="004314F4"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8A5D9C" w:rsidRPr="00AA4924">
        <w:rPr>
          <w:rFonts w:ascii="나눔스퀘어_ac Bold" w:eastAsia="나눔스퀘어_ac Bold" w:hAnsi="나눔스퀘어_ac Bold"/>
        </w:rPr>
        <w:t xml:space="preserve"> </w:t>
      </w:r>
      <w:r w:rsidR="008A5D9C" w:rsidRPr="00AA4924">
        <w:rPr>
          <w:rFonts w:ascii="나눔스퀘어_ac Bold" w:eastAsia="나눔스퀘어_ac Bold" w:hAnsi="나눔스퀘어_ac Bold" w:hint="eastAsia"/>
        </w:rPr>
        <w:t>운영 모델을</w:t>
      </w:r>
      <w:r w:rsidR="004314F4" w:rsidRPr="00AA4924">
        <w:rPr>
          <w:rFonts w:ascii="나눔스퀘어_ac Bold" w:eastAsia="나눔스퀘어_ac Bold" w:hAnsi="나눔스퀘어_ac Bold" w:hint="eastAsia"/>
        </w:rPr>
        <w:t xml:space="preserve"> 활용하여 진행한다. </w:t>
      </w:r>
      <w:r w:rsidR="004314F4" w:rsidRPr="00AA4924">
        <w:rPr>
          <w:rFonts w:ascii="나눔스퀘어_ac Bold" w:eastAsia="나눔스퀘어_ac Bold" w:hAnsi="나눔스퀘어_ac Bold"/>
        </w:rPr>
        <w:t>PROJECT2</w:t>
      </w:r>
      <w:r w:rsidR="004314F4" w:rsidRPr="00AA4924">
        <w:rPr>
          <w:rFonts w:ascii="나눔스퀘어_ac Bold" w:eastAsia="나눔스퀘어_ac Bold" w:hAnsi="나눔스퀘어_ac Bold" w:hint="eastAsia"/>
        </w:rPr>
        <w:t>는</w:t>
      </w:r>
      <w:r w:rsidR="004314F4" w:rsidRPr="00AA4924">
        <w:rPr>
          <w:rFonts w:ascii="나눔스퀘어_ac Bold" w:eastAsia="나눔스퀘어_ac Bold" w:hAnsi="나눔스퀘어_ac Bold"/>
        </w:rPr>
        <w:t xml:space="preserve"> </w:t>
      </w:r>
      <w:r w:rsidR="004314F4" w:rsidRPr="00AA4924">
        <w:rPr>
          <w:rFonts w:ascii="나눔스퀘어_ac Bold" w:eastAsia="나눔스퀘어_ac Bold" w:hAnsi="나눔스퀘어_ac Bold" w:hint="eastAsia"/>
        </w:rPr>
        <w:t xml:space="preserve">원래 </w:t>
      </w:r>
      <w:r w:rsidR="004314F4" w:rsidRPr="00AA4924">
        <w:rPr>
          <w:rFonts w:ascii="나눔스퀘어_ac Bold" w:eastAsia="나눔스퀘어_ac Bold" w:hAnsi="나눔스퀘어_ac Bold"/>
        </w:rPr>
        <w:t>8</w:t>
      </w:r>
      <w:r w:rsidR="004314F4" w:rsidRPr="00AA4924">
        <w:rPr>
          <w:rFonts w:ascii="나눔스퀘어_ac Bold" w:eastAsia="나눔스퀘어_ac Bold" w:hAnsi="나눔스퀘어_ac Bold" w:hint="eastAsia"/>
        </w:rPr>
        <w:t>주로 설계되었지만,</w:t>
      </w:r>
      <w:r w:rsidR="004314F4" w:rsidRPr="00AA4924">
        <w:rPr>
          <w:rFonts w:ascii="나눔스퀘어_ac Bold" w:eastAsia="나눔스퀘어_ac Bold" w:hAnsi="나눔스퀘어_ac Bold"/>
        </w:rPr>
        <w:t xml:space="preserve"> </w:t>
      </w:r>
      <w:r w:rsidR="0042659A" w:rsidRPr="00AA4924">
        <w:rPr>
          <w:rFonts w:ascii="나눔스퀘어_ac Bold" w:eastAsia="나눔스퀘어_ac Bold" w:hAnsi="나눔스퀘어_ac Bold" w:hint="eastAsia"/>
        </w:rPr>
        <w:t xml:space="preserve">진행 기간을 </w:t>
      </w:r>
      <w:r w:rsidR="0042659A" w:rsidRPr="00AA4924">
        <w:rPr>
          <w:rFonts w:ascii="나눔스퀘어_ac Bold" w:eastAsia="나눔스퀘어_ac Bold" w:hAnsi="나눔스퀘어_ac Bold"/>
        </w:rPr>
        <w:t>16</w:t>
      </w:r>
      <w:r w:rsidR="0042659A" w:rsidRPr="00AA4924">
        <w:rPr>
          <w:rFonts w:ascii="나눔스퀘어_ac Bold" w:eastAsia="나눔스퀘어_ac Bold" w:hAnsi="나눔스퀘어_ac Bold" w:hint="eastAsia"/>
        </w:rPr>
        <w:t>주로 늘려 미션 수행과 동료 평가에 많은 시간을 할애할 수 있도록</w:t>
      </w:r>
      <w:r w:rsidR="00F564F6" w:rsidRPr="00AA4924">
        <w:rPr>
          <w:rFonts w:ascii="나눔스퀘어_ac Bold" w:eastAsia="나눔스퀘어_ac Bold" w:hAnsi="나눔스퀘어_ac Bold" w:hint="eastAsia"/>
        </w:rPr>
        <w:t xml:space="preserve"> 한다.</w:t>
      </w:r>
    </w:p>
    <w:p w14:paraId="53104519" w14:textId="77777777" w:rsidR="00C152BA" w:rsidRPr="00AA4924" w:rsidRDefault="00C152BA" w:rsidP="00C152BA">
      <w:pPr>
        <w:rPr>
          <w:rFonts w:ascii="나눔스퀘어_ac Bold" w:eastAsia="나눔스퀘어_ac Bold" w:hAnsi="나눔스퀘어_ac Bold"/>
          <w:b/>
          <w:bCs/>
        </w:rPr>
      </w:pPr>
      <w:r w:rsidRPr="00AA4924">
        <w:rPr>
          <w:rFonts w:ascii="나눔스퀘어_ac Bold" w:eastAsia="나눔스퀘어_ac Bold" w:hAnsi="나눔스퀘어_ac Bold" w:hint="eastAsia"/>
          <w:b/>
          <w:bCs/>
        </w:rPr>
        <w:t>진행 세부 사항</w:t>
      </w:r>
    </w:p>
    <w:p w14:paraId="431BF8D1" w14:textId="42F42946" w:rsidR="00C43F29" w:rsidRPr="00AA4924" w:rsidRDefault="00C152BA" w:rsidP="00C152BA">
      <w:pPr>
        <w:rPr>
          <w:rFonts w:ascii="나눔스퀘어_ac Bold" w:eastAsia="나눔스퀘어_ac Bold" w:hAnsi="나눔스퀘어_ac Bold"/>
        </w:rPr>
      </w:pPr>
      <w:r w:rsidRPr="00AA4924">
        <w:rPr>
          <w:rFonts w:ascii="나눔스퀘어_ac Bold" w:eastAsia="나눔스퀘어_ac Bold" w:hAnsi="나눔스퀘어_ac Bold"/>
        </w:rPr>
        <w:t> </w:t>
      </w:r>
      <w:r w:rsidR="00C43F29" w:rsidRPr="00AA4924">
        <w:rPr>
          <w:rFonts w:ascii="나눔스퀘어_ac Bold" w:eastAsia="나눔스퀘어_ac Bold" w:hAnsi="나눔스퀘어_ac Bold" w:hint="eastAsia"/>
        </w:rPr>
        <w:t xml:space="preserve">이 케이스의 경우 </w:t>
      </w:r>
      <w:r w:rsidR="00C43F29"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C43F29" w:rsidRPr="00AA4924">
        <w:rPr>
          <w:rFonts w:ascii="나눔스퀘어_ac Bold" w:eastAsia="나눔스퀘어_ac Bold" w:hAnsi="나눔스퀘어_ac Bold" w:hint="eastAsia"/>
        </w:rPr>
        <w:t>를 사용하여 프로젝트를 운영한다.</w:t>
      </w:r>
      <w:r w:rsidR="00C43F29" w:rsidRPr="00AA4924">
        <w:rPr>
          <w:rFonts w:ascii="나눔스퀘어_ac Bold" w:eastAsia="나눔스퀘어_ac Bold" w:hAnsi="나눔스퀘어_ac Bold"/>
        </w:rPr>
        <w:t xml:space="preserve"> </w:t>
      </w:r>
      <w:r w:rsidR="00C43F29" w:rsidRPr="00AA4924">
        <w:rPr>
          <w:rFonts w:ascii="나눔스퀘어_ac Bold" w:eastAsia="나눔스퀘어_ac Bold" w:hAnsi="나눔스퀘어_ac Bold" w:hint="eastAsia"/>
        </w:rPr>
        <w:t>프로젝트에 참여하는 학생들은 프로젝트 시작 기간 안에 정해진 날짜 가운데 자신이 원하는 날짜에 프로젝트를 시작할 수 있다.</w:t>
      </w:r>
      <w:r w:rsidR="00C43F29" w:rsidRPr="00AA4924">
        <w:rPr>
          <w:rFonts w:ascii="나눔스퀘어_ac Bold" w:eastAsia="나눔스퀘어_ac Bold" w:hAnsi="나눔스퀘어_ac Bold"/>
        </w:rPr>
        <w:t xml:space="preserve"> </w:t>
      </w:r>
      <w:r w:rsidR="00C43F29" w:rsidRPr="00AA4924">
        <w:rPr>
          <w:rFonts w:ascii="나눔스퀘어_ac Bold" w:eastAsia="나눔스퀘어_ac Bold" w:hAnsi="나눔스퀘어_ac Bold" w:hint="eastAsia"/>
        </w:rPr>
        <w:t xml:space="preserve">만약 프로젝트 시작 가능한 날짜가 </w:t>
      </w:r>
      <w:r w:rsidR="00C43F29" w:rsidRPr="00AA4924">
        <w:rPr>
          <w:rFonts w:ascii="나눔스퀘어_ac Bold" w:eastAsia="나눔스퀘어_ac Bold" w:hAnsi="나눔스퀘어_ac Bold"/>
        </w:rPr>
        <w:t>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1</w:t>
      </w:r>
      <w:r w:rsidR="00C43F29" w:rsidRPr="00AA4924">
        <w:rPr>
          <w:rFonts w:ascii="나눔스퀘어_ac Bold" w:eastAsia="나눔스퀘어_ac Bold" w:hAnsi="나눔스퀘어_ac Bold" w:hint="eastAsia"/>
        </w:rPr>
        <w:t>일</w:t>
      </w:r>
      <w:r w:rsidR="00C43F29" w:rsidRPr="00AA4924">
        <w:rPr>
          <w:rFonts w:ascii="나눔스퀘어_ac Bold" w:eastAsia="나눔스퀘어_ac Bold" w:hAnsi="나눔스퀘어_ac Bold"/>
        </w:rPr>
        <w:t>, 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5</w:t>
      </w:r>
      <w:r w:rsidR="00C43F29" w:rsidRPr="00AA4924">
        <w:rPr>
          <w:rFonts w:ascii="나눔스퀘어_ac Bold" w:eastAsia="나눔스퀘어_ac Bold" w:hAnsi="나눔스퀘어_ac Bold" w:hint="eastAsia"/>
        </w:rPr>
        <w:t>일,</w:t>
      </w:r>
      <w:r w:rsidR="00C43F29" w:rsidRPr="00AA4924">
        <w:rPr>
          <w:rFonts w:ascii="나눔스퀘어_ac Bold" w:eastAsia="나눔스퀘어_ac Bold" w:hAnsi="나눔스퀘어_ac Bold"/>
        </w:rPr>
        <w:t xml:space="preserve"> 4</w:t>
      </w:r>
      <w:r w:rsidR="00C43F29" w:rsidRPr="00AA4924">
        <w:rPr>
          <w:rFonts w:ascii="나눔스퀘어_ac Bold" w:eastAsia="나눔스퀘어_ac Bold" w:hAnsi="나눔스퀘어_ac Bold" w:hint="eastAsia"/>
        </w:rPr>
        <w:t xml:space="preserve">월 </w:t>
      </w:r>
      <w:r w:rsidR="00C43F29" w:rsidRPr="00AA4924">
        <w:rPr>
          <w:rFonts w:ascii="나눔스퀘어_ac Bold" w:eastAsia="나눔스퀘어_ac Bold" w:hAnsi="나눔스퀘어_ac Bold"/>
        </w:rPr>
        <w:t>9</w:t>
      </w:r>
      <w:r w:rsidR="00C43F29" w:rsidRPr="00AA4924">
        <w:rPr>
          <w:rFonts w:ascii="나눔스퀘어_ac Bold" w:eastAsia="나눔스퀘어_ac Bold" w:hAnsi="나눔스퀘어_ac Bold" w:hint="eastAsia"/>
        </w:rPr>
        <w:t>일이라면 학생은 세 날짜 가운데 자신이 원하는 날짜에 프로젝트를 시작할 수 있다.</w:t>
      </w:r>
      <w:r w:rsidR="00C43F29" w:rsidRPr="00AA4924">
        <w:rPr>
          <w:rFonts w:ascii="나눔스퀘어_ac Bold" w:eastAsia="나눔스퀘어_ac Bold" w:hAnsi="나눔스퀘어_ac Bold"/>
        </w:rPr>
        <w:t xml:space="preserve"> </w:t>
      </w:r>
      <w:r w:rsidR="00D47304" w:rsidRPr="00AA4924">
        <w:rPr>
          <w:rFonts w:ascii="나눔스퀘어_ac Bold" w:eastAsia="나눔스퀘어_ac Bold" w:hAnsi="나눔스퀘어_ac Bold" w:hint="eastAsia"/>
        </w:rPr>
        <w:t xml:space="preserve">또한 프로젝트가 </w:t>
      </w:r>
      <w:r w:rsidR="00D47304" w:rsidRPr="00AA4924">
        <w:rPr>
          <w:rFonts w:ascii="나눔스퀘어_ac Bold" w:eastAsia="나눔스퀘어_ac Bold" w:hAnsi="나눔스퀘어_ac Bold"/>
        </w:rPr>
        <w:t>16</w:t>
      </w:r>
      <w:r w:rsidR="00D47304" w:rsidRPr="00AA4924">
        <w:rPr>
          <w:rFonts w:ascii="나눔스퀘어_ac Bold" w:eastAsia="나눔스퀘어_ac Bold" w:hAnsi="나눔스퀘어_ac Bold" w:hint="eastAsia"/>
        </w:rPr>
        <w:t>주라는 비교적 긴 시간동안 진행되므로 학생들 간 진도의 유의미한 차이를 기대할 수 있을 것이다.</w:t>
      </w:r>
      <w:r w:rsidR="00D47304" w:rsidRPr="00AA4924">
        <w:rPr>
          <w:rFonts w:ascii="나눔스퀘어_ac Bold" w:eastAsia="나눔스퀘어_ac Bold" w:hAnsi="나눔스퀘어_ac Bold"/>
        </w:rPr>
        <w:t xml:space="preserve"> </w:t>
      </w:r>
      <w:r w:rsidR="00D47304" w:rsidRPr="00AA4924">
        <w:rPr>
          <w:rFonts w:ascii="나눔스퀘어_ac Bold" w:eastAsia="나눔스퀘어_ac Bold" w:hAnsi="나눔스퀘어_ac Bold" w:hint="eastAsia"/>
        </w:rPr>
        <w:t xml:space="preserve">따라서 </w:t>
      </w:r>
      <w:r w:rsidR="00D47304" w:rsidRPr="00AA4924">
        <w:rPr>
          <w:rFonts w:ascii="나눔스퀘어_ac Bold" w:eastAsia="나눔스퀘어_ac Bold" w:hAnsi="나눔스퀘어_ac Bold"/>
        </w:rPr>
        <w:t>Self</w:t>
      </w:r>
      <w:r w:rsidR="007A347D" w:rsidRPr="00AA4924">
        <w:rPr>
          <w:rFonts w:ascii="나눔스퀘어_ac Bold" w:eastAsia="나눔스퀘어_ac Bold" w:hAnsi="나눔스퀘어_ac Bold"/>
        </w:rPr>
        <w:t>-paced</w:t>
      </w:r>
      <w:r w:rsidR="00D47304" w:rsidRPr="00AA4924">
        <w:rPr>
          <w:rFonts w:ascii="나눔스퀘어_ac Bold" w:eastAsia="나눔스퀘어_ac Bold" w:hAnsi="나눔스퀘어_ac Bold" w:hint="eastAsia"/>
        </w:rPr>
        <w:t>운영에 따라 먼저 프로젝트를 종료한 학생들은 다른 학생들을 기다릴 필요 없이 빠르게 수료할 수 있다.</w:t>
      </w:r>
      <w:r w:rsidR="00D47304" w:rsidRPr="00AA4924">
        <w:rPr>
          <w:rFonts w:ascii="나눔스퀘어_ac Bold" w:eastAsia="나눔스퀘어_ac Bold" w:hAnsi="나눔스퀘어_ac Bold"/>
        </w:rPr>
        <w:t xml:space="preserve"> </w:t>
      </w:r>
    </w:p>
    <w:p w14:paraId="7C1461C9" w14:textId="30B4A3E8" w:rsidR="00C43F29" w:rsidRPr="00AA4924" w:rsidRDefault="00727F82" w:rsidP="00727F82">
      <w:pPr>
        <w:rPr>
          <w:rFonts w:ascii="나눔스퀘어_ac Bold" w:eastAsia="나눔스퀘어_ac Bold" w:hAnsi="나눔스퀘어_ac Bold"/>
        </w:rPr>
      </w:pPr>
      <w:r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동료 평가자 선택 방식은 프로젝트가 긴 시간동안 진행되므로 평가자를 결정하는데 비교적 많은 시간을 할애할 수 있다.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 xml:space="preserve">따라서 </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요청과 수락</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 xml:space="preserve">방식이나 </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요청</w:t>
      </w:r>
      <w:r w:rsidR="00865B99" w:rsidRPr="00AA4924">
        <w:rPr>
          <w:rFonts w:ascii="나눔스퀘어_ac Bold" w:eastAsia="나눔스퀘어_ac Bold" w:hAnsi="나눔스퀘어_ac Bold"/>
        </w:rPr>
        <w:t>’</w:t>
      </w:r>
      <w:r w:rsidR="00865B99" w:rsidRPr="00AA4924">
        <w:rPr>
          <w:rFonts w:ascii="나눔스퀘어_ac Bold" w:eastAsia="나눔스퀘어_ac Bold" w:hAnsi="나눔스퀘어_ac Bold" w:hint="eastAsia"/>
        </w:rPr>
        <w:t>방식을 활용하여 학생들 간 평가 관계를 형성할 수 있도록 한다.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이때 평가가 익명 평가로 진행되므로 동료 평가자를 선택할 때 개인정보가 노출되지 않도록 하여 평가자가 누구인지 특정할 수 없도록 한다.</w:t>
      </w:r>
      <w:r w:rsidR="00865B99" w:rsidRPr="00AA4924">
        <w:rPr>
          <w:rFonts w:ascii="나눔스퀘어_ac Bold" w:eastAsia="나눔스퀘어_ac Bold" w:hAnsi="나눔스퀘어_ac Bold"/>
        </w:rPr>
        <w:t xml:space="preserve"> </w:t>
      </w:r>
      <w:r w:rsidR="00865B99" w:rsidRPr="00AA4924">
        <w:rPr>
          <w:rFonts w:ascii="나눔스퀘어_ac Bold" w:eastAsia="나눔스퀘어_ac Bold" w:hAnsi="나눔스퀘어_ac Bold" w:hint="eastAsia"/>
        </w:rPr>
        <w:t>익명평가를 진행하는 이유는 기업과 마찬가지로 직급에 상관없이 공정한 평가를 진행하기 위함이다.</w:t>
      </w:r>
    </w:p>
    <w:p w14:paraId="4875C142" w14:textId="6229E875" w:rsidR="00865B99" w:rsidRPr="00AA4924" w:rsidRDefault="00865B99" w:rsidP="00727F82">
      <w:pPr>
        <w:rPr>
          <w:rFonts w:ascii="나눔스퀘어_ac Bold" w:eastAsia="나눔스퀘어_ac Bold" w:hAnsi="나눔스퀘어_ac Bold"/>
        </w:rPr>
      </w:pPr>
      <w:r w:rsidRPr="00AA4924">
        <w:rPr>
          <w:rFonts w:ascii="나눔스퀘어_ac Bold" w:eastAsia="나눔스퀘어_ac Bold" w:hAnsi="나눔스퀘어_ac Bold" w:hint="eastAsia"/>
        </w:rPr>
        <w:t xml:space="preserve"> </w:t>
      </w:r>
    </w:p>
    <w:sectPr w:rsidR="00865B99" w:rsidRPr="00AA4924" w:rsidSect="006F23C6">
      <w:footerReference w:type="default" r:id="rId57"/>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7A9E8" w14:textId="77777777" w:rsidR="00C8354E" w:rsidRDefault="00C8354E" w:rsidP="00AC37E4">
      <w:pPr>
        <w:spacing w:after="0" w:line="240" w:lineRule="auto"/>
      </w:pPr>
      <w:r>
        <w:separator/>
      </w:r>
    </w:p>
  </w:endnote>
  <w:endnote w:type="continuationSeparator" w:id="0">
    <w:p w14:paraId="1F908DFE" w14:textId="77777777" w:rsidR="00C8354E" w:rsidRDefault="00C8354E" w:rsidP="00AC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스퀘어 Bold">
    <w:panose1 w:val="020B0600000101010101"/>
    <w:charset w:val="81"/>
    <w:family w:val="modern"/>
    <w:pitch w:val="variable"/>
    <w:sig w:usb0="00000203" w:usb1="29D72C10" w:usb2="00000010" w:usb3="00000000" w:csb0="0028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나눔스퀘어_ac Bold">
    <w:panose1 w:val="020B0600000101010101"/>
    <w:charset w:val="81"/>
    <w:family w:val="modern"/>
    <w:pitch w:val="variable"/>
    <w:sig w:usb0="00000203" w:usb1="29D72C10" w:usb2="00000010" w:usb3="00000000" w:csb0="00280005" w:csb1="00000000"/>
  </w:font>
  <w:font w:name="한양신명조">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780957"/>
      <w:docPartObj>
        <w:docPartGallery w:val="Page Numbers (Bottom of Page)"/>
        <w:docPartUnique/>
      </w:docPartObj>
    </w:sdtPr>
    <w:sdtEndPr/>
    <w:sdtContent>
      <w:sdt>
        <w:sdtPr>
          <w:id w:val="1728636285"/>
          <w:docPartObj>
            <w:docPartGallery w:val="Page Numbers (Top of Page)"/>
            <w:docPartUnique/>
          </w:docPartObj>
        </w:sdtPr>
        <w:sdtEndPr/>
        <w:sdtContent>
          <w:p w14:paraId="1CF8404F" w14:textId="77777777" w:rsidR="000923B6" w:rsidRDefault="000923B6" w:rsidP="00AC37E4">
            <w:pPr>
              <w:pStyle w:val="af1"/>
              <w:jc w:val="center"/>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A06A6" w14:textId="77777777" w:rsidR="00C8354E" w:rsidRDefault="00C8354E" w:rsidP="00AC37E4">
      <w:pPr>
        <w:spacing w:after="0" w:line="240" w:lineRule="auto"/>
      </w:pPr>
      <w:r>
        <w:separator/>
      </w:r>
    </w:p>
  </w:footnote>
  <w:footnote w:type="continuationSeparator" w:id="0">
    <w:p w14:paraId="1C403C73" w14:textId="77777777" w:rsidR="00C8354E" w:rsidRDefault="00C8354E" w:rsidP="00AC3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3AA1"/>
    <w:multiLevelType w:val="hybridMultilevel"/>
    <w:tmpl w:val="5CC2E0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F4C15E0"/>
    <w:multiLevelType w:val="hybridMultilevel"/>
    <w:tmpl w:val="9CF6106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37E0982"/>
    <w:multiLevelType w:val="hybridMultilevel"/>
    <w:tmpl w:val="080AB14A"/>
    <w:lvl w:ilvl="0" w:tplc="5442F6CE">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5C972B1"/>
    <w:multiLevelType w:val="hybridMultilevel"/>
    <w:tmpl w:val="97286648"/>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C2442CB"/>
    <w:multiLevelType w:val="hybridMultilevel"/>
    <w:tmpl w:val="7180B462"/>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2D1857"/>
    <w:multiLevelType w:val="hybridMultilevel"/>
    <w:tmpl w:val="F3EE8536"/>
    <w:lvl w:ilvl="0" w:tplc="C4568E78">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1AB4912"/>
    <w:multiLevelType w:val="hybridMultilevel"/>
    <w:tmpl w:val="182A85B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230953FB"/>
    <w:multiLevelType w:val="hybridMultilevel"/>
    <w:tmpl w:val="32BCE1B6"/>
    <w:lvl w:ilvl="0" w:tplc="8A426F8C">
      <w:start w:val="1"/>
      <w:numFmt w:val="bullet"/>
      <w:lvlText w:val="-"/>
      <w:lvlJc w:val="left"/>
      <w:pPr>
        <w:tabs>
          <w:tab w:val="num" w:pos="720"/>
        </w:tabs>
        <w:ind w:left="720" w:hanging="360"/>
      </w:pPr>
      <w:rPr>
        <w:rFonts w:ascii="굴림" w:hAnsi="굴림" w:hint="default"/>
      </w:rPr>
    </w:lvl>
    <w:lvl w:ilvl="1" w:tplc="D6DA0A02" w:tentative="1">
      <w:start w:val="1"/>
      <w:numFmt w:val="bullet"/>
      <w:lvlText w:val="-"/>
      <w:lvlJc w:val="left"/>
      <w:pPr>
        <w:tabs>
          <w:tab w:val="num" w:pos="1440"/>
        </w:tabs>
        <w:ind w:left="1440" w:hanging="360"/>
      </w:pPr>
      <w:rPr>
        <w:rFonts w:ascii="굴림" w:hAnsi="굴림" w:hint="default"/>
      </w:rPr>
    </w:lvl>
    <w:lvl w:ilvl="2" w:tplc="4D423FDA" w:tentative="1">
      <w:start w:val="1"/>
      <w:numFmt w:val="bullet"/>
      <w:lvlText w:val="-"/>
      <w:lvlJc w:val="left"/>
      <w:pPr>
        <w:tabs>
          <w:tab w:val="num" w:pos="2160"/>
        </w:tabs>
        <w:ind w:left="2160" w:hanging="360"/>
      </w:pPr>
      <w:rPr>
        <w:rFonts w:ascii="굴림" w:hAnsi="굴림" w:hint="default"/>
      </w:rPr>
    </w:lvl>
    <w:lvl w:ilvl="3" w:tplc="DD98CBC4" w:tentative="1">
      <w:start w:val="1"/>
      <w:numFmt w:val="bullet"/>
      <w:lvlText w:val="-"/>
      <w:lvlJc w:val="left"/>
      <w:pPr>
        <w:tabs>
          <w:tab w:val="num" w:pos="2880"/>
        </w:tabs>
        <w:ind w:left="2880" w:hanging="360"/>
      </w:pPr>
      <w:rPr>
        <w:rFonts w:ascii="굴림" w:hAnsi="굴림" w:hint="default"/>
      </w:rPr>
    </w:lvl>
    <w:lvl w:ilvl="4" w:tplc="BAF28EB0" w:tentative="1">
      <w:start w:val="1"/>
      <w:numFmt w:val="bullet"/>
      <w:lvlText w:val="-"/>
      <w:lvlJc w:val="left"/>
      <w:pPr>
        <w:tabs>
          <w:tab w:val="num" w:pos="3600"/>
        </w:tabs>
        <w:ind w:left="3600" w:hanging="360"/>
      </w:pPr>
      <w:rPr>
        <w:rFonts w:ascii="굴림" w:hAnsi="굴림" w:hint="default"/>
      </w:rPr>
    </w:lvl>
    <w:lvl w:ilvl="5" w:tplc="A2B23548" w:tentative="1">
      <w:start w:val="1"/>
      <w:numFmt w:val="bullet"/>
      <w:lvlText w:val="-"/>
      <w:lvlJc w:val="left"/>
      <w:pPr>
        <w:tabs>
          <w:tab w:val="num" w:pos="4320"/>
        </w:tabs>
        <w:ind w:left="4320" w:hanging="360"/>
      </w:pPr>
      <w:rPr>
        <w:rFonts w:ascii="굴림" w:hAnsi="굴림" w:hint="default"/>
      </w:rPr>
    </w:lvl>
    <w:lvl w:ilvl="6" w:tplc="5348444E" w:tentative="1">
      <w:start w:val="1"/>
      <w:numFmt w:val="bullet"/>
      <w:lvlText w:val="-"/>
      <w:lvlJc w:val="left"/>
      <w:pPr>
        <w:tabs>
          <w:tab w:val="num" w:pos="5040"/>
        </w:tabs>
        <w:ind w:left="5040" w:hanging="360"/>
      </w:pPr>
      <w:rPr>
        <w:rFonts w:ascii="굴림" w:hAnsi="굴림" w:hint="default"/>
      </w:rPr>
    </w:lvl>
    <w:lvl w:ilvl="7" w:tplc="C78E39A2" w:tentative="1">
      <w:start w:val="1"/>
      <w:numFmt w:val="bullet"/>
      <w:lvlText w:val="-"/>
      <w:lvlJc w:val="left"/>
      <w:pPr>
        <w:tabs>
          <w:tab w:val="num" w:pos="5760"/>
        </w:tabs>
        <w:ind w:left="5760" w:hanging="360"/>
      </w:pPr>
      <w:rPr>
        <w:rFonts w:ascii="굴림" w:hAnsi="굴림" w:hint="default"/>
      </w:rPr>
    </w:lvl>
    <w:lvl w:ilvl="8" w:tplc="67964718"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23830A87"/>
    <w:multiLevelType w:val="hybridMultilevel"/>
    <w:tmpl w:val="4A5C18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43D62E4"/>
    <w:multiLevelType w:val="hybridMultilevel"/>
    <w:tmpl w:val="24E6DA00"/>
    <w:lvl w:ilvl="0" w:tplc="708AEA9C">
      <w:start w:val="5"/>
      <w:numFmt w:val="bullet"/>
      <w:lvlText w:val="※"/>
      <w:lvlJc w:val="left"/>
      <w:pPr>
        <w:ind w:left="760" w:hanging="360"/>
      </w:pPr>
      <w:rPr>
        <w:rFonts w:ascii="나눔스퀘어 Bold" w:eastAsia="나눔스퀘어 Bold" w:hAnsi="나눔스퀘어 Bold"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8FC08F1"/>
    <w:multiLevelType w:val="hybridMultilevel"/>
    <w:tmpl w:val="75FA8B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C723F99"/>
    <w:multiLevelType w:val="hybridMultilevel"/>
    <w:tmpl w:val="7C1E0F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3904D83"/>
    <w:multiLevelType w:val="hybridMultilevel"/>
    <w:tmpl w:val="C2C45D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5B81D96"/>
    <w:multiLevelType w:val="hybridMultilevel"/>
    <w:tmpl w:val="688677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969245B"/>
    <w:multiLevelType w:val="hybridMultilevel"/>
    <w:tmpl w:val="DF14AC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DAE03A4"/>
    <w:multiLevelType w:val="hybridMultilevel"/>
    <w:tmpl w:val="A3B00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2247D2C"/>
    <w:multiLevelType w:val="hybridMultilevel"/>
    <w:tmpl w:val="91EA24E6"/>
    <w:lvl w:ilvl="0" w:tplc="DA28D778">
      <w:start w:val="1"/>
      <w:numFmt w:val="bullet"/>
      <w:lvlText w:val="•"/>
      <w:lvlJc w:val="left"/>
      <w:pPr>
        <w:tabs>
          <w:tab w:val="num" w:pos="720"/>
        </w:tabs>
        <w:ind w:left="720" w:hanging="360"/>
      </w:pPr>
      <w:rPr>
        <w:rFonts w:ascii="굴림" w:hAnsi="굴림" w:hint="default"/>
      </w:rPr>
    </w:lvl>
    <w:lvl w:ilvl="1" w:tplc="AAEA5178" w:tentative="1">
      <w:start w:val="1"/>
      <w:numFmt w:val="bullet"/>
      <w:lvlText w:val="•"/>
      <w:lvlJc w:val="left"/>
      <w:pPr>
        <w:tabs>
          <w:tab w:val="num" w:pos="1440"/>
        </w:tabs>
        <w:ind w:left="1440" w:hanging="360"/>
      </w:pPr>
      <w:rPr>
        <w:rFonts w:ascii="굴림" w:hAnsi="굴림" w:hint="default"/>
      </w:rPr>
    </w:lvl>
    <w:lvl w:ilvl="2" w:tplc="EA020B14" w:tentative="1">
      <w:start w:val="1"/>
      <w:numFmt w:val="bullet"/>
      <w:lvlText w:val="•"/>
      <w:lvlJc w:val="left"/>
      <w:pPr>
        <w:tabs>
          <w:tab w:val="num" w:pos="2160"/>
        </w:tabs>
        <w:ind w:left="2160" w:hanging="360"/>
      </w:pPr>
      <w:rPr>
        <w:rFonts w:ascii="굴림" w:hAnsi="굴림" w:hint="default"/>
      </w:rPr>
    </w:lvl>
    <w:lvl w:ilvl="3" w:tplc="6428C4D0" w:tentative="1">
      <w:start w:val="1"/>
      <w:numFmt w:val="bullet"/>
      <w:lvlText w:val="•"/>
      <w:lvlJc w:val="left"/>
      <w:pPr>
        <w:tabs>
          <w:tab w:val="num" w:pos="2880"/>
        </w:tabs>
        <w:ind w:left="2880" w:hanging="360"/>
      </w:pPr>
      <w:rPr>
        <w:rFonts w:ascii="굴림" w:hAnsi="굴림" w:hint="default"/>
      </w:rPr>
    </w:lvl>
    <w:lvl w:ilvl="4" w:tplc="10142374" w:tentative="1">
      <w:start w:val="1"/>
      <w:numFmt w:val="bullet"/>
      <w:lvlText w:val="•"/>
      <w:lvlJc w:val="left"/>
      <w:pPr>
        <w:tabs>
          <w:tab w:val="num" w:pos="3600"/>
        </w:tabs>
        <w:ind w:left="3600" w:hanging="360"/>
      </w:pPr>
      <w:rPr>
        <w:rFonts w:ascii="굴림" w:hAnsi="굴림" w:hint="default"/>
      </w:rPr>
    </w:lvl>
    <w:lvl w:ilvl="5" w:tplc="6770ADB8" w:tentative="1">
      <w:start w:val="1"/>
      <w:numFmt w:val="bullet"/>
      <w:lvlText w:val="•"/>
      <w:lvlJc w:val="left"/>
      <w:pPr>
        <w:tabs>
          <w:tab w:val="num" w:pos="4320"/>
        </w:tabs>
        <w:ind w:left="4320" w:hanging="360"/>
      </w:pPr>
      <w:rPr>
        <w:rFonts w:ascii="굴림" w:hAnsi="굴림" w:hint="default"/>
      </w:rPr>
    </w:lvl>
    <w:lvl w:ilvl="6" w:tplc="0F6E7170" w:tentative="1">
      <w:start w:val="1"/>
      <w:numFmt w:val="bullet"/>
      <w:lvlText w:val="•"/>
      <w:lvlJc w:val="left"/>
      <w:pPr>
        <w:tabs>
          <w:tab w:val="num" w:pos="5040"/>
        </w:tabs>
        <w:ind w:left="5040" w:hanging="360"/>
      </w:pPr>
      <w:rPr>
        <w:rFonts w:ascii="굴림" w:hAnsi="굴림" w:hint="default"/>
      </w:rPr>
    </w:lvl>
    <w:lvl w:ilvl="7" w:tplc="6F3CE0B0" w:tentative="1">
      <w:start w:val="1"/>
      <w:numFmt w:val="bullet"/>
      <w:lvlText w:val="•"/>
      <w:lvlJc w:val="left"/>
      <w:pPr>
        <w:tabs>
          <w:tab w:val="num" w:pos="5760"/>
        </w:tabs>
        <w:ind w:left="5760" w:hanging="360"/>
      </w:pPr>
      <w:rPr>
        <w:rFonts w:ascii="굴림" w:hAnsi="굴림" w:hint="default"/>
      </w:rPr>
    </w:lvl>
    <w:lvl w:ilvl="8" w:tplc="74821110" w:tentative="1">
      <w:start w:val="1"/>
      <w:numFmt w:val="bullet"/>
      <w:lvlText w:val="•"/>
      <w:lvlJc w:val="left"/>
      <w:pPr>
        <w:tabs>
          <w:tab w:val="num" w:pos="6480"/>
        </w:tabs>
        <w:ind w:left="6480" w:hanging="360"/>
      </w:pPr>
      <w:rPr>
        <w:rFonts w:ascii="굴림" w:hAnsi="굴림" w:hint="default"/>
      </w:rPr>
    </w:lvl>
  </w:abstractNum>
  <w:abstractNum w:abstractNumId="17" w15:restartNumberingAfterBreak="0">
    <w:nsid w:val="554615FF"/>
    <w:multiLevelType w:val="hybridMultilevel"/>
    <w:tmpl w:val="102EF5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83B05C6"/>
    <w:multiLevelType w:val="hybridMultilevel"/>
    <w:tmpl w:val="961646F4"/>
    <w:lvl w:ilvl="0" w:tplc="8E9EE0BE">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E227AA4"/>
    <w:multiLevelType w:val="multilevel"/>
    <w:tmpl w:val="5BF6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41FB3"/>
    <w:multiLevelType w:val="hybridMultilevel"/>
    <w:tmpl w:val="80D259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9958D0"/>
    <w:multiLevelType w:val="hybridMultilevel"/>
    <w:tmpl w:val="E766F9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9EF55AF"/>
    <w:multiLevelType w:val="hybridMultilevel"/>
    <w:tmpl w:val="F2FE7A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09F52BC"/>
    <w:multiLevelType w:val="hybridMultilevel"/>
    <w:tmpl w:val="841A654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72A46E0"/>
    <w:multiLevelType w:val="hybridMultilevel"/>
    <w:tmpl w:val="06D69EB4"/>
    <w:lvl w:ilvl="0" w:tplc="708AEA9C">
      <w:start w:val="5"/>
      <w:numFmt w:val="bullet"/>
      <w:lvlText w:val="※"/>
      <w:lvlJc w:val="left"/>
      <w:pPr>
        <w:ind w:left="760" w:hanging="360"/>
      </w:pPr>
      <w:rPr>
        <w:rFonts w:ascii="나눔스퀘어 Bold" w:eastAsia="나눔스퀘어 Bold" w:hAnsi="나눔스퀘어 Bold"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A1975FD"/>
    <w:multiLevelType w:val="hybridMultilevel"/>
    <w:tmpl w:val="8BC801A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B3D2B00"/>
    <w:multiLevelType w:val="hybridMultilevel"/>
    <w:tmpl w:val="C44082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7CC308F7"/>
    <w:multiLevelType w:val="hybridMultilevel"/>
    <w:tmpl w:val="B6E62918"/>
    <w:lvl w:ilvl="0" w:tplc="968844CC">
      <w:start w:val="1"/>
      <w:numFmt w:val="bullet"/>
      <w:lvlText w:val="-"/>
      <w:lvlJc w:val="left"/>
      <w:pPr>
        <w:ind w:left="760" w:hanging="360"/>
      </w:pPr>
      <w:rPr>
        <w:rFonts w:ascii="나눔바른고딕" w:eastAsia="나눔바른고딕" w:hAnsi="나눔바른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7"/>
  </w:num>
  <w:num w:numId="2">
    <w:abstractNumId w:val="2"/>
  </w:num>
  <w:num w:numId="3">
    <w:abstractNumId w:val="3"/>
  </w:num>
  <w:num w:numId="4">
    <w:abstractNumId w:val="5"/>
  </w:num>
  <w:num w:numId="5">
    <w:abstractNumId w:val="10"/>
  </w:num>
  <w:num w:numId="6">
    <w:abstractNumId w:val="18"/>
  </w:num>
  <w:num w:numId="7">
    <w:abstractNumId w:val="20"/>
  </w:num>
  <w:num w:numId="8">
    <w:abstractNumId w:val="17"/>
  </w:num>
  <w:num w:numId="9">
    <w:abstractNumId w:val="8"/>
  </w:num>
  <w:num w:numId="10">
    <w:abstractNumId w:val="22"/>
  </w:num>
  <w:num w:numId="11">
    <w:abstractNumId w:val="23"/>
  </w:num>
  <w:num w:numId="12">
    <w:abstractNumId w:val="13"/>
  </w:num>
  <w:num w:numId="13">
    <w:abstractNumId w:val="7"/>
  </w:num>
  <w:num w:numId="14">
    <w:abstractNumId w:val="26"/>
  </w:num>
  <w:num w:numId="15">
    <w:abstractNumId w:val="14"/>
  </w:num>
  <w:num w:numId="16">
    <w:abstractNumId w:val="0"/>
  </w:num>
  <w:num w:numId="17">
    <w:abstractNumId w:val="1"/>
  </w:num>
  <w:num w:numId="18">
    <w:abstractNumId w:val="25"/>
  </w:num>
  <w:num w:numId="19">
    <w:abstractNumId w:val="15"/>
  </w:num>
  <w:num w:numId="20">
    <w:abstractNumId w:val="6"/>
  </w:num>
  <w:num w:numId="21">
    <w:abstractNumId w:val="12"/>
  </w:num>
  <w:num w:numId="22">
    <w:abstractNumId w:val="16"/>
  </w:num>
  <w:num w:numId="23">
    <w:abstractNumId w:val="11"/>
  </w:num>
  <w:num w:numId="24">
    <w:abstractNumId w:val="21"/>
  </w:num>
  <w:num w:numId="25">
    <w:abstractNumId w:val="24"/>
  </w:num>
  <w:num w:numId="26">
    <w:abstractNumId w:val="9"/>
  </w:num>
  <w:num w:numId="27">
    <w:abstractNumId w:val="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C6"/>
    <w:rsid w:val="00005357"/>
    <w:rsid w:val="00010725"/>
    <w:rsid w:val="0001173B"/>
    <w:rsid w:val="000132CE"/>
    <w:rsid w:val="0002042B"/>
    <w:rsid w:val="000249CD"/>
    <w:rsid w:val="00034978"/>
    <w:rsid w:val="0004406B"/>
    <w:rsid w:val="0005378A"/>
    <w:rsid w:val="00056005"/>
    <w:rsid w:val="00060CDB"/>
    <w:rsid w:val="00067AC3"/>
    <w:rsid w:val="000721EA"/>
    <w:rsid w:val="0007709E"/>
    <w:rsid w:val="00080FF7"/>
    <w:rsid w:val="000918AE"/>
    <w:rsid w:val="000923B6"/>
    <w:rsid w:val="000A3C0F"/>
    <w:rsid w:val="000B60DD"/>
    <w:rsid w:val="000C6007"/>
    <w:rsid w:val="000C625F"/>
    <w:rsid w:val="000D7014"/>
    <w:rsid w:val="000E37C6"/>
    <w:rsid w:val="000E59BD"/>
    <w:rsid w:val="000F3F63"/>
    <w:rsid w:val="000F43A5"/>
    <w:rsid w:val="000F7E7F"/>
    <w:rsid w:val="00101009"/>
    <w:rsid w:val="00101E0B"/>
    <w:rsid w:val="0010671A"/>
    <w:rsid w:val="001129C9"/>
    <w:rsid w:val="00112C87"/>
    <w:rsid w:val="001175C5"/>
    <w:rsid w:val="00124A43"/>
    <w:rsid w:val="001608C4"/>
    <w:rsid w:val="00163C0F"/>
    <w:rsid w:val="00164BA2"/>
    <w:rsid w:val="00175807"/>
    <w:rsid w:val="001770D1"/>
    <w:rsid w:val="00181F62"/>
    <w:rsid w:val="0019064A"/>
    <w:rsid w:val="001965F1"/>
    <w:rsid w:val="001A3F05"/>
    <w:rsid w:val="001A4EAD"/>
    <w:rsid w:val="001A6DBE"/>
    <w:rsid w:val="001B246B"/>
    <w:rsid w:val="001B651B"/>
    <w:rsid w:val="001C03B0"/>
    <w:rsid w:val="001C1462"/>
    <w:rsid w:val="001D56D0"/>
    <w:rsid w:val="001E6972"/>
    <w:rsid w:val="001E6CCF"/>
    <w:rsid w:val="001F382C"/>
    <w:rsid w:val="001F5DF3"/>
    <w:rsid w:val="002116DD"/>
    <w:rsid w:val="00212F76"/>
    <w:rsid w:val="00215288"/>
    <w:rsid w:val="002269E0"/>
    <w:rsid w:val="0023218B"/>
    <w:rsid w:val="00241C9E"/>
    <w:rsid w:val="00243DAA"/>
    <w:rsid w:val="00266890"/>
    <w:rsid w:val="0027246F"/>
    <w:rsid w:val="00274DA3"/>
    <w:rsid w:val="00275E15"/>
    <w:rsid w:val="00276911"/>
    <w:rsid w:val="00283FD2"/>
    <w:rsid w:val="002841EA"/>
    <w:rsid w:val="00291AA1"/>
    <w:rsid w:val="00293458"/>
    <w:rsid w:val="00293980"/>
    <w:rsid w:val="00296D2C"/>
    <w:rsid w:val="002A1498"/>
    <w:rsid w:val="002A2086"/>
    <w:rsid w:val="002A357E"/>
    <w:rsid w:val="002A5FCA"/>
    <w:rsid w:val="002B252B"/>
    <w:rsid w:val="002B456C"/>
    <w:rsid w:val="002C24E1"/>
    <w:rsid w:val="002C5B7D"/>
    <w:rsid w:val="002C651C"/>
    <w:rsid w:val="002D34E0"/>
    <w:rsid w:val="002D629F"/>
    <w:rsid w:val="002D633B"/>
    <w:rsid w:val="002E772E"/>
    <w:rsid w:val="002F2BDF"/>
    <w:rsid w:val="003000A5"/>
    <w:rsid w:val="0030083B"/>
    <w:rsid w:val="003009DA"/>
    <w:rsid w:val="00305E74"/>
    <w:rsid w:val="00305FF6"/>
    <w:rsid w:val="00321713"/>
    <w:rsid w:val="00321FF5"/>
    <w:rsid w:val="003324C5"/>
    <w:rsid w:val="00334415"/>
    <w:rsid w:val="003401BD"/>
    <w:rsid w:val="00361E50"/>
    <w:rsid w:val="00362CDE"/>
    <w:rsid w:val="0037043F"/>
    <w:rsid w:val="003727FC"/>
    <w:rsid w:val="00373525"/>
    <w:rsid w:val="0038081B"/>
    <w:rsid w:val="003852CC"/>
    <w:rsid w:val="00390D25"/>
    <w:rsid w:val="00395413"/>
    <w:rsid w:val="003A35A6"/>
    <w:rsid w:val="003A3C89"/>
    <w:rsid w:val="003B1A6B"/>
    <w:rsid w:val="003B6F91"/>
    <w:rsid w:val="003C40EB"/>
    <w:rsid w:val="003C7927"/>
    <w:rsid w:val="003D3502"/>
    <w:rsid w:val="003E04CA"/>
    <w:rsid w:val="003F6337"/>
    <w:rsid w:val="00400C16"/>
    <w:rsid w:val="0042659A"/>
    <w:rsid w:val="004314F4"/>
    <w:rsid w:val="004318CA"/>
    <w:rsid w:val="00432380"/>
    <w:rsid w:val="00445E73"/>
    <w:rsid w:val="004549A7"/>
    <w:rsid w:val="00475689"/>
    <w:rsid w:val="0047642F"/>
    <w:rsid w:val="00476F09"/>
    <w:rsid w:val="00485D76"/>
    <w:rsid w:val="00490EEF"/>
    <w:rsid w:val="00492D5D"/>
    <w:rsid w:val="00496C1C"/>
    <w:rsid w:val="004B1F18"/>
    <w:rsid w:val="004B3800"/>
    <w:rsid w:val="004C07A7"/>
    <w:rsid w:val="004C3EBD"/>
    <w:rsid w:val="004C5FCB"/>
    <w:rsid w:val="004D1C0F"/>
    <w:rsid w:val="004D2222"/>
    <w:rsid w:val="004D38E2"/>
    <w:rsid w:val="004F46CD"/>
    <w:rsid w:val="004F5631"/>
    <w:rsid w:val="004F60D9"/>
    <w:rsid w:val="00500809"/>
    <w:rsid w:val="005015AB"/>
    <w:rsid w:val="00505C33"/>
    <w:rsid w:val="00512369"/>
    <w:rsid w:val="00514F5B"/>
    <w:rsid w:val="005221EA"/>
    <w:rsid w:val="00526F4E"/>
    <w:rsid w:val="005467F4"/>
    <w:rsid w:val="00564360"/>
    <w:rsid w:val="005762EE"/>
    <w:rsid w:val="00580C09"/>
    <w:rsid w:val="00584453"/>
    <w:rsid w:val="005909C7"/>
    <w:rsid w:val="005A0814"/>
    <w:rsid w:val="005A5012"/>
    <w:rsid w:val="005B1015"/>
    <w:rsid w:val="005B4678"/>
    <w:rsid w:val="005B4BB9"/>
    <w:rsid w:val="005C24BD"/>
    <w:rsid w:val="005C7C96"/>
    <w:rsid w:val="005E04BE"/>
    <w:rsid w:val="005E749A"/>
    <w:rsid w:val="005F07D1"/>
    <w:rsid w:val="005F6502"/>
    <w:rsid w:val="005F68C4"/>
    <w:rsid w:val="00605934"/>
    <w:rsid w:val="0061003B"/>
    <w:rsid w:val="006127E4"/>
    <w:rsid w:val="00613FB5"/>
    <w:rsid w:val="006215CE"/>
    <w:rsid w:val="006228FC"/>
    <w:rsid w:val="0062464F"/>
    <w:rsid w:val="00626053"/>
    <w:rsid w:val="00630BEB"/>
    <w:rsid w:val="00633566"/>
    <w:rsid w:val="00635A1F"/>
    <w:rsid w:val="006376E9"/>
    <w:rsid w:val="006425ED"/>
    <w:rsid w:val="006503E1"/>
    <w:rsid w:val="00651332"/>
    <w:rsid w:val="006517EB"/>
    <w:rsid w:val="006521E0"/>
    <w:rsid w:val="00657856"/>
    <w:rsid w:val="00661F11"/>
    <w:rsid w:val="00664538"/>
    <w:rsid w:val="006647BA"/>
    <w:rsid w:val="00671FDA"/>
    <w:rsid w:val="00672570"/>
    <w:rsid w:val="006810E8"/>
    <w:rsid w:val="00686DF5"/>
    <w:rsid w:val="006939C3"/>
    <w:rsid w:val="006B32C1"/>
    <w:rsid w:val="006B5393"/>
    <w:rsid w:val="006C0083"/>
    <w:rsid w:val="006C04A9"/>
    <w:rsid w:val="006C07EF"/>
    <w:rsid w:val="006D4308"/>
    <w:rsid w:val="006D7517"/>
    <w:rsid w:val="006E1D40"/>
    <w:rsid w:val="006E32CC"/>
    <w:rsid w:val="006E7662"/>
    <w:rsid w:val="006F15DC"/>
    <w:rsid w:val="006F23C6"/>
    <w:rsid w:val="0070464A"/>
    <w:rsid w:val="007075D8"/>
    <w:rsid w:val="007150D9"/>
    <w:rsid w:val="00715570"/>
    <w:rsid w:val="00727F82"/>
    <w:rsid w:val="007314A1"/>
    <w:rsid w:val="00737A74"/>
    <w:rsid w:val="007413E4"/>
    <w:rsid w:val="00745605"/>
    <w:rsid w:val="0076460D"/>
    <w:rsid w:val="0076570C"/>
    <w:rsid w:val="0077161E"/>
    <w:rsid w:val="00777972"/>
    <w:rsid w:val="00780FA9"/>
    <w:rsid w:val="00784AD5"/>
    <w:rsid w:val="007857F5"/>
    <w:rsid w:val="00790241"/>
    <w:rsid w:val="00794085"/>
    <w:rsid w:val="007A347D"/>
    <w:rsid w:val="007B644F"/>
    <w:rsid w:val="007C6A01"/>
    <w:rsid w:val="007C787C"/>
    <w:rsid w:val="007D601B"/>
    <w:rsid w:val="007D6EBA"/>
    <w:rsid w:val="007F127D"/>
    <w:rsid w:val="007F1D74"/>
    <w:rsid w:val="007F4A6D"/>
    <w:rsid w:val="00802349"/>
    <w:rsid w:val="008027BD"/>
    <w:rsid w:val="00805F76"/>
    <w:rsid w:val="00810F2C"/>
    <w:rsid w:val="0081172D"/>
    <w:rsid w:val="00815F7E"/>
    <w:rsid w:val="008240F4"/>
    <w:rsid w:val="0083389A"/>
    <w:rsid w:val="00834C71"/>
    <w:rsid w:val="00834F1F"/>
    <w:rsid w:val="0084389E"/>
    <w:rsid w:val="0084732E"/>
    <w:rsid w:val="00850C5D"/>
    <w:rsid w:val="0086070F"/>
    <w:rsid w:val="0086094A"/>
    <w:rsid w:val="00865B99"/>
    <w:rsid w:val="0087078B"/>
    <w:rsid w:val="008726D8"/>
    <w:rsid w:val="00872E8E"/>
    <w:rsid w:val="00876DD0"/>
    <w:rsid w:val="0088780C"/>
    <w:rsid w:val="00896C93"/>
    <w:rsid w:val="008A53F9"/>
    <w:rsid w:val="008A5D9C"/>
    <w:rsid w:val="008B07E8"/>
    <w:rsid w:val="008E0DEB"/>
    <w:rsid w:val="008E17A7"/>
    <w:rsid w:val="008F28DA"/>
    <w:rsid w:val="008F2E4E"/>
    <w:rsid w:val="00900CBF"/>
    <w:rsid w:val="009117AF"/>
    <w:rsid w:val="00915029"/>
    <w:rsid w:val="00916A95"/>
    <w:rsid w:val="0092657B"/>
    <w:rsid w:val="0092691B"/>
    <w:rsid w:val="00937B44"/>
    <w:rsid w:val="0094036B"/>
    <w:rsid w:val="009458FB"/>
    <w:rsid w:val="00962DB5"/>
    <w:rsid w:val="00983AC8"/>
    <w:rsid w:val="00983C55"/>
    <w:rsid w:val="0098700C"/>
    <w:rsid w:val="00987DE4"/>
    <w:rsid w:val="009A157C"/>
    <w:rsid w:val="009A34EE"/>
    <w:rsid w:val="009A7252"/>
    <w:rsid w:val="009B139A"/>
    <w:rsid w:val="009B79F9"/>
    <w:rsid w:val="009C2CBF"/>
    <w:rsid w:val="009C74E9"/>
    <w:rsid w:val="009D5CE2"/>
    <w:rsid w:val="009D7A0B"/>
    <w:rsid w:val="009E4C3E"/>
    <w:rsid w:val="009E6D37"/>
    <w:rsid w:val="009F3887"/>
    <w:rsid w:val="009F4414"/>
    <w:rsid w:val="009F6D9E"/>
    <w:rsid w:val="009F7863"/>
    <w:rsid w:val="00A039F0"/>
    <w:rsid w:val="00A04808"/>
    <w:rsid w:val="00A053C7"/>
    <w:rsid w:val="00A10B1B"/>
    <w:rsid w:val="00A16B10"/>
    <w:rsid w:val="00A22861"/>
    <w:rsid w:val="00A23A1E"/>
    <w:rsid w:val="00A26056"/>
    <w:rsid w:val="00A308A7"/>
    <w:rsid w:val="00A32B19"/>
    <w:rsid w:val="00A36AB7"/>
    <w:rsid w:val="00A36C10"/>
    <w:rsid w:val="00A438D4"/>
    <w:rsid w:val="00A53AAF"/>
    <w:rsid w:val="00A56C2E"/>
    <w:rsid w:val="00A75634"/>
    <w:rsid w:val="00A80A61"/>
    <w:rsid w:val="00A91734"/>
    <w:rsid w:val="00A96E06"/>
    <w:rsid w:val="00AA31F7"/>
    <w:rsid w:val="00AA4924"/>
    <w:rsid w:val="00AB1709"/>
    <w:rsid w:val="00AB663F"/>
    <w:rsid w:val="00AB72F4"/>
    <w:rsid w:val="00AC37E4"/>
    <w:rsid w:val="00AC64DD"/>
    <w:rsid w:val="00AF249E"/>
    <w:rsid w:val="00AF368A"/>
    <w:rsid w:val="00B04063"/>
    <w:rsid w:val="00B060AB"/>
    <w:rsid w:val="00B075B5"/>
    <w:rsid w:val="00B24AC4"/>
    <w:rsid w:val="00B258F7"/>
    <w:rsid w:val="00B31371"/>
    <w:rsid w:val="00B3142E"/>
    <w:rsid w:val="00B34B96"/>
    <w:rsid w:val="00B3620B"/>
    <w:rsid w:val="00B36A99"/>
    <w:rsid w:val="00B415F6"/>
    <w:rsid w:val="00B4488E"/>
    <w:rsid w:val="00B607CC"/>
    <w:rsid w:val="00B617CB"/>
    <w:rsid w:val="00B82226"/>
    <w:rsid w:val="00B92582"/>
    <w:rsid w:val="00B948AA"/>
    <w:rsid w:val="00BA0159"/>
    <w:rsid w:val="00BA3AEC"/>
    <w:rsid w:val="00BA3F20"/>
    <w:rsid w:val="00BA5B68"/>
    <w:rsid w:val="00BB0373"/>
    <w:rsid w:val="00BB0CD9"/>
    <w:rsid w:val="00BB224C"/>
    <w:rsid w:val="00BB3520"/>
    <w:rsid w:val="00BC1A47"/>
    <w:rsid w:val="00BC2A8A"/>
    <w:rsid w:val="00BD19B0"/>
    <w:rsid w:val="00BD3872"/>
    <w:rsid w:val="00BE0B04"/>
    <w:rsid w:val="00BE3E78"/>
    <w:rsid w:val="00BE4C3A"/>
    <w:rsid w:val="00BF64CE"/>
    <w:rsid w:val="00C02246"/>
    <w:rsid w:val="00C04809"/>
    <w:rsid w:val="00C138BD"/>
    <w:rsid w:val="00C152BA"/>
    <w:rsid w:val="00C15A4B"/>
    <w:rsid w:val="00C21F0F"/>
    <w:rsid w:val="00C22570"/>
    <w:rsid w:val="00C25836"/>
    <w:rsid w:val="00C269D2"/>
    <w:rsid w:val="00C26CE5"/>
    <w:rsid w:val="00C322C3"/>
    <w:rsid w:val="00C322EC"/>
    <w:rsid w:val="00C420A6"/>
    <w:rsid w:val="00C43F29"/>
    <w:rsid w:val="00C47CE4"/>
    <w:rsid w:val="00C51DEE"/>
    <w:rsid w:val="00C62F10"/>
    <w:rsid w:val="00C668C4"/>
    <w:rsid w:val="00C70C88"/>
    <w:rsid w:val="00C71D32"/>
    <w:rsid w:val="00C721BF"/>
    <w:rsid w:val="00C731E5"/>
    <w:rsid w:val="00C755F5"/>
    <w:rsid w:val="00C75D08"/>
    <w:rsid w:val="00C8354E"/>
    <w:rsid w:val="00C842F2"/>
    <w:rsid w:val="00C96BCD"/>
    <w:rsid w:val="00CA0812"/>
    <w:rsid w:val="00CA3752"/>
    <w:rsid w:val="00CA6B73"/>
    <w:rsid w:val="00CB1322"/>
    <w:rsid w:val="00CB40A5"/>
    <w:rsid w:val="00CB77CC"/>
    <w:rsid w:val="00CC1F2B"/>
    <w:rsid w:val="00CC4CAE"/>
    <w:rsid w:val="00CC571F"/>
    <w:rsid w:val="00CC5889"/>
    <w:rsid w:val="00CE48AB"/>
    <w:rsid w:val="00CE59F6"/>
    <w:rsid w:val="00CF2F6B"/>
    <w:rsid w:val="00CF7886"/>
    <w:rsid w:val="00D125BF"/>
    <w:rsid w:val="00D233F5"/>
    <w:rsid w:val="00D27DD6"/>
    <w:rsid w:val="00D3195D"/>
    <w:rsid w:val="00D42B20"/>
    <w:rsid w:val="00D45550"/>
    <w:rsid w:val="00D4695E"/>
    <w:rsid w:val="00D47304"/>
    <w:rsid w:val="00D55FBA"/>
    <w:rsid w:val="00D56226"/>
    <w:rsid w:val="00D57BA1"/>
    <w:rsid w:val="00D6387C"/>
    <w:rsid w:val="00D7089F"/>
    <w:rsid w:val="00D711D6"/>
    <w:rsid w:val="00D8127C"/>
    <w:rsid w:val="00D86621"/>
    <w:rsid w:val="00D94FF9"/>
    <w:rsid w:val="00DC3CD7"/>
    <w:rsid w:val="00DC4058"/>
    <w:rsid w:val="00DC67CC"/>
    <w:rsid w:val="00DD1AEE"/>
    <w:rsid w:val="00DD56FA"/>
    <w:rsid w:val="00DD7807"/>
    <w:rsid w:val="00DD7BC9"/>
    <w:rsid w:val="00DE45D8"/>
    <w:rsid w:val="00DF02C3"/>
    <w:rsid w:val="00DF3DCE"/>
    <w:rsid w:val="00DF777D"/>
    <w:rsid w:val="00E10F47"/>
    <w:rsid w:val="00E11412"/>
    <w:rsid w:val="00E17BE7"/>
    <w:rsid w:val="00E32448"/>
    <w:rsid w:val="00E33942"/>
    <w:rsid w:val="00E363DE"/>
    <w:rsid w:val="00E427D9"/>
    <w:rsid w:val="00E50F29"/>
    <w:rsid w:val="00E51A71"/>
    <w:rsid w:val="00E560EB"/>
    <w:rsid w:val="00E6469B"/>
    <w:rsid w:val="00E65D63"/>
    <w:rsid w:val="00E86CAE"/>
    <w:rsid w:val="00E95DA3"/>
    <w:rsid w:val="00EA46E8"/>
    <w:rsid w:val="00EB0F48"/>
    <w:rsid w:val="00EC22EB"/>
    <w:rsid w:val="00ED163C"/>
    <w:rsid w:val="00ED5A63"/>
    <w:rsid w:val="00ED5AAF"/>
    <w:rsid w:val="00ED6A05"/>
    <w:rsid w:val="00ED7773"/>
    <w:rsid w:val="00EE1625"/>
    <w:rsid w:val="00EE672B"/>
    <w:rsid w:val="00F032E4"/>
    <w:rsid w:val="00F051CD"/>
    <w:rsid w:val="00F12EAB"/>
    <w:rsid w:val="00F132D0"/>
    <w:rsid w:val="00F1500F"/>
    <w:rsid w:val="00F16B8D"/>
    <w:rsid w:val="00F24438"/>
    <w:rsid w:val="00F3023C"/>
    <w:rsid w:val="00F31656"/>
    <w:rsid w:val="00F449A3"/>
    <w:rsid w:val="00F45D36"/>
    <w:rsid w:val="00F47BC4"/>
    <w:rsid w:val="00F5024C"/>
    <w:rsid w:val="00F5221F"/>
    <w:rsid w:val="00F54162"/>
    <w:rsid w:val="00F54FC3"/>
    <w:rsid w:val="00F55614"/>
    <w:rsid w:val="00F564F6"/>
    <w:rsid w:val="00F6027E"/>
    <w:rsid w:val="00F65321"/>
    <w:rsid w:val="00F66ED5"/>
    <w:rsid w:val="00F67ECC"/>
    <w:rsid w:val="00F732B2"/>
    <w:rsid w:val="00F73346"/>
    <w:rsid w:val="00F77D0C"/>
    <w:rsid w:val="00F81103"/>
    <w:rsid w:val="00F92AC2"/>
    <w:rsid w:val="00F93E6E"/>
    <w:rsid w:val="00F96022"/>
    <w:rsid w:val="00FB228B"/>
    <w:rsid w:val="00FC4963"/>
    <w:rsid w:val="00FC5CF7"/>
    <w:rsid w:val="00FC7AE6"/>
    <w:rsid w:val="00FD0327"/>
    <w:rsid w:val="00FD09D7"/>
    <w:rsid w:val="00FD1E3E"/>
    <w:rsid w:val="00FD280F"/>
    <w:rsid w:val="00FE0A0E"/>
    <w:rsid w:val="00FE0B44"/>
    <w:rsid w:val="00FE45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2560"/>
  <w15:chartTrackingRefBased/>
  <w15:docId w15:val="{DE718594-4BBE-4932-9D29-718C7EE8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D37"/>
  </w:style>
  <w:style w:type="paragraph" w:styleId="1">
    <w:name w:val="heading 1"/>
    <w:basedOn w:val="a"/>
    <w:next w:val="a"/>
    <w:link w:val="1Char"/>
    <w:uiPriority w:val="9"/>
    <w:qFormat/>
    <w:rsid w:val="005221EA"/>
    <w:pPr>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2">
    <w:name w:val="heading 2"/>
    <w:basedOn w:val="a"/>
    <w:next w:val="a"/>
    <w:link w:val="2Char"/>
    <w:uiPriority w:val="9"/>
    <w:unhideWhenUsed/>
    <w:qFormat/>
    <w:rsid w:val="00876DD0"/>
    <w:pPr>
      <w:keepNext/>
      <w:keepLines/>
      <w:spacing w:before="40" w:after="0"/>
      <w:outlineLvl w:val="1"/>
    </w:pPr>
    <w:rPr>
      <w:rFonts w:asciiTheme="majorHAnsi" w:eastAsiaTheme="majorEastAsia" w:hAnsiTheme="majorHAnsi" w:cstheme="majorBidi"/>
      <w:color w:val="276E8B" w:themeColor="accent1" w:themeShade="BF"/>
      <w:sz w:val="28"/>
      <w:szCs w:val="28"/>
    </w:rPr>
  </w:style>
  <w:style w:type="paragraph" w:styleId="3">
    <w:name w:val="heading 3"/>
    <w:basedOn w:val="a"/>
    <w:next w:val="a"/>
    <w:link w:val="3Char"/>
    <w:uiPriority w:val="9"/>
    <w:unhideWhenUsed/>
    <w:qFormat/>
    <w:rsid w:val="00876DD0"/>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4">
    <w:name w:val="heading 4"/>
    <w:basedOn w:val="a"/>
    <w:next w:val="a"/>
    <w:link w:val="4Char"/>
    <w:uiPriority w:val="9"/>
    <w:unhideWhenUsed/>
    <w:qFormat/>
    <w:rsid w:val="00876DD0"/>
    <w:pPr>
      <w:keepNext/>
      <w:keepLines/>
      <w:spacing w:before="40" w:after="0"/>
      <w:outlineLvl w:val="3"/>
    </w:pPr>
    <w:rPr>
      <w:i/>
      <w:iCs/>
    </w:rPr>
  </w:style>
  <w:style w:type="paragraph" w:styleId="5">
    <w:name w:val="heading 5"/>
    <w:basedOn w:val="a"/>
    <w:next w:val="a"/>
    <w:link w:val="5Char"/>
    <w:uiPriority w:val="9"/>
    <w:semiHidden/>
    <w:unhideWhenUsed/>
    <w:qFormat/>
    <w:rsid w:val="00876DD0"/>
    <w:pPr>
      <w:keepNext/>
      <w:keepLines/>
      <w:spacing w:before="40" w:after="0"/>
      <w:outlineLvl w:val="4"/>
    </w:pPr>
    <w:rPr>
      <w:color w:val="276E8B" w:themeColor="accent1" w:themeShade="BF"/>
    </w:rPr>
  </w:style>
  <w:style w:type="paragraph" w:styleId="6">
    <w:name w:val="heading 6"/>
    <w:basedOn w:val="a"/>
    <w:next w:val="a"/>
    <w:link w:val="6Char"/>
    <w:uiPriority w:val="9"/>
    <w:semiHidden/>
    <w:unhideWhenUsed/>
    <w:qFormat/>
    <w:rsid w:val="00876DD0"/>
    <w:pPr>
      <w:keepNext/>
      <w:keepLines/>
      <w:spacing w:before="40" w:after="0"/>
      <w:outlineLvl w:val="5"/>
    </w:pPr>
    <w:rPr>
      <w:color w:val="1A495D" w:themeColor="accent1" w:themeShade="80"/>
    </w:rPr>
  </w:style>
  <w:style w:type="paragraph" w:styleId="7">
    <w:name w:val="heading 7"/>
    <w:basedOn w:val="a"/>
    <w:next w:val="a"/>
    <w:link w:val="7Char"/>
    <w:uiPriority w:val="9"/>
    <w:semiHidden/>
    <w:unhideWhenUsed/>
    <w:qFormat/>
    <w:rsid w:val="00876DD0"/>
    <w:pPr>
      <w:keepNext/>
      <w:keepLines/>
      <w:spacing w:before="40" w:after="0"/>
      <w:outlineLvl w:val="6"/>
    </w:pPr>
    <w:rPr>
      <w:rFonts w:asciiTheme="majorHAnsi" w:eastAsiaTheme="majorEastAsia" w:hAnsiTheme="majorHAnsi" w:cstheme="majorBidi"/>
      <w:i/>
      <w:iCs/>
      <w:color w:val="1A495D" w:themeColor="accent1" w:themeShade="80"/>
    </w:rPr>
  </w:style>
  <w:style w:type="paragraph" w:styleId="8">
    <w:name w:val="heading 8"/>
    <w:basedOn w:val="a"/>
    <w:next w:val="a"/>
    <w:link w:val="8Char"/>
    <w:uiPriority w:val="9"/>
    <w:semiHidden/>
    <w:unhideWhenUsed/>
    <w:qFormat/>
    <w:rsid w:val="00876DD0"/>
    <w:pPr>
      <w:keepNext/>
      <w:keepLines/>
      <w:spacing w:before="40" w:after="0"/>
      <w:outlineLvl w:val="7"/>
    </w:pPr>
    <w:rPr>
      <w:color w:val="262626" w:themeColor="text1" w:themeTint="D9"/>
      <w:sz w:val="21"/>
      <w:szCs w:val="21"/>
    </w:rPr>
  </w:style>
  <w:style w:type="paragraph" w:styleId="9">
    <w:name w:val="heading 9"/>
    <w:basedOn w:val="a"/>
    <w:next w:val="a"/>
    <w:link w:val="9Char"/>
    <w:uiPriority w:val="9"/>
    <w:semiHidden/>
    <w:unhideWhenUsed/>
    <w:qFormat/>
    <w:rsid w:val="00876DD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221EA"/>
    <w:rPr>
      <w:rFonts w:asciiTheme="majorHAnsi" w:eastAsiaTheme="majorEastAsia" w:hAnsiTheme="majorHAnsi" w:cstheme="majorBidi"/>
      <w:color w:val="276E8B" w:themeColor="accent1" w:themeShade="BF"/>
      <w:sz w:val="32"/>
      <w:szCs w:val="32"/>
    </w:rPr>
  </w:style>
  <w:style w:type="character" w:customStyle="1" w:styleId="2Char">
    <w:name w:val="제목 2 Char"/>
    <w:basedOn w:val="a0"/>
    <w:link w:val="2"/>
    <w:uiPriority w:val="9"/>
    <w:rsid w:val="00876DD0"/>
    <w:rPr>
      <w:rFonts w:asciiTheme="majorHAnsi" w:eastAsiaTheme="majorEastAsia" w:hAnsiTheme="majorHAnsi" w:cstheme="majorBidi"/>
      <w:color w:val="276E8B" w:themeColor="accent1" w:themeShade="BF"/>
      <w:sz w:val="28"/>
      <w:szCs w:val="28"/>
    </w:rPr>
  </w:style>
  <w:style w:type="character" w:customStyle="1" w:styleId="3Char">
    <w:name w:val="제목 3 Char"/>
    <w:basedOn w:val="a0"/>
    <w:link w:val="3"/>
    <w:uiPriority w:val="9"/>
    <w:rsid w:val="00876DD0"/>
    <w:rPr>
      <w:rFonts w:asciiTheme="majorHAnsi" w:eastAsiaTheme="majorEastAsia" w:hAnsiTheme="majorHAnsi" w:cstheme="majorBidi"/>
      <w:color w:val="1A495D" w:themeColor="accent1" w:themeShade="80"/>
      <w:sz w:val="24"/>
      <w:szCs w:val="24"/>
    </w:rPr>
  </w:style>
  <w:style w:type="character" w:customStyle="1" w:styleId="4Char">
    <w:name w:val="제목 4 Char"/>
    <w:basedOn w:val="a0"/>
    <w:link w:val="4"/>
    <w:uiPriority w:val="9"/>
    <w:rsid w:val="00876DD0"/>
    <w:rPr>
      <w:i/>
      <w:iCs/>
    </w:rPr>
  </w:style>
  <w:style w:type="character" w:customStyle="1" w:styleId="5Char">
    <w:name w:val="제목 5 Char"/>
    <w:basedOn w:val="a0"/>
    <w:link w:val="5"/>
    <w:uiPriority w:val="9"/>
    <w:semiHidden/>
    <w:rsid w:val="00876DD0"/>
    <w:rPr>
      <w:color w:val="276E8B" w:themeColor="accent1" w:themeShade="BF"/>
    </w:rPr>
  </w:style>
  <w:style w:type="character" w:customStyle="1" w:styleId="6Char">
    <w:name w:val="제목 6 Char"/>
    <w:basedOn w:val="a0"/>
    <w:link w:val="6"/>
    <w:uiPriority w:val="9"/>
    <w:semiHidden/>
    <w:rsid w:val="00876DD0"/>
    <w:rPr>
      <w:color w:val="1A495D" w:themeColor="accent1" w:themeShade="80"/>
    </w:rPr>
  </w:style>
  <w:style w:type="character" w:customStyle="1" w:styleId="7Char">
    <w:name w:val="제목 7 Char"/>
    <w:basedOn w:val="a0"/>
    <w:link w:val="7"/>
    <w:uiPriority w:val="9"/>
    <w:semiHidden/>
    <w:rsid w:val="00876DD0"/>
    <w:rPr>
      <w:rFonts w:asciiTheme="majorHAnsi" w:eastAsiaTheme="majorEastAsia" w:hAnsiTheme="majorHAnsi" w:cstheme="majorBidi"/>
      <w:i/>
      <w:iCs/>
      <w:color w:val="1A495D" w:themeColor="accent1" w:themeShade="80"/>
    </w:rPr>
  </w:style>
  <w:style w:type="character" w:customStyle="1" w:styleId="8Char">
    <w:name w:val="제목 8 Char"/>
    <w:basedOn w:val="a0"/>
    <w:link w:val="8"/>
    <w:uiPriority w:val="9"/>
    <w:semiHidden/>
    <w:rsid w:val="00876DD0"/>
    <w:rPr>
      <w:color w:val="262626" w:themeColor="text1" w:themeTint="D9"/>
      <w:sz w:val="21"/>
      <w:szCs w:val="21"/>
    </w:rPr>
  </w:style>
  <w:style w:type="character" w:customStyle="1" w:styleId="9Char">
    <w:name w:val="제목 9 Char"/>
    <w:basedOn w:val="a0"/>
    <w:link w:val="9"/>
    <w:uiPriority w:val="9"/>
    <w:semiHidden/>
    <w:rsid w:val="00876DD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76DD0"/>
    <w:pPr>
      <w:spacing w:after="200" w:line="240" w:lineRule="auto"/>
    </w:pPr>
    <w:rPr>
      <w:i/>
      <w:iCs/>
      <w:color w:val="373545" w:themeColor="text2"/>
      <w:sz w:val="18"/>
      <w:szCs w:val="18"/>
    </w:rPr>
  </w:style>
  <w:style w:type="paragraph" w:styleId="a4">
    <w:name w:val="Title"/>
    <w:basedOn w:val="a"/>
    <w:next w:val="a"/>
    <w:link w:val="Char"/>
    <w:uiPriority w:val="10"/>
    <w:qFormat/>
    <w:rsid w:val="00876DD0"/>
    <w:pPr>
      <w:spacing w:after="0" w:line="240" w:lineRule="auto"/>
      <w:contextualSpacing/>
    </w:pPr>
    <w:rPr>
      <w:rFonts w:asciiTheme="majorHAnsi" w:eastAsiaTheme="majorEastAsia" w:hAnsiTheme="majorHAnsi" w:cstheme="majorBidi"/>
      <w:spacing w:val="-10"/>
      <w:sz w:val="56"/>
      <w:szCs w:val="56"/>
    </w:rPr>
  </w:style>
  <w:style w:type="character" w:customStyle="1" w:styleId="Char">
    <w:name w:val="제목 Char"/>
    <w:basedOn w:val="a0"/>
    <w:link w:val="a4"/>
    <w:uiPriority w:val="10"/>
    <w:rsid w:val="00876DD0"/>
    <w:rPr>
      <w:rFonts w:asciiTheme="majorHAnsi" w:eastAsiaTheme="majorEastAsia" w:hAnsiTheme="majorHAnsi" w:cstheme="majorBidi"/>
      <w:spacing w:val="-10"/>
      <w:sz w:val="56"/>
      <w:szCs w:val="56"/>
    </w:rPr>
  </w:style>
  <w:style w:type="paragraph" w:styleId="a5">
    <w:name w:val="Subtitle"/>
    <w:basedOn w:val="a"/>
    <w:next w:val="a"/>
    <w:link w:val="Char0"/>
    <w:uiPriority w:val="11"/>
    <w:qFormat/>
    <w:rsid w:val="00876DD0"/>
    <w:pPr>
      <w:numPr>
        <w:ilvl w:val="1"/>
      </w:numPr>
    </w:pPr>
    <w:rPr>
      <w:color w:val="5A5A5A" w:themeColor="text1" w:themeTint="A5"/>
      <w:spacing w:val="15"/>
    </w:rPr>
  </w:style>
  <w:style w:type="character" w:customStyle="1" w:styleId="Char0">
    <w:name w:val="부제 Char"/>
    <w:basedOn w:val="a0"/>
    <w:link w:val="a5"/>
    <w:uiPriority w:val="11"/>
    <w:rsid w:val="00876DD0"/>
    <w:rPr>
      <w:color w:val="5A5A5A" w:themeColor="text1" w:themeTint="A5"/>
      <w:spacing w:val="15"/>
    </w:rPr>
  </w:style>
  <w:style w:type="character" w:styleId="a6">
    <w:name w:val="Strong"/>
    <w:basedOn w:val="a0"/>
    <w:uiPriority w:val="22"/>
    <w:qFormat/>
    <w:rsid w:val="00876DD0"/>
    <w:rPr>
      <w:b/>
      <w:bCs/>
      <w:color w:val="auto"/>
    </w:rPr>
  </w:style>
  <w:style w:type="character" w:styleId="a7">
    <w:name w:val="Emphasis"/>
    <w:basedOn w:val="a0"/>
    <w:uiPriority w:val="20"/>
    <w:qFormat/>
    <w:rsid w:val="00876DD0"/>
    <w:rPr>
      <w:i/>
      <w:iCs/>
      <w:color w:val="auto"/>
    </w:rPr>
  </w:style>
  <w:style w:type="paragraph" w:styleId="a8">
    <w:name w:val="No Spacing"/>
    <w:link w:val="Char1"/>
    <w:uiPriority w:val="1"/>
    <w:qFormat/>
    <w:rsid w:val="00876DD0"/>
    <w:pPr>
      <w:spacing w:after="0" w:line="240" w:lineRule="auto"/>
    </w:pPr>
  </w:style>
  <w:style w:type="paragraph" w:styleId="a9">
    <w:name w:val="Quote"/>
    <w:basedOn w:val="a"/>
    <w:next w:val="a"/>
    <w:link w:val="Char2"/>
    <w:uiPriority w:val="29"/>
    <w:qFormat/>
    <w:rsid w:val="00876DD0"/>
    <w:pPr>
      <w:spacing w:before="200"/>
      <w:ind w:left="864" w:right="864"/>
    </w:pPr>
    <w:rPr>
      <w:i/>
      <w:iCs/>
      <w:color w:val="404040" w:themeColor="text1" w:themeTint="BF"/>
    </w:rPr>
  </w:style>
  <w:style w:type="character" w:customStyle="1" w:styleId="Char2">
    <w:name w:val="인용 Char"/>
    <w:basedOn w:val="a0"/>
    <w:link w:val="a9"/>
    <w:uiPriority w:val="29"/>
    <w:rsid w:val="00876DD0"/>
    <w:rPr>
      <w:i/>
      <w:iCs/>
      <w:color w:val="404040" w:themeColor="text1" w:themeTint="BF"/>
    </w:rPr>
  </w:style>
  <w:style w:type="paragraph" w:styleId="aa">
    <w:name w:val="Intense Quote"/>
    <w:basedOn w:val="a"/>
    <w:next w:val="a"/>
    <w:link w:val="Char3"/>
    <w:uiPriority w:val="30"/>
    <w:qFormat/>
    <w:rsid w:val="00876DD0"/>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Char3">
    <w:name w:val="강한 인용 Char"/>
    <w:basedOn w:val="a0"/>
    <w:link w:val="aa"/>
    <w:uiPriority w:val="30"/>
    <w:rsid w:val="00876DD0"/>
    <w:rPr>
      <w:i/>
      <w:iCs/>
      <w:color w:val="3494BA" w:themeColor="accent1"/>
    </w:rPr>
  </w:style>
  <w:style w:type="character" w:styleId="ab">
    <w:name w:val="Subtle Emphasis"/>
    <w:basedOn w:val="a0"/>
    <w:uiPriority w:val="19"/>
    <w:qFormat/>
    <w:rsid w:val="00876DD0"/>
    <w:rPr>
      <w:i/>
      <w:iCs/>
      <w:color w:val="404040" w:themeColor="text1" w:themeTint="BF"/>
    </w:rPr>
  </w:style>
  <w:style w:type="character" w:styleId="ac">
    <w:name w:val="Intense Emphasis"/>
    <w:basedOn w:val="a0"/>
    <w:uiPriority w:val="21"/>
    <w:qFormat/>
    <w:rsid w:val="00876DD0"/>
    <w:rPr>
      <w:i/>
      <w:iCs/>
      <w:color w:val="3494BA" w:themeColor="accent1"/>
    </w:rPr>
  </w:style>
  <w:style w:type="character" w:styleId="ad">
    <w:name w:val="Subtle Reference"/>
    <w:basedOn w:val="a0"/>
    <w:uiPriority w:val="31"/>
    <w:qFormat/>
    <w:rsid w:val="00876DD0"/>
    <w:rPr>
      <w:smallCaps/>
      <w:color w:val="404040" w:themeColor="text1" w:themeTint="BF"/>
    </w:rPr>
  </w:style>
  <w:style w:type="character" w:styleId="ae">
    <w:name w:val="Intense Reference"/>
    <w:basedOn w:val="a0"/>
    <w:uiPriority w:val="32"/>
    <w:qFormat/>
    <w:rsid w:val="00876DD0"/>
    <w:rPr>
      <w:b/>
      <w:bCs/>
      <w:smallCaps/>
      <w:color w:val="3494BA" w:themeColor="accent1"/>
      <w:spacing w:val="5"/>
    </w:rPr>
  </w:style>
  <w:style w:type="character" w:styleId="af">
    <w:name w:val="Book Title"/>
    <w:basedOn w:val="a0"/>
    <w:uiPriority w:val="33"/>
    <w:qFormat/>
    <w:rsid w:val="00876DD0"/>
    <w:rPr>
      <w:b/>
      <w:bCs/>
      <w:i/>
      <w:iCs/>
      <w:spacing w:val="5"/>
    </w:rPr>
  </w:style>
  <w:style w:type="paragraph" w:styleId="TOC">
    <w:name w:val="TOC Heading"/>
    <w:basedOn w:val="1"/>
    <w:next w:val="a"/>
    <w:uiPriority w:val="39"/>
    <w:unhideWhenUsed/>
    <w:qFormat/>
    <w:rsid w:val="00876DD0"/>
    <w:pPr>
      <w:outlineLvl w:val="9"/>
    </w:pPr>
  </w:style>
  <w:style w:type="paragraph" w:styleId="af0">
    <w:name w:val="header"/>
    <w:basedOn w:val="a"/>
    <w:link w:val="Char4"/>
    <w:uiPriority w:val="99"/>
    <w:unhideWhenUsed/>
    <w:rsid w:val="00AC37E4"/>
    <w:pPr>
      <w:tabs>
        <w:tab w:val="center" w:pos="4513"/>
        <w:tab w:val="right" w:pos="9026"/>
      </w:tabs>
      <w:snapToGrid w:val="0"/>
    </w:pPr>
  </w:style>
  <w:style w:type="character" w:customStyle="1" w:styleId="Char4">
    <w:name w:val="머리글 Char"/>
    <w:basedOn w:val="a0"/>
    <w:link w:val="af0"/>
    <w:uiPriority w:val="99"/>
    <w:rsid w:val="00AC37E4"/>
  </w:style>
  <w:style w:type="paragraph" w:styleId="af1">
    <w:name w:val="footer"/>
    <w:basedOn w:val="a"/>
    <w:link w:val="Char5"/>
    <w:uiPriority w:val="99"/>
    <w:unhideWhenUsed/>
    <w:rsid w:val="00AC37E4"/>
    <w:pPr>
      <w:tabs>
        <w:tab w:val="center" w:pos="4513"/>
        <w:tab w:val="right" w:pos="9026"/>
      </w:tabs>
      <w:snapToGrid w:val="0"/>
    </w:pPr>
  </w:style>
  <w:style w:type="character" w:customStyle="1" w:styleId="Char5">
    <w:name w:val="바닥글 Char"/>
    <w:basedOn w:val="a0"/>
    <w:link w:val="af1"/>
    <w:uiPriority w:val="99"/>
    <w:rsid w:val="00AC37E4"/>
  </w:style>
  <w:style w:type="character" w:customStyle="1" w:styleId="Char1">
    <w:name w:val="간격 없음 Char"/>
    <w:basedOn w:val="a0"/>
    <w:link w:val="a8"/>
    <w:uiPriority w:val="1"/>
    <w:rsid w:val="006F23C6"/>
  </w:style>
  <w:style w:type="paragraph" w:styleId="10">
    <w:name w:val="toc 1"/>
    <w:basedOn w:val="a"/>
    <w:next w:val="a"/>
    <w:autoRedefine/>
    <w:uiPriority w:val="39"/>
    <w:unhideWhenUsed/>
    <w:rsid w:val="001A4EAD"/>
  </w:style>
  <w:style w:type="paragraph" w:styleId="20">
    <w:name w:val="toc 2"/>
    <w:basedOn w:val="a"/>
    <w:next w:val="a"/>
    <w:autoRedefine/>
    <w:uiPriority w:val="39"/>
    <w:unhideWhenUsed/>
    <w:rsid w:val="00FB228B"/>
    <w:pPr>
      <w:tabs>
        <w:tab w:val="right" w:leader="dot" w:pos="10456"/>
      </w:tabs>
      <w:ind w:leftChars="200" w:left="392"/>
    </w:pPr>
    <w:rPr>
      <w:noProof/>
      <w:sz w:val="14"/>
      <w:szCs w:val="14"/>
    </w:rPr>
  </w:style>
  <w:style w:type="paragraph" w:styleId="30">
    <w:name w:val="toc 3"/>
    <w:basedOn w:val="a"/>
    <w:next w:val="a"/>
    <w:autoRedefine/>
    <w:uiPriority w:val="39"/>
    <w:unhideWhenUsed/>
    <w:rsid w:val="001A4EAD"/>
    <w:pPr>
      <w:ind w:leftChars="400" w:left="850"/>
    </w:pPr>
  </w:style>
  <w:style w:type="character" w:styleId="af2">
    <w:name w:val="Hyperlink"/>
    <w:basedOn w:val="a0"/>
    <w:uiPriority w:val="99"/>
    <w:unhideWhenUsed/>
    <w:rsid w:val="001A4EAD"/>
    <w:rPr>
      <w:color w:val="6B9F25" w:themeColor="hyperlink"/>
      <w:u w:val="single"/>
    </w:rPr>
  </w:style>
  <w:style w:type="paragraph" w:styleId="af3">
    <w:name w:val="Normal (Web)"/>
    <w:basedOn w:val="a"/>
    <w:uiPriority w:val="99"/>
    <w:semiHidden/>
    <w:unhideWhenUsed/>
    <w:rsid w:val="006517EB"/>
    <w:pPr>
      <w:spacing w:before="100" w:beforeAutospacing="1" w:after="100" w:afterAutospacing="1" w:line="240" w:lineRule="auto"/>
    </w:pPr>
    <w:rPr>
      <w:rFonts w:ascii="굴림" w:eastAsia="굴림" w:hAnsi="굴림" w:cs="굴림"/>
      <w:sz w:val="24"/>
      <w:szCs w:val="24"/>
    </w:rPr>
  </w:style>
  <w:style w:type="paragraph" w:styleId="af4">
    <w:name w:val="List Paragraph"/>
    <w:basedOn w:val="a"/>
    <w:uiPriority w:val="34"/>
    <w:qFormat/>
    <w:rsid w:val="00671FDA"/>
    <w:pPr>
      <w:ind w:leftChars="400" w:left="800"/>
    </w:pPr>
  </w:style>
  <w:style w:type="table" w:styleId="af5">
    <w:name w:val="Table Grid"/>
    <w:basedOn w:val="a1"/>
    <w:uiPriority w:val="39"/>
    <w:rsid w:val="00226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Accent 2"/>
    <w:basedOn w:val="a1"/>
    <w:uiPriority w:val="48"/>
    <w:rsid w:val="002269E0"/>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3-1">
    <w:name w:val="List Table 3 Accent 1"/>
    <w:basedOn w:val="a1"/>
    <w:uiPriority w:val="48"/>
    <w:rsid w:val="002269E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5-1">
    <w:name w:val="Grid Table 5 Dark Accent 1"/>
    <w:basedOn w:val="a1"/>
    <w:uiPriority w:val="50"/>
    <w:rsid w:val="0049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1-1">
    <w:name w:val="Grid Table 1 Light Accent 1"/>
    <w:basedOn w:val="a1"/>
    <w:uiPriority w:val="46"/>
    <w:rsid w:val="00FD09D7"/>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5E749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af6">
    <w:name w:val="FollowedHyperlink"/>
    <w:basedOn w:val="a0"/>
    <w:uiPriority w:val="99"/>
    <w:semiHidden/>
    <w:unhideWhenUsed/>
    <w:rsid w:val="00C02246"/>
    <w:rPr>
      <w:color w:val="9F6715" w:themeColor="followedHyperlink"/>
      <w:u w:val="single"/>
    </w:rPr>
  </w:style>
  <w:style w:type="paragraph" w:customStyle="1" w:styleId="af7">
    <w:name w:val="바탕글"/>
    <w:basedOn w:val="a"/>
    <w:rsid w:val="00395413"/>
    <w:pPr>
      <w:widowControl w:val="0"/>
      <w:wordWrap w:val="0"/>
      <w:autoSpaceDE w:val="0"/>
      <w:autoSpaceDN w:val="0"/>
      <w:snapToGrid w:val="0"/>
      <w:spacing w:after="0" w:line="384" w:lineRule="auto"/>
      <w:jc w:val="both"/>
      <w:textAlignment w:val="baseline"/>
    </w:pPr>
    <w:rPr>
      <w:rFonts w:ascii="한양신명조" w:eastAsia="굴림" w:hAnsi="굴림" w:cs="굴림"/>
      <w:color w:val="000000"/>
      <w:sz w:val="20"/>
      <w:szCs w:val="20"/>
    </w:rPr>
  </w:style>
  <w:style w:type="character" w:styleId="af8">
    <w:name w:val="Unresolved Mention"/>
    <w:basedOn w:val="a0"/>
    <w:uiPriority w:val="99"/>
    <w:semiHidden/>
    <w:unhideWhenUsed/>
    <w:rsid w:val="000249CD"/>
    <w:rPr>
      <w:color w:val="605E5C"/>
      <w:shd w:val="clear" w:color="auto" w:fill="E1DFDD"/>
    </w:rPr>
  </w:style>
  <w:style w:type="character" w:styleId="af9">
    <w:name w:val="Placeholder Text"/>
    <w:basedOn w:val="a0"/>
    <w:uiPriority w:val="99"/>
    <w:semiHidden/>
    <w:rsid w:val="008B07E8"/>
    <w:rPr>
      <w:color w:val="808080"/>
    </w:rPr>
  </w:style>
  <w:style w:type="character" w:styleId="afa">
    <w:name w:val="annotation reference"/>
    <w:basedOn w:val="a0"/>
    <w:uiPriority w:val="99"/>
    <w:semiHidden/>
    <w:unhideWhenUsed/>
    <w:rsid w:val="00D57BA1"/>
    <w:rPr>
      <w:sz w:val="18"/>
      <w:szCs w:val="18"/>
    </w:rPr>
  </w:style>
  <w:style w:type="paragraph" w:styleId="afb">
    <w:name w:val="annotation text"/>
    <w:basedOn w:val="a"/>
    <w:link w:val="Char6"/>
    <w:uiPriority w:val="99"/>
    <w:semiHidden/>
    <w:unhideWhenUsed/>
    <w:rsid w:val="00D57BA1"/>
  </w:style>
  <w:style w:type="character" w:customStyle="1" w:styleId="Char6">
    <w:name w:val="메모 텍스트 Char"/>
    <w:basedOn w:val="a0"/>
    <w:link w:val="afb"/>
    <w:uiPriority w:val="99"/>
    <w:semiHidden/>
    <w:rsid w:val="00D57BA1"/>
  </w:style>
  <w:style w:type="paragraph" w:styleId="afc">
    <w:name w:val="annotation subject"/>
    <w:basedOn w:val="afb"/>
    <w:next w:val="afb"/>
    <w:link w:val="Char7"/>
    <w:uiPriority w:val="99"/>
    <w:semiHidden/>
    <w:unhideWhenUsed/>
    <w:rsid w:val="00D57BA1"/>
    <w:rPr>
      <w:b/>
      <w:bCs/>
    </w:rPr>
  </w:style>
  <w:style w:type="character" w:customStyle="1" w:styleId="Char7">
    <w:name w:val="메모 주제 Char"/>
    <w:basedOn w:val="Char6"/>
    <w:link w:val="afc"/>
    <w:uiPriority w:val="99"/>
    <w:semiHidden/>
    <w:rsid w:val="00D57B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8172">
      <w:bodyDiv w:val="1"/>
      <w:marLeft w:val="0"/>
      <w:marRight w:val="0"/>
      <w:marTop w:val="0"/>
      <w:marBottom w:val="0"/>
      <w:divBdr>
        <w:top w:val="none" w:sz="0" w:space="0" w:color="auto"/>
        <w:left w:val="none" w:sz="0" w:space="0" w:color="auto"/>
        <w:bottom w:val="none" w:sz="0" w:space="0" w:color="auto"/>
        <w:right w:val="none" w:sz="0" w:space="0" w:color="auto"/>
      </w:divBdr>
      <w:divsChild>
        <w:div w:id="1142891592">
          <w:marLeft w:val="547"/>
          <w:marRight w:val="0"/>
          <w:marTop w:val="0"/>
          <w:marBottom w:val="0"/>
          <w:divBdr>
            <w:top w:val="none" w:sz="0" w:space="0" w:color="auto"/>
            <w:left w:val="none" w:sz="0" w:space="0" w:color="auto"/>
            <w:bottom w:val="none" w:sz="0" w:space="0" w:color="auto"/>
            <w:right w:val="none" w:sz="0" w:space="0" w:color="auto"/>
          </w:divBdr>
        </w:div>
      </w:divsChild>
    </w:div>
    <w:div w:id="93944535">
      <w:bodyDiv w:val="1"/>
      <w:marLeft w:val="0"/>
      <w:marRight w:val="0"/>
      <w:marTop w:val="0"/>
      <w:marBottom w:val="0"/>
      <w:divBdr>
        <w:top w:val="none" w:sz="0" w:space="0" w:color="auto"/>
        <w:left w:val="none" w:sz="0" w:space="0" w:color="auto"/>
        <w:bottom w:val="none" w:sz="0" w:space="0" w:color="auto"/>
        <w:right w:val="none" w:sz="0" w:space="0" w:color="auto"/>
      </w:divBdr>
    </w:div>
    <w:div w:id="257256767">
      <w:bodyDiv w:val="1"/>
      <w:marLeft w:val="0"/>
      <w:marRight w:val="0"/>
      <w:marTop w:val="0"/>
      <w:marBottom w:val="0"/>
      <w:divBdr>
        <w:top w:val="none" w:sz="0" w:space="0" w:color="auto"/>
        <w:left w:val="none" w:sz="0" w:space="0" w:color="auto"/>
        <w:bottom w:val="none" w:sz="0" w:space="0" w:color="auto"/>
        <w:right w:val="none" w:sz="0" w:space="0" w:color="auto"/>
      </w:divBdr>
    </w:div>
    <w:div w:id="448819488">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8111395">
      <w:bodyDiv w:val="1"/>
      <w:marLeft w:val="0"/>
      <w:marRight w:val="0"/>
      <w:marTop w:val="0"/>
      <w:marBottom w:val="0"/>
      <w:divBdr>
        <w:top w:val="none" w:sz="0" w:space="0" w:color="auto"/>
        <w:left w:val="none" w:sz="0" w:space="0" w:color="auto"/>
        <w:bottom w:val="none" w:sz="0" w:space="0" w:color="auto"/>
        <w:right w:val="none" w:sz="0" w:space="0" w:color="auto"/>
      </w:divBdr>
      <w:divsChild>
        <w:div w:id="850684436">
          <w:marLeft w:val="274"/>
          <w:marRight w:val="0"/>
          <w:marTop w:val="0"/>
          <w:marBottom w:val="0"/>
          <w:divBdr>
            <w:top w:val="none" w:sz="0" w:space="0" w:color="auto"/>
            <w:left w:val="none" w:sz="0" w:space="0" w:color="auto"/>
            <w:bottom w:val="none" w:sz="0" w:space="0" w:color="auto"/>
            <w:right w:val="none" w:sz="0" w:space="0" w:color="auto"/>
          </w:divBdr>
        </w:div>
      </w:divsChild>
    </w:div>
    <w:div w:id="475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909251">
          <w:marLeft w:val="547"/>
          <w:marRight w:val="0"/>
          <w:marTop w:val="0"/>
          <w:marBottom w:val="0"/>
          <w:divBdr>
            <w:top w:val="none" w:sz="0" w:space="0" w:color="auto"/>
            <w:left w:val="none" w:sz="0" w:space="0" w:color="auto"/>
            <w:bottom w:val="none" w:sz="0" w:space="0" w:color="auto"/>
            <w:right w:val="none" w:sz="0" w:space="0" w:color="auto"/>
          </w:divBdr>
        </w:div>
      </w:divsChild>
    </w:div>
    <w:div w:id="627975606">
      <w:bodyDiv w:val="1"/>
      <w:marLeft w:val="0"/>
      <w:marRight w:val="0"/>
      <w:marTop w:val="0"/>
      <w:marBottom w:val="0"/>
      <w:divBdr>
        <w:top w:val="none" w:sz="0" w:space="0" w:color="auto"/>
        <w:left w:val="none" w:sz="0" w:space="0" w:color="auto"/>
        <w:bottom w:val="none" w:sz="0" w:space="0" w:color="auto"/>
        <w:right w:val="none" w:sz="0" w:space="0" w:color="auto"/>
      </w:divBdr>
    </w:div>
    <w:div w:id="727730609">
      <w:bodyDiv w:val="1"/>
      <w:marLeft w:val="0"/>
      <w:marRight w:val="0"/>
      <w:marTop w:val="0"/>
      <w:marBottom w:val="0"/>
      <w:divBdr>
        <w:top w:val="none" w:sz="0" w:space="0" w:color="auto"/>
        <w:left w:val="none" w:sz="0" w:space="0" w:color="auto"/>
        <w:bottom w:val="none" w:sz="0" w:space="0" w:color="auto"/>
        <w:right w:val="none" w:sz="0" w:space="0" w:color="auto"/>
      </w:divBdr>
      <w:divsChild>
        <w:div w:id="82336845">
          <w:marLeft w:val="547"/>
          <w:marRight w:val="0"/>
          <w:marTop w:val="0"/>
          <w:marBottom w:val="0"/>
          <w:divBdr>
            <w:top w:val="none" w:sz="0" w:space="0" w:color="auto"/>
            <w:left w:val="none" w:sz="0" w:space="0" w:color="auto"/>
            <w:bottom w:val="none" w:sz="0" w:space="0" w:color="auto"/>
            <w:right w:val="none" w:sz="0" w:space="0" w:color="auto"/>
          </w:divBdr>
        </w:div>
      </w:divsChild>
    </w:div>
    <w:div w:id="728921079">
      <w:bodyDiv w:val="1"/>
      <w:marLeft w:val="0"/>
      <w:marRight w:val="0"/>
      <w:marTop w:val="0"/>
      <w:marBottom w:val="0"/>
      <w:divBdr>
        <w:top w:val="none" w:sz="0" w:space="0" w:color="auto"/>
        <w:left w:val="none" w:sz="0" w:space="0" w:color="auto"/>
        <w:bottom w:val="none" w:sz="0" w:space="0" w:color="auto"/>
        <w:right w:val="none" w:sz="0" w:space="0" w:color="auto"/>
      </w:divBdr>
    </w:div>
    <w:div w:id="891355614">
      <w:bodyDiv w:val="1"/>
      <w:marLeft w:val="0"/>
      <w:marRight w:val="0"/>
      <w:marTop w:val="0"/>
      <w:marBottom w:val="0"/>
      <w:divBdr>
        <w:top w:val="none" w:sz="0" w:space="0" w:color="auto"/>
        <w:left w:val="none" w:sz="0" w:space="0" w:color="auto"/>
        <w:bottom w:val="none" w:sz="0" w:space="0" w:color="auto"/>
        <w:right w:val="none" w:sz="0" w:space="0" w:color="auto"/>
      </w:divBdr>
    </w:div>
    <w:div w:id="979336621">
      <w:bodyDiv w:val="1"/>
      <w:marLeft w:val="0"/>
      <w:marRight w:val="0"/>
      <w:marTop w:val="0"/>
      <w:marBottom w:val="0"/>
      <w:divBdr>
        <w:top w:val="none" w:sz="0" w:space="0" w:color="auto"/>
        <w:left w:val="none" w:sz="0" w:space="0" w:color="auto"/>
        <w:bottom w:val="none" w:sz="0" w:space="0" w:color="auto"/>
        <w:right w:val="none" w:sz="0" w:space="0" w:color="auto"/>
      </w:divBdr>
      <w:divsChild>
        <w:div w:id="1360931674">
          <w:marLeft w:val="547"/>
          <w:marRight w:val="0"/>
          <w:marTop w:val="0"/>
          <w:marBottom w:val="0"/>
          <w:divBdr>
            <w:top w:val="none" w:sz="0" w:space="0" w:color="auto"/>
            <w:left w:val="none" w:sz="0" w:space="0" w:color="auto"/>
            <w:bottom w:val="none" w:sz="0" w:space="0" w:color="auto"/>
            <w:right w:val="none" w:sz="0" w:space="0" w:color="auto"/>
          </w:divBdr>
        </w:div>
      </w:divsChild>
    </w:div>
    <w:div w:id="1081372778">
      <w:bodyDiv w:val="1"/>
      <w:marLeft w:val="0"/>
      <w:marRight w:val="0"/>
      <w:marTop w:val="0"/>
      <w:marBottom w:val="0"/>
      <w:divBdr>
        <w:top w:val="none" w:sz="0" w:space="0" w:color="auto"/>
        <w:left w:val="none" w:sz="0" w:space="0" w:color="auto"/>
        <w:bottom w:val="none" w:sz="0" w:space="0" w:color="auto"/>
        <w:right w:val="none" w:sz="0" w:space="0" w:color="auto"/>
      </w:divBdr>
    </w:div>
    <w:div w:id="1095058853">
      <w:bodyDiv w:val="1"/>
      <w:marLeft w:val="0"/>
      <w:marRight w:val="0"/>
      <w:marTop w:val="0"/>
      <w:marBottom w:val="0"/>
      <w:divBdr>
        <w:top w:val="none" w:sz="0" w:space="0" w:color="auto"/>
        <w:left w:val="none" w:sz="0" w:space="0" w:color="auto"/>
        <w:bottom w:val="none" w:sz="0" w:space="0" w:color="auto"/>
        <w:right w:val="none" w:sz="0" w:space="0" w:color="auto"/>
      </w:divBdr>
      <w:divsChild>
        <w:div w:id="1335261707">
          <w:marLeft w:val="0"/>
          <w:marRight w:val="0"/>
          <w:marTop w:val="0"/>
          <w:marBottom w:val="0"/>
          <w:divBdr>
            <w:top w:val="none" w:sz="0" w:space="0" w:color="auto"/>
            <w:left w:val="none" w:sz="0" w:space="0" w:color="auto"/>
            <w:bottom w:val="none" w:sz="0" w:space="0" w:color="auto"/>
            <w:right w:val="none" w:sz="0" w:space="0" w:color="auto"/>
          </w:divBdr>
        </w:div>
        <w:div w:id="315190478">
          <w:marLeft w:val="0"/>
          <w:marRight w:val="0"/>
          <w:marTop w:val="0"/>
          <w:marBottom w:val="0"/>
          <w:divBdr>
            <w:top w:val="none" w:sz="0" w:space="0" w:color="auto"/>
            <w:left w:val="none" w:sz="0" w:space="0" w:color="auto"/>
            <w:bottom w:val="none" w:sz="0" w:space="0" w:color="auto"/>
            <w:right w:val="none" w:sz="0" w:space="0" w:color="auto"/>
          </w:divBdr>
        </w:div>
      </w:divsChild>
    </w:div>
    <w:div w:id="1125122921">
      <w:bodyDiv w:val="1"/>
      <w:marLeft w:val="0"/>
      <w:marRight w:val="0"/>
      <w:marTop w:val="0"/>
      <w:marBottom w:val="0"/>
      <w:divBdr>
        <w:top w:val="none" w:sz="0" w:space="0" w:color="auto"/>
        <w:left w:val="none" w:sz="0" w:space="0" w:color="auto"/>
        <w:bottom w:val="none" w:sz="0" w:space="0" w:color="auto"/>
        <w:right w:val="none" w:sz="0" w:space="0" w:color="auto"/>
      </w:divBdr>
    </w:div>
    <w:div w:id="1140881999">
      <w:bodyDiv w:val="1"/>
      <w:marLeft w:val="0"/>
      <w:marRight w:val="0"/>
      <w:marTop w:val="0"/>
      <w:marBottom w:val="0"/>
      <w:divBdr>
        <w:top w:val="none" w:sz="0" w:space="0" w:color="auto"/>
        <w:left w:val="none" w:sz="0" w:space="0" w:color="auto"/>
        <w:bottom w:val="none" w:sz="0" w:space="0" w:color="auto"/>
        <w:right w:val="none" w:sz="0" w:space="0" w:color="auto"/>
      </w:divBdr>
    </w:div>
    <w:div w:id="1554318001">
      <w:bodyDiv w:val="1"/>
      <w:marLeft w:val="0"/>
      <w:marRight w:val="0"/>
      <w:marTop w:val="0"/>
      <w:marBottom w:val="0"/>
      <w:divBdr>
        <w:top w:val="none" w:sz="0" w:space="0" w:color="auto"/>
        <w:left w:val="none" w:sz="0" w:space="0" w:color="auto"/>
        <w:bottom w:val="none" w:sz="0" w:space="0" w:color="auto"/>
        <w:right w:val="none" w:sz="0" w:space="0" w:color="auto"/>
      </w:divBdr>
    </w:div>
    <w:div w:id="1632636603">
      <w:bodyDiv w:val="1"/>
      <w:marLeft w:val="0"/>
      <w:marRight w:val="0"/>
      <w:marTop w:val="0"/>
      <w:marBottom w:val="0"/>
      <w:divBdr>
        <w:top w:val="none" w:sz="0" w:space="0" w:color="auto"/>
        <w:left w:val="none" w:sz="0" w:space="0" w:color="auto"/>
        <w:bottom w:val="none" w:sz="0" w:space="0" w:color="auto"/>
        <w:right w:val="none" w:sz="0" w:space="0" w:color="auto"/>
      </w:divBdr>
    </w:div>
    <w:div w:id="1728407132">
      <w:bodyDiv w:val="1"/>
      <w:marLeft w:val="0"/>
      <w:marRight w:val="0"/>
      <w:marTop w:val="0"/>
      <w:marBottom w:val="0"/>
      <w:divBdr>
        <w:top w:val="none" w:sz="0" w:space="0" w:color="auto"/>
        <w:left w:val="none" w:sz="0" w:space="0" w:color="auto"/>
        <w:bottom w:val="none" w:sz="0" w:space="0" w:color="auto"/>
        <w:right w:val="none" w:sz="0" w:space="0" w:color="auto"/>
      </w:divBdr>
    </w:div>
    <w:div w:id="1795558216">
      <w:bodyDiv w:val="1"/>
      <w:marLeft w:val="0"/>
      <w:marRight w:val="0"/>
      <w:marTop w:val="0"/>
      <w:marBottom w:val="0"/>
      <w:divBdr>
        <w:top w:val="none" w:sz="0" w:space="0" w:color="auto"/>
        <w:left w:val="none" w:sz="0" w:space="0" w:color="auto"/>
        <w:bottom w:val="none" w:sz="0" w:space="0" w:color="auto"/>
        <w:right w:val="none" w:sz="0" w:space="0" w:color="auto"/>
      </w:divBdr>
    </w:div>
    <w:div w:id="2038778036">
      <w:bodyDiv w:val="1"/>
      <w:marLeft w:val="0"/>
      <w:marRight w:val="0"/>
      <w:marTop w:val="0"/>
      <w:marBottom w:val="0"/>
      <w:divBdr>
        <w:top w:val="none" w:sz="0" w:space="0" w:color="auto"/>
        <w:left w:val="none" w:sz="0" w:space="0" w:color="auto"/>
        <w:bottom w:val="none" w:sz="0" w:space="0" w:color="auto"/>
        <w:right w:val="none" w:sz="0" w:space="0" w:color="auto"/>
      </w:divBdr>
      <w:divsChild>
        <w:div w:id="2102795120">
          <w:marLeft w:val="0"/>
          <w:marRight w:val="0"/>
          <w:marTop w:val="0"/>
          <w:marBottom w:val="0"/>
          <w:divBdr>
            <w:top w:val="none" w:sz="0" w:space="0" w:color="auto"/>
            <w:left w:val="none" w:sz="0" w:space="0" w:color="auto"/>
            <w:bottom w:val="none" w:sz="0" w:space="0" w:color="auto"/>
            <w:right w:val="none" w:sz="0" w:space="0" w:color="auto"/>
          </w:divBdr>
          <w:divsChild>
            <w:div w:id="2014409873">
              <w:marLeft w:val="0"/>
              <w:marRight w:val="0"/>
              <w:marTop w:val="0"/>
              <w:marBottom w:val="0"/>
              <w:divBdr>
                <w:top w:val="none" w:sz="0" w:space="0" w:color="auto"/>
                <w:left w:val="none" w:sz="0" w:space="0" w:color="auto"/>
                <w:bottom w:val="none" w:sz="0" w:space="0" w:color="auto"/>
                <w:right w:val="none" w:sz="0" w:space="0" w:color="auto"/>
              </w:divBdr>
            </w:div>
          </w:divsChild>
        </w:div>
        <w:div w:id="446967731">
          <w:marLeft w:val="0"/>
          <w:marRight w:val="0"/>
          <w:marTop w:val="0"/>
          <w:marBottom w:val="0"/>
          <w:divBdr>
            <w:top w:val="none" w:sz="0" w:space="0" w:color="auto"/>
            <w:left w:val="none" w:sz="0" w:space="0" w:color="auto"/>
            <w:bottom w:val="none" w:sz="0" w:space="0" w:color="auto"/>
            <w:right w:val="none" w:sz="0" w:space="0" w:color="auto"/>
          </w:divBdr>
          <w:divsChild>
            <w:div w:id="817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openxmlformats.org/officeDocument/2006/relationships/diagramLayout" Target="diagrams/layout5.xml"/><Relationship Id="rId47" Type="http://schemas.openxmlformats.org/officeDocument/2006/relationships/image" Target="media/image14.png"/><Relationship Id="rId50" Type="http://schemas.openxmlformats.org/officeDocument/2006/relationships/diagramQuickStyle" Target="diagrams/quickStyle6.xml"/><Relationship Id="rId55"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Data" Target="diagrams/data4.xml"/><Relationship Id="rId37" Type="http://schemas.openxmlformats.org/officeDocument/2006/relationships/image" Target="media/image9.png"/><Relationship Id="rId40" Type="http://schemas.openxmlformats.org/officeDocument/2006/relationships/image" Target="media/image12.png"/><Relationship Id="rId45" Type="http://schemas.microsoft.com/office/2007/relationships/diagramDrawing" Target="diagrams/drawing5.xm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diagramColors" Target="diagrams/colors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hyperlink" Target="https://docs.google.com/document/d/1HgziwPHKZmXCEKsJ0KL9qmzgeyZX65PDg19zKpMbIRw/edit" TargetMode="External"/><Relationship Id="rId8" Type="http://schemas.openxmlformats.org/officeDocument/2006/relationships/endnotes" Target="endnotes.xml"/><Relationship Id="rId51" Type="http://schemas.openxmlformats.org/officeDocument/2006/relationships/diagramColors" Target="diagrams/colors6.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diagramLayout" Target="diagrams/layout4.xm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diagramData" Target="diagrams/data5.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microsoft.com/office/2007/relationships/diagramDrawing" Target="diagrams/drawing4.xml"/><Relationship Id="rId49" Type="http://schemas.openxmlformats.org/officeDocument/2006/relationships/diagramLayout" Target="diagrams/layout6.xm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diagramColors" Target="diagrams/colors5.xml"/><Relationship Id="rId52" Type="http://schemas.microsoft.com/office/2007/relationships/diagramDrawing" Target="diagrams/drawing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JONGHOONJUNG-MA\Documents\&#49324;&#50857;&#51088;%20&#51648;&#51221;%20Office%20&#49436;&#49885;%20&#54028;&#51068;\default_word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a:solidFill>
          <a:schemeClr val="accent2"/>
        </a:solidFill>
      </dgm:spPr>
      <dgm:t>
        <a:bodyPr/>
        <a:lstStyle/>
        <a:p>
          <a:pPr latinLnBrk="1"/>
          <a:r>
            <a:rPr lang="ko-KR" altLang="en-US" sz="1050"/>
            <a:t>프로젝트 선택 후 신청</a:t>
          </a:r>
          <a:br>
            <a:rPr lang="en-US" altLang="ko-KR" sz="1050"/>
          </a:br>
          <a:r>
            <a:rPr lang="en-US" altLang="ko-KR" sz="1050"/>
            <a:t>[</a:t>
          </a:r>
          <a:r>
            <a:rPr lang="ko-KR" altLang="en-US" sz="1050"/>
            <a:t>학생</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63BA7D5A-A626-420E-B469-80371C3A06A6}">
      <dgm:prSet phldrT="[텍스트]" custT="1"/>
      <dgm:spPr/>
      <dgm:t>
        <a:bodyPr/>
        <a:lstStyle/>
        <a:p>
          <a:pPr latinLnBrk="1"/>
          <a:r>
            <a:rPr lang="ko-KR" altLang="en-US" sz="1050" b="0"/>
            <a:t>학생의 적합성 검토 후 승인</a:t>
          </a:r>
          <a:br>
            <a:rPr lang="en-US" altLang="ko-KR" sz="1050" b="0"/>
          </a:br>
          <a:r>
            <a:rPr lang="en-US" altLang="ko-KR" sz="1050" b="0"/>
            <a:t>[</a:t>
          </a:r>
          <a:r>
            <a:rPr lang="ko-KR" altLang="en-US" sz="1050" b="0"/>
            <a:t>멘토</a:t>
          </a:r>
          <a:r>
            <a:rPr lang="en-US" altLang="ko-KR" sz="1050" b="0"/>
            <a:t>]</a:t>
          </a:r>
          <a:endParaRPr lang="ko-KR" altLang="en-US" sz="1050"/>
        </a:p>
      </dgm:t>
    </dgm:pt>
    <dgm:pt modelId="{BF9F039B-5411-42ED-947D-CDD87B1C8C8B}" type="parTrans" cxnId="{CCB31DAF-B7BE-4897-B47B-3FBB11D5A0D0}">
      <dgm:prSet/>
      <dgm:spPr/>
      <dgm:t>
        <a:bodyPr/>
        <a:lstStyle/>
        <a:p>
          <a:pPr latinLnBrk="1"/>
          <a:endParaRPr lang="ko-KR" altLang="en-US"/>
        </a:p>
      </dgm:t>
    </dgm:pt>
    <dgm:pt modelId="{E9EFCE8E-6062-4339-A395-3DD9D5D858F1}" type="sibTrans" cxnId="{CCB31DAF-B7BE-4897-B47B-3FBB11D5A0D0}">
      <dgm:prSet/>
      <dgm:spPr/>
      <dgm:t>
        <a:bodyPr/>
        <a:lstStyle/>
        <a:p>
          <a:pPr latinLnBrk="1"/>
          <a:endParaRPr lang="ko-KR" altLang="en-US"/>
        </a:p>
      </dgm:t>
    </dgm:pt>
    <dgm:pt modelId="{EC5BE07C-F3DD-4697-B36E-34628E735B8F}">
      <dgm:prSet phldrT="[텍스트]" custT="1"/>
      <dgm:spPr>
        <a:solidFill>
          <a:schemeClr val="accent2"/>
        </a:solidFill>
      </dgm:spPr>
      <dgm:t>
        <a:bodyPr/>
        <a:lstStyle/>
        <a:p>
          <a:pPr latinLnBrk="1"/>
          <a:r>
            <a:rPr lang="ko-KR" altLang="en-US" sz="1050"/>
            <a:t>프로젝트 시작</a:t>
          </a:r>
          <a:br>
            <a:rPr lang="en-US" altLang="ko-KR" sz="1050"/>
          </a:br>
          <a:r>
            <a:rPr lang="en-US" altLang="ko-KR" sz="1050"/>
            <a:t>[</a:t>
          </a:r>
          <a:r>
            <a:rPr lang="ko-KR" altLang="en-US" sz="1050"/>
            <a:t>학생</a:t>
          </a:r>
          <a:r>
            <a:rPr lang="en-US" altLang="ko-KR" sz="1050"/>
            <a:t>]</a:t>
          </a:r>
          <a:endParaRPr lang="ko-KR" altLang="en-US" sz="1050"/>
        </a:p>
      </dgm:t>
    </dgm:pt>
    <dgm:pt modelId="{CC7DDBD6-C60E-441E-9AC0-7A2A0C5057C7}" type="parTrans" cxnId="{F9CCACA0-BCEF-45CE-AC5B-94E7DE4696A2}">
      <dgm:prSet/>
      <dgm:spPr/>
      <dgm:t>
        <a:bodyPr/>
        <a:lstStyle/>
        <a:p>
          <a:pPr latinLnBrk="1"/>
          <a:endParaRPr lang="ko-KR" altLang="en-US"/>
        </a:p>
      </dgm:t>
    </dgm:pt>
    <dgm:pt modelId="{120C76AA-7CD2-4B05-A7A2-B533A7F1D19D}" type="sibTrans" cxnId="{F9CCACA0-BCEF-45CE-AC5B-94E7DE4696A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3">
        <dgm:presLayoutVars>
          <dgm:bulletEnabled val="1"/>
        </dgm:presLayoutVars>
      </dgm:prSet>
      <dgm:spPr/>
    </dgm:pt>
    <dgm:pt modelId="{9C5FFB5C-DD81-4330-9409-322DF61541D7}" type="pres">
      <dgm:prSet presAssocID="{46CD4EA2-A53F-498A-983B-E8A9F373BE80}" presName="sibTrans" presStyleLbl="sibTrans2D1" presStyleIdx="0" presStyleCnt="2"/>
      <dgm:spPr/>
    </dgm:pt>
    <dgm:pt modelId="{9FC837AD-51BC-421F-97CE-4B292E8B9392}" type="pres">
      <dgm:prSet presAssocID="{46CD4EA2-A53F-498A-983B-E8A9F373BE80}" presName="connectorText" presStyleLbl="sibTrans2D1" presStyleIdx="0" presStyleCnt="2"/>
      <dgm:spPr/>
    </dgm:pt>
    <dgm:pt modelId="{EF631609-BDA2-41CF-AC85-AA57C0A8CC30}" type="pres">
      <dgm:prSet presAssocID="{63BA7D5A-A626-420E-B469-80371C3A06A6}" presName="node" presStyleLbl="node1" presStyleIdx="1" presStyleCnt="3">
        <dgm:presLayoutVars>
          <dgm:bulletEnabled val="1"/>
        </dgm:presLayoutVars>
      </dgm:prSet>
      <dgm:spPr/>
    </dgm:pt>
    <dgm:pt modelId="{031FBE89-D144-4E37-9F4F-4F95D5829D6C}" type="pres">
      <dgm:prSet presAssocID="{E9EFCE8E-6062-4339-A395-3DD9D5D858F1}" presName="sibTrans" presStyleLbl="sibTrans2D1" presStyleIdx="1" presStyleCnt="2"/>
      <dgm:spPr/>
    </dgm:pt>
    <dgm:pt modelId="{84CB176D-B893-4B2F-B064-E4F24064F94F}" type="pres">
      <dgm:prSet presAssocID="{E9EFCE8E-6062-4339-A395-3DD9D5D858F1}" presName="connectorText" presStyleLbl="sibTrans2D1" presStyleIdx="1" presStyleCnt="2"/>
      <dgm:spPr/>
    </dgm:pt>
    <dgm:pt modelId="{73BD51FD-8BBC-4032-878D-730FA75218E4}" type="pres">
      <dgm:prSet presAssocID="{EC5BE07C-F3DD-4697-B36E-34628E735B8F}" presName="node" presStyleLbl="node1" presStyleIdx="2" presStyleCnt="3">
        <dgm:presLayoutVars>
          <dgm:bulletEnabled val="1"/>
        </dgm:presLayoutVars>
      </dgm:prSet>
      <dgm:spPr/>
    </dgm:pt>
  </dgm:ptLst>
  <dgm:cxnLst>
    <dgm:cxn modelId="{910ADD0D-14FF-4343-8B61-EBFEBF701556}" srcId="{B7D54A10-A85E-4C27-B8D7-C2FB45B1B7B8}" destId="{9A0B25EC-3647-4B64-8091-56268F299DC8}" srcOrd="0" destOrd="0" parTransId="{3F6D9036-21A4-4ED7-90C2-BC07A07E39A9}" sibTransId="{46CD4EA2-A53F-498A-983B-E8A9F373BE80}"/>
    <dgm:cxn modelId="{1BAC9248-0AFC-445E-8724-B071D655906E}" type="presOf" srcId="{63BA7D5A-A626-420E-B469-80371C3A06A6}" destId="{EF631609-BDA2-41CF-AC85-AA57C0A8CC30}" srcOrd="0" destOrd="0" presId="urn:microsoft.com/office/officeart/2005/8/layout/process1"/>
    <dgm:cxn modelId="{203E1F69-1D77-43A2-88EC-E928EF5FAAAD}" type="presOf" srcId="{9A0B25EC-3647-4B64-8091-56268F299DC8}" destId="{58BD1FA0-E074-47B9-B4CD-7CB3D802889A}"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AE784482-0A3D-475A-8303-236F5DCA0271}" type="presOf" srcId="{E9EFCE8E-6062-4339-A395-3DD9D5D858F1}" destId="{031FBE89-D144-4E37-9F4F-4F95D5829D6C}" srcOrd="0" destOrd="0" presId="urn:microsoft.com/office/officeart/2005/8/layout/process1"/>
    <dgm:cxn modelId="{F9CCACA0-BCEF-45CE-AC5B-94E7DE4696A2}" srcId="{B7D54A10-A85E-4C27-B8D7-C2FB45B1B7B8}" destId="{EC5BE07C-F3DD-4697-B36E-34628E735B8F}" srcOrd="2" destOrd="0" parTransId="{CC7DDBD6-C60E-441E-9AC0-7A2A0C5057C7}" sibTransId="{120C76AA-7CD2-4B05-A7A2-B533A7F1D19D}"/>
    <dgm:cxn modelId="{CCB31DAF-B7BE-4897-B47B-3FBB11D5A0D0}" srcId="{B7D54A10-A85E-4C27-B8D7-C2FB45B1B7B8}" destId="{63BA7D5A-A626-420E-B469-80371C3A06A6}" srcOrd="1" destOrd="0" parTransId="{BF9F039B-5411-42ED-947D-CDD87B1C8C8B}" sibTransId="{E9EFCE8E-6062-4339-A395-3DD9D5D858F1}"/>
    <dgm:cxn modelId="{0E77AFAF-8190-49D5-8003-60F16F205C55}" type="presOf" srcId="{EC5BE07C-F3DD-4697-B36E-34628E735B8F}" destId="{73BD51FD-8BBC-4032-878D-730FA75218E4}" srcOrd="0" destOrd="0" presId="urn:microsoft.com/office/officeart/2005/8/layout/process1"/>
    <dgm:cxn modelId="{CF7815B7-E634-4D62-B2F9-2A9C7ACD38BA}" type="presOf" srcId="{46CD4EA2-A53F-498A-983B-E8A9F373BE80}" destId="{9FC837AD-51BC-421F-97CE-4B292E8B9392}" srcOrd="1" destOrd="0" presId="urn:microsoft.com/office/officeart/2005/8/layout/process1"/>
    <dgm:cxn modelId="{56BE47EC-47DC-4535-9FA1-0272DCB56FF8}" type="presOf" srcId="{E9EFCE8E-6062-4339-A395-3DD9D5D858F1}" destId="{84CB176D-B893-4B2F-B064-E4F24064F94F}" srcOrd="1"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F87F7301-E96D-4C8B-BF4F-9CF24B5DACE7}" type="presParOf" srcId="{3E9E9EB6-F0EA-4E38-9E7E-9C41EF7E53E6}" destId="{EF631609-BDA2-41CF-AC85-AA57C0A8CC30}" srcOrd="2" destOrd="0" presId="urn:microsoft.com/office/officeart/2005/8/layout/process1"/>
    <dgm:cxn modelId="{82F8C765-F3DE-4B8B-A173-F4C9EDAC6DB4}" type="presParOf" srcId="{3E9E9EB6-F0EA-4E38-9E7E-9C41EF7E53E6}" destId="{031FBE89-D144-4E37-9F4F-4F95D5829D6C}" srcOrd="3" destOrd="0" presId="urn:microsoft.com/office/officeart/2005/8/layout/process1"/>
    <dgm:cxn modelId="{6387EFF2-201B-4D18-B72E-15F4FC5C6BDB}" type="presParOf" srcId="{031FBE89-D144-4E37-9F4F-4F95D5829D6C}" destId="{84CB176D-B893-4B2F-B064-E4F24064F94F}" srcOrd="0" destOrd="0" presId="urn:microsoft.com/office/officeart/2005/8/layout/process1"/>
    <dgm:cxn modelId="{B9FEE1AB-AD63-4B62-B722-5746B2F99277}" type="presParOf" srcId="{3E9E9EB6-F0EA-4E38-9E7E-9C41EF7E53E6}" destId="{73BD51FD-8BBC-4032-878D-730FA75218E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57645E-00DF-416E-83BD-0D26FA776E59}" type="doc">
      <dgm:prSet loTypeId="urn:microsoft.com/office/officeart/2005/8/layout/chevron1" loCatId="process" qsTypeId="urn:microsoft.com/office/officeart/2005/8/quickstyle/simple1" qsCatId="simple" csTypeId="urn:microsoft.com/office/officeart/2005/8/colors/accent1_2" csCatId="accent1" phldr="1"/>
      <dgm:spPr/>
    </dgm:pt>
    <dgm:pt modelId="{2B4C5AC2-F766-4B34-ABFB-2F6717CB9327}">
      <dgm:prSet phldrT="[텍스트]" custT="1"/>
      <dgm:spPr/>
      <dgm:t>
        <a:bodyPr/>
        <a:lstStyle/>
        <a:p>
          <a:pPr latinLnBrk="1"/>
          <a:r>
            <a:rPr lang="ko-KR" altLang="en-US" sz="1400" b="1"/>
            <a:t>수집</a:t>
          </a:r>
        </a:p>
      </dgm:t>
    </dgm:pt>
    <dgm:pt modelId="{40830ED9-7D7E-4101-818E-2264C5F4FE71}" type="parTrans" cxnId="{6314CB73-67DB-4F9D-9D0B-640B7287562A}">
      <dgm:prSet/>
      <dgm:spPr/>
      <dgm:t>
        <a:bodyPr/>
        <a:lstStyle/>
        <a:p>
          <a:pPr latinLnBrk="1"/>
          <a:endParaRPr lang="ko-KR" altLang="en-US"/>
        </a:p>
      </dgm:t>
    </dgm:pt>
    <dgm:pt modelId="{C0333A27-803C-4009-BF15-64476975F714}" type="sibTrans" cxnId="{6314CB73-67DB-4F9D-9D0B-640B7287562A}">
      <dgm:prSet/>
      <dgm:spPr/>
      <dgm:t>
        <a:bodyPr/>
        <a:lstStyle/>
        <a:p>
          <a:pPr latinLnBrk="1"/>
          <a:endParaRPr lang="ko-KR" altLang="en-US"/>
        </a:p>
      </dgm:t>
    </dgm:pt>
    <dgm:pt modelId="{AB881208-631F-47C7-A4A3-A247CD7933A5}">
      <dgm:prSet phldrT="[텍스트]" custT="1"/>
      <dgm:spPr/>
      <dgm:t>
        <a:bodyPr/>
        <a:lstStyle/>
        <a:p>
          <a:pPr latinLnBrk="1"/>
          <a:r>
            <a:rPr lang="ko-KR" altLang="en-US" sz="1400" b="1"/>
            <a:t>가공</a:t>
          </a:r>
        </a:p>
      </dgm:t>
    </dgm:pt>
    <dgm:pt modelId="{BA259E01-5A89-4B3F-9CDC-BB8CB99AFA98}" type="parTrans" cxnId="{325380DF-6176-45E6-BAA6-E6A0E91D66B2}">
      <dgm:prSet/>
      <dgm:spPr/>
      <dgm:t>
        <a:bodyPr/>
        <a:lstStyle/>
        <a:p>
          <a:pPr latinLnBrk="1"/>
          <a:endParaRPr lang="ko-KR" altLang="en-US"/>
        </a:p>
      </dgm:t>
    </dgm:pt>
    <dgm:pt modelId="{7661772B-EEF0-4C3E-8335-D89567A06551}" type="sibTrans" cxnId="{325380DF-6176-45E6-BAA6-E6A0E91D66B2}">
      <dgm:prSet/>
      <dgm:spPr/>
      <dgm:t>
        <a:bodyPr/>
        <a:lstStyle/>
        <a:p>
          <a:pPr latinLnBrk="1"/>
          <a:endParaRPr lang="ko-KR" altLang="en-US"/>
        </a:p>
      </dgm:t>
    </dgm:pt>
    <dgm:pt modelId="{37C8AD66-290F-4DE8-885E-A235A6848467}">
      <dgm:prSet phldrT="[텍스트]" custT="1"/>
      <dgm:spPr/>
      <dgm:t>
        <a:bodyPr/>
        <a:lstStyle/>
        <a:p>
          <a:pPr latinLnBrk="1"/>
          <a:r>
            <a:rPr lang="ko-KR" altLang="en-US" sz="1400" b="1"/>
            <a:t>분석</a:t>
          </a:r>
        </a:p>
      </dgm:t>
    </dgm:pt>
    <dgm:pt modelId="{67991ED2-2912-4943-9D0F-5890E9A1791F}" type="parTrans" cxnId="{AB57B127-B562-44EF-A7F6-DA4522FD651B}">
      <dgm:prSet/>
      <dgm:spPr/>
      <dgm:t>
        <a:bodyPr/>
        <a:lstStyle/>
        <a:p>
          <a:pPr latinLnBrk="1"/>
          <a:endParaRPr lang="ko-KR" altLang="en-US"/>
        </a:p>
      </dgm:t>
    </dgm:pt>
    <dgm:pt modelId="{20CBA923-7993-43AD-8644-FE92677660EE}" type="sibTrans" cxnId="{AB57B127-B562-44EF-A7F6-DA4522FD651B}">
      <dgm:prSet/>
      <dgm:spPr/>
      <dgm:t>
        <a:bodyPr/>
        <a:lstStyle/>
        <a:p>
          <a:pPr latinLnBrk="1"/>
          <a:endParaRPr lang="ko-KR" altLang="en-US"/>
        </a:p>
      </dgm:t>
    </dgm:pt>
    <dgm:pt modelId="{43472838-F10E-4F99-9879-F7D0434EC6FE}">
      <dgm:prSet phldrT="[텍스트]" custT="1"/>
      <dgm:spPr/>
      <dgm:t>
        <a:bodyPr/>
        <a:lstStyle/>
        <a:p>
          <a:pPr latinLnBrk="1"/>
          <a:r>
            <a:rPr lang="ko-KR" altLang="en-US" sz="1400" b="1"/>
            <a:t>저장</a:t>
          </a:r>
        </a:p>
      </dgm:t>
    </dgm:pt>
    <dgm:pt modelId="{DB4CE36B-9DF9-4C2E-ABB0-F9DFD75F995D}" type="parTrans" cxnId="{C85ABC22-9DAF-4F29-8568-3569B80CE490}">
      <dgm:prSet/>
      <dgm:spPr/>
      <dgm:t>
        <a:bodyPr/>
        <a:lstStyle/>
        <a:p>
          <a:pPr latinLnBrk="1"/>
          <a:endParaRPr lang="ko-KR" altLang="en-US"/>
        </a:p>
      </dgm:t>
    </dgm:pt>
    <dgm:pt modelId="{C3DA8BF2-034B-4F2E-BEB4-3E2B2EEF98D6}" type="sibTrans" cxnId="{C85ABC22-9DAF-4F29-8568-3569B80CE490}">
      <dgm:prSet/>
      <dgm:spPr/>
      <dgm:t>
        <a:bodyPr/>
        <a:lstStyle/>
        <a:p>
          <a:pPr latinLnBrk="1"/>
          <a:endParaRPr lang="ko-KR" altLang="en-US"/>
        </a:p>
      </dgm:t>
    </dgm:pt>
    <dgm:pt modelId="{9CBF3B78-16B7-4DF3-8700-A919BA19313B}">
      <dgm:prSet phldrT="[텍스트]" custT="1"/>
      <dgm:spPr/>
      <dgm:t>
        <a:bodyPr/>
        <a:lstStyle/>
        <a:p>
          <a:pPr latinLnBrk="1"/>
          <a:r>
            <a:rPr lang="ko-KR" altLang="en-US" sz="1400" b="1"/>
            <a:t>모델</a:t>
          </a:r>
        </a:p>
      </dgm:t>
    </dgm:pt>
    <dgm:pt modelId="{9CA8411F-6D12-49D7-9D2C-43BE1F51D024}" type="parTrans" cxnId="{9A76DE5D-9D6C-43FB-AF48-3C89A78F9A2E}">
      <dgm:prSet/>
      <dgm:spPr/>
      <dgm:t>
        <a:bodyPr/>
        <a:lstStyle/>
        <a:p>
          <a:pPr latinLnBrk="1"/>
          <a:endParaRPr lang="ko-KR" altLang="en-US"/>
        </a:p>
      </dgm:t>
    </dgm:pt>
    <dgm:pt modelId="{2B23FB00-5B74-472D-B841-20E98CD1592B}" type="sibTrans" cxnId="{9A76DE5D-9D6C-43FB-AF48-3C89A78F9A2E}">
      <dgm:prSet/>
      <dgm:spPr/>
      <dgm:t>
        <a:bodyPr/>
        <a:lstStyle/>
        <a:p>
          <a:pPr latinLnBrk="1"/>
          <a:endParaRPr lang="ko-KR" altLang="en-US"/>
        </a:p>
      </dgm:t>
    </dgm:pt>
    <dgm:pt modelId="{8D77BFF7-28BD-4EA0-97C3-37FDAF6099EC}">
      <dgm:prSet phldrT="[텍스트]" custT="1"/>
      <dgm:spPr/>
      <dgm:t>
        <a:bodyPr/>
        <a:lstStyle/>
        <a:p>
          <a:pPr latinLnBrk="1"/>
          <a:r>
            <a:rPr lang="ko-KR" altLang="en-US" sz="1400" b="1"/>
            <a:t>적용</a:t>
          </a:r>
        </a:p>
      </dgm:t>
    </dgm:pt>
    <dgm:pt modelId="{F8ABFACE-F9FA-441E-AE29-423990A8799F}" type="parTrans" cxnId="{2ECE7FD6-BFBE-47F6-8304-0BA70149032D}">
      <dgm:prSet/>
      <dgm:spPr/>
      <dgm:t>
        <a:bodyPr/>
        <a:lstStyle/>
        <a:p>
          <a:pPr latinLnBrk="1"/>
          <a:endParaRPr lang="ko-KR" altLang="en-US"/>
        </a:p>
      </dgm:t>
    </dgm:pt>
    <dgm:pt modelId="{9B28E430-BB26-4FD6-8470-1DFCBC09B28C}" type="sibTrans" cxnId="{2ECE7FD6-BFBE-47F6-8304-0BA70149032D}">
      <dgm:prSet/>
      <dgm:spPr/>
      <dgm:t>
        <a:bodyPr/>
        <a:lstStyle/>
        <a:p>
          <a:pPr latinLnBrk="1"/>
          <a:endParaRPr lang="ko-KR" altLang="en-US"/>
        </a:p>
      </dgm:t>
    </dgm:pt>
    <dgm:pt modelId="{B496D344-2FB9-46F5-8F57-A67A93A465A3}" type="pres">
      <dgm:prSet presAssocID="{D957645E-00DF-416E-83BD-0D26FA776E59}" presName="Name0" presStyleCnt="0">
        <dgm:presLayoutVars>
          <dgm:dir/>
          <dgm:animLvl val="lvl"/>
          <dgm:resizeHandles val="exact"/>
        </dgm:presLayoutVars>
      </dgm:prSet>
      <dgm:spPr/>
    </dgm:pt>
    <dgm:pt modelId="{137184DC-0806-47ED-A0A8-73438D642CF3}" type="pres">
      <dgm:prSet presAssocID="{2B4C5AC2-F766-4B34-ABFB-2F6717CB9327}" presName="parTxOnly" presStyleLbl="node1" presStyleIdx="0" presStyleCnt="6">
        <dgm:presLayoutVars>
          <dgm:chMax val="0"/>
          <dgm:chPref val="0"/>
          <dgm:bulletEnabled val="1"/>
        </dgm:presLayoutVars>
      </dgm:prSet>
      <dgm:spPr/>
    </dgm:pt>
    <dgm:pt modelId="{E7F9C0CB-7068-4087-8CF1-11A59549CEFE}" type="pres">
      <dgm:prSet presAssocID="{C0333A27-803C-4009-BF15-64476975F714}" presName="parTxOnlySpace" presStyleCnt="0"/>
      <dgm:spPr/>
    </dgm:pt>
    <dgm:pt modelId="{D75B8E32-A62B-4BFF-A475-FCD4F21CD49F}" type="pres">
      <dgm:prSet presAssocID="{43472838-F10E-4F99-9879-F7D0434EC6FE}" presName="parTxOnly" presStyleLbl="node1" presStyleIdx="1" presStyleCnt="6">
        <dgm:presLayoutVars>
          <dgm:chMax val="0"/>
          <dgm:chPref val="0"/>
          <dgm:bulletEnabled val="1"/>
        </dgm:presLayoutVars>
      </dgm:prSet>
      <dgm:spPr/>
    </dgm:pt>
    <dgm:pt modelId="{20D2E8D8-D7B8-441C-B8D3-46498ECD6052}" type="pres">
      <dgm:prSet presAssocID="{C3DA8BF2-034B-4F2E-BEB4-3E2B2EEF98D6}" presName="parTxOnlySpace" presStyleCnt="0"/>
      <dgm:spPr/>
    </dgm:pt>
    <dgm:pt modelId="{205E55EA-3337-4730-908C-851ACF10872C}" type="pres">
      <dgm:prSet presAssocID="{AB881208-631F-47C7-A4A3-A247CD7933A5}" presName="parTxOnly" presStyleLbl="node1" presStyleIdx="2" presStyleCnt="6">
        <dgm:presLayoutVars>
          <dgm:chMax val="0"/>
          <dgm:chPref val="0"/>
          <dgm:bulletEnabled val="1"/>
        </dgm:presLayoutVars>
      </dgm:prSet>
      <dgm:spPr/>
    </dgm:pt>
    <dgm:pt modelId="{6F713C05-2209-4C8F-BDE2-026AD970AF95}" type="pres">
      <dgm:prSet presAssocID="{7661772B-EEF0-4C3E-8335-D89567A06551}" presName="parTxOnlySpace" presStyleCnt="0"/>
      <dgm:spPr/>
    </dgm:pt>
    <dgm:pt modelId="{41165990-4AE1-43E7-A399-464FAA3AAC2F}" type="pres">
      <dgm:prSet presAssocID="{37C8AD66-290F-4DE8-885E-A235A6848467}" presName="parTxOnly" presStyleLbl="node1" presStyleIdx="3" presStyleCnt="6">
        <dgm:presLayoutVars>
          <dgm:chMax val="0"/>
          <dgm:chPref val="0"/>
          <dgm:bulletEnabled val="1"/>
        </dgm:presLayoutVars>
      </dgm:prSet>
      <dgm:spPr/>
    </dgm:pt>
    <dgm:pt modelId="{A9CA7492-8A80-4129-B0D9-5CEE3F982721}" type="pres">
      <dgm:prSet presAssocID="{20CBA923-7993-43AD-8644-FE92677660EE}" presName="parTxOnlySpace" presStyleCnt="0"/>
      <dgm:spPr/>
    </dgm:pt>
    <dgm:pt modelId="{202D7EFF-6A51-48D5-8E62-CD6365C389FE}" type="pres">
      <dgm:prSet presAssocID="{9CBF3B78-16B7-4DF3-8700-A919BA19313B}" presName="parTxOnly" presStyleLbl="node1" presStyleIdx="4" presStyleCnt="6" custLinFactNeighborY="-35423">
        <dgm:presLayoutVars>
          <dgm:chMax val="0"/>
          <dgm:chPref val="0"/>
          <dgm:bulletEnabled val="1"/>
        </dgm:presLayoutVars>
      </dgm:prSet>
      <dgm:spPr/>
    </dgm:pt>
    <dgm:pt modelId="{F66E6C82-96D1-4B73-B9EA-35CC4B6C6B94}" type="pres">
      <dgm:prSet presAssocID="{2B23FB00-5B74-472D-B841-20E98CD1592B}" presName="parTxOnlySpace" presStyleCnt="0"/>
      <dgm:spPr/>
    </dgm:pt>
    <dgm:pt modelId="{D74023D5-F9F1-487B-B8C1-BD9D0519EF56}" type="pres">
      <dgm:prSet presAssocID="{8D77BFF7-28BD-4EA0-97C3-37FDAF6099EC}" presName="parTxOnly" presStyleLbl="node1" presStyleIdx="5" presStyleCnt="6" custLinFactNeighborX="2689" custLinFactNeighborY="39377">
        <dgm:presLayoutVars>
          <dgm:chMax val="0"/>
          <dgm:chPref val="0"/>
          <dgm:bulletEnabled val="1"/>
        </dgm:presLayoutVars>
      </dgm:prSet>
      <dgm:spPr/>
    </dgm:pt>
  </dgm:ptLst>
  <dgm:cxnLst>
    <dgm:cxn modelId="{10D0D908-8CCC-4062-ABFE-89D54EFCF47D}" type="presOf" srcId="{AB881208-631F-47C7-A4A3-A247CD7933A5}" destId="{205E55EA-3337-4730-908C-851ACF10872C}" srcOrd="0" destOrd="0" presId="urn:microsoft.com/office/officeart/2005/8/layout/chevron1"/>
    <dgm:cxn modelId="{E28E600D-8EE3-4FB7-AF29-6027E0F5474D}" type="presOf" srcId="{37C8AD66-290F-4DE8-885E-A235A6848467}" destId="{41165990-4AE1-43E7-A399-464FAA3AAC2F}" srcOrd="0" destOrd="0" presId="urn:microsoft.com/office/officeart/2005/8/layout/chevron1"/>
    <dgm:cxn modelId="{C85ABC22-9DAF-4F29-8568-3569B80CE490}" srcId="{D957645E-00DF-416E-83BD-0D26FA776E59}" destId="{43472838-F10E-4F99-9879-F7D0434EC6FE}" srcOrd="1" destOrd="0" parTransId="{DB4CE36B-9DF9-4C2E-ABB0-F9DFD75F995D}" sibTransId="{C3DA8BF2-034B-4F2E-BEB4-3E2B2EEF98D6}"/>
    <dgm:cxn modelId="{AB57B127-B562-44EF-A7F6-DA4522FD651B}" srcId="{D957645E-00DF-416E-83BD-0D26FA776E59}" destId="{37C8AD66-290F-4DE8-885E-A235A6848467}" srcOrd="3" destOrd="0" parTransId="{67991ED2-2912-4943-9D0F-5890E9A1791F}" sibTransId="{20CBA923-7993-43AD-8644-FE92677660EE}"/>
    <dgm:cxn modelId="{9A76DE5D-9D6C-43FB-AF48-3C89A78F9A2E}" srcId="{D957645E-00DF-416E-83BD-0D26FA776E59}" destId="{9CBF3B78-16B7-4DF3-8700-A919BA19313B}" srcOrd="4" destOrd="0" parTransId="{9CA8411F-6D12-49D7-9D2C-43BE1F51D024}" sibTransId="{2B23FB00-5B74-472D-B841-20E98CD1592B}"/>
    <dgm:cxn modelId="{18D5AE41-6EC6-4D24-8627-760A763BC235}" type="presOf" srcId="{43472838-F10E-4F99-9879-F7D0434EC6FE}" destId="{D75B8E32-A62B-4BFF-A475-FCD4F21CD49F}" srcOrd="0" destOrd="0" presId="urn:microsoft.com/office/officeart/2005/8/layout/chevron1"/>
    <dgm:cxn modelId="{058CCF44-ADF1-41B3-8323-B2DD6B1B4096}" type="presOf" srcId="{2B4C5AC2-F766-4B34-ABFB-2F6717CB9327}" destId="{137184DC-0806-47ED-A0A8-73438D642CF3}" srcOrd="0" destOrd="0" presId="urn:microsoft.com/office/officeart/2005/8/layout/chevron1"/>
    <dgm:cxn modelId="{6314CB73-67DB-4F9D-9D0B-640B7287562A}" srcId="{D957645E-00DF-416E-83BD-0D26FA776E59}" destId="{2B4C5AC2-F766-4B34-ABFB-2F6717CB9327}" srcOrd="0" destOrd="0" parTransId="{40830ED9-7D7E-4101-818E-2264C5F4FE71}" sibTransId="{C0333A27-803C-4009-BF15-64476975F714}"/>
    <dgm:cxn modelId="{F3AE0DBB-7EBC-4791-A9C3-674C2B2C7220}" type="presOf" srcId="{D957645E-00DF-416E-83BD-0D26FA776E59}" destId="{B496D344-2FB9-46F5-8F57-A67A93A465A3}" srcOrd="0" destOrd="0" presId="urn:microsoft.com/office/officeart/2005/8/layout/chevron1"/>
    <dgm:cxn modelId="{2ECE7FD6-BFBE-47F6-8304-0BA70149032D}" srcId="{D957645E-00DF-416E-83BD-0D26FA776E59}" destId="{8D77BFF7-28BD-4EA0-97C3-37FDAF6099EC}" srcOrd="5" destOrd="0" parTransId="{F8ABFACE-F9FA-441E-AE29-423990A8799F}" sibTransId="{9B28E430-BB26-4FD6-8470-1DFCBC09B28C}"/>
    <dgm:cxn modelId="{325380DF-6176-45E6-BAA6-E6A0E91D66B2}" srcId="{D957645E-00DF-416E-83BD-0D26FA776E59}" destId="{AB881208-631F-47C7-A4A3-A247CD7933A5}" srcOrd="2" destOrd="0" parTransId="{BA259E01-5A89-4B3F-9CDC-BB8CB99AFA98}" sibTransId="{7661772B-EEF0-4C3E-8335-D89567A06551}"/>
    <dgm:cxn modelId="{CAB700F8-4C22-4E34-BBD2-477E25DBBD77}" type="presOf" srcId="{8D77BFF7-28BD-4EA0-97C3-37FDAF6099EC}" destId="{D74023D5-F9F1-487B-B8C1-BD9D0519EF56}" srcOrd="0" destOrd="0" presId="urn:microsoft.com/office/officeart/2005/8/layout/chevron1"/>
    <dgm:cxn modelId="{5DE553FE-7B57-4643-9E4B-A84EFD6C0B53}" type="presOf" srcId="{9CBF3B78-16B7-4DF3-8700-A919BA19313B}" destId="{202D7EFF-6A51-48D5-8E62-CD6365C389FE}" srcOrd="0" destOrd="0" presId="urn:microsoft.com/office/officeart/2005/8/layout/chevron1"/>
    <dgm:cxn modelId="{4A3E7804-826B-40EA-935E-110EDCDF8351}" type="presParOf" srcId="{B496D344-2FB9-46F5-8F57-A67A93A465A3}" destId="{137184DC-0806-47ED-A0A8-73438D642CF3}" srcOrd="0" destOrd="0" presId="urn:microsoft.com/office/officeart/2005/8/layout/chevron1"/>
    <dgm:cxn modelId="{600AD4B0-DA05-4575-B002-BE1C4D12D46B}" type="presParOf" srcId="{B496D344-2FB9-46F5-8F57-A67A93A465A3}" destId="{E7F9C0CB-7068-4087-8CF1-11A59549CEFE}" srcOrd="1" destOrd="0" presId="urn:microsoft.com/office/officeart/2005/8/layout/chevron1"/>
    <dgm:cxn modelId="{4EC2F59B-F08B-492F-AB9B-8EC3BAE732A4}" type="presParOf" srcId="{B496D344-2FB9-46F5-8F57-A67A93A465A3}" destId="{D75B8E32-A62B-4BFF-A475-FCD4F21CD49F}" srcOrd="2" destOrd="0" presId="urn:microsoft.com/office/officeart/2005/8/layout/chevron1"/>
    <dgm:cxn modelId="{61041D9E-9FB1-4B9A-A91D-87BE5438CCE1}" type="presParOf" srcId="{B496D344-2FB9-46F5-8F57-A67A93A465A3}" destId="{20D2E8D8-D7B8-441C-B8D3-46498ECD6052}" srcOrd="3" destOrd="0" presId="urn:microsoft.com/office/officeart/2005/8/layout/chevron1"/>
    <dgm:cxn modelId="{A80E5210-17A3-4DEE-9541-4125486E50C0}" type="presParOf" srcId="{B496D344-2FB9-46F5-8F57-A67A93A465A3}" destId="{205E55EA-3337-4730-908C-851ACF10872C}" srcOrd="4" destOrd="0" presId="urn:microsoft.com/office/officeart/2005/8/layout/chevron1"/>
    <dgm:cxn modelId="{9BFE912B-990C-45A7-968A-6CC0980FD939}" type="presParOf" srcId="{B496D344-2FB9-46F5-8F57-A67A93A465A3}" destId="{6F713C05-2209-4C8F-BDE2-026AD970AF95}" srcOrd="5" destOrd="0" presId="urn:microsoft.com/office/officeart/2005/8/layout/chevron1"/>
    <dgm:cxn modelId="{53694AA8-C718-4A30-A43B-FCC60917D967}" type="presParOf" srcId="{B496D344-2FB9-46F5-8F57-A67A93A465A3}" destId="{41165990-4AE1-43E7-A399-464FAA3AAC2F}" srcOrd="6" destOrd="0" presId="urn:microsoft.com/office/officeart/2005/8/layout/chevron1"/>
    <dgm:cxn modelId="{5D5FDF28-9860-48BE-B016-4C29F23EA01A}" type="presParOf" srcId="{B496D344-2FB9-46F5-8F57-A67A93A465A3}" destId="{A9CA7492-8A80-4129-B0D9-5CEE3F982721}" srcOrd="7" destOrd="0" presId="urn:microsoft.com/office/officeart/2005/8/layout/chevron1"/>
    <dgm:cxn modelId="{CAAE363C-D519-4239-AA39-12B24C3AD8B0}" type="presParOf" srcId="{B496D344-2FB9-46F5-8F57-A67A93A465A3}" destId="{202D7EFF-6A51-48D5-8E62-CD6365C389FE}" srcOrd="8" destOrd="0" presId="urn:microsoft.com/office/officeart/2005/8/layout/chevron1"/>
    <dgm:cxn modelId="{8A84E00A-9EED-434F-87E8-CAED3484324F}" type="presParOf" srcId="{B496D344-2FB9-46F5-8F57-A67A93A465A3}" destId="{F66E6C82-96D1-4B73-B9EA-35CC4B6C6B94}" srcOrd="9" destOrd="0" presId="urn:microsoft.com/office/officeart/2005/8/layout/chevron1"/>
    <dgm:cxn modelId="{AAF65B46-6604-415F-AFDC-4CA38AFCC9A1}" type="presParOf" srcId="{B496D344-2FB9-46F5-8F57-A67A93A465A3}" destId="{D74023D5-F9F1-487B-B8C1-BD9D0519EF56}" srcOrd="10"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a:solidFill>
          <a:schemeClr val="accent2"/>
        </a:solidFill>
      </dgm:spPr>
      <dgm:t>
        <a:bodyPr/>
        <a:lstStyle/>
        <a:p>
          <a:pPr latinLnBrk="1"/>
          <a:r>
            <a:rPr lang="ko-KR" altLang="en-US" sz="1050"/>
            <a:t>미션 수행</a:t>
          </a:r>
          <a:br>
            <a:rPr lang="en-US" altLang="ko-KR" sz="1050"/>
          </a:br>
          <a:r>
            <a:rPr lang="en-US" altLang="ko-KR" sz="1050"/>
            <a:t>[</a:t>
          </a:r>
          <a:r>
            <a:rPr lang="ko-KR" altLang="en-US" sz="1050"/>
            <a:t>학생</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EC5BE07C-F3DD-4697-B36E-34628E735B8F}">
      <dgm:prSet phldrT="[텍스트]" custT="1"/>
      <dgm:spPr>
        <a:solidFill>
          <a:schemeClr val="accent2"/>
        </a:solidFill>
      </dgm:spPr>
      <dgm:t>
        <a:bodyPr/>
        <a:lstStyle/>
        <a:p>
          <a:pPr latinLnBrk="1"/>
          <a:r>
            <a:rPr lang="ko-KR" altLang="en-US" sz="1050"/>
            <a:t>자기평가서 작성</a:t>
          </a:r>
          <a:br>
            <a:rPr lang="en-US" altLang="ko-KR" sz="1050"/>
          </a:br>
          <a:r>
            <a:rPr lang="en-US" altLang="ko-KR" sz="1050"/>
            <a:t>[</a:t>
          </a:r>
          <a:r>
            <a:rPr lang="ko-KR" altLang="en-US" sz="1050"/>
            <a:t>학생</a:t>
          </a:r>
          <a:r>
            <a:rPr lang="en-US" altLang="ko-KR" sz="1050"/>
            <a:t>]</a:t>
          </a:r>
          <a:endParaRPr lang="ko-KR" altLang="en-US" sz="1050"/>
        </a:p>
      </dgm:t>
    </dgm:pt>
    <dgm:pt modelId="{CC7DDBD6-C60E-441E-9AC0-7A2A0C5057C7}" type="parTrans" cxnId="{F9CCACA0-BCEF-45CE-AC5B-94E7DE4696A2}">
      <dgm:prSet/>
      <dgm:spPr/>
      <dgm:t>
        <a:bodyPr/>
        <a:lstStyle/>
        <a:p>
          <a:pPr latinLnBrk="1"/>
          <a:endParaRPr lang="ko-KR" altLang="en-US"/>
        </a:p>
      </dgm:t>
    </dgm:pt>
    <dgm:pt modelId="{120C76AA-7CD2-4B05-A7A2-B533A7F1D19D}" type="sibTrans" cxnId="{F9CCACA0-BCEF-45CE-AC5B-94E7DE4696A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2" custLinFactNeighborX="-12551">
        <dgm:presLayoutVars>
          <dgm:bulletEnabled val="1"/>
        </dgm:presLayoutVars>
      </dgm:prSet>
      <dgm:spPr/>
    </dgm:pt>
    <dgm:pt modelId="{9C5FFB5C-DD81-4330-9409-322DF61541D7}" type="pres">
      <dgm:prSet presAssocID="{46CD4EA2-A53F-498A-983B-E8A9F373BE80}" presName="sibTrans" presStyleLbl="sibTrans2D1" presStyleIdx="0" presStyleCnt="1"/>
      <dgm:spPr/>
    </dgm:pt>
    <dgm:pt modelId="{9FC837AD-51BC-421F-97CE-4B292E8B9392}" type="pres">
      <dgm:prSet presAssocID="{46CD4EA2-A53F-498A-983B-E8A9F373BE80}" presName="connectorText" presStyleLbl="sibTrans2D1" presStyleIdx="0" presStyleCnt="1"/>
      <dgm:spPr/>
    </dgm:pt>
    <dgm:pt modelId="{73BD51FD-8BBC-4032-878D-730FA75218E4}" type="pres">
      <dgm:prSet presAssocID="{EC5BE07C-F3DD-4697-B36E-34628E735B8F}" presName="node" presStyleLbl="node1" presStyleIdx="1" presStyleCnt="2">
        <dgm:presLayoutVars>
          <dgm:bulletEnabled val="1"/>
        </dgm:presLayoutVars>
      </dgm:prSet>
      <dgm:spPr/>
    </dgm:pt>
  </dgm:ptLst>
  <dgm:cxnLst>
    <dgm:cxn modelId="{910ADD0D-14FF-4343-8B61-EBFEBF701556}" srcId="{B7D54A10-A85E-4C27-B8D7-C2FB45B1B7B8}" destId="{9A0B25EC-3647-4B64-8091-56268F299DC8}" srcOrd="0" destOrd="0" parTransId="{3F6D9036-21A4-4ED7-90C2-BC07A07E39A9}" sibTransId="{46CD4EA2-A53F-498A-983B-E8A9F373BE80}"/>
    <dgm:cxn modelId="{203E1F69-1D77-43A2-88EC-E928EF5FAAAD}" type="presOf" srcId="{9A0B25EC-3647-4B64-8091-56268F299DC8}" destId="{58BD1FA0-E074-47B9-B4CD-7CB3D802889A}"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F9CCACA0-BCEF-45CE-AC5B-94E7DE4696A2}" srcId="{B7D54A10-A85E-4C27-B8D7-C2FB45B1B7B8}" destId="{EC5BE07C-F3DD-4697-B36E-34628E735B8F}" srcOrd="1" destOrd="0" parTransId="{CC7DDBD6-C60E-441E-9AC0-7A2A0C5057C7}" sibTransId="{120C76AA-7CD2-4B05-A7A2-B533A7F1D19D}"/>
    <dgm:cxn modelId="{0E77AFAF-8190-49D5-8003-60F16F205C55}" type="presOf" srcId="{EC5BE07C-F3DD-4697-B36E-34628E735B8F}" destId="{73BD51FD-8BBC-4032-878D-730FA75218E4}" srcOrd="0" destOrd="0" presId="urn:microsoft.com/office/officeart/2005/8/layout/process1"/>
    <dgm:cxn modelId="{CF7815B7-E634-4D62-B2F9-2A9C7ACD38BA}" type="presOf" srcId="{46CD4EA2-A53F-498A-983B-E8A9F373BE80}" destId="{9FC837AD-51BC-421F-97CE-4B292E8B9392}" srcOrd="1"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B9FEE1AB-AD63-4B62-B722-5746B2F99277}" type="presParOf" srcId="{3E9E9EB6-F0EA-4E38-9E7E-9C41EF7E53E6}" destId="{73BD51FD-8BBC-4032-878D-730FA75218E4}" srcOrd="2"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9A0B25EC-3647-4B64-8091-56268F299DC8}">
      <dgm:prSet phldrT="[텍스트]" custT="1"/>
      <dgm:spPr/>
      <dgm:t>
        <a:bodyPr/>
        <a:lstStyle/>
        <a:p>
          <a:pPr latinLnBrk="1"/>
          <a:r>
            <a:rPr lang="ko-KR" altLang="en-US" sz="1050"/>
            <a:t>자기평가서와 함께 </a:t>
          </a:r>
          <a:br>
            <a:rPr lang="en-US" altLang="ko-KR" sz="1050"/>
          </a:br>
          <a:r>
            <a:rPr lang="ko-KR" altLang="en-US" sz="1050"/>
            <a:t>평가 요청서 전달</a:t>
          </a:r>
          <a:br>
            <a:rPr lang="en-US" altLang="ko-KR" sz="1050"/>
          </a:br>
          <a:r>
            <a:rPr lang="en-US" altLang="ko-KR" sz="1050"/>
            <a:t>[</a:t>
          </a:r>
          <a:r>
            <a:rPr lang="ko-KR" altLang="en-US" sz="1050"/>
            <a:t>피평가자</a:t>
          </a:r>
          <a:r>
            <a:rPr lang="en-US" altLang="ko-KR" sz="1050"/>
            <a:t>]</a:t>
          </a:r>
          <a:endParaRPr lang="ko-KR" altLang="en-US" sz="1050"/>
        </a:p>
      </dgm:t>
    </dgm:pt>
    <dgm:pt modelId="{3F6D9036-21A4-4ED7-90C2-BC07A07E39A9}" type="parTrans" cxnId="{910ADD0D-14FF-4343-8B61-EBFEBF701556}">
      <dgm:prSet/>
      <dgm:spPr/>
      <dgm:t>
        <a:bodyPr/>
        <a:lstStyle/>
        <a:p>
          <a:pPr latinLnBrk="1"/>
          <a:endParaRPr lang="ko-KR" altLang="en-US"/>
        </a:p>
      </dgm:t>
    </dgm:pt>
    <dgm:pt modelId="{46CD4EA2-A53F-498A-983B-E8A9F373BE80}" type="sibTrans" cxnId="{910ADD0D-14FF-4343-8B61-EBFEBF701556}">
      <dgm:prSet/>
      <dgm:spPr/>
      <dgm:t>
        <a:bodyPr/>
        <a:lstStyle/>
        <a:p>
          <a:pPr latinLnBrk="1"/>
          <a:endParaRPr lang="ko-KR" altLang="en-US"/>
        </a:p>
      </dgm:t>
    </dgm:pt>
    <dgm:pt modelId="{D5BAED6D-E65E-430D-8FFA-8FEB802A92C8}">
      <dgm:prSet phldrT="[텍스트]" custT="1"/>
      <dgm:spPr>
        <a:solidFill>
          <a:schemeClr val="accent2"/>
        </a:solidFill>
      </dgm:spPr>
      <dgm:t>
        <a:bodyPr/>
        <a:lstStyle/>
        <a:p>
          <a:pPr latinLnBrk="1"/>
          <a:r>
            <a:rPr lang="ko-KR" altLang="en-US" sz="1000"/>
            <a:t>본평가</a:t>
          </a:r>
          <a:r>
            <a:rPr lang="en-US" altLang="ko-KR" sz="1000"/>
            <a:t>(2</a:t>
          </a:r>
          <a:r>
            <a:rPr lang="ko-KR" altLang="en-US" sz="1000"/>
            <a:t>차 평가</a:t>
          </a:r>
          <a:r>
            <a:rPr lang="en-US" altLang="ko-KR" sz="1000"/>
            <a:t>)</a:t>
          </a:r>
          <a:r>
            <a:rPr lang="ko-KR" altLang="en-US" sz="1000"/>
            <a:t> 진행</a:t>
          </a:r>
          <a:br>
            <a:rPr lang="en-US" altLang="ko-KR" sz="1000"/>
          </a:br>
          <a:r>
            <a:rPr lang="en-US" altLang="ko-KR" sz="1000"/>
            <a:t>[</a:t>
          </a:r>
          <a:r>
            <a:rPr lang="ko-KR" altLang="en-US" sz="1000"/>
            <a:t>평가자</a:t>
          </a:r>
          <a:r>
            <a:rPr lang="en-US" altLang="ko-KR" sz="1000"/>
            <a:t>]</a:t>
          </a:r>
          <a:endParaRPr lang="ko-KR" altLang="en-US" sz="1000"/>
        </a:p>
      </dgm:t>
    </dgm:pt>
    <dgm:pt modelId="{41BB72FE-F587-43DF-9E80-DB8EB3AD16E8}" type="parTrans" cxnId="{E439F88B-CD91-4BC0-B3F4-B007264678B4}">
      <dgm:prSet/>
      <dgm:spPr/>
      <dgm:t>
        <a:bodyPr/>
        <a:lstStyle/>
        <a:p>
          <a:pPr latinLnBrk="1"/>
          <a:endParaRPr lang="ko-KR" altLang="en-US"/>
        </a:p>
      </dgm:t>
    </dgm:pt>
    <dgm:pt modelId="{02C91D84-3CB4-4B6C-AAE8-A037FBE693B9}" type="sibTrans" cxnId="{E439F88B-CD91-4BC0-B3F4-B007264678B4}">
      <dgm:prSet/>
      <dgm:spPr/>
      <dgm:t>
        <a:bodyPr/>
        <a:lstStyle/>
        <a:p>
          <a:pPr latinLnBrk="1"/>
          <a:endParaRPr lang="ko-KR" altLang="en-US"/>
        </a:p>
      </dgm:t>
    </dgm:pt>
    <dgm:pt modelId="{7C661E14-A52D-4D06-81CE-31F8E63A6256}">
      <dgm:prSet phldrT="[텍스트]" custT="1"/>
      <dgm:spPr>
        <a:solidFill>
          <a:schemeClr val="accent2"/>
        </a:solidFill>
      </dgm:spPr>
      <dgm:t>
        <a:bodyPr/>
        <a:lstStyle/>
        <a:p>
          <a:pPr latinLnBrk="1"/>
          <a:r>
            <a:rPr lang="ko-KR" altLang="en-US" sz="1050"/>
            <a:t>사전평가서 작성 후</a:t>
          </a:r>
          <a:br>
            <a:rPr lang="en-US" altLang="ko-KR" sz="1050"/>
          </a:br>
          <a:r>
            <a:rPr lang="ko-KR" altLang="en-US" sz="1050"/>
            <a:t>회신함으로써 요청 수락</a:t>
          </a:r>
          <a:br>
            <a:rPr lang="en-US" altLang="ko-KR" sz="1050"/>
          </a:br>
          <a:r>
            <a:rPr lang="en-US" altLang="ko-KR" sz="1050"/>
            <a:t>[</a:t>
          </a:r>
          <a:r>
            <a:rPr lang="ko-KR" altLang="en-US" sz="1050"/>
            <a:t>평가자</a:t>
          </a:r>
          <a:r>
            <a:rPr lang="en-US" altLang="ko-KR" sz="1050"/>
            <a:t>]</a:t>
          </a:r>
          <a:endParaRPr lang="ko-KR" altLang="en-US" sz="1050"/>
        </a:p>
      </dgm:t>
    </dgm:pt>
    <dgm:pt modelId="{FB3CC838-A4EE-48F2-BFA9-3D349148E734}" type="parTrans" cxnId="{6663C495-96DC-40EE-A1A0-6C3F35D80765}">
      <dgm:prSet/>
      <dgm:spPr/>
      <dgm:t>
        <a:bodyPr/>
        <a:lstStyle/>
        <a:p>
          <a:pPr latinLnBrk="1"/>
          <a:endParaRPr lang="ko-KR" altLang="en-US"/>
        </a:p>
      </dgm:t>
    </dgm:pt>
    <dgm:pt modelId="{A3955F2E-0B10-4E63-B501-C2F62AC27970}" type="sibTrans" cxnId="{6663C495-96DC-40EE-A1A0-6C3F35D80765}">
      <dgm:prSet/>
      <dgm:spPr/>
      <dgm:t>
        <a:bodyPr/>
        <a:lstStyle/>
        <a:p>
          <a:pPr latinLnBrk="1"/>
          <a:endParaRPr lang="ko-KR" altLang="en-US"/>
        </a:p>
      </dgm:t>
    </dgm:pt>
    <dgm:pt modelId="{DF7E00CB-BE6E-4F16-A1C2-F36C99E4C5EE}">
      <dgm:prSet phldrT="[텍스트]" custT="1"/>
      <dgm:spPr/>
      <dgm:t>
        <a:bodyPr/>
        <a:lstStyle/>
        <a:p>
          <a:pPr latinLnBrk="1"/>
          <a:r>
            <a:rPr lang="ko-KR" altLang="en-US" sz="1050"/>
            <a:t>미션 보완 후 </a:t>
          </a:r>
          <a:br>
            <a:rPr lang="en-US" altLang="ko-KR" sz="1050"/>
          </a:br>
          <a:r>
            <a:rPr lang="ko-KR" altLang="en-US" sz="1050"/>
            <a:t>미션 </a:t>
          </a:r>
          <a:r>
            <a:rPr lang="en-US" altLang="ko-KR" sz="1050"/>
            <a:t>2</a:t>
          </a:r>
          <a:r>
            <a:rPr lang="ko-KR" altLang="en-US" sz="1050"/>
            <a:t>차 제출</a:t>
          </a:r>
          <a:br>
            <a:rPr lang="en-US" altLang="ko-KR" sz="1050"/>
          </a:br>
          <a:r>
            <a:rPr lang="en-US" altLang="ko-KR" sz="1050"/>
            <a:t>[</a:t>
          </a:r>
          <a:r>
            <a:rPr lang="ko-KR" altLang="en-US" sz="1050"/>
            <a:t>피평가자</a:t>
          </a:r>
          <a:r>
            <a:rPr lang="en-US" altLang="ko-KR" sz="1050"/>
            <a:t>]</a:t>
          </a:r>
          <a:endParaRPr lang="ko-KR" altLang="en-US" sz="1050"/>
        </a:p>
      </dgm:t>
    </dgm:pt>
    <dgm:pt modelId="{2BB06A15-2C95-497F-B24F-B516D1C61948}" type="parTrans" cxnId="{0A7C90D6-6B19-4E58-9AF9-441D2D667BDD}">
      <dgm:prSet/>
      <dgm:spPr/>
      <dgm:t>
        <a:bodyPr/>
        <a:lstStyle/>
        <a:p>
          <a:pPr latinLnBrk="1"/>
          <a:endParaRPr lang="ko-KR" altLang="en-US"/>
        </a:p>
      </dgm:t>
    </dgm:pt>
    <dgm:pt modelId="{FA770A6D-C0EC-48F9-AC80-C0A00E8FE5E2}" type="sibTrans" cxnId="{0A7C90D6-6B19-4E58-9AF9-441D2D667BDD}">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58BD1FA0-E074-47B9-B4CD-7CB3D802889A}" type="pres">
      <dgm:prSet presAssocID="{9A0B25EC-3647-4B64-8091-56268F299DC8}" presName="node" presStyleLbl="node1" presStyleIdx="0" presStyleCnt="4">
        <dgm:presLayoutVars>
          <dgm:bulletEnabled val="1"/>
        </dgm:presLayoutVars>
      </dgm:prSet>
      <dgm:spPr/>
    </dgm:pt>
    <dgm:pt modelId="{9C5FFB5C-DD81-4330-9409-322DF61541D7}" type="pres">
      <dgm:prSet presAssocID="{46CD4EA2-A53F-498A-983B-E8A9F373BE80}" presName="sibTrans" presStyleLbl="sibTrans2D1" presStyleIdx="0" presStyleCnt="3"/>
      <dgm:spPr/>
    </dgm:pt>
    <dgm:pt modelId="{9FC837AD-51BC-421F-97CE-4B292E8B9392}" type="pres">
      <dgm:prSet presAssocID="{46CD4EA2-A53F-498A-983B-E8A9F373BE80}" presName="connectorText" presStyleLbl="sibTrans2D1" presStyleIdx="0" presStyleCnt="3"/>
      <dgm:spPr/>
    </dgm:pt>
    <dgm:pt modelId="{6A04B27D-80FE-4F2A-9BEB-523FC013D343}" type="pres">
      <dgm:prSet presAssocID="{7C661E14-A52D-4D06-81CE-31F8E63A6256}" presName="node" presStyleLbl="node1" presStyleIdx="1" presStyleCnt="4" custScaleX="122619">
        <dgm:presLayoutVars>
          <dgm:bulletEnabled val="1"/>
        </dgm:presLayoutVars>
      </dgm:prSet>
      <dgm:spPr/>
    </dgm:pt>
    <dgm:pt modelId="{5FCD1C92-608D-4952-8F86-E6AAEB82C0BB}" type="pres">
      <dgm:prSet presAssocID="{A3955F2E-0B10-4E63-B501-C2F62AC27970}" presName="sibTrans" presStyleLbl="sibTrans2D1" presStyleIdx="1" presStyleCnt="3"/>
      <dgm:spPr/>
    </dgm:pt>
    <dgm:pt modelId="{2B2A7EF5-C4F5-4034-B943-EE7EDB4D181E}" type="pres">
      <dgm:prSet presAssocID="{A3955F2E-0B10-4E63-B501-C2F62AC27970}" presName="connectorText" presStyleLbl="sibTrans2D1" presStyleIdx="1" presStyleCnt="3"/>
      <dgm:spPr/>
    </dgm:pt>
    <dgm:pt modelId="{D189EEE6-75E9-492B-AD42-7C11D148012E}" type="pres">
      <dgm:prSet presAssocID="{DF7E00CB-BE6E-4F16-A1C2-F36C99E4C5EE}" presName="node" presStyleLbl="node1" presStyleIdx="2" presStyleCnt="4">
        <dgm:presLayoutVars>
          <dgm:bulletEnabled val="1"/>
        </dgm:presLayoutVars>
      </dgm:prSet>
      <dgm:spPr/>
    </dgm:pt>
    <dgm:pt modelId="{78D37EEF-B1FE-474E-90F9-D3F5E3F205E1}" type="pres">
      <dgm:prSet presAssocID="{FA770A6D-C0EC-48F9-AC80-C0A00E8FE5E2}" presName="sibTrans" presStyleLbl="sibTrans2D1" presStyleIdx="2" presStyleCnt="3"/>
      <dgm:spPr/>
    </dgm:pt>
    <dgm:pt modelId="{31CCE694-AB57-4E0D-ADB5-B362764D2B23}" type="pres">
      <dgm:prSet presAssocID="{FA770A6D-C0EC-48F9-AC80-C0A00E8FE5E2}" presName="connectorText" presStyleLbl="sibTrans2D1" presStyleIdx="2" presStyleCnt="3"/>
      <dgm:spPr/>
    </dgm:pt>
    <dgm:pt modelId="{E7A96228-F531-4F35-9B1F-DA83E61D4573}" type="pres">
      <dgm:prSet presAssocID="{D5BAED6D-E65E-430D-8FFA-8FEB802A92C8}" presName="node" presStyleLbl="node1" presStyleIdx="3" presStyleCnt="4" custScaleX="113758">
        <dgm:presLayoutVars>
          <dgm:bulletEnabled val="1"/>
        </dgm:presLayoutVars>
      </dgm:prSet>
      <dgm:spPr/>
    </dgm:pt>
  </dgm:ptLst>
  <dgm:cxnLst>
    <dgm:cxn modelId="{0C465802-94DC-4D05-B7AB-59194E904D40}" type="presOf" srcId="{7C661E14-A52D-4D06-81CE-31F8E63A6256}" destId="{6A04B27D-80FE-4F2A-9BEB-523FC013D343}" srcOrd="0" destOrd="0" presId="urn:microsoft.com/office/officeart/2005/8/layout/process1"/>
    <dgm:cxn modelId="{910ADD0D-14FF-4343-8B61-EBFEBF701556}" srcId="{B7D54A10-A85E-4C27-B8D7-C2FB45B1B7B8}" destId="{9A0B25EC-3647-4B64-8091-56268F299DC8}" srcOrd="0" destOrd="0" parTransId="{3F6D9036-21A4-4ED7-90C2-BC07A07E39A9}" sibTransId="{46CD4EA2-A53F-498A-983B-E8A9F373BE80}"/>
    <dgm:cxn modelId="{6CB05021-BE9A-4496-A280-BD1E7ABE3327}" type="presOf" srcId="{D5BAED6D-E65E-430D-8FFA-8FEB802A92C8}" destId="{E7A96228-F531-4F35-9B1F-DA83E61D4573}" srcOrd="0" destOrd="0" presId="urn:microsoft.com/office/officeart/2005/8/layout/process1"/>
    <dgm:cxn modelId="{D49A5138-6868-4DFB-B6CD-B2797003163F}" type="presOf" srcId="{DF7E00CB-BE6E-4F16-A1C2-F36C99E4C5EE}" destId="{D189EEE6-75E9-492B-AD42-7C11D148012E}" srcOrd="0" destOrd="0" presId="urn:microsoft.com/office/officeart/2005/8/layout/process1"/>
    <dgm:cxn modelId="{5A0D1E3B-44A7-44FF-BFD6-5E1F84879A8D}" type="presOf" srcId="{FA770A6D-C0EC-48F9-AC80-C0A00E8FE5E2}" destId="{31CCE694-AB57-4E0D-ADB5-B362764D2B23}" srcOrd="1" destOrd="0" presId="urn:microsoft.com/office/officeart/2005/8/layout/process1"/>
    <dgm:cxn modelId="{203E1F69-1D77-43A2-88EC-E928EF5FAAAD}" type="presOf" srcId="{9A0B25EC-3647-4B64-8091-56268F299DC8}" destId="{58BD1FA0-E074-47B9-B4CD-7CB3D802889A}" srcOrd="0" destOrd="0" presId="urn:microsoft.com/office/officeart/2005/8/layout/process1"/>
    <dgm:cxn modelId="{5AC64857-662A-4490-B239-EEE9F305FF3A}" type="presOf" srcId="{FA770A6D-C0EC-48F9-AC80-C0A00E8FE5E2}" destId="{78D37EEF-B1FE-474E-90F9-D3F5E3F205E1}" srcOrd="0" destOrd="0" presId="urn:microsoft.com/office/officeart/2005/8/layout/process1"/>
    <dgm:cxn modelId="{C6D39857-F4D7-4A92-8382-FDA8CE3AE165}" type="presOf" srcId="{46CD4EA2-A53F-498A-983B-E8A9F373BE80}" destId="{9C5FFB5C-DD81-4330-9409-322DF61541D7}"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E439F88B-CD91-4BC0-B3F4-B007264678B4}" srcId="{B7D54A10-A85E-4C27-B8D7-C2FB45B1B7B8}" destId="{D5BAED6D-E65E-430D-8FFA-8FEB802A92C8}" srcOrd="3" destOrd="0" parTransId="{41BB72FE-F587-43DF-9E80-DB8EB3AD16E8}" sibTransId="{02C91D84-3CB4-4B6C-AAE8-A037FBE693B9}"/>
    <dgm:cxn modelId="{6663C495-96DC-40EE-A1A0-6C3F35D80765}" srcId="{B7D54A10-A85E-4C27-B8D7-C2FB45B1B7B8}" destId="{7C661E14-A52D-4D06-81CE-31F8E63A6256}" srcOrd="1" destOrd="0" parTransId="{FB3CC838-A4EE-48F2-BFA9-3D349148E734}" sibTransId="{A3955F2E-0B10-4E63-B501-C2F62AC27970}"/>
    <dgm:cxn modelId="{CF7815B7-E634-4D62-B2F9-2A9C7ACD38BA}" type="presOf" srcId="{46CD4EA2-A53F-498A-983B-E8A9F373BE80}" destId="{9FC837AD-51BC-421F-97CE-4B292E8B9392}" srcOrd="1" destOrd="0" presId="urn:microsoft.com/office/officeart/2005/8/layout/process1"/>
    <dgm:cxn modelId="{19A9DFD5-81AC-4A77-8183-D86144002DC4}" type="presOf" srcId="{A3955F2E-0B10-4E63-B501-C2F62AC27970}" destId="{2B2A7EF5-C4F5-4034-B943-EE7EDB4D181E}" srcOrd="1" destOrd="0" presId="urn:microsoft.com/office/officeart/2005/8/layout/process1"/>
    <dgm:cxn modelId="{0A7C90D6-6B19-4E58-9AF9-441D2D667BDD}" srcId="{B7D54A10-A85E-4C27-B8D7-C2FB45B1B7B8}" destId="{DF7E00CB-BE6E-4F16-A1C2-F36C99E4C5EE}" srcOrd="2" destOrd="0" parTransId="{2BB06A15-2C95-497F-B24F-B516D1C61948}" sibTransId="{FA770A6D-C0EC-48F9-AC80-C0A00E8FE5E2}"/>
    <dgm:cxn modelId="{73E4F7D7-ED8C-4D4E-AF3E-3A004A13050E}" type="presOf" srcId="{A3955F2E-0B10-4E63-B501-C2F62AC27970}" destId="{5FCD1C92-608D-4952-8F86-E6AAEB82C0BB}" srcOrd="0" destOrd="0" presId="urn:microsoft.com/office/officeart/2005/8/layout/process1"/>
    <dgm:cxn modelId="{8EDBFD0D-8C09-4DB4-B72E-583707EBAF31}" type="presParOf" srcId="{3E9E9EB6-F0EA-4E38-9E7E-9C41EF7E53E6}" destId="{58BD1FA0-E074-47B9-B4CD-7CB3D802889A}" srcOrd="0" destOrd="0" presId="urn:microsoft.com/office/officeart/2005/8/layout/process1"/>
    <dgm:cxn modelId="{C89455C4-302A-4798-BCDF-F033DF53A650}" type="presParOf" srcId="{3E9E9EB6-F0EA-4E38-9E7E-9C41EF7E53E6}" destId="{9C5FFB5C-DD81-4330-9409-322DF61541D7}" srcOrd="1" destOrd="0" presId="urn:microsoft.com/office/officeart/2005/8/layout/process1"/>
    <dgm:cxn modelId="{F29FBCD1-46FB-4934-8C65-36C52AA311C2}" type="presParOf" srcId="{9C5FFB5C-DD81-4330-9409-322DF61541D7}" destId="{9FC837AD-51BC-421F-97CE-4B292E8B9392}" srcOrd="0" destOrd="0" presId="urn:microsoft.com/office/officeart/2005/8/layout/process1"/>
    <dgm:cxn modelId="{7AF089B7-441B-4850-AD48-6A629E089DD3}" type="presParOf" srcId="{3E9E9EB6-F0EA-4E38-9E7E-9C41EF7E53E6}" destId="{6A04B27D-80FE-4F2A-9BEB-523FC013D343}" srcOrd="2" destOrd="0" presId="urn:microsoft.com/office/officeart/2005/8/layout/process1"/>
    <dgm:cxn modelId="{85834302-4288-4D8C-A9D8-6A223A1718B4}" type="presParOf" srcId="{3E9E9EB6-F0EA-4E38-9E7E-9C41EF7E53E6}" destId="{5FCD1C92-608D-4952-8F86-E6AAEB82C0BB}" srcOrd="3" destOrd="0" presId="urn:microsoft.com/office/officeart/2005/8/layout/process1"/>
    <dgm:cxn modelId="{06A42B72-18EC-43FB-9B87-A704825AE002}" type="presParOf" srcId="{5FCD1C92-608D-4952-8F86-E6AAEB82C0BB}" destId="{2B2A7EF5-C4F5-4034-B943-EE7EDB4D181E}" srcOrd="0" destOrd="0" presId="urn:microsoft.com/office/officeart/2005/8/layout/process1"/>
    <dgm:cxn modelId="{5408B5B8-4460-4393-87E7-3960A0DBA73B}" type="presParOf" srcId="{3E9E9EB6-F0EA-4E38-9E7E-9C41EF7E53E6}" destId="{D189EEE6-75E9-492B-AD42-7C11D148012E}" srcOrd="4" destOrd="0" presId="urn:microsoft.com/office/officeart/2005/8/layout/process1"/>
    <dgm:cxn modelId="{EC71EABD-153E-4DF4-9330-92317C5C09CC}" type="presParOf" srcId="{3E9E9EB6-F0EA-4E38-9E7E-9C41EF7E53E6}" destId="{78D37EEF-B1FE-474E-90F9-D3F5E3F205E1}" srcOrd="5" destOrd="0" presId="urn:microsoft.com/office/officeart/2005/8/layout/process1"/>
    <dgm:cxn modelId="{D5F64256-E2DD-4C05-B383-48C2A15709F4}" type="presParOf" srcId="{78D37EEF-B1FE-474E-90F9-D3F5E3F205E1}" destId="{31CCE694-AB57-4E0D-ADB5-B362764D2B23}" srcOrd="0" destOrd="0" presId="urn:microsoft.com/office/officeart/2005/8/layout/process1"/>
    <dgm:cxn modelId="{A8F30E0B-059A-4ACA-A709-6B227DF7DD1C}" type="presParOf" srcId="{3E9E9EB6-F0EA-4E38-9E7E-9C41EF7E53E6}" destId="{E7A96228-F531-4F35-9B1F-DA83E61D4573}"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pt>
    <dgm:pt modelId="{D5BAED6D-E65E-430D-8FFA-8FEB802A92C8}">
      <dgm:prSet phldrT="[텍스트]" custT="1"/>
      <dgm:spPr/>
      <dgm:t>
        <a:bodyPr/>
        <a:lstStyle/>
        <a:p>
          <a:pPr latinLnBrk="1"/>
          <a:r>
            <a:rPr lang="ko-KR" altLang="en-US" sz="1000"/>
            <a:t>본평가</a:t>
          </a:r>
          <a:r>
            <a:rPr lang="en-US" altLang="ko-KR" sz="1000"/>
            <a:t>(2</a:t>
          </a:r>
          <a:r>
            <a:rPr lang="ko-KR" altLang="en-US" sz="1000"/>
            <a:t>차 평가</a:t>
          </a:r>
          <a:r>
            <a:rPr lang="en-US" altLang="ko-KR" sz="1000"/>
            <a:t>) </a:t>
          </a:r>
          <a:r>
            <a:rPr lang="ko-KR" altLang="en-US" sz="1000"/>
            <a:t>진행</a:t>
          </a:r>
        </a:p>
      </dgm:t>
    </dgm:pt>
    <dgm:pt modelId="{41BB72FE-F587-43DF-9E80-DB8EB3AD16E8}" type="parTrans" cxnId="{E439F88B-CD91-4BC0-B3F4-B007264678B4}">
      <dgm:prSet/>
      <dgm:spPr/>
      <dgm:t>
        <a:bodyPr/>
        <a:lstStyle/>
        <a:p>
          <a:pPr latinLnBrk="1"/>
          <a:endParaRPr lang="ko-KR" altLang="en-US"/>
        </a:p>
      </dgm:t>
    </dgm:pt>
    <dgm:pt modelId="{02C91D84-3CB4-4B6C-AAE8-A037FBE693B9}" type="sibTrans" cxnId="{E439F88B-CD91-4BC0-B3F4-B007264678B4}">
      <dgm:prSet/>
      <dgm:spPr/>
      <dgm:t>
        <a:bodyPr/>
        <a:lstStyle/>
        <a:p>
          <a:pPr latinLnBrk="1"/>
          <a:endParaRPr lang="ko-KR" altLang="en-US"/>
        </a:p>
      </dgm:t>
    </dgm:pt>
    <dgm:pt modelId="{164287FF-C079-43BE-98FC-84D7CCF5A2D4}">
      <dgm:prSet phldrT="[텍스트]" custT="1"/>
      <dgm:spPr>
        <a:solidFill>
          <a:schemeClr val="accent2"/>
        </a:solidFill>
      </dgm:spPr>
      <dgm:t>
        <a:bodyPr/>
        <a:lstStyle/>
        <a:p>
          <a:pPr latinLnBrk="1"/>
          <a:r>
            <a:rPr lang="ko-KR" altLang="en-US" sz="1000"/>
            <a:t>받았던 동료 평가에 대한 </a:t>
          </a:r>
          <a:br>
            <a:rPr lang="en-US" altLang="ko-KR" sz="1000"/>
          </a:br>
          <a:r>
            <a:rPr lang="ko-KR" altLang="en-US" sz="1000"/>
            <a:t>피드백 작성</a:t>
          </a:r>
          <a:br>
            <a:rPr lang="en-US" altLang="ko-KR" sz="1000"/>
          </a:br>
          <a:r>
            <a:rPr lang="en-US" altLang="ko-KR" sz="1000"/>
            <a:t>[</a:t>
          </a:r>
          <a:r>
            <a:rPr lang="ko-KR" altLang="en-US" sz="1000"/>
            <a:t>피평가자</a:t>
          </a:r>
          <a:r>
            <a:rPr lang="en-US" altLang="ko-KR" sz="1000"/>
            <a:t>]</a:t>
          </a:r>
          <a:endParaRPr lang="ko-KR" altLang="en-US" sz="1000"/>
        </a:p>
      </dgm:t>
    </dgm:pt>
    <dgm:pt modelId="{0609373E-AF96-41C5-A2CE-034A90F662AF}" type="parTrans" cxnId="{4EF8685C-9645-4174-9A07-80BBCD9A11FE}">
      <dgm:prSet/>
      <dgm:spPr/>
      <dgm:t>
        <a:bodyPr/>
        <a:lstStyle/>
        <a:p>
          <a:pPr latinLnBrk="1"/>
          <a:endParaRPr lang="ko-KR" altLang="en-US"/>
        </a:p>
      </dgm:t>
    </dgm:pt>
    <dgm:pt modelId="{C12A0749-B20D-4192-8ECB-2B6FB9F34B0C}" type="sibTrans" cxnId="{4EF8685C-9645-4174-9A07-80BBCD9A11FE}">
      <dgm:prSet/>
      <dgm:spPr/>
      <dgm:t>
        <a:bodyPr/>
        <a:lstStyle/>
        <a:p>
          <a:pPr latinLnBrk="1"/>
          <a:endParaRPr lang="ko-KR" altLang="en-US"/>
        </a:p>
      </dgm:t>
    </dgm:pt>
    <dgm:pt modelId="{2F802E41-7CD0-48F0-A9DD-A9C072E96D8D}">
      <dgm:prSet phldrT="[텍스트]" custT="1"/>
      <dgm:spPr/>
      <dgm:t>
        <a:bodyPr/>
        <a:lstStyle/>
        <a:p>
          <a:pPr latinLnBrk="1"/>
          <a:r>
            <a:rPr lang="ko-KR" altLang="en-US" sz="1000"/>
            <a:t>평가 후기 작성</a:t>
          </a:r>
          <a:br>
            <a:rPr lang="en-US" altLang="ko-KR" sz="1000"/>
          </a:br>
          <a:r>
            <a:rPr lang="en-US" altLang="ko-KR" sz="1000"/>
            <a:t>[</a:t>
          </a:r>
          <a:r>
            <a:rPr lang="ko-KR" altLang="en-US" sz="1000"/>
            <a:t>평가자</a:t>
          </a:r>
          <a:r>
            <a:rPr lang="en-US" altLang="ko-KR" sz="1000"/>
            <a:t>]</a:t>
          </a:r>
          <a:endParaRPr lang="ko-KR" altLang="en-US" sz="1000"/>
        </a:p>
      </dgm:t>
    </dgm:pt>
    <dgm:pt modelId="{F0101588-5171-4F7D-94E8-F95FADC297AE}" type="parTrans" cxnId="{32A449CD-265E-46C2-98BA-27F5A0CE474D}">
      <dgm:prSet/>
      <dgm:spPr/>
      <dgm:t>
        <a:bodyPr/>
        <a:lstStyle/>
        <a:p>
          <a:pPr latinLnBrk="1"/>
          <a:endParaRPr lang="ko-KR" altLang="en-US"/>
        </a:p>
      </dgm:t>
    </dgm:pt>
    <dgm:pt modelId="{3BE42811-75CB-46AE-815C-E8026B56AF48}" type="sibTrans" cxnId="{32A449CD-265E-46C2-98BA-27F5A0CE474D}">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E7A96228-F531-4F35-9B1F-DA83E61D4573}" type="pres">
      <dgm:prSet presAssocID="{D5BAED6D-E65E-430D-8FFA-8FEB802A92C8}" presName="node" presStyleLbl="node1" presStyleIdx="0" presStyleCnt="3">
        <dgm:presLayoutVars>
          <dgm:bulletEnabled val="1"/>
        </dgm:presLayoutVars>
      </dgm:prSet>
      <dgm:spPr/>
    </dgm:pt>
    <dgm:pt modelId="{2E837A69-9B44-4EA5-AFDD-27C77F74640D}" type="pres">
      <dgm:prSet presAssocID="{02C91D84-3CB4-4B6C-AAE8-A037FBE693B9}" presName="sibTrans" presStyleLbl="sibTrans2D1" presStyleIdx="0" presStyleCnt="2"/>
      <dgm:spPr/>
    </dgm:pt>
    <dgm:pt modelId="{AF1CC534-26AF-4E72-8FE4-374038011BDE}" type="pres">
      <dgm:prSet presAssocID="{02C91D84-3CB4-4B6C-AAE8-A037FBE693B9}" presName="connectorText" presStyleLbl="sibTrans2D1" presStyleIdx="0" presStyleCnt="2"/>
      <dgm:spPr/>
    </dgm:pt>
    <dgm:pt modelId="{B94E65B1-2835-4A44-A2BF-1D6272E77A82}" type="pres">
      <dgm:prSet presAssocID="{164287FF-C079-43BE-98FC-84D7CCF5A2D4}" presName="node" presStyleLbl="node1" presStyleIdx="1" presStyleCnt="3">
        <dgm:presLayoutVars>
          <dgm:bulletEnabled val="1"/>
        </dgm:presLayoutVars>
      </dgm:prSet>
      <dgm:spPr/>
    </dgm:pt>
    <dgm:pt modelId="{B62F216E-7AA0-4032-B7B3-C3C79A2C54D4}" type="pres">
      <dgm:prSet presAssocID="{C12A0749-B20D-4192-8ECB-2B6FB9F34B0C}" presName="sibTrans" presStyleLbl="sibTrans2D1" presStyleIdx="1" presStyleCnt="2" custFlipVert="0" custFlipHor="1" custScaleX="12431" custScaleY="10626" custLinFactX="-100000" custLinFactNeighborX="-104400" custLinFactNeighborY="30965"/>
      <dgm:spPr/>
    </dgm:pt>
    <dgm:pt modelId="{8A7901BA-2A8D-49C0-A83C-39C4890A585A}" type="pres">
      <dgm:prSet presAssocID="{C12A0749-B20D-4192-8ECB-2B6FB9F34B0C}" presName="connectorText" presStyleLbl="sibTrans2D1" presStyleIdx="1" presStyleCnt="2"/>
      <dgm:spPr/>
    </dgm:pt>
    <dgm:pt modelId="{711E67B3-F815-450B-A63B-37DA2AF055E2}" type="pres">
      <dgm:prSet presAssocID="{2F802E41-7CD0-48F0-A9DD-A9C072E96D8D}" presName="node" presStyleLbl="node1" presStyleIdx="2" presStyleCnt="3">
        <dgm:presLayoutVars>
          <dgm:bulletEnabled val="1"/>
        </dgm:presLayoutVars>
      </dgm:prSet>
      <dgm:spPr/>
    </dgm:pt>
  </dgm:ptLst>
  <dgm:cxnLst>
    <dgm:cxn modelId="{4FA6BC01-1B6A-4D00-93C6-94AFEB2972CC}" type="presOf" srcId="{2F802E41-7CD0-48F0-A9DD-A9C072E96D8D}" destId="{711E67B3-F815-450B-A63B-37DA2AF055E2}" srcOrd="0" destOrd="0" presId="urn:microsoft.com/office/officeart/2005/8/layout/process1"/>
    <dgm:cxn modelId="{EDCC5F11-FC5F-4955-989C-CE8B933930A6}" type="presOf" srcId="{C12A0749-B20D-4192-8ECB-2B6FB9F34B0C}" destId="{B62F216E-7AA0-4032-B7B3-C3C79A2C54D4}" srcOrd="0" destOrd="0" presId="urn:microsoft.com/office/officeart/2005/8/layout/process1"/>
    <dgm:cxn modelId="{0BAE6F1F-3E95-40F6-86A7-907A01C54166}" type="presOf" srcId="{02C91D84-3CB4-4B6C-AAE8-A037FBE693B9}" destId="{2E837A69-9B44-4EA5-AFDD-27C77F74640D}" srcOrd="0" destOrd="0" presId="urn:microsoft.com/office/officeart/2005/8/layout/process1"/>
    <dgm:cxn modelId="{6CB05021-BE9A-4496-A280-BD1E7ABE3327}" type="presOf" srcId="{D5BAED6D-E65E-430D-8FFA-8FEB802A92C8}" destId="{E7A96228-F531-4F35-9B1F-DA83E61D4573}" srcOrd="0" destOrd="0" presId="urn:microsoft.com/office/officeart/2005/8/layout/process1"/>
    <dgm:cxn modelId="{4EF8685C-9645-4174-9A07-80BBCD9A11FE}" srcId="{B7D54A10-A85E-4C27-B8D7-C2FB45B1B7B8}" destId="{164287FF-C079-43BE-98FC-84D7CCF5A2D4}" srcOrd="1" destOrd="0" parTransId="{0609373E-AF96-41C5-A2CE-034A90F662AF}" sibTransId="{C12A0749-B20D-4192-8ECB-2B6FB9F34B0C}"/>
    <dgm:cxn modelId="{D8D7AB7A-5EA9-49F8-99E2-6250708186F8}" type="presOf" srcId="{B7D54A10-A85E-4C27-B8D7-C2FB45B1B7B8}" destId="{3E9E9EB6-F0EA-4E38-9E7E-9C41EF7E53E6}" srcOrd="0" destOrd="0" presId="urn:microsoft.com/office/officeart/2005/8/layout/process1"/>
    <dgm:cxn modelId="{85A9C97C-C447-4DFC-BEB5-1A35FAFDBAA4}" type="presOf" srcId="{164287FF-C079-43BE-98FC-84D7CCF5A2D4}" destId="{B94E65B1-2835-4A44-A2BF-1D6272E77A82}" srcOrd="0" destOrd="0" presId="urn:microsoft.com/office/officeart/2005/8/layout/process1"/>
    <dgm:cxn modelId="{E439F88B-CD91-4BC0-B3F4-B007264678B4}" srcId="{B7D54A10-A85E-4C27-B8D7-C2FB45B1B7B8}" destId="{D5BAED6D-E65E-430D-8FFA-8FEB802A92C8}" srcOrd="0" destOrd="0" parTransId="{41BB72FE-F587-43DF-9E80-DB8EB3AD16E8}" sibTransId="{02C91D84-3CB4-4B6C-AAE8-A037FBE693B9}"/>
    <dgm:cxn modelId="{32A449CD-265E-46C2-98BA-27F5A0CE474D}" srcId="{B7D54A10-A85E-4C27-B8D7-C2FB45B1B7B8}" destId="{2F802E41-7CD0-48F0-A9DD-A9C072E96D8D}" srcOrd="2" destOrd="0" parTransId="{F0101588-5171-4F7D-94E8-F95FADC297AE}" sibTransId="{3BE42811-75CB-46AE-815C-E8026B56AF48}"/>
    <dgm:cxn modelId="{98D36EE7-3B98-4744-81F0-97615B0C707A}" type="presOf" srcId="{C12A0749-B20D-4192-8ECB-2B6FB9F34B0C}" destId="{8A7901BA-2A8D-49C0-A83C-39C4890A585A}" srcOrd="1" destOrd="0" presId="urn:microsoft.com/office/officeart/2005/8/layout/process1"/>
    <dgm:cxn modelId="{99EF3EEF-2203-4090-90E3-4F38CAE7C77D}" type="presOf" srcId="{02C91D84-3CB4-4B6C-AAE8-A037FBE693B9}" destId="{AF1CC534-26AF-4E72-8FE4-374038011BDE}" srcOrd="1" destOrd="0" presId="urn:microsoft.com/office/officeart/2005/8/layout/process1"/>
    <dgm:cxn modelId="{A8F30E0B-059A-4ACA-A709-6B227DF7DD1C}" type="presParOf" srcId="{3E9E9EB6-F0EA-4E38-9E7E-9C41EF7E53E6}" destId="{E7A96228-F531-4F35-9B1F-DA83E61D4573}" srcOrd="0" destOrd="0" presId="urn:microsoft.com/office/officeart/2005/8/layout/process1"/>
    <dgm:cxn modelId="{1F814FD3-FD3D-440F-910D-CED801FA0F84}" type="presParOf" srcId="{3E9E9EB6-F0EA-4E38-9E7E-9C41EF7E53E6}" destId="{2E837A69-9B44-4EA5-AFDD-27C77F74640D}" srcOrd="1" destOrd="0" presId="urn:microsoft.com/office/officeart/2005/8/layout/process1"/>
    <dgm:cxn modelId="{643E5809-DB9F-4659-8A91-228B163F49F0}" type="presParOf" srcId="{2E837A69-9B44-4EA5-AFDD-27C77F74640D}" destId="{AF1CC534-26AF-4E72-8FE4-374038011BDE}" srcOrd="0" destOrd="0" presId="urn:microsoft.com/office/officeart/2005/8/layout/process1"/>
    <dgm:cxn modelId="{130BF791-D14F-4000-8C32-867EA222C623}" type="presParOf" srcId="{3E9E9EB6-F0EA-4E38-9E7E-9C41EF7E53E6}" destId="{B94E65B1-2835-4A44-A2BF-1D6272E77A82}" srcOrd="2" destOrd="0" presId="urn:microsoft.com/office/officeart/2005/8/layout/process1"/>
    <dgm:cxn modelId="{DF915B74-676D-4E14-B646-62481E89B2BA}" type="presParOf" srcId="{3E9E9EB6-F0EA-4E38-9E7E-9C41EF7E53E6}" destId="{B62F216E-7AA0-4032-B7B3-C3C79A2C54D4}" srcOrd="3" destOrd="0" presId="urn:microsoft.com/office/officeart/2005/8/layout/process1"/>
    <dgm:cxn modelId="{5D110352-4144-42FF-B47C-1E7B37028B10}" type="presParOf" srcId="{B62F216E-7AA0-4032-B7B3-C3C79A2C54D4}" destId="{8A7901BA-2A8D-49C0-A83C-39C4890A585A}" srcOrd="0" destOrd="0" presId="urn:microsoft.com/office/officeart/2005/8/layout/process1"/>
    <dgm:cxn modelId="{410E4E42-A71B-4F3D-9F3D-86BEA4930852}" type="presParOf" srcId="{3E9E9EB6-F0EA-4E38-9E7E-9C41EF7E53E6}" destId="{711E67B3-F815-450B-A63B-37DA2AF055E2}"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7D54A10-A85E-4C27-B8D7-C2FB45B1B7B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pPr latinLnBrk="1"/>
          <a:endParaRPr lang="ko-KR" altLang="en-US"/>
        </a:p>
      </dgm:t>
    </dgm:pt>
    <dgm:pt modelId="{2F802E41-7CD0-48F0-A9DD-A9C072E96D8D}">
      <dgm:prSet phldrT="[텍스트]" custT="1"/>
      <dgm:spPr/>
      <dgm:t>
        <a:bodyPr/>
        <a:lstStyle/>
        <a:p>
          <a:pPr latinLnBrk="1"/>
          <a:r>
            <a:rPr lang="ko-KR" altLang="en-US" sz="1000"/>
            <a:t>멘토의</a:t>
          </a:r>
          <a:br>
            <a:rPr lang="en-US" altLang="ko-KR" sz="1000"/>
          </a:br>
          <a:r>
            <a:rPr lang="ko-KR" altLang="en-US" sz="1000"/>
            <a:t>레벨 </a:t>
          </a:r>
          <a:br>
            <a:rPr lang="en-US" altLang="ko-KR" sz="1000"/>
          </a:br>
          <a:r>
            <a:rPr lang="ko-KR" altLang="en-US" sz="1000"/>
            <a:t>미션 평가</a:t>
          </a:r>
        </a:p>
      </dgm:t>
    </dgm:pt>
    <dgm:pt modelId="{F0101588-5171-4F7D-94E8-F95FADC297AE}" type="parTrans" cxnId="{32A449CD-265E-46C2-98BA-27F5A0CE474D}">
      <dgm:prSet/>
      <dgm:spPr/>
      <dgm:t>
        <a:bodyPr/>
        <a:lstStyle/>
        <a:p>
          <a:pPr latinLnBrk="1"/>
          <a:endParaRPr lang="ko-KR" altLang="en-US"/>
        </a:p>
      </dgm:t>
    </dgm:pt>
    <dgm:pt modelId="{3BE42811-75CB-46AE-815C-E8026B56AF48}" type="sibTrans" cxnId="{32A449CD-265E-46C2-98BA-27F5A0CE474D}">
      <dgm:prSet/>
      <dgm:spPr/>
      <dgm:t>
        <a:bodyPr/>
        <a:lstStyle/>
        <a:p>
          <a:pPr latinLnBrk="1"/>
          <a:endParaRPr lang="ko-KR" altLang="en-US"/>
        </a:p>
      </dgm:t>
    </dgm:pt>
    <dgm:pt modelId="{E2C66C95-74D1-413C-9AD6-7FD40A302EC0}">
      <dgm:prSet phldrT="[텍스트]" custT="1"/>
      <dgm:spPr/>
      <dgm:t>
        <a:bodyPr/>
        <a:lstStyle/>
        <a:p>
          <a:pPr latinLnBrk="1"/>
          <a:r>
            <a:rPr lang="ko-KR" altLang="en-US" sz="1000"/>
            <a:t>다음 레벨 수행</a:t>
          </a:r>
        </a:p>
      </dgm:t>
    </dgm:pt>
    <dgm:pt modelId="{3FD83CC4-9498-4631-8F69-2930C5743F70}" type="parTrans" cxnId="{E707A181-3B5D-475A-8C60-8A29D437B1EE}">
      <dgm:prSet/>
      <dgm:spPr/>
      <dgm:t>
        <a:bodyPr/>
        <a:lstStyle/>
        <a:p>
          <a:pPr latinLnBrk="1"/>
          <a:endParaRPr lang="ko-KR" altLang="en-US"/>
        </a:p>
      </dgm:t>
    </dgm:pt>
    <dgm:pt modelId="{DA91A1A5-E3CB-424B-A8D7-4FFEDECDA868}" type="sibTrans" cxnId="{E707A181-3B5D-475A-8C60-8A29D437B1EE}">
      <dgm:prSet/>
      <dgm:spPr/>
      <dgm:t>
        <a:bodyPr/>
        <a:lstStyle/>
        <a:p>
          <a:pPr latinLnBrk="1"/>
          <a:endParaRPr lang="ko-KR" altLang="en-US"/>
        </a:p>
      </dgm:t>
    </dgm:pt>
    <dgm:pt modelId="{164287FF-C079-43BE-98FC-84D7CCF5A2D4}">
      <dgm:prSet phldrT="[텍스트]" custT="1"/>
      <dgm:spPr>
        <a:solidFill>
          <a:schemeClr val="accent2"/>
        </a:solidFill>
      </dgm:spPr>
      <dgm:t>
        <a:bodyPr/>
        <a:lstStyle/>
        <a:p>
          <a:pPr latinLnBrk="1"/>
          <a:r>
            <a:rPr lang="ko-KR" altLang="en-US" sz="1000"/>
            <a:t>동료의 </a:t>
          </a:r>
          <a:br>
            <a:rPr lang="en-US" altLang="ko-KR" sz="1000"/>
          </a:br>
          <a:r>
            <a:rPr lang="ko-KR" altLang="en-US" sz="1000"/>
            <a:t>레벨  </a:t>
          </a:r>
          <a:br>
            <a:rPr lang="en-US" altLang="ko-KR" sz="1000"/>
          </a:br>
          <a:r>
            <a:rPr lang="ko-KR" altLang="en-US" sz="1000"/>
            <a:t>미션 평가</a:t>
          </a:r>
        </a:p>
      </dgm:t>
    </dgm:pt>
    <dgm:pt modelId="{C12A0749-B20D-4192-8ECB-2B6FB9F34B0C}" type="sibTrans" cxnId="{4EF8685C-9645-4174-9A07-80BBCD9A11FE}">
      <dgm:prSet/>
      <dgm:spPr/>
      <dgm:t>
        <a:bodyPr/>
        <a:lstStyle/>
        <a:p>
          <a:pPr latinLnBrk="1"/>
          <a:endParaRPr lang="ko-KR" altLang="en-US"/>
        </a:p>
      </dgm:t>
    </dgm:pt>
    <dgm:pt modelId="{0609373E-AF96-41C5-A2CE-034A90F662AF}" type="parTrans" cxnId="{4EF8685C-9645-4174-9A07-80BBCD9A11FE}">
      <dgm:prSet/>
      <dgm:spPr/>
      <dgm:t>
        <a:bodyPr/>
        <a:lstStyle/>
        <a:p>
          <a:pPr latinLnBrk="1"/>
          <a:endParaRPr lang="ko-KR" altLang="en-US"/>
        </a:p>
      </dgm:t>
    </dgm:pt>
    <dgm:pt modelId="{CA5D37CE-29B2-4813-AB50-296AD6FD91D8}">
      <dgm:prSet phldrT="[텍스트]" custT="1"/>
      <dgm:spPr/>
      <dgm:t>
        <a:bodyPr/>
        <a:lstStyle/>
        <a:p>
          <a:pPr latinLnBrk="1"/>
          <a:r>
            <a:rPr lang="ko-KR" altLang="en-US" sz="1000"/>
            <a:t>레벨 자기평가서 작성</a:t>
          </a:r>
        </a:p>
      </dgm:t>
    </dgm:pt>
    <dgm:pt modelId="{8EB59BA6-1287-4F65-A6A1-0110EBE8B35F}" type="parTrans" cxnId="{E8F3C0E0-6437-4354-A380-4505994008AE}">
      <dgm:prSet/>
      <dgm:spPr/>
      <dgm:t>
        <a:bodyPr/>
        <a:lstStyle/>
        <a:p>
          <a:pPr latinLnBrk="1"/>
          <a:endParaRPr lang="ko-KR" altLang="en-US"/>
        </a:p>
      </dgm:t>
    </dgm:pt>
    <dgm:pt modelId="{8C8DD78B-A859-44C2-8DCA-CBFC16EDD0E5}" type="sibTrans" cxnId="{E8F3C0E0-6437-4354-A380-4505994008AE}">
      <dgm:prSet/>
      <dgm:spPr/>
      <dgm:t>
        <a:bodyPr/>
        <a:lstStyle/>
        <a:p>
          <a:pPr latinLnBrk="1"/>
          <a:endParaRPr lang="ko-KR" altLang="en-US"/>
        </a:p>
      </dgm:t>
    </dgm:pt>
    <dgm:pt modelId="{AC886032-567C-429A-86BB-DDB7E6096BAC}">
      <dgm:prSet phldrT="[텍스트]" custT="1"/>
      <dgm:spPr/>
      <dgm:t>
        <a:bodyPr/>
        <a:lstStyle/>
        <a:p>
          <a:pPr latinLnBrk="1"/>
          <a:r>
            <a:rPr lang="ko-KR" altLang="en-US" sz="1000"/>
            <a:t>동료 및 멘토에게</a:t>
          </a:r>
          <a:br>
            <a:rPr lang="en-US" altLang="ko-KR" sz="1000"/>
          </a:br>
          <a:r>
            <a:rPr lang="ko-KR" altLang="en-US" sz="1000"/>
            <a:t>레벨 평가 요청 및 수락</a:t>
          </a:r>
        </a:p>
      </dgm:t>
    </dgm:pt>
    <dgm:pt modelId="{870A8C2B-C3C7-45E8-A585-DCDB3234E316}" type="parTrans" cxnId="{10386733-3ED5-4470-8EC6-490AB862E0EC}">
      <dgm:prSet/>
      <dgm:spPr/>
      <dgm:t>
        <a:bodyPr/>
        <a:lstStyle/>
        <a:p>
          <a:pPr latinLnBrk="1"/>
          <a:endParaRPr lang="ko-KR" altLang="en-US"/>
        </a:p>
      </dgm:t>
    </dgm:pt>
    <dgm:pt modelId="{2D9BFAC8-5918-47BB-98E0-14CE292FAE60}" type="sibTrans" cxnId="{10386733-3ED5-4470-8EC6-490AB862E0EC}">
      <dgm:prSet/>
      <dgm:spPr/>
      <dgm:t>
        <a:bodyPr/>
        <a:lstStyle/>
        <a:p>
          <a:pPr latinLnBrk="1"/>
          <a:endParaRPr lang="ko-KR" altLang="en-US"/>
        </a:p>
      </dgm:t>
    </dgm:pt>
    <dgm:pt modelId="{09390252-F570-439E-93D8-B964A1C00AEF}">
      <dgm:prSet phldrT="[텍스트]" custT="1"/>
      <dgm:spPr/>
      <dgm:t>
        <a:bodyPr/>
        <a:lstStyle/>
        <a:p>
          <a:pPr latinLnBrk="1"/>
          <a:r>
            <a:rPr lang="ko-KR" altLang="en-US" sz="1000"/>
            <a:t>레벨 </a:t>
          </a:r>
          <a:br>
            <a:rPr lang="en-US" altLang="ko-KR" sz="1000"/>
          </a:br>
          <a:r>
            <a:rPr lang="ko-KR" altLang="en-US" sz="1000"/>
            <a:t>미션 수행</a:t>
          </a:r>
        </a:p>
      </dgm:t>
    </dgm:pt>
    <dgm:pt modelId="{F67FD90D-8499-42F8-BB1F-2A335CFF2E48}" type="parTrans" cxnId="{C852DE48-75AD-4FCC-80D6-64B87659A6B2}">
      <dgm:prSet/>
      <dgm:spPr/>
      <dgm:t>
        <a:bodyPr/>
        <a:lstStyle/>
        <a:p>
          <a:pPr latinLnBrk="1"/>
          <a:endParaRPr lang="ko-KR" altLang="en-US"/>
        </a:p>
      </dgm:t>
    </dgm:pt>
    <dgm:pt modelId="{7DA18E6E-70AC-4498-AD38-351721FD8D5A}" type="sibTrans" cxnId="{C852DE48-75AD-4FCC-80D6-64B87659A6B2}">
      <dgm:prSet/>
      <dgm:spPr/>
      <dgm:t>
        <a:bodyPr/>
        <a:lstStyle/>
        <a:p>
          <a:pPr latinLnBrk="1"/>
          <a:endParaRPr lang="ko-KR" altLang="en-US"/>
        </a:p>
      </dgm:t>
    </dgm:pt>
    <dgm:pt modelId="{3E9E9EB6-F0EA-4E38-9E7E-9C41EF7E53E6}" type="pres">
      <dgm:prSet presAssocID="{B7D54A10-A85E-4C27-B8D7-C2FB45B1B7B8}" presName="Name0" presStyleCnt="0">
        <dgm:presLayoutVars>
          <dgm:dir/>
          <dgm:resizeHandles val="exact"/>
        </dgm:presLayoutVars>
      </dgm:prSet>
      <dgm:spPr/>
    </dgm:pt>
    <dgm:pt modelId="{FA3CBE00-59B8-4074-9E7F-0183D576D89F}" type="pres">
      <dgm:prSet presAssocID="{09390252-F570-439E-93D8-B964A1C00AEF}" presName="node" presStyleLbl="node1" presStyleIdx="0" presStyleCnt="6">
        <dgm:presLayoutVars>
          <dgm:bulletEnabled val="1"/>
        </dgm:presLayoutVars>
      </dgm:prSet>
      <dgm:spPr/>
    </dgm:pt>
    <dgm:pt modelId="{BC596219-31E5-4D8A-8ACA-5CD8B0391CE4}" type="pres">
      <dgm:prSet presAssocID="{7DA18E6E-70AC-4498-AD38-351721FD8D5A}" presName="sibTrans" presStyleLbl="sibTrans2D1" presStyleIdx="0" presStyleCnt="5"/>
      <dgm:spPr/>
    </dgm:pt>
    <dgm:pt modelId="{23FEDEB3-1D7F-40E3-88BF-F8F1FC770B76}" type="pres">
      <dgm:prSet presAssocID="{7DA18E6E-70AC-4498-AD38-351721FD8D5A}" presName="connectorText" presStyleLbl="sibTrans2D1" presStyleIdx="0" presStyleCnt="5"/>
      <dgm:spPr/>
    </dgm:pt>
    <dgm:pt modelId="{D0485807-DE89-4F60-98C2-E4A4795C316A}" type="pres">
      <dgm:prSet presAssocID="{CA5D37CE-29B2-4813-AB50-296AD6FD91D8}" presName="node" presStyleLbl="node1" presStyleIdx="1" presStyleCnt="6" custScaleX="131643">
        <dgm:presLayoutVars>
          <dgm:bulletEnabled val="1"/>
        </dgm:presLayoutVars>
      </dgm:prSet>
      <dgm:spPr/>
    </dgm:pt>
    <dgm:pt modelId="{235FB243-E9D7-4B28-AF21-0FD225048129}" type="pres">
      <dgm:prSet presAssocID="{8C8DD78B-A859-44C2-8DCA-CBFC16EDD0E5}" presName="sibTrans" presStyleLbl="sibTrans2D1" presStyleIdx="1" presStyleCnt="5"/>
      <dgm:spPr/>
    </dgm:pt>
    <dgm:pt modelId="{0F24C88A-265D-453C-97D4-4110290DE658}" type="pres">
      <dgm:prSet presAssocID="{8C8DD78B-A859-44C2-8DCA-CBFC16EDD0E5}" presName="connectorText" presStyleLbl="sibTrans2D1" presStyleIdx="1" presStyleCnt="5"/>
      <dgm:spPr/>
    </dgm:pt>
    <dgm:pt modelId="{BE55FC5D-6850-45AB-B564-7FFB4F529FAB}" type="pres">
      <dgm:prSet presAssocID="{AC886032-567C-429A-86BB-DDB7E6096BAC}" presName="node" presStyleLbl="node1" presStyleIdx="2" presStyleCnt="6" custScaleX="174631">
        <dgm:presLayoutVars>
          <dgm:bulletEnabled val="1"/>
        </dgm:presLayoutVars>
      </dgm:prSet>
      <dgm:spPr/>
    </dgm:pt>
    <dgm:pt modelId="{378B1CB6-4DBF-4887-BD87-FAC7458D38ED}" type="pres">
      <dgm:prSet presAssocID="{2D9BFAC8-5918-47BB-98E0-14CE292FAE60}" presName="sibTrans" presStyleLbl="sibTrans2D1" presStyleIdx="2" presStyleCnt="5"/>
      <dgm:spPr/>
    </dgm:pt>
    <dgm:pt modelId="{33A51C76-AFE0-4DBA-8EE6-DF2CC1262329}" type="pres">
      <dgm:prSet presAssocID="{2D9BFAC8-5918-47BB-98E0-14CE292FAE60}" presName="connectorText" presStyleLbl="sibTrans2D1" presStyleIdx="2" presStyleCnt="5"/>
      <dgm:spPr/>
    </dgm:pt>
    <dgm:pt modelId="{B94E65B1-2835-4A44-A2BF-1D6272E77A82}" type="pres">
      <dgm:prSet presAssocID="{164287FF-C079-43BE-98FC-84D7CCF5A2D4}" presName="node" presStyleLbl="node1" presStyleIdx="3" presStyleCnt="6">
        <dgm:presLayoutVars>
          <dgm:bulletEnabled val="1"/>
        </dgm:presLayoutVars>
      </dgm:prSet>
      <dgm:spPr/>
    </dgm:pt>
    <dgm:pt modelId="{B62F216E-7AA0-4032-B7B3-C3C79A2C54D4}" type="pres">
      <dgm:prSet presAssocID="{C12A0749-B20D-4192-8ECB-2B6FB9F34B0C}" presName="sibTrans" presStyleLbl="sibTrans2D1" presStyleIdx="3" presStyleCnt="5" custFlipVert="1" custFlipHor="0" custScaleX="12419" custScaleY="10616"/>
      <dgm:spPr/>
    </dgm:pt>
    <dgm:pt modelId="{8A7901BA-2A8D-49C0-A83C-39C4890A585A}" type="pres">
      <dgm:prSet presAssocID="{C12A0749-B20D-4192-8ECB-2B6FB9F34B0C}" presName="connectorText" presStyleLbl="sibTrans2D1" presStyleIdx="3" presStyleCnt="5"/>
      <dgm:spPr/>
    </dgm:pt>
    <dgm:pt modelId="{711E67B3-F815-450B-A63B-37DA2AF055E2}" type="pres">
      <dgm:prSet presAssocID="{2F802E41-7CD0-48F0-A9DD-A9C072E96D8D}" presName="node" presStyleLbl="node1" presStyleIdx="4" presStyleCnt="6" custScaleX="113757">
        <dgm:presLayoutVars>
          <dgm:bulletEnabled val="1"/>
        </dgm:presLayoutVars>
      </dgm:prSet>
      <dgm:spPr/>
    </dgm:pt>
    <dgm:pt modelId="{F7CF1EA9-95D6-471A-B572-ECD0530F5DFA}" type="pres">
      <dgm:prSet presAssocID="{3BE42811-75CB-46AE-815C-E8026B56AF48}" presName="sibTrans" presStyleLbl="sibTrans2D1" presStyleIdx="4" presStyleCnt="5"/>
      <dgm:spPr/>
    </dgm:pt>
    <dgm:pt modelId="{6F155726-C1A8-4F00-AF1B-5274F04A19A8}" type="pres">
      <dgm:prSet presAssocID="{3BE42811-75CB-46AE-815C-E8026B56AF48}" presName="connectorText" presStyleLbl="sibTrans2D1" presStyleIdx="4" presStyleCnt="5"/>
      <dgm:spPr/>
    </dgm:pt>
    <dgm:pt modelId="{ED2123CF-F7AB-4122-8AAC-248E159027FC}" type="pres">
      <dgm:prSet presAssocID="{E2C66C95-74D1-413C-9AD6-7FD40A302EC0}" presName="node" presStyleLbl="node1" presStyleIdx="5" presStyleCnt="6">
        <dgm:presLayoutVars>
          <dgm:bulletEnabled val="1"/>
        </dgm:presLayoutVars>
      </dgm:prSet>
      <dgm:spPr/>
    </dgm:pt>
  </dgm:ptLst>
  <dgm:cxnLst>
    <dgm:cxn modelId="{4FA6BC01-1B6A-4D00-93C6-94AFEB2972CC}" type="presOf" srcId="{2F802E41-7CD0-48F0-A9DD-A9C072E96D8D}" destId="{711E67B3-F815-450B-A63B-37DA2AF055E2}" srcOrd="0" destOrd="0" presId="urn:microsoft.com/office/officeart/2005/8/layout/process1"/>
    <dgm:cxn modelId="{85081D08-5DDF-44DA-AE0B-B6A4A60D7435}" type="presOf" srcId="{2D9BFAC8-5918-47BB-98E0-14CE292FAE60}" destId="{378B1CB6-4DBF-4887-BD87-FAC7458D38ED}" srcOrd="0" destOrd="0" presId="urn:microsoft.com/office/officeart/2005/8/layout/process1"/>
    <dgm:cxn modelId="{EDCC5F11-FC5F-4955-989C-CE8B933930A6}" type="presOf" srcId="{C12A0749-B20D-4192-8ECB-2B6FB9F34B0C}" destId="{B62F216E-7AA0-4032-B7B3-C3C79A2C54D4}" srcOrd="0" destOrd="0" presId="urn:microsoft.com/office/officeart/2005/8/layout/process1"/>
    <dgm:cxn modelId="{42E6C829-342C-48EA-9B59-E31404BB43D6}" type="presOf" srcId="{2D9BFAC8-5918-47BB-98E0-14CE292FAE60}" destId="{33A51C76-AFE0-4DBA-8EE6-DF2CC1262329}" srcOrd="1" destOrd="0" presId="urn:microsoft.com/office/officeart/2005/8/layout/process1"/>
    <dgm:cxn modelId="{10386733-3ED5-4470-8EC6-490AB862E0EC}" srcId="{B7D54A10-A85E-4C27-B8D7-C2FB45B1B7B8}" destId="{AC886032-567C-429A-86BB-DDB7E6096BAC}" srcOrd="2" destOrd="0" parTransId="{870A8C2B-C3C7-45E8-A585-DCDB3234E316}" sibTransId="{2D9BFAC8-5918-47BB-98E0-14CE292FAE60}"/>
    <dgm:cxn modelId="{0829113E-979A-4EAE-94F6-B900D25B674C}" type="presOf" srcId="{7DA18E6E-70AC-4498-AD38-351721FD8D5A}" destId="{BC596219-31E5-4D8A-8ACA-5CD8B0391CE4}" srcOrd="0" destOrd="0" presId="urn:microsoft.com/office/officeart/2005/8/layout/process1"/>
    <dgm:cxn modelId="{4EF8685C-9645-4174-9A07-80BBCD9A11FE}" srcId="{B7D54A10-A85E-4C27-B8D7-C2FB45B1B7B8}" destId="{164287FF-C079-43BE-98FC-84D7CCF5A2D4}" srcOrd="3" destOrd="0" parTransId="{0609373E-AF96-41C5-A2CE-034A90F662AF}" sibTransId="{C12A0749-B20D-4192-8ECB-2B6FB9F34B0C}"/>
    <dgm:cxn modelId="{C852DE48-75AD-4FCC-80D6-64B87659A6B2}" srcId="{B7D54A10-A85E-4C27-B8D7-C2FB45B1B7B8}" destId="{09390252-F570-439E-93D8-B964A1C00AEF}" srcOrd="0" destOrd="0" parTransId="{F67FD90D-8499-42F8-BB1F-2A335CFF2E48}" sibTransId="{7DA18E6E-70AC-4498-AD38-351721FD8D5A}"/>
    <dgm:cxn modelId="{A48D8C73-CF2B-4C9D-8C4A-3D2001472F74}" type="presOf" srcId="{8C8DD78B-A859-44C2-8DCA-CBFC16EDD0E5}" destId="{0F24C88A-265D-453C-97D4-4110290DE658}" srcOrd="1" destOrd="0" presId="urn:microsoft.com/office/officeart/2005/8/layout/process1"/>
    <dgm:cxn modelId="{055BD375-0EA3-4E45-943C-741BAAA56BEC}" type="presOf" srcId="{CA5D37CE-29B2-4813-AB50-296AD6FD91D8}" destId="{D0485807-DE89-4F60-98C2-E4A4795C316A}" srcOrd="0" destOrd="0" presId="urn:microsoft.com/office/officeart/2005/8/layout/process1"/>
    <dgm:cxn modelId="{D8D7AB7A-5EA9-49F8-99E2-6250708186F8}" type="presOf" srcId="{B7D54A10-A85E-4C27-B8D7-C2FB45B1B7B8}" destId="{3E9E9EB6-F0EA-4E38-9E7E-9C41EF7E53E6}" srcOrd="0" destOrd="0" presId="urn:microsoft.com/office/officeart/2005/8/layout/process1"/>
    <dgm:cxn modelId="{85A9C97C-C447-4DFC-BEB5-1A35FAFDBAA4}" type="presOf" srcId="{164287FF-C079-43BE-98FC-84D7CCF5A2D4}" destId="{B94E65B1-2835-4A44-A2BF-1D6272E77A82}" srcOrd="0" destOrd="0" presId="urn:microsoft.com/office/officeart/2005/8/layout/process1"/>
    <dgm:cxn modelId="{8100547F-505B-4547-8C7A-EA966A47B8AC}" type="presOf" srcId="{3BE42811-75CB-46AE-815C-E8026B56AF48}" destId="{6F155726-C1A8-4F00-AF1B-5274F04A19A8}" srcOrd="1" destOrd="0" presId="urn:microsoft.com/office/officeart/2005/8/layout/process1"/>
    <dgm:cxn modelId="{E707A181-3B5D-475A-8C60-8A29D437B1EE}" srcId="{B7D54A10-A85E-4C27-B8D7-C2FB45B1B7B8}" destId="{E2C66C95-74D1-413C-9AD6-7FD40A302EC0}" srcOrd="5" destOrd="0" parTransId="{3FD83CC4-9498-4631-8F69-2930C5743F70}" sibTransId="{DA91A1A5-E3CB-424B-A8D7-4FFEDECDA868}"/>
    <dgm:cxn modelId="{33ACB4AB-C136-4F60-AC35-0EE1E9E5306F}" type="presOf" srcId="{AC886032-567C-429A-86BB-DDB7E6096BAC}" destId="{BE55FC5D-6850-45AB-B564-7FFB4F529FAB}" srcOrd="0" destOrd="0" presId="urn:microsoft.com/office/officeart/2005/8/layout/process1"/>
    <dgm:cxn modelId="{2016B1B0-C2AD-4409-8195-37A0F94AADFD}" type="presOf" srcId="{09390252-F570-439E-93D8-B964A1C00AEF}" destId="{FA3CBE00-59B8-4074-9E7F-0183D576D89F}" srcOrd="0" destOrd="0" presId="urn:microsoft.com/office/officeart/2005/8/layout/process1"/>
    <dgm:cxn modelId="{32A449CD-265E-46C2-98BA-27F5A0CE474D}" srcId="{B7D54A10-A85E-4C27-B8D7-C2FB45B1B7B8}" destId="{2F802E41-7CD0-48F0-A9DD-A9C072E96D8D}" srcOrd="4" destOrd="0" parTransId="{F0101588-5171-4F7D-94E8-F95FADC297AE}" sibTransId="{3BE42811-75CB-46AE-815C-E8026B56AF48}"/>
    <dgm:cxn modelId="{E8F3C0E0-6437-4354-A380-4505994008AE}" srcId="{B7D54A10-A85E-4C27-B8D7-C2FB45B1B7B8}" destId="{CA5D37CE-29B2-4813-AB50-296AD6FD91D8}" srcOrd="1" destOrd="0" parTransId="{8EB59BA6-1287-4F65-A6A1-0110EBE8B35F}" sibTransId="{8C8DD78B-A859-44C2-8DCA-CBFC16EDD0E5}"/>
    <dgm:cxn modelId="{9AAC20E2-CBA0-4F74-A2C6-EF45B61EBD51}" type="presOf" srcId="{E2C66C95-74D1-413C-9AD6-7FD40A302EC0}" destId="{ED2123CF-F7AB-4122-8AAC-248E159027FC}" srcOrd="0" destOrd="0" presId="urn:microsoft.com/office/officeart/2005/8/layout/process1"/>
    <dgm:cxn modelId="{98D36EE7-3B98-4744-81F0-97615B0C707A}" type="presOf" srcId="{C12A0749-B20D-4192-8ECB-2B6FB9F34B0C}" destId="{8A7901BA-2A8D-49C0-A83C-39C4890A585A}" srcOrd="1" destOrd="0" presId="urn:microsoft.com/office/officeart/2005/8/layout/process1"/>
    <dgm:cxn modelId="{CEFA90E8-C559-4296-A8BE-CF3152243345}" type="presOf" srcId="{7DA18E6E-70AC-4498-AD38-351721FD8D5A}" destId="{23FEDEB3-1D7F-40E3-88BF-F8F1FC770B76}" srcOrd="1" destOrd="0" presId="urn:microsoft.com/office/officeart/2005/8/layout/process1"/>
    <dgm:cxn modelId="{717B95F3-E8F6-401E-AAAA-6512AEB62638}" type="presOf" srcId="{3BE42811-75CB-46AE-815C-E8026B56AF48}" destId="{F7CF1EA9-95D6-471A-B572-ECD0530F5DFA}" srcOrd="0" destOrd="0" presId="urn:microsoft.com/office/officeart/2005/8/layout/process1"/>
    <dgm:cxn modelId="{6F73C1F4-C7C1-4DD1-96B8-1BAE94868D3F}" type="presOf" srcId="{8C8DD78B-A859-44C2-8DCA-CBFC16EDD0E5}" destId="{235FB243-E9D7-4B28-AF21-0FD225048129}" srcOrd="0" destOrd="0" presId="urn:microsoft.com/office/officeart/2005/8/layout/process1"/>
    <dgm:cxn modelId="{1B9712B6-9C69-46DC-9128-1038CC11ED65}" type="presParOf" srcId="{3E9E9EB6-F0EA-4E38-9E7E-9C41EF7E53E6}" destId="{FA3CBE00-59B8-4074-9E7F-0183D576D89F}" srcOrd="0" destOrd="0" presId="urn:microsoft.com/office/officeart/2005/8/layout/process1"/>
    <dgm:cxn modelId="{8DA73E32-81BD-4C02-97E5-6F4631CB9574}" type="presParOf" srcId="{3E9E9EB6-F0EA-4E38-9E7E-9C41EF7E53E6}" destId="{BC596219-31E5-4D8A-8ACA-5CD8B0391CE4}" srcOrd="1" destOrd="0" presId="urn:microsoft.com/office/officeart/2005/8/layout/process1"/>
    <dgm:cxn modelId="{B5439ADE-480D-4087-AE3D-616DA06D2053}" type="presParOf" srcId="{BC596219-31E5-4D8A-8ACA-5CD8B0391CE4}" destId="{23FEDEB3-1D7F-40E3-88BF-F8F1FC770B76}" srcOrd="0" destOrd="0" presId="urn:microsoft.com/office/officeart/2005/8/layout/process1"/>
    <dgm:cxn modelId="{3FA647FA-A04E-42DA-A4BE-3EC99BC0CE34}" type="presParOf" srcId="{3E9E9EB6-F0EA-4E38-9E7E-9C41EF7E53E6}" destId="{D0485807-DE89-4F60-98C2-E4A4795C316A}" srcOrd="2" destOrd="0" presId="urn:microsoft.com/office/officeart/2005/8/layout/process1"/>
    <dgm:cxn modelId="{99052A41-0DF4-4FAA-9EA9-E030BDAAE5DA}" type="presParOf" srcId="{3E9E9EB6-F0EA-4E38-9E7E-9C41EF7E53E6}" destId="{235FB243-E9D7-4B28-AF21-0FD225048129}" srcOrd="3" destOrd="0" presId="urn:microsoft.com/office/officeart/2005/8/layout/process1"/>
    <dgm:cxn modelId="{CFA0AE3D-C257-4131-8083-B69933291F20}" type="presParOf" srcId="{235FB243-E9D7-4B28-AF21-0FD225048129}" destId="{0F24C88A-265D-453C-97D4-4110290DE658}" srcOrd="0" destOrd="0" presId="urn:microsoft.com/office/officeart/2005/8/layout/process1"/>
    <dgm:cxn modelId="{DABF7108-09A2-4ACF-8F54-048E315DFA2A}" type="presParOf" srcId="{3E9E9EB6-F0EA-4E38-9E7E-9C41EF7E53E6}" destId="{BE55FC5D-6850-45AB-B564-7FFB4F529FAB}" srcOrd="4" destOrd="0" presId="urn:microsoft.com/office/officeart/2005/8/layout/process1"/>
    <dgm:cxn modelId="{A98B5805-E170-47E7-A62F-50E3F1ED5A0D}" type="presParOf" srcId="{3E9E9EB6-F0EA-4E38-9E7E-9C41EF7E53E6}" destId="{378B1CB6-4DBF-4887-BD87-FAC7458D38ED}" srcOrd="5" destOrd="0" presId="urn:microsoft.com/office/officeart/2005/8/layout/process1"/>
    <dgm:cxn modelId="{7EDCAEAF-F8D6-425D-B556-9E63FBC5068F}" type="presParOf" srcId="{378B1CB6-4DBF-4887-BD87-FAC7458D38ED}" destId="{33A51C76-AFE0-4DBA-8EE6-DF2CC1262329}" srcOrd="0" destOrd="0" presId="urn:microsoft.com/office/officeart/2005/8/layout/process1"/>
    <dgm:cxn modelId="{130BF791-D14F-4000-8C32-867EA222C623}" type="presParOf" srcId="{3E9E9EB6-F0EA-4E38-9E7E-9C41EF7E53E6}" destId="{B94E65B1-2835-4A44-A2BF-1D6272E77A82}" srcOrd="6" destOrd="0" presId="urn:microsoft.com/office/officeart/2005/8/layout/process1"/>
    <dgm:cxn modelId="{DF915B74-676D-4E14-B646-62481E89B2BA}" type="presParOf" srcId="{3E9E9EB6-F0EA-4E38-9E7E-9C41EF7E53E6}" destId="{B62F216E-7AA0-4032-B7B3-C3C79A2C54D4}" srcOrd="7" destOrd="0" presId="urn:microsoft.com/office/officeart/2005/8/layout/process1"/>
    <dgm:cxn modelId="{5D110352-4144-42FF-B47C-1E7B37028B10}" type="presParOf" srcId="{B62F216E-7AA0-4032-B7B3-C3C79A2C54D4}" destId="{8A7901BA-2A8D-49C0-A83C-39C4890A585A}" srcOrd="0" destOrd="0" presId="urn:microsoft.com/office/officeart/2005/8/layout/process1"/>
    <dgm:cxn modelId="{410E4E42-A71B-4F3D-9F3D-86BEA4930852}" type="presParOf" srcId="{3E9E9EB6-F0EA-4E38-9E7E-9C41EF7E53E6}" destId="{711E67B3-F815-450B-A63B-37DA2AF055E2}" srcOrd="8" destOrd="0" presId="urn:microsoft.com/office/officeart/2005/8/layout/process1"/>
    <dgm:cxn modelId="{0E023085-0241-46B3-8DD7-8B494C7A4521}" type="presParOf" srcId="{3E9E9EB6-F0EA-4E38-9E7E-9C41EF7E53E6}" destId="{F7CF1EA9-95D6-471A-B572-ECD0530F5DFA}" srcOrd="9" destOrd="0" presId="urn:microsoft.com/office/officeart/2005/8/layout/process1"/>
    <dgm:cxn modelId="{54B30A46-141C-42B9-B24A-DE12663A69BC}" type="presParOf" srcId="{F7CF1EA9-95D6-471A-B572-ECD0530F5DFA}" destId="{6F155726-C1A8-4F00-AF1B-5274F04A19A8}" srcOrd="0" destOrd="0" presId="urn:microsoft.com/office/officeart/2005/8/layout/process1"/>
    <dgm:cxn modelId="{0D844C76-013E-4389-A3BA-19FD5E9646E5}" type="presParOf" srcId="{3E9E9EB6-F0EA-4E38-9E7E-9C41EF7E53E6}" destId="{ED2123CF-F7AB-4122-8AAC-248E159027FC}" srcOrd="10"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5809" y="0"/>
          <a:ext cx="1736507"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프로젝트 선택 후 신청</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23106" y="17297"/>
        <a:ext cx="1701913" cy="555955"/>
      </dsp:txXfrm>
    </dsp:sp>
    <dsp:sp modelId="{9C5FFB5C-DD81-4330-9409-322DF61541D7}">
      <dsp:nvSpPr>
        <dsp:cNvPr id="0" name=""/>
        <dsp:cNvSpPr/>
      </dsp:nvSpPr>
      <dsp:spPr>
        <a:xfrm>
          <a:off x="1915968" y="79948"/>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1915968" y="166079"/>
        <a:ext cx="257697" cy="258391"/>
      </dsp:txXfrm>
    </dsp:sp>
    <dsp:sp modelId="{EF631609-BDA2-41CF-AC85-AA57C0A8CC30}">
      <dsp:nvSpPr>
        <dsp:cNvPr id="0" name=""/>
        <dsp:cNvSpPr/>
      </dsp:nvSpPr>
      <dsp:spPr>
        <a:xfrm>
          <a:off x="2436921" y="0"/>
          <a:ext cx="1736507" cy="5905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b="0" kern="1200"/>
            <a:t>학생의 적합성 검토 후 승인</a:t>
          </a:r>
          <a:br>
            <a:rPr lang="en-US" altLang="ko-KR" sz="1050" b="0" kern="1200"/>
          </a:br>
          <a:r>
            <a:rPr lang="en-US" altLang="ko-KR" sz="1050" b="0" kern="1200"/>
            <a:t>[</a:t>
          </a:r>
          <a:r>
            <a:rPr lang="ko-KR" altLang="en-US" sz="1050" b="0" kern="1200"/>
            <a:t>멘토</a:t>
          </a:r>
          <a:r>
            <a:rPr lang="en-US" altLang="ko-KR" sz="1050" b="0" kern="1200"/>
            <a:t>]</a:t>
          </a:r>
          <a:endParaRPr lang="ko-KR" altLang="en-US" sz="1050" kern="1200"/>
        </a:p>
      </dsp:txBody>
      <dsp:txXfrm>
        <a:off x="2454218" y="17297"/>
        <a:ext cx="1701913" cy="555955"/>
      </dsp:txXfrm>
    </dsp:sp>
    <dsp:sp modelId="{031FBE89-D144-4E37-9F4F-4F95D5829D6C}">
      <dsp:nvSpPr>
        <dsp:cNvPr id="0" name=""/>
        <dsp:cNvSpPr/>
      </dsp:nvSpPr>
      <dsp:spPr>
        <a:xfrm>
          <a:off x="4347079" y="79948"/>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4347079" y="166079"/>
        <a:ext cx="257697" cy="258391"/>
      </dsp:txXfrm>
    </dsp:sp>
    <dsp:sp modelId="{73BD51FD-8BBC-4032-878D-730FA75218E4}">
      <dsp:nvSpPr>
        <dsp:cNvPr id="0" name=""/>
        <dsp:cNvSpPr/>
      </dsp:nvSpPr>
      <dsp:spPr>
        <a:xfrm>
          <a:off x="4868032" y="0"/>
          <a:ext cx="1736507"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프로젝트 시작</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4885329" y="17297"/>
        <a:ext cx="1701913" cy="555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184DC-0806-47ED-A0A8-73438D642CF3}">
      <dsp:nvSpPr>
        <dsp:cNvPr id="0" name=""/>
        <dsp:cNvSpPr/>
      </dsp:nvSpPr>
      <dsp:spPr>
        <a:xfrm>
          <a:off x="3173"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수집</a:t>
          </a:r>
        </a:p>
      </dsp:txBody>
      <dsp:txXfrm>
        <a:off x="205192" y="0"/>
        <a:ext cx="776370" cy="404037"/>
      </dsp:txXfrm>
    </dsp:sp>
    <dsp:sp modelId="{D75B8E32-A62B-4BFF-A475-FCD4F21CD49F}">
      <dsp:nvSpPr>
        <dsp:cNvPr id="0" name=""/>
        <dsp:cNvSpPr/>
      </dsp:nvSpPr>
      <dsp:spPr>
        <a:xfrm>
          <a:off x="1065540"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저장</a:t>
          </a:r>
        </a:p>
      </dsp:txBody>
      <dsp:txXfrm>
        <a:off x="1267559" y="0"/>
        <a:ext cx="776370" cy="404037"/>
      </dsp:txXfrm>
    </dsp:sp>
    <dsp:sp modelId="{205E55EA-3337-4730-908C-851ACF10872C}">
      <dsp:nvSpPr>
        <dsp:cNvPr id="0" name=""/>
        <dsp:cNvSpPr/>
      </dsp:nvSpPr>
      <dsp:spPr>
        <a:xfrm>
          <a:off x="2127907"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가공</a:t>
          </a:r>
        </a:p>
      </dsp:txBody>
      <dsp:txXfrm>
        <a:off x="2329926" y="0"/>
        <a:ext cx="776370" cy="404037"/>
      </dsp:txXfrm>
    </dsp:sp>
    <dsp:sp modelId="{41165990-4AE1-43E7-A399-464FAA3AAC2F}">
      <dsp:nvSpPr>
        <dsp:cNvPr id="0" name=""/>
        <dsp:cNvSpPr/>
      </dsp:nvSpPr>
      <dsp:spPr>
        <a:xfrm>
          <a:off x="3190274"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분석</a:t>
          </a:r>
        </a:p>
      </dsp:txBody>
      <dsp:txXfrm>
        <a:off x="3392293" y="0"/>
        <a:ext cx="776370" cy="404037"/>
      </dsp:txXfrm>
    </dsp:sp>
    <dsp:sp modelId="{202D7EFF-6A51-48D5-8E62-CD6365C389FE}">
      <dsp:nvSpPr>
        <dsp:cNvPr id="0" name=""/>
        <dsp:cNvSpPr/>
      </dsp:nvSpPr>
      <dsp:spPr>
        <a:xfrm>
          <a:off x="4252641"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모델</a:t>
          </a:r>
        </a:p>
      </dsp:txBody>
      <dsp:txXfrm>
        <a:off x="4454660" y="0"/>
        <a:ext cx="776370" cy="404037"/>
      </dsp:txXfrm>
    </dsp:sp>
    <dsp:sp modelId="{D74023D5-F9F1-487B-B8C1-BD9D0519EF56}">
      <dsp:nvSpPr>
        <dsp:cNvPr id="0" name=""/>
        <dsp:cNvSpPr/>
      </dsp:nvSpPr>
      <dsp:spPr>
        <a:xfrm>
          <a:off x="5318182" y="0"/>
          <a:ext cx="1180407" cy="40403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latinLnBrk="1">
            <a:lnSpc>
              <a:spcPct val="90000"/>
            </a:lnSpc>
            <a:spcBef>
              <a:spcPct val="0"/>
            </a:spcBef>
            <a:spcAft>
              <a:spcPct val="35000"/>
            </a:spcAft>
            <a:buNone/>
          </a:pPr>
          <a:r>
            <a:rPr lang="ko-KR" altLang="en-US" sz="1400" b="1" kern="1200"/>
            <a:t>적용</a:t>
          </a:r>
        </a:p>
      </dsp:txBody>
      <dsp:txXfrm>
        <a:off x="5520201" y="0"/>
        <a:ext cx="776370" cy="4040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0" y="0"/>
          <a:ext cx="2753236"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미션 수행</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17297" y="17297"/>
        <a:ext cx="2718642" cy="555955"/>
      </dsp:txXfrm>
    </dsp:sp>
    <dsp:sp modelId="{9C5FFB5C-DD81-4330-9409-322DF61541D7}">
      <dsp:nvSpPr>
        <dsp:cNvPr id="0" name=""/>
        <dsp:cNvSpPr/>
      </dsp:nvSpPr>
      <dsp:spPr>
        <a:xfrm>
          <a:off x="3028883" y="0"/>
          <a:ext cx="584370" cy="5905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0" latinLnBrk="1">
            <a:lnSpc>
              <a:spcPct val="90000"/>
            </a:lnSpc>
            <a:spcBef>
              <a:spcPct val="0"/>
            </a:spcBef>
            <a:spcAft>
              <a:spcPct val="35000"/>
            </a:spcAft>
            <a:buNone/>
          </a:pPr>
          <a:endParaRPr lang="ko-KR" altLang="en-US" sz="2000" kern="1200"/>
        </a:p>
      </dsp:txBody>
      <dsp:txXfrm>
        <a:off x="3028883" y="118110"/>
        <a:ext cx="409059" cy="354329"/>
      </dsp:txXfrm>
    </dsp:sp>
    <dsp:sp modelId="{73BD51FD-8BBC-4032-878D-730FA75218E4}">
      <dsp:nvSpPr>
        <dsp:cNvPr id="0" name=""/>
        <dsp:cNvSpPr/>
      </dsp:nvSpPr>
      <dsp:spPr>
        <a:xfrm>
          <a:off x="3855822" y="0"/>
          <a:ext cx="2753236" cy="590549"/>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자기평가서 작성</a:t>
          </a:r>
          <a:br>
            <a:rPr lang="en-US" altLang="ko-KR" sz="1050" kern="1200"/>
          </a:br>
          <a:r>
            <a:rPr lang="en-US" altLang="ko-KR" sz="1050" kern="1200"/>
            <a:t>[</a:t>
          </a:r>
          <a:r>
            <a:rPr lang="ko-KR" altLang="en-US" sz="1050" kern="1200"/>
            <a:t>학생</a:t>
          </a:r>
          <a:r>
            <a:rPr lang="en-US" altLang="ko-KR" sz="1050" kern="1200"/>
            <a:t>]</a:t>
          </a:r>
          <a:endParaRPr lang="ko-KR" altLang="en-US" sz="1050" kern="1200"/>
        </a:p>
      </dsp:txBody>
      <dsp:txXfrm>
        <a:off x="3873119" y="17297"/>
        <a:ext cx="2718642" cy="5559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D1FA0-E074-47B9-B4CD-7CB3D802889A}">
      <dsp:nvSpPr>
        <dsp:cNvPr id="0" name=""/>
        <dsp:cNvSpPr/>
      </dsp:nvSpPr>
      <dsp:spPr>
        <a:xfrm>
          <a:off x="4086" y="0"/>
          <a:ext cx="1186637" cy="6742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자기평가서와 함께 </a:t>
          </a:r>
          <a:br>
            <a:rPr lang="en-US" altLang="ko-KR" sz="1050" kern="1200"/>
          </a:br>
          <a:r>
            <a:rPr lang="ko-KR" altLang="en-US" sz="1050" kern="1200"/>
            <a:t>평가 요청서 전달</a:t>
          </a:r>
          <a:br>
            <a:rPr lang="en-US" altLang="ko-KR" sz="1050" kern="1200"/>
          </a:br>
          <a:r>
            <a:rPr lang="en-US" altLang="ko-KR" sz="1050" kern="1200"/>
            <a:t>[</a:t>
          </a:r>
          <a:r>
            <a:rPr lang="ko-KR" altLang="en-US" sz="1050" kern="1200"/>
            <a:t>피평가자</a:t>
          </a:r>
          <a:r>
            <a:rPr lang="en-US" altLang="ko-KR" sz="1050" kern="1200"/>
            <a:t>]</a:t>
          </a:r>
          <a:endParaRPr lang="ko-KR" altLang="en-US" sz="1050" kern="1200"/>
        </a:p>
      </dsp:txBody>
      <dsp:txXfrm>
        <a:off x="23835" y="19749"/>
        <a:ext cx="1147139" cy="634784"/>
      </dsp:txXfrm>
    </dsp:sp>
    <dsp:sp modelId="{9C5FFB5C-DD81-4330-9409-322DF61541D7}">
      <dsp:nvSpPr>
        <dsp:cNvPr id="0" name=""/>
        <dsp:cNvSpPr/>
      </dsp:nvSpPr>
      <dsp:spPr>
        <a:xfrm>
          <a:off x="1309387"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1309387" y="248854"/>
        <a:ext cx="176097" cy="176572"/>
      </dsp:txXfrm>
    </dsp:sp>
    <dsp:sp modelId="{6A04B27D-80FE-4F2A-9BEB-523FC013D343}">
      <dsp:nvSpPr>
        <dsp:cNvPr id="0" name=""/>
        <dsp:cNvSpPr/>
      </dsp:nvSpPr>
      <dsp:spPr>
        <a:xfrm>
          <a:off x="1665378" y="0"/>
          <a:ext cx="1455042" cy="67428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사전평가서 작성 후</a:t>
          </a:r>
          <a:br>
            <a:rPr lang="en-US" altLang="ko-KR" sz="1050" kern="1200"/>
          </a:br>
          <a:r>
            <a:rPr lang="ko-KR" altLang="en-US" sz="1050" kern="1200"/>
            <a:t>회신함으로써 요청 수락</a:t>
          </a:r>
          <a:br>
            <a:rPr lang="en-US" altLang="ko-KR" sz="1050" kern="1200"/>
          </a:br>
          <a:r>
            <a:rPr lang="en-US" altLang="ko-KR" sz="1050" kern="1200"/>
            <a:t>[</a:t>
          </a:r>
          <a:r>
            <a:rPr lang="ko-KR" altLang="en-US" sz="1050" kern="1200"/>
            <a:t>평가자</a:t>
          </a:r>
          <a:r>
            <a:rPr lang="en-US" altLang="ko-KR" sz="1050" kern="1200"/>
            <a:t>]</a:t>
          </a:r>
          <a:endParaRPr lang="ko-KR" altLang="en-US" sz="1050" kern="1200"/>
        </a:p>
      </dsp:txBody>
      <dsp:txXfrm>
        <a:off x="1685127" y="19749"/>
        <a:ext cx="1415544" cy="634784"/>
      </dsp:txXfrm>
    </dsp:sp>
    <dsp:sp modelId="{5FCD1C92-608D-4952-8F86-E6AAEB82C0BB}">
      <dsp:nvSpPr>
        <dsp:cNvPr id="0" name=""/>
        <dsp:cNvSpPr/>
      </dsp:nvSpPr>
      <dsp:spPr>
        <a:xfrm>
          <a:off x="3239085"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3239085" y="248854"/>
        <a:ext cx="176097" cy="176572"/>
      </dsp:txXfrm>
    </dsp:sp>
    <dsp:sp modelId="{D189EEE6-75E9-492B-AD42-7C11D148012E}">
      <dsp:nvSpPr>
        <dsp:cNvPr id="0" name=""/>
        <dsp:cNvSpPr/>
      </dsp:nvSpPr>
      <dsp:spPr>
        <a:xfrm>
          <a:off x="3595076" y="0"/>
          <a:ext cx="1186637" cy="6742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latinLnBrk="1">
            <a:lnSpc>
              <a:spcPct val="90000"/>
            </a:lnSpc>
            <a:spcBef>
              <a:spcPct val="0"/>
            </a:spcBef>
            <a:spcAft>
              <a:spcPct val="35000"/>
            </a:spcAft>
            <a:buNone/>
          </a:pPr>
          <a:r>
            <a:rPr lang="ko-KR" altLang="en-US" sz="1050" kern="1200"/>
            <a:t>미션 보완 후 </a:t>
          </a:r>
          <a:br>
            <a:rPr lang="en-US" altLang="ko-KR" sz="1050" kern="1200"/>
          </a:br>
          <a:r>
            <a:rPr lang="ko-KR" altLang="en-US" sz="1050" kern="1200"/>
            <a:t>미션 </a:t>
          </a:r>
          <a:r>
            <a:rPr lang="en-US" altLang="ko-KR" sz="1050" kern="1200"/>
            <a:t>2</a:t>
          </a:r>
          <a:r>
            <a:rPr lang="ko-KR" altLang="en-US" sz="1050" kern="1200"/>
            <a:t>차 제출</a:t>
          </a:r>
          <a:br>
            <a:rPr lang="en-US" altLang="ko-KR" sz="1050" kern="1200"/>
          </a:br>
          <a:r>
            <a:rPr lang="en-US" altLang="ko-KR" sz="1050" kern="1200"/>
            <a:t>[</a:t>
          </a:r>
          <a:r>
            <a:rPr lang="ko-KR" altLang="en-US" sz="1050" kern="1200"/>
            <a:t>피평가자</a:t>
          </a:r>
          <a:r>
            <a:rPr lang="en-US" altLang="ko-KR" sz="1050" kern="1200"/>
            <a:t>]</a:t>
          </a:r>
          <a:endParaRPr lang="ko-KR" altLang="en-US" sz="1050" kern="1200"/>
        </a:p>
      </dsp:txBody>
      <dsp:txXfrm>
        <a:off x="3614825" y="19749"/>
        <a:ext cx="1147139" cy="634784"/>
      </dsp:txXfrm>
    </dsp:sp>
    <dsp:sp modelId="{78D37EEF-B1FE-474E-90F9-D3F5E3F205E1}">
      <dsp:nvSpPr>
        <dsp:cNvPr id="0" name=""/>
        <dsp:cNvSpPr/>
      </dsp:nvSpPr>
      <dsp:spPr>
        <a:xfrm>
          <a:off x="4900377" y="189997"/>
          <a:ext cx="251567" cy="2942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latinLnBrk="1">
            <a:lnSpc>
              <a:spcPct val="90000"/>
            </a:lnSpc>
            <a:spcBef>
              <a:spcPct val="0"/>
            </a:spcBef>
            <a:spcAft>
              <a:spcPct val="35000"/>
            </a:spcAft>
            <a:buNone/>
          </a:pPr>
          <a:endParaRPr lang="ko-KR" altLang="en-US" sz="1000" kern="1200"/>
        </a:p>
      </dsp:txBody>
      <dsp:txXfrm>
        <a:off x="4900377" y="248854"/>
        <a:ext cx="176097" cy="176572"/>
      </dsp:txXfrm>
    </dsp:sp>
    <dsp:sp modelId="{E7A96228-F531-4F35-9B1F-DA83E61D4573}">
      <dsp:nvSpPr>
        <dsp:cNvPr id="0" name=""/>
        <dsp:cNvSpPr/>
      </dsp:nvSpPr>
      <dsp:spPr>
        <a:xfrm>
          <a:off x="5256368" y="0"/>
          <a:ext cx="1349894" cy="67428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본평가</a:t>
          </a:r>
          <a:r>
            <a:rPr lang="en-US" altLang="ko-KR" sz="1000" kern="1200"/>
            <a:t>(2</a:t>
          </a:r>
          <a:r>
            <a:rPr lang="ko-KR" altLang="en-US" sz="1000" kern="1200"/>
            <a:t>차 평가</a:t>
          </a:r>
          <a:r>
            <a:rPr lang="en-US" altLang="ko-KR" sz="1000" kern="1200"/>
            <a:t>)</a:t>
          </a:r>
          <a:r>
            <a:rPr lang="ko-KR" altLang="en-US" sz="1000" kern="1200"/>
            <a:t> 진행</a:t>
          </a:r>
          <a:br>
            <a:rPr lang="en-US" altLang="ko-KR" sz="1000" kern="1200"/>
          </a:br>
          <a:r>
            <a:rPr lang="en-US" altLang="ko-KR" sz="1000" kern="1200"/>
            <a:t>[</a:t>
          </a:r>
          <a:r>
            <a:rPr lang="ko-KR" altLang="en-US" sz="1000" kern="1200"/>
            <a:t>평가자</a:t>
          </a:r>
          <a:r>
            <a:rPr lang="en-US" altLang="ko-KR" sz="1000" kern="1200"/>
            <a:t>]</a:t>
          </a:r>
          <a:endParaRPr lang="ko-KR" altLang="en-US" sz="1000" kern="1200"/>
        </a:p>
      </dsp:txBody>
      <dsp:txXfrm>
        <a:off x="5276117" y="19749"/>
        <a:ext cx="1310396" cy="6347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A96228-F531-4F35-9B1F-DA83E61D4573}">
      <dsp:nvSpPr>
        <dsp:cNvPr id="0" name=""/>
        <dsp:cNvSpPr/>
      </dsp:nvSpPr>
      <dsp:spPr>
        <a:xfrm>
          <a:off x="5809" y="0"/>
          <a:ext cx="1736507" cy="6692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본평가</a:t>
          </a:r>
          <a:r>
            <a:rPr lang="en-US" altLang="ko-KR" sz="1000" kern="1200"/>
            <a:t>(2</a:t>
          </a:r>
          <a:r>
            <a:rPr lang="ko-KR" altLang="en-US" sz="1000" kern="1200"/>
            <a:t>차 평가</a:t>
          </a:r>
          <a:r>
            <a:rPr lang="en-US" altLang="ko-KR" sz="1000" kern="1200"/>
            <a:t>) </a:t>
          </a:r>
          <a:r>
            <a:rPr lang="ko-KR" altLang="en-US" sz="1000" kern="1200"/>
            <a:t>진행</a:t>
          </a:r>
        </a:p>
      </dsp:txBody>
      <dsp:txXfrm>
        <a:off x="25411" y="19602"/>
        <a:ext cx="1697303" cy="630062"/>
      </dsp:txXfrm>
    </dsp:sp>
    <dsp:sp modelId="{2E837A69-9B44-4EA5-AFDD-27C77F74640D}">
      <dsp:nvSpPr>
        <dsp:cNvPr id="0" name=""/>
        <dsp:cNvSpPr/>
      </dsp:nvSpPr>
      <dsp:spPr>
        <a:xfrm>
          <a:off x="1915968" y="119306"/>
          <a:ext cx="368139" cy="4306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latinLnBrk="1">
            <a:lnSpc>
              <a:spcPct val="90000"/>
            </a:lnSpc>
            <a:spcBef>
              <a:spcPct val="0"/>
            </a:spcBef>
            <a:spcAft>
              <a:spcPct val="35000"/>
            </a:spcAft>
            <a:buNone/>
          </a:pPr>
          <a:endParaRPr lang="ko-KR" altLang="en-US" sz="1500" kern="1200"/>
        </a:p>
      </dsp:txBody>
      <dsp:txXfrm>
        <a:off x="1915968" y="205437"/>
        <a:ext cx="257697" cy="258391"/>
      </dsp:txXfrm>
    </dsp:sp>
    <dsp:sp modelId="{B94E65B1-2835-4A44-A2BF-1D6272E77A82}">
      <dsp:nvSpPr>
        <dsp:cNvPr id="0" name=""/>
        <dsp:cNvSpPr/>
      </dsp:nvSpPr>
      <dsp:spPr>
        <a:xfrm>
          <a:off x="2436921" y="0"/>
          <a:ext cx="1736507" cy="669266"/>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받았던 동료 평가에 대한 </a:t>
          </a:r>
          <a:br>
            <a:rPr lang="en-US" altLang="ko-KR" sz="1000" kern="1200"/>
          </a:br>
          <a:r>
            <a:rPr lang="ko-KR" altLang="en-US" sz="1000" kern="1200"/>
            <a:t>피드백 작성</a:t>
          </a:r>
          <a:br>
            <a:rPr lang="en-US" altLang="ko-KR" sz="1000" kern="1200"/>
          </a:br>
          <a:r>
            <a:rPr lang="en-US" altLang="ko-KR" sz="1000" kern="1200"/>
            <a:t>[</a:t>
          </a:r>
          <a:r>
            <a:rPr lang="ko-KR" altLang="en-US" sz="1000" kern="1200"/>
            <a:t>피평가자</a:t>
          </a:r>
          <a:r>
            <a:rPr lang="en-US" altLang="ko-KR" sz="1000" kern="1200"/>
            <a:t>]</a:t>
          </a:r>
          <a:endParaRPr lang="ko-KR" altLang="en-US" sz="1000" kern="1200"/>
        </a:p>
      </dsp:txBody>
      <dsp:txXfrm>
        <a:off x="2456523" y="19602"/>
        <a:ext cx="1697303" cy="630062"/>
      </dsp:txXfrm>
    </dsp:sp>
    <dsp:sp modelId="{B62F216E-7AA0-4032-B7B3-C3C79A2C54D4}">
      <dsp:nvSpPr>
        <dsp:cNvPr id="0" name=""/>
        <dsp:cNvSpPr/>
      </dsp:nvSpPr>
      <dsp:spPr>
        <a:xfrm flipH="1">
          <a:off x="3755790" y="445104"/>
          <a:ext cx="45763" cy="457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latinLnBrk="1">
            <a:lnSpc>
              <a:spcPct val="90000"/>
            </a:lnSpc>
            <a:spcBef>
              <a:spcPct val="0"/>
            </a:spcBef>
            <a:spcAft>
              <a:spcPct val="35000"/>
            </a:spcAft>
            <a:buNone/>
          </a:pPr>
          <a:endParaRPr lang="ko-KR" altLang="en-US" sz="500" kern="1200"/>
        </a:p>
      </dsp:txBody>
      <dsp:txXfrm>
        <a:off x="3769518" y="454256"/>
        <a:ext cx="32035" cy="27457"/>
      </dsp:txXfrm>
    </dsp:sp>
    <dsp:sp modelId="{711E67B3-F815-450B-A63B-37DA2AF055E2}">
      <dsp:nvSpPr>
        <dsp:cNvPr id="0" name=""/>
        <dsp:cNvSpPr/>
      </dsp:nvSpPr>
      <dsp:spPr>
        <a:xfrm>
          <a:off x="4868032" y="0"/>
          <a:ext cx="1736507" cy="6692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평가 후기 작성</a:t>
          </a:r>
          <a:br>
            <a:rPr lang="en-US" altLang="ko-KR" sz="1000" kern="1200"/>
          </a:br>
          <a:r>
            <a:rPr lang="en-US" altLang="ko-KR" sz="1000" kern="1200"/>
            <a:t>[</a:t>
          </a:r>
          <a:r>
            <a:rPr lang="ko-KR" altLang="en-US" sz="1000" kern="1200"/>
            <a:t>평가자</a:t>
          </a:r>
          <a:r>
            <a:rPr lang="en-US" altLang="ko-KR" sz="1000" kern="1200"/>
            <a:t>]</a:t>
          </a:r>
          <a:endParaRPr lang="ko-KR" altLang="en-US" sz="1000" kern="1200"/>
        </a:p>
      </dsp:txBody>
      <dsp:txXfrm>
        <a:off x="4887634" y="19602"/>
        <a:ext cx="1697303" cy="6300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CBE00-59B8-4074-9E7F-0183D576D89F}">
      <dsp:nvSpPr>
        <dsp:cNvPr id="0" name=""/>
        <dsp:cNvSpPr/>
      </dsp:nvSpPr>
      <dsp:spPr>
        <a:xfrm>
          <a:off x="4728" y="21031"/>
          <a:ext cx="71746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레벨 </a:t>
          </a:r>
          <a:br>
            <a:rPr lang="en-US" altLang="ko-KR" sz="1000" kern="1200"/>
          </a:br>
          <a:r>
            <a:rPr lang="ko-KR" altLang="en-US" sz="1000" kern="1200"/>
            <a:t>미션 수행</a:t>
          </a:r>
        </a:p>
      </dsp:txBody>
      <dsp:txXfrm>
        <a:off x="23098" y="39401"/>
        <a:ext cx="680724" cy="590462"/>
      </dsp:txXfrm>
    </dsp:sp>
    <dsp:sp modelId="{BC596219-31E5-4D8A-8ACA-5CD8B0391CE4}">
      <dsp:nvSpPr>
        <dsp:cNvPr id="0" name=""/>
        <dsp:cNvSpPr/>
      </dsp:nvSpPr>
      <dsp:spPr>
        <a:xfrm>
          <a:off x="793939"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793939" y="281253"/>
        <a:ext cx="106471" cy="106759"/>
      </dsp:txXfrm>
    </dsp:sp>
    <dsp:sp modelId="{D0485807-DE89-4F60-98C2-E4A4795C316A}">
      <dsp:nvSpPr>
        <dsp:cNvPr id="0" name=""/>
        <dsp:cNvSpPr/>
      </dsp:nvSpPr>
      <dsp:spPr>
        <a:xfrm>
          <a:off x="1009178" y="21031"/>
          <a:ext cx="944491"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레벨 자기평가서 작성</a:t>
          </a:r>
        </a:p>
      </dsp:txBody>
      <dsp:txXfrm>
        <a:off x="1027548" y="39401"/>
        <a:ext cx="907751" cy="590462"/>
      </dsp:txXfrm>
    </dsp:sp>
    <dsp:sp modelId="{235FB243-E9D7-4B28-AF21-0FD225048129}">
      <dsp:nvSpPr>
        <dsp:cNvPr id="0" name=""/>
        <dsp:cNvSpPr/>
      </dsp:nvSpPr>
      <dsp:spPr>
        <a:xfrm>
          <a:off x="2025416"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2025416" y="281253"/>
        <a:ext cx="106471" cy="106759"/>
      </dsp:txXfrm>
    </dsp:sp>
    <dsp:sp modelId="{BE55FC5D-6850-45AB-B564-7FFB4F529FAB}">
      <dsp:nvSpPr>
        <dsp:cNvPr id="0" name=""/>
        <dsp:cNvSpPr/>
      </dsp:nvSpPr>
      <dsp:spPr>
        <a:xfrm>
          <a:off x="2240655" y="21031"/>
          <a:ext cx="125291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동료 및 멘토에게</a:t>
          </a:r>
          <a:br>
            <a:rPr lang="en-US" altLang="ko-KR" sz="1000" kern="1200"/>
          </a:br>
          <a:r>
            <a:rPr lang="ko-KR" altLang="en-US" sz="1000" kern="1200"/>
            <a:t>레벨 평가 요청 및 수락</a:t>
          </a:r>
        </a:p>
      </dsp:txBody>
      <dsp:txXfrm>
        <a:off x="2259025" y="39401"/>
        <a:ext cx="1216174" cy="590462"/>
      </dsp:txXfrm>
    </dsp:sp>
    <dsp:sp modelId="{378B1CB6-4DBF-4887-BD87-FAC7458D38ED}">
      <dsp:nvSpPr>
        <dsp:cNvPr id="0" name=""/>
        <dsp:cNvSpPr/>
      </dsp:nvSpPr>
      <dsp:spPr>
        <a:xfrm>
          <a:off x="3565316"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3565316" y="281253"/>
        <a:ext cx="106471" cy="106759"/>
      </dsp:txXfrm>
    </dsp:sp>
    <dsp:sp modelId="{B94E65B1-2835-4A44-A2BF-1D6272E77A82}">
      <dsp:nvSpPr>
        <dsp:cNvPr id="0" name=""/>
        <dsp:cNvSpPr/>
      </dsp:nvSpPr>
      <dsp:spPr>
        <a:xfrm>
          <a:off x="3780555" y="21031"/>
          <a:ext cx="717464" cy="627202"/>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동료의 </a:t>
          </a:r>
          <a:br>
            <a:rPr lang="en-US" altLang="ko-KR" sz="1000" kern="1200"/>
          </a:br>
          <a:r>
            <a:rPr lang="ko-KR" altLang="en-US" sz="1000" kern="1200"/>
            <a:t>레벨  </a:t>
          </a:r>
          <a:br>
            <a:rPr lang="en-US" altLang="ko-KR" sz="1000" kern="1200"/>
          </a:br>
          <a:r>
            <a:rPr lang="ko-KR" altLang="en-US" sz="1000" kern="1200"/>
            <a:t>미션 평가</a:t>
          </a:r>
        </a:p>
      </dsp:txBody>
      <dsp:txXfrm>
        <a:off x="3798925" y="39401"/>
        <a:ext cx="680724" cy="590462"/>
      </dsp:txXfrm>
    </dsp:sp>
    <dsp:sp modelId="{B62F216E-7AA0-4032-B7B3-C3C79A2C54D4}">
      <dsp:nvSpPr>
        <dsp:cNvPr id="0" name=""/>
        <dsp:cNvSpPr/>
      </dsp:nvSpPr>
      <dsp:spPr>
        <a:xfrm flipV="1">
          <a:off x="4636372" y="325188"/>
          <a:ext cx="18889" cy="188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latinLnBrk="1">
            <a:lnSpc>
              <a:spcPct val="90000"/>
            </a:lnSpc>
            <a:spcBef>
              <a:spcPct val="0"/>
            </a:spcBef>
            <a:spcAft>
              <a:spcPct val="35000"/>
            </a:spcAft>
            <a:buNone/>
          </a:pPr>
          <a:endParaRPr lang="ko-KR" altLang="en-US" sz="500" kern="1200"/>
        </a:p>
      </dsp:txBody>
      <dsp:txXfrm rot="10800000">
        <a:off x="4636372" y="328966"/>
        <a:ext cx="13222" cy="11333"/>
      </dsp:txXfrm>
    </dsp:sp>
    <dsp:sp modelId="{711E67B3-F815-450B-A63B-37DA2AF055E2}">
      <dsp:nvSpPr>
        <dsp:cNvPr id="0" name=""/>
        <dsp:cNvSpPr/>
      </dsp:nvSpPr>
      <dsp:spPr>
        <a:xfrm>
          <a:off x="4785005" y="21031"/>
          <a:ext cx="816165"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멘토의</a:t>
          </a:r>
          <a:br>
            <a:rPr lang="en-US" altLang="ko-KR" sz="1000" kern="1200"/>
          </a:br>
          <a:r>
            <a:rPr lang="ko-KR" altLang="en-US" sz="1000" kern="1200"/>
            <a:t>레벨 </a:t>
          </a:r>
          <a:br>
            <a:rPr lang="en-US" altLang="ko-KR" sz="1000" kern="1200"/>
          </a:br>
          <a:r>
            <a:rPr lang="ko-KR" altLang="en-US" sz="1000" kern="1200"/>
            <a:t>미션 평가</a:t>
          </a:r>
        </a:p>
      </dsp:txBody>
      <dsp:txXfrm>
        <a:off x="4803375" y="39401"/>
        <a:ext cx="779425" cy="590462"/>
      </dsp:txXfrm>
    </dsp:sp>
    <dsp:sp modelId="{F7CF1EA9-95D6-471A-B572-ECD0530F5DFA}">
      <dsp:nvSpPr>
        <dsp:cNvPr id="0" name=""/>
        <dsp:cNvSpPr/>
      </dsp:nvSpPr>
      <dsp:spPr>
        <a:xfrm>
          <a:off x="5672917" y="245667"/>
          <a:ext cx="152102" cy="1779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latinLnBrk="1">
            <a:lnSpc>
              <a:spcPct val="90000"/>
            </a:lnSpc>
            <a:spcBef>
              <a:spcPct val="0"/>
            </a:spcBef>
            <a:spcAft>
              <a:spcPct val="35000"/>
            </a:spcAft>
            <a:buNone/>
          </a:pPr>
          <a:endParaRPr lang="ko-KR" altLang="en-US" sz="600" kern="1200"/>
        </a:p>
      </dsp:txBody>
      <dsp:txXfrm>
        <a:off x="5672917" y="281253"/>
        <a:ext cx="106471" cy="106759"/>
      </dsp:txXfrm>
    </dsp:sp>
    <dsp:sp modelId="{ED2123CF-F7AB-4122-8AAC-248E159027FC}">
      <dsp:nvSpPr>
        <dsp:cNvPr id="0" name=""/>
        <dsp:cNvSpPr/>
      </dsp:nvSpPr>
      <dsp:spPr>
        <a:xfrm>
          <a:off x="5888157" y="21031"/>
          <a:ext cx="717464" cy="627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다음 레벨 수행</a:t>
          </a:r>
        </a:p>
      </dsp:txBody>
      <dsp:txXfrm>
        <a:off x="5906527" y="39401"/>
        <a:ext cx="680724" cy="5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청록색">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나눔스퀘어_ac Bold">
      <a:majorFont>
        <a:latin typeface="나눔스퀘어_ac Bold"/>
        <a:ea typeface="나눔스퀘어_ac Bold"/>
        <a:cs typeface=""/>
      </a:majorFont>
      <a:minorFont>
        <a:latin typeface="나눔스퀘어_ac Bold"/>
        <a:ea typeface="나눔스퀘어_ac Bold"/>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7003D-018B-4F13-B882-9FDF1D9F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default_word_template.dotx</Template>
  <TotalTime>881</TotalTime>
  <Pages>1</Pages>
  <Words>2739</Words>
  <Characters>15617</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평가사이트 운영가이드</vt:lpstr>
    </vt:vector>
  </TitlesOfParts>
  <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평가사이트 운영가이드</dc:title>
  <dc:subject>이노베이션 아카데미 A.I. 학습 콘텐츠 개발 용역</dc:subject>
  <dc:creator>매직에코</dc:creator>
  <cp:keywords/>
  <dc:description/>
  <cp:lastModifiedBy>준석</cp:lastModifiedBy>
  <cp:revision>90</cp:revision>
  <cp:lastPrinted>2021-05-12T01:49:00Z</cp:lastPrinted>
  <dcterms:created xsi:type="dcterms:W3CDTF">2021-04-06T08:13:00Z</dcterms:created>
  <dcterms:modified xsi:type="dcterms:W3CDTF">2021-05-12T01:50:00Z</dcterms:modified>
</cp:coreProperties>
</file>